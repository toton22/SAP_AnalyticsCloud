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B891F2" w14:textId="77777777" w:rsidR="00501259" w:rsidRDefault="00501259"/>
    <w:p w14:paraId="1EC3A823" w14:textId="77777777" w:rsidR="00501259" w:rsidRDefault="00501259"/>
    <w:p w14:paraId="53161B88" w14:textId="77777777" w:rsidR="00501259" w:rsidRDefault="00501259"/>
    <w:p w14:paraId="122B21ED" w14:textId="77777777" w:rsidR="00501259" w:rsidRDefault="005769C6">
      <w:r>
        <w:rPr>
          <w:noProof/>
        </w:rPr>
        <mc:AlternateContent>
          <mc:Choice Requires="wps">
            <w:drawing>
              <wp:anchor distT="0" distB="0" distL="114300" distR="114300" simplePos="0" relativeHeight="251654144" behindDoc="0" locked="0" layoutInCell="1" allowOverlap="1" wp14:anchorId="4E954387" wp14:editId="4F4C76D2">
                <wp:simplePos x="0" y="0"/>
                <wp:positionH relativeFrom="column">
                  <wp:posOffset>-800100</wp:posOffset>
                </wp:positionH>
                <wp:positionV relativeFrom="paragraph">
                  <wp:posOffset>209550</wp:posOffset>
                </wp:positionV>
                <wp:extent cx="7800340" cy="2248535"/>
                <wp:effectExtent l="0" t="0" r="0" b="0"/>
                <wp:wrapNone/>
                <wp:docPr id="1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00340" cy="2248535"/>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4AF17E" w14:textId="77777777" w:rsidR="00501259" w:rsidRPr="00930821" w:rsidRDefault="005769C6">
                            <w:pPr>
                              <w:pStyle w:val="P68B1DB1-Standard1"/>
                              <w:spacing w:after="0"/>
                              <w:rPr>
                                <w:sz w:val="16"/>
                                <w:szCs w:val="16"/>
                                <w:lang w:val="en-US"/>
                              </w:rPr>
                            </w:pPr>
                            <w:r w:rsidRPr="00930821">
                              <w:rPr>
                                <w:lang w:val="en-US"/>
                              </w:rPr>
                              <w:t xml:space="preserve">                      </w:t>
                            </w:r>
                          </w:p>
                          <w:p w14:paraId="50A1E00C" w14:textId="0D94E36D" w:rsidR="00501259" w:rsidRPr="00930821" w:rsidRDefault="005769C6">
                            <w:pPr>
                              <w:pStyle w:val="P68B1DB1-Heading1Cover2"/>
                              <w:rPr>
                                <w:lang w:val="en-US"/>
                              </w:rPr>
                            </w:pPr>
                            <w:r w:rsidRPr="00930821">
                              <w:rPr>
                                <w:lang w:val="en-US"/>
                              </w:rPr>
                              <w:t>SAP Analytics Cloud -</w:t>
                            </w:r>
                          </w:p>
                          <w:p w14:paraId="101F14FD" w14:textId="12A69CD8" w:rsidR="00501259" w:rsidRPr="00930821" w:rsidRDefault="005769C6">
                            <w:pPr>
                              <w:pStyle w:val="P68B1DB1-Heading1Cover2"/>
                              <w:rPr>
                                <w:lang w:val="en-US"/>
                              </w:rPr>
                            </w:pPr>
                            <w:r w:rsidRPr="00930821">
                              <w:rPr>
                                <w:lang w:val="en-US"/>
                              </w:rPr>
                              <w:t>Modeler</w:t>
                            </w:r>
                          </w:p>
                          <w:p w14:paraId="1374F9D1" w14:textId="28D72612" w:rsidR="00501259" w:rsidRPr="00930821" w:rsidRDefault="005769C6">
                            <w:pPr>
                              <w:pStyle w:val="P68B1DB1-Text1Cover3"/>
                              <w:ind w:right="1196"/>
                              <w:jc w:val="both"/>
                              <w:rPr>
                                <w:lang w:val="en-US"/>
                              </w:rPr>
                            </w:pPr>
                            <w:r w:rsidRPr="00930821">
                              <w:rPr>
                                <w:lang w:val="en-US"/>
                              </w:rPr>
                              <w:t>This case study explains the creation process of an analytical model in SAP Analytics Cloud (SAC): from the initial creation and maintenance of properties, to the maintenance of dimensions and measures, to the loading and testing of data.</w:t>
                            </w:r>
                          </w:p>
                          <w:p w14:paraId="09A0917C" w14:textId="77777777" w:rsidR="00501259" w:rsidRPr="00930821" w:rsidRDefault="00501259">
                            <w:pPr>
                              <w:rPr>
                                <w:rFonts w:ascii="Futura Std ExtraBold" w:hAnsi="Futura Std ExtraBold"/>
                                <w:sz w:val="56"/>
                                <w:szCs w:val="56"/>
                                <w:lang w:val="en-US"/>
                              </w:rPr>
                            </w:pPr>
                          </w:p>
                          <w:p w14:paraId="6FF9EB41" w14:textId="77777777" w:rsidR="00501259" w:rsidRPr="00930821" w:rsidRDefault="00501259">
                            <w:pPr>
                              <w:rPr>
                                <w:rFonts w:ascii="Futura Std ExtraBold" w:hAnsi="Futura Std ExtraBold"/>
                                <w:sz w:val="56"/>
                                <w:szCs w:val="56"/>
                                <w:lang w:val="en-US"/>
                              </w:rPr>
                            </w:pPr>
                          </w:p>
                          <w:p w14:paraId="61C31911" w14:textId="77777777" w:rsidR="00501259" w:rsidRPr="00930821" w:rsidRDefault="00501259">
                            <w:pPr>
                              <w:rPr>
                                <w:rFonts w:ascii="Futura Std ExtraBold" w:hAnsi="Futura Std ExtraBold"/>
                                <w:sz w:val="56"/>
                                <w:szCs w:val="56"/>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954387" id="Rectangle 2" o:spid="_x0000_s1026" style="position:absolute;margin-left:-63pt;margin-top:16.5pt;width:614.2pt;height:177.0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" fillcolor="#d8d8d8" stroked="f">
                <v:textbox>
                  <w:txbxContent>
                    <w:p w14:paraId="024AF17E" w14:textId="77777777" w:rsidR="00501259" w:rsidRPr="00930821" w:rsidRDefault="005769C6">
                      <w:pPr>
                        <w:pStyle w:val="P68B1DB1-Standard1"/>
                        <w:spacing w:after="0"/>
                        <w:rPr>
                          <w:sz w:val="16"/>
                          <w:szCs w:val="16"/>
                          <w:lang w:val="en-US"/>
                        </w:rPr>
                      </w:pPr>
                      <w:r w:rsidRPr="00930821">
                        <w:rPr>
                          <w:lang w:val="en-US"/>
                        </w:rPr>
                        <w:t xml:space="preserve">                      </w:t>
                      </w:r>
                    </w:p>
                    <w:p w14:paraId="50A1E00C" w14:textId="0D94E36D" w:rsidR="00501259" w:rsidRPr="00930821" w:rsidRDefault="005769C6">
                      <w:pPr>
                        <w:pStyle w:val="P68B1DB1-Heading1Cover2"/>
                        <w:rPr>
                          <w:lang w:val="en-US"/>
                        </w:rPr>
                      </w:pPr>
                      <w:r w:rsidRPr="00930821">
                        <w:rPr>
                          <w:lang w:val="en-US"/>
                        </w:rPr>
                        <w:t>SAP Analytics Cloud -</w:t>
                      </w:r>
                    </w:p>
                    <w:p w14:paraId="101F14FD" w14:textId="12A69CD8" w:rsidR="00501259" w:rsidRPr="00930821" w:rsidRDefault="005769C6">
                      <w:pPr>
                        <w:pStyle w:val="P68B1DB1-Heading1Cover2"/>
                        <w:rPr>
                          <w:lang w:val="en-US"/>
                        </w:rPr>
                      </w:pPr>
                      <w:r w:rsidRPr="00930821">
                        <w:rPr>
                          <w:lang w:val="en-US"/>
                        </w:rPr>
                        <w:t>Modeler</w:t>
                      </w:r>
                    </w:p>
                    <w:p w14:paraId="1374F9D1" w14:textId="28D72612" w:rsidR="00501259" w:rsidRPr="00930821" w:rsidRDefault="005769C6">
                      <w:pPr>
                        <w:pStyle w:val="P68B1DB1-Text1Cover3"/>
                        <w:ind w:right="1196"/>
                        <w:jc w:val="both"/>
                        <w:rPr>
                          <w:lang w:val="en-US"/>
                        </w:rPr>
                      </w:pPr>
                      <w:r w:rsidRPr="00930821">
                        <w:rPr>
                          <w:lang w:val="en-US"/>
                        </w:rPr>
                        <w:t>This case study explains the creation process of an analytical model in SAP Analytics Cloud (SAC): from the initial creation and maintenance of properties, to the maintenance of dimensions and measures, to the loading and testing of data.</w:t>
                      </w:r>
                    </w:p>
                    <w:p w14:paraId="09A0917C" w14:textId="77777777" w:rsidR="00501259" w:rsidRPr="00930821" w:rsidRDefault="00501259">
                      <w:pPr>
                        <w:rPr>
                          <w:rFonts w:ascii="Futura Std ExtraBold" w:hAnsi="Futura Std ExtraBold"/>
                          <w:sz w:val="56"/>
                          <w:szCs w:val="56"/>
                          <w:lang w:val="en-US"/>
                        </w:rPr>
                      </w:pPr>
                    </w:p>
                    <w:p w14:paraId="6FF9EB41" w14:textId="77777777" w:rsidR="00501259" w:rsidRPr="00930821" w:rsidRDefault="00501259">
                      <w:pPr>
                        <w:rPr>
                          <w:rFonts w:ascii="Futura Std ExtraBold" w:hAnsi="Futura Std ExtraBold"/>
                          <w:sz w:val="56"/>
                          <w:szCs w:val="56"/>
                          <w:lang w:val="en-US"/>
                        </w:rPr>
                      </w:pPr>
                    </w:p>
                    <w:p w14:paraId="61C31911" w14:textId="77777777" w:rsidR="00501259" w:rsidRPr="00930821" w:rsidRDefault="00501259">
                      <w:pPr>
                        <w:rPr>
                          <w:rFonts w:ascii="Futura Std ExtraBold" w:hAnsi="Futura Std ExtraBold"/>
                          <w:sz w:val="56"/>
                          <w:szCs w:val="56"/>
                          <w:lang w:val="en-US"/>
                        </w:rPr>
                      </w:pPr>
                    </w:p>
                  </w:txbxContent>
                </v:textbox>
              </v:rect>
            </w:pict>
          </mc:Fallback>
        </mc:AlternateContent>
      </w:r>
    </w:p>
    <w:p w14:paraId="1BC13BB2" w14:textId="77777777" w:rsidR="00501259" w:rsidRDefault="005769C6">
      <w:r>
        <w:rPr>
          <w:noProof/>
        </w:rPr>
        <mc:AlternateContent>
          <mc:Choice Requires="wps">
            <w:drawing>
              <wp:anchor distT="0" distB="0" distL="114300" distR="114300" simplePos="0" relativeHeight="251655168" behindDoc="0" locked="0" layoutInCell="1" allowOverlap="1" wp14:anchorId="43773BE4" wp14:editId="50417F5B">
                <wp:simplePos x="0" y="0"/>
                <wp:positionH relativeFrom="column">
                  <wp:posOffset>1028700</wp:posOffset>
                </wp:positionH>
                <wp:positionV relativeFrom="paragraph">
                  <wp:posOffset>229235</wp:posOffset>
                </wp:positionV>
                <wp:extent cx="314960" cy="325755"/>
                <wp:effectExtent l="0" t="0" r="8890" b="0"/>
                <wp:wrapNone/>
                <wp:docPr id="1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960" cy="325755"/>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07509E" id="Rectangle 3" o:spid="_x0000_s1026" style="position:absolute;margin-left:81pt;margin-top:18.05pt;width:24.8pt;height:25.6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" fillcolor="#943634" stroked="f"/>
            </w:pict>
          </mc:Fallback>
        </mc:AlternateContent>
      </w:r>
    </w:p>
    <w:p w14:paraId="5F1BD0C9" w14:textId="77777777" w:rsidR="00501259" w:rsidRDefault="00501259">
      <w:pPr>
        <w:rPr>
          <w:rFonts w:ascii="Futura Std Book" w:hAnsi="Futura Std Book"/>
          <w:sz w:val="28"/>
          <w:szCs w:val="28"/>
        </w:rPr>
      </w:pPr>
    </w:p>
    <w:p w14:paraId="4925A6E8" w14:textId="77777777" w:rsidR="00501259" w:rsidRDefault="00501259"/>
    <w:p w14:paraId="4480DDBC" w14:textId="77777777" w:rsidR="00501259" w:rsidRDefault="00501259"/>
    <w:p w14:paraId="1EC74BC4" w14:textId="77777777" w:rsidR="00501259" w:rsidRDefault="00501259"/>
    <w:tbl>
      <w:tblPr>
        <w:tblpPr w:leftFromText="141" w:rightFromText="141" w:vertAnchor="page" w:horzAnchor="margin" w:tblpY="7557"/>
        <w:tblW w:w="10186" w:type="dxa"/>
        <w:tblLayout w:type="fixed"/>
        <w:tblLook w:val="04A0" w:firstRow="1" w:lastRow="0" w:firstColumn="1" w:lastColumn="0" w:noHBand="0" w:noVBand="1"/>
      </w:tblPr>
      <w:tblGrid>
        <w:gridCol w:w="3028"/>
        <w:gridCol w:w="3340"/>
        <w:gridCol w:w="273"/>
        <w:gridCol w:w="3545"/>
      </w:tblGrid>
      <w:tr w:rsidR="00501259" w14:paraId="6AD7BDB4" w14:textId="77777777">
        <w:trPr>
          <w:trHeight w:val="6110"/>
        </w:trPr>
        <w:tc>
          <w:tcPr>
            <w:tcW w:w="3028" w:type="dxa"/>
          </w:tcPr>
          <w:p w14:paraId="5EB26934" w14:textId="77777777" w:rsidR="00501259" w:rsidRPr="00930821" w:rsidRDefault="005769C6">
            <w:pPr>
              <w:pStyle w:val="Heading2Cover"/>
              <w:rPr>
                <w:lang w:val="en-US"/>
              </w:rPr>
            </w:pPr>
            <w:r w:rsidRPr="00930821">
              <w:rPr>
                <w:lang w:val="en-US"/>
              </w:rPr>
              <w:t>Product</w:t>
            </w:r>
          </w:p>
          <w:p w14:paraId="7D7AE945" w14:textId="6EDA495F" w:rsidR="00501259" w:rsidRPr="00930821" w:rsidRDefault="005769C6">
            <w:pPr>
              <w:pStyle w:val="P68B1DB1-Text2Cover4"/>
              <w:rPr>
                <w:lang w:val="en-US"/>
              </w:rPr>
            </w:pPr>
            <w:r w:rsidRPr="00930821">
              <w:rPr>
                <w:lang w:val="en-US"/>
              </w:rPr>
              <w:t>SAP Analytics Cloud</w:t>
            </w:r>
          </w:p>
          <w:p w14:paraId="6F540628" w14:textId="77777777" w:rsidR="00501259" w:rsidRPr="00930821" w:rsidRDefault="005769C6">
            <w:pPr>
              <w:pStyle w:val="P68B1DB1-Text2Cover4"/>
              <w:rPr>
                <w:lang w:val="en-US"/>
              </w:rPr>
            </w:pPr>
            <w:r w:rsidRPr="00930821">
              <w:rPr>
                <w:lang w:val="en-US"/>
              </w:rPr>
              <w:t>Global Bike</w:t>
            </w:r>
          </w:p>
          <w:p w14:paraId="057D23BF" w14:textId="77777777" w:rsidR="00501259" w:rsidRPr="00930821" w:rsidRDefault="00501259">
            <w:pPr>
              <w:pStyle w:val="Text2Cover"/>
              <w:rPr>
                <w:rFonts w:cs="Arial"/>
                <w:lang w:val="en-US"/>
              </w:rPr>
            </w:pPr>
          </w:p>
          <w:p w14:paraId="2CD10990" w14:textId="77777777" w:rsidR="00501259" w:rsidRPr="00930821" w:rsidRDefault="005769C6">
            <w:pPr>
              <w:pStyle w:val="Heading2Cover"/>
              <w:rPr>
                <w:lang w:val="en-US"/>
              </w:rPr>
            </w:pPr>
            <w:r w:rsidRPr="00930821">
              <w:rPr>
                <w:lang w:val="en-US"/>
              </w:rPr>
              <w:t>Level</w:t>
            </w:r>
          </w:p>
          <w:p w14:paraId="4E06CCD5" w14:textId="77777777" w:rsidR="00501259" w:rsidRPr="00930821" w:rsidRDefault="005769C6">
            <w:pPr>
              <w:pStyle w:val="Text2Cover"/>
              <w:rPr>
                <w:rStyle w:val="shorttext"/>
                <w:lang w:val="en-US"/>
              </w:rPr>
            </w:pPr>
            <w:r w:rsidRPr="00930821">
              <w:rPr>
                <w:rStyle w:val="shorttext"/>
                <w:lang w:val="en-US"/>
              </w:rPr>
              <w:t>Bachelor's Degree</w:t>
            </w:r>
          </w:p>
          <w:p w14:paraId="1DE60AE3" w14:textId="77777777" w:rsidR="00501259" w:rsidRPr="00930821" w:rsidRDefault="005769C6">
            <w:pPr>
              <w:pStyle w:val="Text2Cover"/>
              <w:rPr>
                <w:rStyle w:val="shorttext"/>
                <w:lang w:val="en-US"/>
              </w:rPr>
            </w:pPr>
            <w:r w:rsidRPr="00930821">
              <w:rPr>
                <w:rStyle w:val="shorttext"/>
                <w:lang w:val="en-US"/>
              </w:rPr>
              <w:t xml:space="preserve">Master </w:t>
            </w:r>
          </w:p>
          <w:p w14:paraId="75ECD41A" w14:textId="59794F5A" w:rsidR="00501259" w:rsidRPr="00930821" w:rsidRDefault="005769C6">
            <w:pPr>
              <w:pStyle w:val="Text2Cover"/>
              <w:rPr>
                <w:rStyle w:val="shorttext"/>
                <w:lang w:val="en-US"/>
              </w:rPr>
            </w:pPr>
            <w:r w:rsidRPr="00930821">
              <w:rPr>
                <w:rStyle w:val="shorttext"/>
                <w:lang w:val="en-US"/>
              </w:rPr>
              <w:t>Beginner</w:t>
            </w:r>
          </w:p>
          <w:p w14:paraId="1991E9A6" w14:textId="77777777" w:rsidR="00501259" w:rsidRPr="00930821" w:rsidRDefault="00501259">
            <w:pPr>
              <w:pStyle w:val="Text2Cover"/>
              <w:rPr>
                <w:rFonts w:cs="Arial"/>
                <w:lang w:val="en-US"/>
              </w:rPr>
            </w:pPr>
          </w:p>
          <w:p w14:paraId="0DBD570E" w14:textId="77777777" w:rsidR="00501259" w:rsidRPr="00930821" w:rsidRDefault="005769C6">
            <w:pPr>
              <w:pStyle w:val="Heading2Cover"/>
              <w:rPr>
                <w:lang w:val="en-US"/>
              </w:rPr>
            </w:pPr>
            <w:r w:rsidRPr="00930821">
              <w:rPr>
                <w:lang w:val="en-US"/>
              </w:rPr>
              <w:t>Focus</w:t>
            </w:r>
          </w:p>
          <w:p w14:paraId="1EA8E5BC" w14:textId="5B886FD4" w:rsidR="00501259" w:rsidRPr="00930821" w:rsidRDefault="005769C6">
            <w:pPr>
              <w:pStyle w:val="Text2Cover"/>
              <w:rPr>
                <w:lang w:val="en-US"/>
              </w:rPr>
            </w:pPr>
            <w:r w:rsidRPr="00930821">
              <w:rPr>
                <w:lang w:val="en-US"/>
              </w:rPr>
              <w:t>Business Intelligence</w:t>
            </w:r>
          </w:p>
          <w:p w14:paraId="1C36F5E7" w14:textId="7F1B3C9F" w:rsidR="00501259" w:rsidRPr="00930821" w:rsidRDefault="005769C6">
            <w:pPr>
              <w:pStyle w:val="Text2Cover"/>
              <w:rPr>
                <w:lang w:val="en-US"/>
              </w:rPr>
            </w:pPr>
            <w:r w:rsidRPr="00930821">
              <w:rPr>
                <w:lang w:val="en-US"/>
              </w:rPr>
              <w:t>Data Modeling</w:t>
            </w:r>
          </w:p>
          <w:p w14:paraId="2C8DFC5D" w14:textId="77777777" w:rsidR="00501259" w:rsidRPr="00930821" w:rsidRDefault="00501259">
            <w:pPr>
              <w:pStyle w:val="Text2Cover"/>
              <w:rPr>
                <w:rFonts w:cs="Arial"/>
                <w:lang w:val="en-US"/>
              </w:rPr>
            </w:pPr>
          </w:p>
          <w:p w14:paraId="5E17522D" w14:textId="77777777" w:rsidR="00501259" w:rsidRPr="00930821" w:rsidRDefault="005769C6">
            <w:pPr>
              <w:pStyle w:val="Heading2Cover"/>
              <w:rPr>
                <w:lang w:val="en-US"/>
              </w:rPr>
            </w:pPr>
            <w:r w:rsidRPr="00930821">
              <w:rPr>
                <w:lang w:val="en-US"/>
              </w:rPr>
              <w:t>Authors</w:t>
            </w:r>
          </w:p>
          <w:p w14:paraId="27EDE35A" w14:textId="5ADF66D4" w:rsidR="00501259" w:rsidRPr="00930821" w:rsidRDefault="005769C6">
            <w:pPr>
              <w:pStyle w:val="P68B1DB1-Text2Cover4"/>
              <w:rPr>
                <w:lang w:val="en-US"/>
              </w:rPr>
            </w:pPr>
            <w:r w:rsidRPr="00930821">
              <w:rPr>
                <w:lang w:val="en-US"/>
              </w:rPr>
              <w:t>Katerina Drizi</w:t>
            </w:r>
          </w:p>
          <w:p w14:paraId="52121EFC" w14:textId="7AC89407" w:rsidR="00501259" w:rsidRDefault="00930821">
            <w:pPr>
              <w:pStyle w:val="P68B1DB1-Text2Cover4"/>
            </w:pPr>
            <w:r>
              <w:t>Stefan Weidner</w:t>
            </w:r>
            <w:r>
              <w:br/>
            </w:r>
            <w:r w:rsidR="005769C6">
              <w:t>Andreas Hofstetter</w:t>
            </w:r>
          </w:p>
          <w:p w14:paraId="48100835" w14:textId="77777777" w:rsidR="00501259" w:rsidRDefault="00501259">
            <w:pPr>
              <w:pStyle w:val="Text2Cover"/>
              <w:rPr>
                <w:rFonts w:cs="Arial"/>
              </w:rPr>
            </w:pPr>
          </w:p>
          <w:p w14:paraId="6C37B46E" w14:textId="77777777" w:rsidR="00501259" w:rsidRDefault="005769C6">
            <w:pPr>
              <w:pStyle w:val="Heading2Cover"/>
            </w:pPr>
            <w:r>
              <w:t>Version</w:t>
            </w:r>
          </w:p>
          <w:p w14:paraId="3011DDC4" w14:textId="537EBD7E" w:rsidR="00501259" w:rsidRDefault="005769C6">
            <w:pPr>
              <w:pStyle w:val="Text2Cover"/>
            </w:pPr>
            <w:r>
              <w:t>3.0</w:t>
            </w:r>
          </w:p>
          <w:p w14:paraId="38758125" w14:textId="77777777" w:rsidR="00501259" w:rsidRDefault="00501259">
            <w:pPr>
              <w:pStyle w:val="Text2Cover"/>
            </w:pPr>
          </w:p>
          <w:p w14:paraId="0EE83339" w14:textId="77777777" w:rsidR="00501259" w:rsidRDefault="005769C6">
            <w:pPr>
              <w:pStyle w:val="Heading2Cover"/>
            </w:pPr>
            <w:r>
              <w:t>Last Change</w:t>
            </w:r>
          </w:p>
          <w:p w14:paraId="7D01CFD2" w14:textId="113240B3" w:rsidR="00501259" w:rsidRDefault="00B40391">
            <w:pPr>
              <w:pStyle w:val="Text2Cover"/>
              <w:rPr>
                <w:rFonts w:cs="Arial"/>
                <w:sz w:val="28"/>
                <w:szCs w:val="28"/>
              </w:rPr>
            </w:pPr>
            <w:r>
              <w:t>March</w:t>
            </w:r>
            <w:r w:rsidR="005769C6">
              <w:t xml:space="preserve"> 2025</w:t>
            </w:r>
          </w:p>
        </w:tc>
        <w:tc>
          <w:tcPr>
            <w:tcW w:w="3340" w:type="dxa"/>
          </w:tcPr>
          <w:p w14:paraId="498E9B62" w14:textId="77777777" w:rsidR="00501259" w:rsidRPr="00930821" w:rsidRDefault="005769C6">
            <w:pPr>
              <w:pStyle w:val="Heading2Cover"/>
              <w:rPr>
                <w:lang w:val="en-US"/>
              </w:rPr>
            </w:pPr>
            <w:r w:rsidRPr="00930821">
              <w:rPr>
                <w:lang w:val="en-US"/>
              </w:rPr>
              <w:t>MOTIVATION</w:t>
            </w:r>
          </w:p>
          <w:p w14:paraId="7EEBCE3F" w14:textId="2F7B553D" w:rsidR="00501259" w:rsidRPr="00930821" w:rsidRDefault="005769C6">
            <w:pPr>
              <w:pStyle w:val="Text2Cover"/>
              <w:jc w:val="both"/>
              <w:rPr>
                <w:lang w:val="en-US"/>
              </w:rPr>
            </w:pPr>
            <w:r w:rsidRPr="00930821">
              <w:rPr>
                <w:lang w:val="en-US"/>
              </w:rPr>
              <w:t>An example sales dashboard was demonstrated in the exercises for SAP Analytics Cloud.</w:t>
            </w:r>
          </w:p>
          <w:p w14:paraId="37544A50" w14:textId="77777777" w:rsidR="00501259" w:rsidRPr="00930821" w:rsidRDefault="00501259">
            <w:pPr>
              <w:pStyle w:val="Text2Cover"/>
              <w:jc w:val="both"/>
              <w:rPr>
                <w:lang w:val="en-US"/>
              </w:rPr>
            </w:pPr>
          </w:p>
          <w:p w14:paraId="3A7C03C9" w14:textId="50104502" w:rsidR="00501259" w:rsidRPr="00930821" w:rsidRDefault="005769C6">
            <w:pPr>
              <w:pStyle w:val="Text2Cover"/>
              <w:jc w:val="both"/>
              <w:rPr>
                <w:lang w:val="en-US"/>
              </w:rPr>
            </w:pPr>
            <w:r w:rsidRPr="00930821">
              <w:rPr>
                <w:lang w:val="en-US"/>
              </w:rPr>
              <w:t>In the first case study, you developed a sales dashboard in the SAC Story Builder, but based on an existing model filled with data. In this second case study, you create your own model, load it with data, and evaluate it for testing with a simple story.</w:t>
            </w:r>
          </w:p>
          <w:p w14:paraId="74E777A4" w14:textId="77777777" w:rsidR="00501259" w:rsidRPr="00930821" w:rsidRDefault="00501259">
            <w:pPr>
              <w:pStyle w:val="Text2Cover"/>
              <w:jc w:val="both"/>
              <w:rPr>
                <w:lang w:val="en-US"/>
              </w:rPr>
            </w:pPr>
          </w:p>
          <w:p w14:paraId="6885A16E" w14:textId="77777777" w:rsidR="00501259" w:rsidRPr="00930821" w:rsidRDefault="005769C6">
            <w:pPr>
              <w:pStyle w:val="Heading2Cover"/>
              <w:rPr>
                <w:lang w:val="en-US"/>
              </w:rPr>
            </w:pPr>
            <w:r w:rsidRPr="00930821">
              <w:rPr>
                <w:lang w:val="en-US"/>
              </w:rPr>
              <w:t>PREREQUISITES</w:t>
            </w:r>
          </w:p>
          <w:p w14:paraId="698EF664" w14:textId="42B9BBE3" w:rsidR="00501259" w:rsidRPr="00930821" w:rsidRDefault="005769C6">
            <w:pPr>
              <w:pStyle w:val="Text2Cover"/>
              <w:jc w:val="both"/>
              <w:rPr>
                <w:lang w:val="en-US"/>
              </w:rPr>
            </w:pPr>
            <w:r w:rsidRPr="00930821">
              <w:rPr>
                <w:lang w:val="en-US"/>
              </w:rPr>
              <w:t>Before you edit the case study, you should have familiarized yourself with the navigation in SAP Analytics Cloud. In addition, you should have successfully processed the SAC exercises and the first SAC case study on the Story Builder.</w:t>
            </w:r>
          </w:p>
          <w:p w14:paraId="37B3A99E" w14:textId="5D2F2691" w:rsidR="00501259" w:rsidRPr="00930821" w:rsidRDefault="00501259">
            <w:pPr>
              <w:pStyle w:val="Text2Cover"/>
              <w:jc w:val="both"/>
              <w:rPr>
                <w:rFonts w:cs="Arial"/>
                <w:lang w:val="en-US"/>
              </w:rPr>
            </w:pPr>
          </w:p>
        </w:tc>
        <w:tc>
          <w:tcPr>
            <w:tcW w:w="273" w:type="dxa"/>
          </w:tcPr>
          <w:p w14:paraId="027EE1FA" w14:textId="77777777" w:rsidR="00501259" w:rsidRPr="00930821" w:rsidRDefault="00501259">
            <w:pPr>
              <w:pStyle w:val="Text2Cover"/>
              <w:rPr>
                <w:rFonts w:cs="Arial"/>
                <w:b/>
                <w:szCs w:val="24"/>
                <w:lang w:val="en-US"/>
              </w:rPr>
            </w:pPr>
          </w:p>
        </w:tc>
        <w:tc>
          <w:tcPr>
            <w:tcW w:w="3545" w:type="dxa"/>
          </w:tcPr>
          <w:p w14:paraId="708C6378" w14:textId="77777777" w:rsidR="00501259" w:rsidRPr="00930821" w:rsidRDefault="005769C6">
            <w:pPr>
              <w:pStyle w:val="Heading2Cover"/>
              <w:rPr>
                <w:lang w:val="en-US"/>
              </w:rPr>
            </w:pPr>
            <w:r w:rsidRPr="00930821">
              <w:rPr>
                <w:lang w:val="en-US"/>
              </w:rPr>
              <w:t>REMARK</w:t>
            </w:r>
          </w:p>
          <w:p w14:paraId="2C119660" w14:textId="77777777" w:rsidR="00501259" w:rsidRPr="00930821" w:rsidRDefault="005769C6">
            <w:pPr>
              <w:pStyle w:val="P68B1DB1-Text2Cover4"/>
              <w:jc w:val="both"/>
              <w:rPr>
                <w:lang w:val="en-US"/>
              </w:rPr>
            </w:pPr>
            <w:r w:rsidRPr="00930821">
              <w:rPr>
                <w:lang w:val="en-US"/>
              </w:rPr>
              <w:t>This case study uses a model with historical sales data from the fictitious company Global Bike.</w:t>
            </w:r>
          </w:p>
          <w:p w14:paraId="73B640D7" w14:textId="77777777" w:rsidR="00501259" w:rsidRPr="00930821" w:rsidRDefault="00501259">
            <w:pPr>
              <w:pStyle w:val="Text2Cover"/>
              <w:jc w:val="both"/>
              <w:rPr>
                <w:rFonts w:cs="Arial"/>
                <w:lang w:val="en-US"/>
              </w:rPr>
            </w:pPr>
          </w:p>
          <w:p w14:paraId="573FAB1B" w14:textId="225E53EE" w:rsidR="00501259" w:rsidRDefault="005769C6">
            <w:pPr>
              <w:pStyle w:val="P68B1DB1-Text2Cover5"/>
              <w:jc w:val="center"/>
              <w:rPr>
                <w:rFonts w:cs="Arial"/>
              </w:rPr>
            </w:pPr>
            <w:r>
              <w:rPr>
                <w:noProof/>
              </w:rPr>
              <w:drawing>
                <wp:inline distT="0" distB="0" distL="0" distR="0" wp14:anchorId="17C6A708" wp14:editId="3B02A204">
                  <wp:extent cx="1544356" cy="573921"/>
                  <wp:effectExtent l="0" t="0" r="0" b="0"/>
                  <wp:docPr id="1" name="Graphic 1" descr="M:\Curricula\Vorlagen\Logo_Global Bike\Global_Bike_Logo_neu_2018\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Curricula\Vorlagen\Logo_Global Bike\Global_Bike_Logo_neu_2018\Logo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62520" cy="580671"/>
                          </a:xfrm>
                          <a:prstGeom prst="rect">
                            <a:avLst/>
                          </a:prstGeom>
                          <a:noFill/>
                          <a:ln>
                            <a:noFill/>
                          </a:ln>
                        </pic:spPr>
                      </pic:pic>
                    </a:graphicData>
                  </a:graphic>
                </wp:inline>
              </w:drawing>
            </w:r>
          </w:p>
          <w:p w14:paraId="23553AAE" w14:textId="77777777" w:rsidR="00501259" w:rsidRDefault="00501259">
            <w:pPr>
              <w:pStyle w:val="Text2Cover"/>
              <w:jc w:val="both"/>
              <w:rPr>
                <w:rFonts w:cs="Arial"/>
              </w:rPr>
            </w:pPr>
          </w:p>
          <w:p w14:paraId="2A81134E" w14:textId="77777777" w:rsidR="00501259" w:rsidRPr="00930821" w:rsidRDefault="005769C6">
            <w:pPr>
              <w:pStyle w:val="Heading2Cover"/>
              <w:spacing w:before="120"/>
              <w:rPr>
                <w:rFonts w:cs="Arial"/>
                <w:lang w:val="en-US"/>
              </w:rPr>
            </w:pPr>
            <w:r w:rsidRPr="00930821">
              <w:rPr>
                <w:lang w:val="en-US"/>
              </w:rPr>
              <w:t>THANK YOU</w:t>
            </w:r>
          </w:p>
          <w:p w14:paraId="34CE553A" w14:textId="2F71870C" w:rsidR="00501259" w:rsidRPr="00930821" w:rsidRDefault="005769C6">
            <w:pPr>
              <w:pStyle w:val="P68B1DB1-Text2Cover4"/>
              <w:jc w:val="both"/>
              <w:rPr>
                <w:lang w:val="en-US"/>
              </w:rPr>
            </w:pPr>
            <w:r w:rsidRPr="00930821">
              <w:rPr>
                <w:lang w:val="en-US"/>
              </w:rPr>
              <w:t>This case study was developed with the help of students and employees of the Pforzheim University of Applied Sciences as well as scientific and student assistants of the SAP</w:t>
            </w:r>
            <w:r w:rsidRPr="00930821">
              <w:rPr>
                <w:w w:val="80"/>
                <w:lang w:val="en-US"/>
              </w:rPr>
              <w:t xml:space="preserve"> </w:t>
            </w:r>
            <w:r w:rsidRPr="00930821">
              <w:rPr>
                <w:lang w:val="en-US"/>
              </w:rPr>
              <w:t>UCC Magdeburg.</w:t>
            </w:r>
          </w:p>
          <w:p w14:paraId="54D0D712" w14:textId="0AF0D2EB" w:rsidR="00501259" w:rsidRDefault="005769C6">
            <w:pPr>
              <w:pStyle w:val="P68B1DB1-Text2Cover4"/>
            </w:pPr>
            <w:r w:rsidRPr="00930821">
              <w:rPr>
                <w:lang w:val="en-US"/>
              </w:rPr>
              <w:br/>
            </w:r>
            <w:r>
              <w:rPr>
                <w:noProof/>
              </w:rPr>
              <w:drawing>
                <wp:inline distT="0" distB="0" distL="0" distR="0" wp14:anchorId="53D83392" wp14:editId="283F5CB4">
                  <wp:extent cx="1889125" cy="629920"/>
                  <wp:effectExtent l="0" t="0" r="0" b="0"/>
                  <wp:docPr id="109" name="Graphic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89125" cy="629920"/>
                          </a:xfrm>
                          <a:prstGeom prst="rect">
                            <a:avLst/>
                          </a:prstGeom>
                          <a:noFill/>
                          <a:ln>
                            <a:noFill/>
                          </a:ln>
                        </pic:spPr>
                      </pic:pic>
                    </a:graphicData>
                  </a:graphic>
                </wp:inline>
              </w:drawing>
            </w:r>
          </w:p>
        </w:tc>
      </w:tr>
    </w:tbl>
    <w:p w14:paraId="71959F5E" w14:textId="77777777" w:rsidR="00501259" w:rsidRDefault="00501259"/>
    <w:p w14:paraId="140FD874" w14:textId="77777777" w:rsidR="00501259" w:rsidRDefault="00501259"/>
    <w:p w14:paraId="3EEFA4FF" w14:textId="77777777" w:rsidR="00501259" w:rsidRDefault="00501259"/>
    <w:p w14:paraId="0A998FB9" w14:textId="77777777" w:rsidR="00501259" w:rsidRDefault="00501259"/>
    <w:p w14:paraId="402B71D1" w14:textId="77777777" w:rsidR="00501259" w:rsidRDefault="00501259"/>
    <w:p w14:paraId="5DBA2EF3" w14:textId="77777777" w:rsidR="00501259" w:rsidRDefault="00501259"/>
    <w:p w14:paraId="4AA7F9D1" w14:textId="77777777" w:rsidR="00501259" w:rsidRDefault="005769C6">
      <w:r>
        <w:br w:type="page"/>
      </w:r>
    </w:p>
    <w:tbl>
      <w:tblPr>
        <w:tblpPr w:leftFromText="142" w:rightFromText="142" w:vertAnchor="text" w:tblpY="1"/>
        <w:tblOverlap w:val="never"/>
        <w:tblW w:w="9638" w:type="dxa"/>
        <w:shd w:val="clear" w:color="auto" w:fill="D9D9D9" w:themeFill="background1" w:themeFillShade="D9"/>
        <w:tblLayout w:type="fixed"/>
        <w:tblLook w:val="01E0" w:firstRow="1" w:lastRow="1" w:firstColumn="1" w:lastColumn="1" w:noHBand="0" w:noVBand="0"/>
      </w:tblPr>
      <w:tblGrid>
        <w:gridCol w:w="1134"/>
        <w:gridCol w:w="6520"/>
        <w:gridCol w:w="1984"/>
      </w:tblGrid>
      <w:tr w:rsidR="00501259" w14:paraId="08654D61" w14:textId="77777777">
        <w:trPr>
          <w:trHeight w:val="850"/>
        </w:trPr>
        <w:tc>
          <w:tcPr>
            <w:tcW w:w="1134" w:type="dxa"/>
            <w:shd w:val="clear" w:color="auto" w:fill="FFFFFF" w:themeFill="background1"/>
          </w:tcPr>
          <w:p w14:paraId="2927A317" w14:textId="77777777" w:rsidR="00501259" w:rsidRDefault="005769C6">
            <w:pPr>
              <w:spacing w:before="0"/>
              <w:jc w:val="right"/>
            </w:pPr>
            <w:r>
              <w:lastRenderedPageBreak/>
              <w:br w:type="page"/>
            </w:r>
            <w:r>
              <w:br w:type="page"/>
            </w:r>
            <w:r>
              <w:rPr>
                <w:noProof/>
              </w:rPr>
              <mc:AlternateContent>
                <mc:Choice Requires="wps">
                  <w:drawing>
                    <wp:inline distT="0" distB="0" distL="0" distR="0" wp14:anchorId="7BBFA49D" wp14:editId="021B2415">
                      <wp:extent cx="265430" cy="247650"/>
                      <wp:effectExtent l="0" t="635" r="3175" b="0"/>
                      <wp:docPr id="12"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D524F3" id="Rectangle 124"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" fillcolor="#943634" stroked="f">
                      <w10:anchorlock/>
                    </v:rect>
                  </w:pict>
                </mc:Fallback>
              </mc:AlternateContent>
            </w:r>
          </w:p>
        </w:tc>
        <w:tc>
          <w:tcPr>
            <w:tcW w:w="8504" w:type="dxa"/>
            <w:gridSpan w:val="2"/>
            <w:shd w:val="clear" w:color="auto" w:fill="FFFFFF" w:themeFill="background1"/>
          </w:tcPr>
          <w:p w14:paraId="70A86CDD" w14:textId="77777777" w:rsidR="00501259" w:rsidRDefault="005769C6">
            <w:pPr>
              <w:pStyle w:val="berschrift1"/>
              <w:rPr>
                <w:rFonts w:ascii="Times New Roman" w:hAnsi="Times New Roman" w:cs="Times New Roman"/>
                <w:sz w:val="24"/>
                <w:szCs w:val="24"/>
              </w:rPr>
            </w:pPr>
            <w:bookmarkStart w:id="0" w:name="_Toc192507538"/>
            <w:r>
              <w:t>Process Overview</w:t>
            </w:r>
            <w:bookmarkEnd w:id="0"/>
          </w:p>
        </w:tc>
      </w:tr>
      <w:tr w:rsidR="00501259" w14:paraId="00A8402E" w14:textId="77777777">
        <w:tc>
          <w:tcPr>
            <w:tcW w:w="7654" w:type="dxa"/>
            <w:gridSpan w:val="2"/>
            <w:shd w:val="clear" w:color="auto" w:fill="D9D9D9" w:themeFill="background1" w:themeFillShade="D9"/>
          </w:tcPr>
          <w:p w14:paraId="315635B7" w14:textId="4E18C7FD" w:rsidR="00501259" w:rsidRPr="00930821" w:rsidRDefault="005769C6">
            <w:pPr>
              <w:jc w:val="both"/>
              <w:rPr>
                <w:lang w:val="en-US"/>
              </w:rPr>
            </w:pPr>
            <w:r w:rsidRPr="00930821">
              <w:rPr>
                <w:lang w:val="en-US"/>
              </w:rPr>
              <w:t xml:space="preserve">Creating an Analytic Model in SAC </w:t>
            </w:r>
            <w:r w:rsidRPr="00930821">
              <w:rPr>
                <w:b/>
                <w:lang w:val="en-US"/>
              </w:rPr>
              <w:t>learning objective</w:t>
            </w:r>
            <w:r w:rsidRPr="00930821">
              <w:rPr>
                <w:lang w:val="en-US"/>
              </w:rPr>
              <w:t>.</w:t>
            </w:r>
          </w:p>
          <w:p w14:paraId="53577F27" w14:textId="3978788C" w:rsidR="00501259" w:rsidRPr="00930821" w:rsidRDefault="005769C6">
            <w:pPr>
              <w:jc w:val="both"/>
              <w:rPr>
                <w:szCs w:val="24"/>
                <w:lang w:val="en-US"/>
              </w:rPr>
            </w:pPr>
            <w:r w:rsidRPr="00930821">
              <w:rPr>
                <w:szCs w:val="24"/>
                <w:lang w:val="en-US"/>
              </w:rPr>
              <w:t xml:space="preserve"> Scenario Alex Kuhn (Vice President Marketing and Sales) wants to store a data record directly in the CLOUD solution </w:t>
            </w:r>
            <w:r w:rsidRPr="00930821">
              <w:rPr>
                <w:i/>
                <w:szCs w:val="24"/>
                <w:lang w:val="en-US"/>
              </w:rPr>
              <w:t>SAP</w:t>
            </w:r>
            <w:r w:rsidRPr="00930821">
              <w:rPr>
                <w:szCs w:val="24"/>
                <w:lang w:val="en-US"/>
              </w:rPr>
              <w:t xml:space="preserve"> </w:t>
            </w:r>
            <w:r w:rsidRPr="00930821">
              <w:rPr>
                <w:i/>
                <w:szCs w:val="24"/>
                <w:lang w:val="en-US"/>
              </w:rPr>
              <w:t>Analytics Cloud (SAC)</w:t>
            </w:r>
            <w:r w:rsidRPr="00930821">
              <w:rPr>
                <w:szCs w:val="24"/>
                <w:lang w:val="en-US"/>
              </w:rPr>
              <w:t xml:space="preserve"> to evaluate and research past data. Consistent figures from sales orders are defined in the ERP system for the period 1. January 2007 to 31 December 2018 and have already been extracted. The data record 2019 is currently being created and is to be reloaded. The task for Andrea Marino (Sales Manager USA) and Hanna Ortmann (Head of Sales Germany) is now to design the data model with her project team, load the data mentioned, and prepare it for subsequent analysis and visualization.</w:t>
            </w:r>
          </w:p>
        </w:tc>
        <w:tc>
          <w:tcPr>
            <w:tcW w:w="1984" w:type="dxa"/>
            <w:shd w:val="clear" w:color="auto" w:fill="D9D9D9" w:themeFill="background1" w:themeFillShade="D9"/>
          </w:tcPr>
          <w:p w14:paraId="5EB5D48E" w14:textId="33F5A441" w:rsidR="00501259" w:rsidRDefault="005769C6">
            <w:pPr>
              <w:pStyle w:val="StandardWeb"/>
              <w:autoSpaceDE w:val="0"/>
              <w:autoSpaceDN w:val="0"/>
              <w:adjustRightInd w:val="0"/>
              <w:jc w:val="right"/>
              <w:rPr>
                <w:sz w:val="20"/>
                <w:szCs w:val="20"/>
              </w:rPr>
            </w:pPr>
            <w:r>
              <w:rPr>
                <w:b/>
              </w:rPr>
              <w:t>Time</w:t>
            </w:r>
            <w:r>
              <w:t xml:space="preserve"> 130 min.</w:t>
            </w:r>
          </w:p>
        </w:tc>
      </w:tr>
      <w:tr w:rsidR="00501259" w14:paraId="5300136C" w14:textId="77777777">
        <w:tc>
          <w:tcPr>
            <w:tcW w:w="9638" w:type="dxa"/>
            <w:gridSpan w:val="3"/>
            <w:shd w:val="clear" w:color="auto" w:fill="FFFFFF" w:themeFill="background1"/>
            <w:vAlign w:val="center"/>
          </w:tcPr>
          <w:p w14:paraId="51B2CA19" w14:textId="77777777" w:rsidR="00501259" w:rsidRDefault="00501259">
            <w:pPr>
              <w:spacing w:before="0" w:after="0"/>
            </w:pPr>
          </w:p>
        </w:tc>
      </w:tr>
      <w:tr w:rsidR="00501259" w14:paraId="409DAE9A" w14:textId="77777777">
        <w:trPr>
          <w:trHeight w:val="1843"/>
        </w:trPr>
        <w:tc>
          <w:tcPr>
            <w:tcW w:w="9638" w:type="dxa"/>
            <w:gridSpan w:val="3"/>
            <w:tcBorders>
              <w:left w:val="single" w:sz="4" w:space="0" w:color="D9D9D9" w:themeColor="background1" w:themeShade="D9"/>
              <w:right w:val="single" w:sz="4" w:space="0" w:color="D9D9D9" w:themeColor="background1" w:themeShade="D9"/>
            </w:tcBorders>
            <w:shd w:val="clear" w:color="auto" w:fill="D9D9D9" w:themeFill="background1" w:themeFillShade="D9"/>
          </w:tcPr>
          <w:sdt>
            <w:sdtPr>
              <w:rPr>
                <w:rFonts w:ascii="Times New Roman" w:hAnsi="Times New Roman" w:cs="Times New Roman"/>
                <w:bCs w:val="0"/>
                <w:sz w:val="24"/>
                <w:szCs w:val="22"/>
                <w:lang w:val="en-US"/>
              </w:rPr>
              <w:id w:val="137220242"/>
              <w:docPartObj>
                <w:docPartGallery w:val="Table of Contents"/>
                <w:docPartUnique/>
              </w:docPartObj>
            </w:sdtPr>
            <w:sdtEndPr/>
            <w:sdtContent>
              <w:sdt>
                <w:sdtPr>
                  <w:rPr>
                    <w:rFonts w:ascii="Times New Roman" w:hAnsi="Times New Roman" w:cs="Times New Roman"/>
                    <w:bCs w:val="0"/>
                    <w:sz w:val="24"/>
                    <w:szCs w:val="22"/>
                    <w:lang w:val="en-US"/>
                  </w:rPr>
                  <w:id w:val="354350"/>
                  <w:docPartObj>
                    <w:docPartGallery w:val="Table of Contents"/>
                    <w:docPartUnique/>
                  </w:docPartObj>
                </w:sdtPr>
                <w:sdtEndPr/>
                <w:sdtContent>
                  <w:p w14:paraId="2BF0985C" w14:textId="77777777" w:rsidR="00501259" w:rsidRDefault="005769C6">
                    <w:pPr>
                      <w:pStyle w:val="P68B1DB1-Inhaltsverzeichnisberschrift6"/>
                    </w:pPr>
                    <w:r>
                      <w:t>Table of Contents</w:t>
                    </w:r>
                  </w:p>
                  <w:p w14:paraId="35149035" w14:textId="6BD13439" w:rsidR="006C3C90" w:rsidRDefault="005769C6" w:rsidP="006C3C90">
                    <w:pPr>
                      <w:pStyle w:val="Verzeichnis1"/>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192507538" w:history="1">
                      <w:r w:rsidR="006C3C90" w:rsidRPr="00CB10C7">
                        <w:rPr>
                          <w:rStyle w:val="Hyperlink"/>
                          <w:noProof/>
                        </w:rPr>
                        <w:t>Process Overview</w:t>
                      </w:r>
                      <w:r w:rsidR="006C3C90">
                        <w:rPr>
                          <w:noProof/>
                          <w:webHidden/>
                        </w:rPr>
                        <w:tab/>
                      </w:r>
                      <w:r w:rsidR="006C3C90">
                        <w:rPr>
                          <w:noProof/>
                          <w:webHidden/>
                        </w:rPr>
                        <w:fldChar w:fldCharType="begin"/>
                      </w:r>
                      <w:r w:rsidR="006C3C90">
                        <w:rPr>
                          <w:noProof/>
                          <w:webHidden/>
                        </w:rPr>
                        <w:instrText xml:space="preserve"> PAGEREF _Toc192507538 \h </w:instrText>
                      </w:r>
                      <w:r w:rsidR="006C3C90">
                        <w:rPr>
                          <w:noProof/>
                          <w:webHidden/>
                        </w:rPr>
                      </w:r>
                      <w:r w:rsidR="006C3C90">
                        <w:rPr>
                          <w:noProof/>
                          <w:webHidden/>
                        </w:rPr>
                        <w:fldChar w:fldCharType="separate"/>
                      </w:r>
                      <w:r w:rsidR="006C3C90">
                        <w:rPr>
                          <w:noProof/>
                          <w:webHidden/>
                        </w:rPr>
                        <w:t>2</w:t>
                      </w:r>
                      <w:r w:rsidR="006C3C90">
                        <w:rPr>
                          <w:noProof/>
                          <w:webHidden/>
                        </w:rPr>
                        <w:fldChar w:fldCharType="end"/>
                      </w:r>
                    </w:hyperlink>
                  </w:p>
                  <w:p w14:paraId="70ED02BD" w14:textId="2CEE098B" w:rsidR="006C3C90" w:rsidRDefault="007464A6" w:rsidP="006C3C90">
                    <w:pPr>
                      <w:pStyle w:val="Verzeichnis1"/>
                      <w:rPr>
                        <w:rFonts w:asciiTheme="minorHAnsi" w:eastAsiaTheme="minorEastAsia" w:hAnsiTheme="minorHAnsi" w:cstheme="minorBidi"/>
                        <w:noProof/>
                        <w:sz w:val="22"/>
                      </w:rPr>
                    </w:pPr>
                    <w:hyperlink w:anchor="_Toc192507539" w:history="1">
                      <w:r w:rsidR="006C3C90" w:rsidRPr="00CB10C7">
                        <w:rPr>
                          <w:rStyle w:val="Hyperlink"/>
                          <w:noProof/>
                          <w:lang w:val="en-US"/>
                        </w:rPr>
                        <w:t>Step 1: Log on to SAC</w:t>
                      </w:r>
                      <w:r w:rsidR="006C3C90">
                        <w:rPr>
                          <w:noProof/>
                          <w:webHidden/>
                        </w:rPr>
                        <w:tab/>
                      </w:r>
                      <w:r w:rsidR="006C3C90">
                        <w:rPr>
                          <w:noProof/>
                          <w:webHidden/>
                        </w:rPr>
                        <w:fldChar w:fldCharType="begin"/>
                      </w:r>
                      <w:r w:rsidR="006C3C90">
                        <w:rPr>
                          <w:noProof/>
                          <w:webHidden/>
                        </w:rPr>
                        <w:instrText xml:space="preserve"> PAGEREF _Toc192507539 \h </w:instrText>
                      </w:r>
                      <w:r w:rsidR="006C3C90">
                        <w:rPr>
                          <w:noProof/>
                          <w:webHidden/>
                        </w:rPr>
                      </w:r>
                      <w:r w:rsidR="006C3C90">
                        <w:rPr>
                          <w:noProof/>
                          <w:webHidden/>
                        </w:rPr>
                        <w:fldChar w:fldCharType="separate"/>
                      </w:r>
                      <w:r w:rsidR="006C3C90">
                        <w:rPr>
                          <w:noProof/>
                          <w:webHidden/>
                        </w:rPr>
                        <w:t>3</w:t>
                      </w:r>
                      <w:r w:rsidR="006C3C90">
                        <w:rPr>
                          <w:noProof/>
                          <w:webHidden/>
                        </w:rPr>
                        <w:fldChar w:fldCharType="end"/>
                      </w:r>
                    </w:hyperlink>
                  </w:p>
                  <w:p w14:paraId="4F8F036C" w14:textId="0EB7AE15" w:rsidR="006C3C90" w:rsidRDefault="007464A6" w:rsidP="006C3C90">
                    <w:pPr>
                      <w:pStyle w:val="Verzeichnis1"/>
                      <w:rPr>
                        <w:rFonts w:asciiTheme="minorHAnsi" w:eastAsiaTheme="minorEastAsia" w:hAnsiTheme="minorHAnsi" w:cstheme="minorBidi"/>
                        <w:noProof/>
                        <w:sz w:val="22"/>
                      </w:rPr>
                    </w:pPr>
                    <w:hyperlink w:anchor="_Toc192507540" w:history="1">
                      <w:r w:rsidR="006C3C90" w:rsidRPr="00CB10C7">
                        <w:rPr>
                          <w:rStyle w:val="Hyperlink"/>
                          <w:noProof/>
                        </w:rPr>
                        <w:t>Step 2: Create Model</w:t>
                      </w:r>
                      <w:r w:rsidR="006C3C90">
                        <w:rPr>
                          <w:noProof/>
                          <w:webHidden/>
                        </w:rPr>
                        <w:tab/>
                      </w:r>
                      <w:r w:rsidR="006C3C90">
                        <w:rPr>
                          <w:noProof/>
                          <w:webHidden/>
                        </w:rPr>
                        <w:fldChar w:fldCharType="begin"/>
                      </w:r>
                      <w:r w:rsidR="006C3C90">
                        <w:rPr>
                          <w:noProof/>
                          <w:webHidden/>
                        </w:rPr>
                        <w:instrText xml:space="preserve"> PAGEREF _Toc192507540 \h </w:instrText>
                      </w:r>
                      <w:r w:rsidR="006C3C90">
                        <w:rPr>
                          <w:noProof/>
                          <w:webHidden/>
                        </w:rPr>
                      </w:r>
                      <w:r w:rsidR="006C3C90">
                        <w:rPr>
                          <w:noProof/>
                          <w:webHidden/>
                        </w:rPr>
                        <w:fldChar w:fldCharType="separate"/>
                      </w:r>
                      <w:r w:rsidR="006C3C90">
                        <w:rPr>
                          <w:noProof/>
                          <w:webHidden/>
                        </w:rPr>
                        <w:t>4</w:t>
                      </w:r>
                      <w:r w:rsidR="006C3C90">
                        <w:rPr>
                          <w:noProof/>
                          <w:webHidden/>
                        </w:rPr>
                        <w:fldChar w:fldCharType="end"/>
                      </w:r>
                    </w:hyperlink>
                  </w:p>
                  <w:p w14:paraId="3C831C54" w14:textId="3B584C64" w:rsidR="006C3C90" w:rsidRDefault="007464A6" w:rsidP="006C3C90">
                    <w:pPr>
                      <w:pStyle w:val="Verzeichnis1"/>
                      <w:rPr>
                        <w:rFonts w:asciiTheme="minorHAnsi" w:eastAsiaTheme="minorEastAsia" w:hAnsiTheme="minorHAnsi" w:cstheme="minorBidi"/>
                        <w:noProof/>
                        <w:sz w:val="22"/>
                      </w:rPr>
                    </w:pPr>
                    <w:hyperlink w:anchor="_Toc192507541" w:history="1">
                      <w:r w:rsidR="006C3C90" w:rsidRPr="00CB10C7">
                        <w:rPr>
                          <w:rStyle w:val="Hyperlink"/>
                          <w:noProof/>
                        </w:rPr>
                        <w:t>Step 3: Change Dimension Date</w:t>
                      </w:r>
                      <w:r w:rsidR="006C3C90">
                        <w:rPr>
                          <w:noProof/>
                          <w:webHidden/>
                        </w:rPr>
                        <w:tab/>
                      </w:r>
                      <w:r w:rsidR="006C3C90">
                        <w:rPr>
                          <w:noProof/>
                          <w:webHidden/>
                        </w:rPr>
                        <w:fldChar w:fldCharType="begin"/>
                      </w:r>
                      <w:r w:rsidR="006C3C90">
                        <w:rPr>
                          <w:noProof/>
                          <w:webHidden/>
                        </w:rPr>
                        <w:instrText xml:space="preserve"> PAGEREF _Toc192507541 \h </w:instrText>
                      </w:r>
                      <w:r w:rsidR="006C3C90">
                        <w:rPr>
                          <w:noProof/>
                          <w:webHidden/>
                        </w:rPr>
                      </w:r>
                      <w:r w:rsidR="006C3C90">
                        <w:rPr>
                          <w:noProof/>
                          <w:webHidden/>
                        </w:rPr>
                        <w:fldChar w:fldCharType="separate"/>
                      </w:r>
                      <w:r w:rsidR="006C3C90">
                        <w:rPr>
                          <w:noProof/>
                          <w:webHidden/>
                        </w:rPr>
                        <w:t>9</w:t>
                      </w:r>
                      <w:r w:rsidR="006C3C90">
                        <w:rPr>
                          <w:noProof/>
                          <w:webHidden/>
                        </w:rPr>
                        <w:fldChar w:fldCharType="end"/>
                      </w:r>
                    </w:hyperlink>
                  </w:p>
                  <w:p w14:paraId="0CE2910B" w14:textId="1F906263" w:rsidR="006C3C90" w:rsidRDefault="007464A6" w:rsidP="006C3C90">
                    <w:pPr>
                      <w:pStyle w:val="Verzeichnis1"/>
                      <w:rPr>
                        <w:rFonts w:asciiTheme="minorHAnsi" w:eastAsiaTheme="minorEastAsia" w:hAnsiTheme="minorHAnsi" w:cstheme="minorBidi"/>
                        <w:noProof/>
                        <w:sz w:val="22"/>
                      </w:rPr>
                    </w:pPr>
                    <w:hyperlink w:anchor="_Toc192507542" w:history="1">
                      <w:r w:rsidR="006C3C90" w:rsidRPr="00CB10C7">
                        <w:rPr>
                          <w:rStyle w:val="Hyperlink"/>
                          <w:noProof/>
                        </w:rPr>
                        <w:t>Step 4: Change Dimension Product</w:t>
                      </w:r>
                      <w:r w:rsidR="006C3C90">
                        <w:rPr>
                          <w:noProof/>
                          <w:webHidden/>
                        </w:rPr>
                        <w:tab/>
                      </w:r>
                      <w:r w:rsidR="006C3C90">
                        <w:rPr>
                          <w:noProof/>
                          <w:webHidden/>
                        </w:rPr>
                        <w:fldChar w:fldCharType="begin"/>
                      </w:r>
                      <w:r w:rsidR="006C3C90">
                        <w:rPr>
                          <w:noProof/>
                          <w:webHidden/>
                        </w:rPr>
                        <w:instrText xml:space="preserve"> PAGEREF _Toc192507542 \h </w:instrText>
                      </w:r>
                      <w:r w:rsidR="006C3C90">
                        <w:rPr>
                          <w:noProof/>
                          <w:webHidden/>
                        </w:rPr>
                      </w:r>
                      <w:r w:rsidR="006C3C90">
                        <w:rPr>
                          <w:noProof/>
                          <w:webHidden/>
                        </w:rPr>
                        <w:fldChar w:fldCharType="separate"/>
                      </w:r>
                      <w:r w:rsidR="006C3C90">
                        <w:rPr>
                          <w:noProof/>
                          <w:webHidden/>
                        </w:rPr>
                        <w:t>11</w:t>
                      </w:r>
                      <w:r w:rsidR="006C3C90">
                        <w:rPr>
                          <w:noProof/>
                          <w:webHidden/>
                        </w:rPr>
                        <w:fldChar w:fldCharType="end"/>
                      </w:r>
                    </w:hyperlink>
                  </w:p>
                  <w:p w14:paraId="6AE31442" w14:textId="6B81123F" w:rsidR="006C3C90" w:rsidRDefault="007464A6" w:rsidP="006C3C90">
                    <w:pPr>
                      <w:pStyle w:val="Verzeichnis1"/>
                      <w:rPr>
                        <w:rFonts w:asciiTheme="minorHAnsi" w:eastAsiaTheme="minorEastAsia" w:hAnsiTheme="minorHAnsi" w:cstheme="minorBidi"/>
                        <w:noProof/>
                        <w:sz w:val="22"/>
                      </w:rPr>
                    </w:pPr>
                    <w:hyperlink w:anchor="_Toc192507543" w:history="1">
                      <w:r w:rsidR="006C3C90" w:rsidRPr="00CB10C7">
                        <w:rPr>
                          <w:rStyle w:val="Hyperlink"/>
                          <w:noProof/>
                        </w:rPr>
                        <w:t>Step 5: Change Dimension Customer</w:t>
                      </w:r>
                      <w:r w:rsidR="006C3C90">
                        <w:rPr>
                          <w:noProof/>
                          <w:webHidden/>
                        </w:rPr>
                        <w:tab/>
                      </w:r>
                      <w:r w:rsidR="006C3C90">
                        <w:rPr>
                          <w:noProof/>
                          <w:webHidden/>
                        </w:rPr>
                        <w:fldChar w:fldCharType="begin"/>
                      </w:r>
                      <w:r w:rsidR="006C3C90">
                        <w:rPr>
                          <w:noProof/>
                          <w:webHidden/>
                        </w:rPr>
                        <w:instrText xml:space="preserve"> PAGEREF _Toc192507543 \h </w:instrText>
                      </w:r>
                      <w:r w:rsidR="006C3C90">
                        <w:rPr>
                          <w:noProof/>
                          <w:webHidden/>
                        </w:rPr>
                      </w:r>
                      <w:r w:rsidR="006C3C90">
                        <w:rPr>
                          <w:noProof/>
                          <w:webHidden/>
                        </w:rPr>
                        <w:fldChar w:fldCharType="separate"/>
                      </w:r>
                      <w:r w:rsidR="006C3C90">
                        <w:rPr>
                          <w:noProof/>
                          <w:webHidden/>
                        </w:rPr>
                        <w:t>14</w:t>
                      </w:r>
                      <w:r w:rsidR="006C3C90">
                        <w:rPr>
                          <w:noProof/>
                          <w:webHidden/>
                        </w:rPr>
                        <w:fldChar w:fldCharType="end"/>
                      </w:r>
                    </w:hyperlink>
                  </w:p>
                  <w:p w14:paraId="248D09D6" w14:textId="7FDB9C5A" w:rsidR="006C3C90" w:rsidRDefault="007464A6" w:rsidP="006C3C90">
                    <w:pPr>
                      <w:pStyle w:val="Verzeichnis1"/>
                      <w:rPr>
                        <w:rFonts w:asciiTheme="minorHAnsi" w:eastAsiaTheme="minorEastAsia" w:hAnsiTheme="minorHAnsi" w:cstheme="minorBidi"/>
                        <w:noProof/>
                        <w:sz w:val="22"/>
                      </w:rPr>
                    </w:pPr>
                    <w:hyperlink w:anchor="_Toc192507544" w:history="1">
                      <w:r w:rsidR="006C3C90" w:rsidRPr="00CB10C7">
                        <w:rPr>
                          <w:rStyle w:val="Hyperlink"/>
                          <w:noProof/>
                        </w:rPr>
                        <w:t>Step 6: Change key figures</w:t>
                      </w:r>
                      <w:r w:rsidR="006C3C90">
                        <w:rPr>
                          <w:noProof/>
                          <w:webHidden/>
                        </w:rPr>
                        <w:tab/>
                      </w:r>
                      <w:r w:rsidR="006C3C90">
                        <w:rPr>
                          <w:noProof/>
                          <w:webHidden/>
                        </w:rPr>
                        <w:fldChar w:fldCharType="begin"/>
                      </w:r>
                      <w:r w:rsidR="006C3C90">
                        <w:rPr>
                          <w:noProof/>
                          <w:webHidden/>
                        </w:rPr>
                        <w:instrText xml:space="preserve"> PAGEREF _Toc192507544 \h </w:instrText>
                      </w:r>
                      <w:r w:rsidR="006C3C90">
                        <w:rPr>
                          <w:noProof/>
                          <w:webHidden/>
                        </w:rPr>
                      </w:r>
                      <w:r w:rsidR="006C3C90">
                        <w:rPr>
                          <w:noProof/>
                          <w:webHidden/>
                        </w:rPr>
                        <w:fldChar w:fldCharType="separate"/>
                      </w:r>
                      <w:r w:rsidR="006C3C90">
                        <w:rPr>
                          <w:noProof/>
                          <w:webHidden/>
                        </w:rPr>
                        <w:t>18</w:t>
                      </w:r>
                      <w:r w:rsidR="006C3C90">
                        <w:rPr>
                          <w:noProof/>
                          <w:webHidden/>
                        </w:rPr>
                        <w:fldChar w:fldCharType="end"/>
                      </w:r>
                    </w:hyperlink>
                  </w:p>
                  <w:p w14:paraId="51BF12E9" w14:textId="3A72EEF4" w:rsidR="006C3C90" w:rsidRDefault="007464A6" w:rsidP="006C3C90">
                    <w:pPr>
                      <w:pStyle w:val="Verzeichnis1"/>
                      <w:rPr>
                        <w:rFonts w:asciiTheme="minorHAnsi" w:eastAsiaTheme="minorEastAsia" w:hAnsiTheme="minorHAnsi" w:cstheme="minorBidi"/>
                        <w:noProof/>
                        <w:sz w:val="22"/>
                      </w:rPr>
                    </w:pPr>
                    <w:hyperlink w:anchor="_Toc192507545" w:history="1">
                      <w:r w:rsidR="006C3C90" w:rsidRPr="00CB10C7">
                        <w:rPr>
                          <w:rStyle w:val="Hyperlink"/>
                          <w:noProof/>
                        </w:rPr>
                        <w:t>Step 7: Load Transaction Data 2019</w:t>
                      </w:r>
                      <w:r w:rsidR="006C3C90">
                        <w:rPr>
                          <w:noProof/>
                          <w:webHidden/>
                        </w:rPr>
                        <w:tab/>
                      </w:r>
                      <w:r w:rsidR="006C3C90">
                        <w:rPr>
                          <w:noProof/>
                          <w:webHidden/>
                        </w:rPr>
                        <w:fldChar w:fldCharType="begin"/>
                      </w:r>
                      <w:r w:rsidR="006C3C90">
                        <w:rPr>
                          <w:noProof/>
                          <w:webHidden/>
                        </w:rPr>
                        <w:instrText xml:space="preserve"> PAGEREF _Toc192507545 \h </w:instrText>
                      </w:r>
                      <w:r w:rsidR="006C3C90">
                        <w:rPr>
                          <w:noProof/>
                          <w:webHidden/>
                        </w:rPr>
                      </w:r>
                      <w:r w:rsidR="006C3C90">
                        <w:rPr>
                          <w:noProof/>
                          <w:webHidden/>
                        </w:rPr>
                        <w:fldChar w:fldCharType="separate"/>
                      </w:r>
                      <w:r w:rsidR="006C3C90">
                        <w:rPr>
                          <w:noProof/>
                          <w:webHidden/>
                        </w:rPr>
                        <w:t>22</w:t>
                      </w:r>
                      <w:r w:rsidR="006C3C90">
                        <w:rPr>
                          <w:noProof/>
                          <w:webHidden/>
                        </w:rPr>
                        <w:fldChar w:fldCharType="end"/>
                      </w:r>
                    </w:hyperlink>
                  </w:p>
                  <w:p w14:paraId="2A454904" w14:textId="2AE7007C" w:rsidR="006C3C90" w:rsidRDefault="007464A6" w:rsidP="006C3C90">
                    <w:pPr>
                      <w:pStyle w:val="Verzeichnis1"/>
                      <w:rPr>
                        <w:rFonts w:asciiTheme="minorHAnsi" w:eastAsiaTheme="minorEastAsia" w:hAnsiTheme="minorHAnsi" w:cstheme="minorBidi"/>
                        <w:noProof/>
                        <w:sz w:val="22"/>
                      </w:rPr>
                    </w:pPr>
                    <w:hyperlink w:anchor="_Toc192507546" w:history="1">
                      <w:r w:rsidR="006C3C90" w:rsidRPr="00CB10C7">
                        <w:rPr>
                          <w:rStyle w:val="Hyperlink"/>
                          <w:noProof/>
                        </w:rPr>
                        <w:t>Step 8: Create story</w:t>
                      </w:r>
                      <w:r w:rsidR="006C3C90">
                        <w:rPr>
                          <w:noProof/>
                          <w:webHidden/>
                        </w:rPr>
                        <w:tab/>
                      </w:r>
                      <w:r w:rsidR="006C3C90">
                        <w:rPr>
                          <w:noProof/>
                          <w:webHidden/>
                        </w:rPr>
                        <w:fldChar w:fldCharType="begin"/>
                      </w:r>
                      <w:r w:rsidR="006C3C90">
                        <w:rPr>
                          <w:noProof/>
                          <w:webHidden/>
                        </w:rPr>
                        <w:instrText xml:space="preserve"> PAGEREF _Toc192507546 \h </w:instrText>
                      </w:r>
                      <w:r w:rsidR="006C3C90">
                        <w:rPr>
                          <w:noProof/>
                          <w:webHidden/>
                        </w:rPr>
                      </w:r>
                      <w:r w:rsidR="006C3C90">
                        <w:rPr>
                          <w:noProof/>
                          <w:webHidden/>
                        </w:rPr>
                        <w:fldChar w:fldCharType="separate"/>
                      </w:r>
                      <w:r w:rsidR="006C3C90">
                        <w:rPr>
                          <w:noProof/>
                          <w:webHidden/>
                        </w:rPr>
                        <w:t>28</w:t>
                      </w:r>
                      <w:r w:rsidR="006C3C90">
                        <w:rPr>
                          <w:noProof/>
                          <w:webHidden/>
                        </w:rPr>
                        <w:fldChar w:fldCharType="end"/>
                      </w:r>
                    </w:hyperlink>
                  </w:p>
                  <w:p w14:paraId="3F0EE629" w14:textId="2078F7B0" w:rsidR="006C3C90" w:rsidRDefault="007464A6" w:rsidP="006C3C90">
                    <w:pPr>
                      <w:pStyle w:val="Verzeichnis1"/>
                      <w:rPr>
                        <w:rFonts w:asciiTheme="minorHAnsi" w:eastAsiaTheme="minorEastAsia" w:hAnsiTheme="minorHAnsi" w:cstheme="minorBidi"/>
                        <w:noProof/>
                        <w:sz w:val="22"/>
                      </w:rPr>
                    </w:pPr>
                    <w:hyperlink w:anchor="_Toc192507547" w:history="1">
                      <w:r w:rsidR="006C3C90" w:rsidRPr="00CB10C7">
                        <w:rPr>
                          <w:rStyle w:val="Hyperlink"/>
                          <w:noProof/>
                          <w:lang w:val="en-US"/>
                        </w:rPr>
                        <w:t>Challenge 1: Calculated Measures in Model or Story</w:t>
                      </w:r>
                      <w:r w:rsidR="006C3C90">
                        <w:rPr>
                          <w:noProof/>
                          <w:webHidden/>
                        </w:rPr>
                        <w:tab/>
                      </w:r>
                      <w:r w:rsidR="006C3C90">
                        <w:rPr>
                          <w:noProof/>
                          <w:webHidden/>
                        </w:rPr>
                        <w:fldChar w:fldCharType="begin"/>
                      </w:r>
                      <w:r w:rsidR="006C3C90">
                        <w:rPr>
                          <w:noProof/>
                          <w:webHidden/>
                        </w:rPr>
                        <w:instrText xml:space="preserve"> PAGEREF _Toc192507547 \h </w:instrText>
                      </w:r>
                      <w:r w:rsidR="006C3C90">
                        <w:rPr>
                          <w:noProof/>
                          <w:webHidden/>
                        </w:rPr>
                      </w:r>
                      <w:r w:rsidR="006C3C90">
                        <w:rPr>
                          <w:noProof/>
                          <w:webHidden/>
                        </w:rPr>
                        <w:fldChar w:fldCharType="separate"/>
                      </w:r>
                      <w:r w:rsidR="006C3C90">
                        <w:rPr>
                          <w:noProof/>
                          <w:webHidden/>
                        </w:rPr>
                        <w:t>36</w:t>
                      </w:r>
                      <w:r w:rsidR="006C3C90">
                        <w:rPr>
                          <w:noProof/>
                          <w:webHidden/>
                        </w:rPr>
                        <w:fldChar w:fldCharType="end"/>
                      </w:r>
                    </w:hyperlink>
                  </w:p>
                  <w:p w14:paraId="2DF8E609" w14:textId="290B6453" w:rsidR="00501259" w:rsidRDefault="005769C6">
                    <w:r>
                      <w:fldChar w:fldCharType="end"/>
                    </w:r>
                  </w:p>
                </w:sdtContent>
              </w:sdt>
            </w:sdtContent>
          </w:sdt>
        </w:tc>
      </w:tr>
      <w:tr w:rsidR="00501259" w14:paraId="4336ACDD" w14:textId="77777777">
        <w:trPr>
          <w:trHeight w:val="272"/>
        </w:trPr>
        <w:tc>
          <w:tcPr>
            <w:tcW w:w="9638" w:type="dxa"/>
            <w:gridSpan w:val="3"/>
            <w:shd w:val="clear" w:color="auto" w:fill="FFFFFF" w:themeFill="background1"/>
          </w:tcPr>
          <w:p w14:paraId="7C4020C9" w14:textId="77777777" w:rsidR="00501259" w:rsidRDefault="00501259">
            <w:pPr>
              <w:pStyle w:val="MenuPath"/>
              <w:spacing w:before="0" w:after="0"/>
              <w:rPr>
                <w:rFonts w:ascii="Times New Roman" w:hAnsi="Times New Roman" w:cs="Times New Roman"/>
                <w:sz w:val="24"/>
                <w:szCs w:val="24"/>
              </w:rPr>
            </w:pPr>
          </w:p>
        </w:tc>
      </w:tr>
      <w:tr w:rsidR="00501259" w14:paraId="46272E28" w14:textId="77777777">
        <w:trPr>
          <w:trHeight w:val="454"/>
        </w:trPr>
        <w:tc>
          <w:tcPr>
            <w:tcW w:w="9638" w:type="dxa"/>
            <w:gridSpan w:val="3"/>
            <w:shd w:val="clear" w:color="auto" w:fill="D9D9D9" w:themeFill="background1" w:themeFillShade="D9"/>
          </w:tcPr>
          <w:p w14:paraId="23927F37" w14:textId="77777777" w:rsidR="00501259" w:rsidRDefault="005769C6">
            <w:pPr>
              <w:pStyle w:val="P68B1DB1-MenuPath7"/>
              <w:jc w:val="right"/>
            </w:pPr>
            <w:r>
              <w:rPr>
                <w:noProof/>
              </w:rPr>
              <mc:AlternateContent>
                <mc:Choice Requires="wps">
                  <w:drawing>
                    <wp:inline distT="0" distB="0" distL="0" distR="0" wp14:anchorId="50B6E49C" wp14:editId="136D248B">
                      <wp:extent cx="144145" cy="144145"/>
                      <wp:effectExtent l="6985" t="5715" r="10795" b="12065"/>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60E8F689" id="Rectangle 8"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">
                      <w10:anchorlock/>
                    </v:rect>
                  </w:pict>
                </mc:Fallback>
              </mc:AlternateContent>
            </w:r>
          </w:p>
        </w:tc>
      </w:tr>
    </w:tbl>
    <w:p w14:paraId="150BD2CB" w14:textId="77777777" w:rsidR="00501259" w:rsidRDefault="005769C6">
      <w:pPr>
        <w:spacing w:before="0" w:after="0"/>
      </w:pPr>
      <w:r>
        <w:br w:type="page"/>
      </w:r>
    </w:p>
    <w:tbl>
      <w:tblPr>
        <w:tblpPr w:leftFromText="142" w:rightFromText="142" w:vertAnchor="text" w:tblpY="1"/>
        <w:tblOverlap w:val="never"/>
        <w:tblW w:w="9639" w:type="dxa"/>
        <w:tblLayout w:type="fixed"/>
        <w:tblLook w:val="01E0" w:firstRow="1" w:lastRow="1" w:firstColumn="1" w:lastColumn="1" w:noHBand="0" w:noVBand="0"/>
      </w:tblPr>
      <w:tblGrid>
        <w:gridCol w:w="1148"/>
        <w:gridCol w:w="6495"/>
        <w:gridCol w:w="1996"/>
      </w:tblGrid>
      <w:tr w:rsidR="00501259" w:rsidRPr="004113C7" w14:paraId="3ED34687" w14:textId="77777777">
        <w:trPr>
          <w:trHeight w:val="850"/>
        </w:trPr>
        <w:tc>
          <w:tcPr>
            <w:tcW w:w="1148" w:type="dxa"/>
          </w:tcPr>
          <w:p w14:paraId="757480CF" w14:textId="77777777" w:rsidR="00501259" w:rsidRDefault="005769C6">
            <w:pPr>
              <w:spacing w:before="0"/>
              <w:jc w:val="right"/>
            </w:pPr>
            <w:r>
              <w:lastRenderedPageBreak/>
              <w:br w:type="page"/>
            </w:r>
            <w:r>
              <w:br w:type="page"/>
            </w:r>
            <w:r>
              <w:rPr>
                <w:noProof/>
              </w:rPr>
              <mc:AlternateContent>
                <mc:Choice Requires="wps">
                  <w:drawing>
                    <wp:inline distT="0" distB="0" distL="0" distR="0" wp14:anchorId="7EBC77E2" wp14:editId="1F5027FE">
                      <wp:extent cx="265430" cy="247650"/>
                      <wp:effectExtent l="0" t="635" r="3175" b="0"/>
                      <wp:docPr id="11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C603CD" id="Rectangle 13"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" fillcolor="#943634" stroked="f">
                      <w10:anchorlock/>
                    </v:rect>
                  </w:pict>
                </mc:Fallback>
              </mc:AlternateContent>
            </w:r>
          </w:p>
        </w:tc>
        <w:tc>
          <w:tcPr>
            <w:tcW w:w="8491" w:type="dxa"/>
            <w:gridSpan w:val="2"/>
          </w:tcPr>
          <w:p w14:paraId="117E8C26" w14:textId="73249183" w:rsidR="00501259" w:rsidRPr="00930821" w:rsidRDefault="005769C6">
            <w:pPr>
              <w:pStyle w:val="berschrift1"/>
              <w:tabs>
                <w:tab w:val="left" w:pos="0"/>
              </w:tabs>
              <w:rPr>
                <w:rFonts w:ascii="Times New Roman" w:hAnsi="Times New Roman" w:cs="Times New Roman"/>
                <w:sz w:val="24"/>
                <w:szCs w:val="24"/>
                <w:lang w:val="en-US"/>
              </w:rPr>
            </w:pPr>
            <w:bookmarkStart w:id="1" w:name="_Toc192507539"/>
            <w:r w:rsidRPr="00930821">
              <w:rPr>
                <w:lang w:val="en-US"/>
              </w:rPr>
              <w:t>Step 1: Log on to SAC</w:t>
            </w:r>
            <w:bookmarkEnd w:id="1"/>
          </w:p>
        </w:tc>
      </w:tr>
      <w:tr w:rsidR="00501259" w14:paraId="470B764F" w14:textId="77777777">
        <w:trPr>
          <w:trHeight w:val="940"/>
        </w:trPr>
        <w:tc>
          <w:tcPr>
            <w:tcW w:w="7643" w:type="dxa"/>
            <w:gridSpan w:val="2"/>
            <w:shd w:val="clear" w:color="auto" w:fill="D9D9D9"/>
          </w:tcPr>
          <w:p w14:paraId="4A456FC6" w14:textId="4063BBAF" w:rsidR="00501259" w:rsidRPr="00930821" w:rsidRDefault="005769C6">
            <w:pPr>
              <w:tabs>
                <w:tab w:val="right" w:pos="9360"/>
              </w:tabs>
              <w:jc w:val="both"/>
              <w:rPr>
                <w:szCs w:val="24"/>
                <w:lang w:val="en-US"/>
              </w:rPr>
            </w:pPr>
            <w:proofErr w:type="gramStart"/>
            <w:r w:rsidRPr="00930821">
              <w:rPr>
                <w:b/>
                <w:szCs w:val="24"/>
                <w:lang w:val="en-US"/>
              </w:rPr>
              <w:t>Task</w:t>
            </w:r>
            <w:r w:rsidRPr="00930821">
              <w:rPr>
                <w:szCs w:val="24"/>
                <w:lang w:val="en-US"/>
              </w:rPr>
              <w:t xml:space="preserve"> </w:t>
            </w:r>
            <w:r w:rsidRPr="00930821">
              <w:rPr>
                <w:lang w:val="en-US"/>
              </w:rPr>
              <w:t xml:space="preserve"> Log</w:t>
            </w:r>
            <w:proofErr w:type="gramEnd"/>
            <w:r w:rsidRPr="00930821">
              <w:rPr>
                <w:lang w:val="en-US"/>
              </w:rPr>
              <w:t xml:space="preserve"> on to SAP Analytics Cloud.</w:t>
            </w:r>
          </w:p>
          <w:p w14:paraId="64DDEAC0" w14:textId="40BC059C" w:rsidR="00501259" w:rsidRPr="00930821" w:rsidRDefault="005769C6">
            <w:pPr>
              <w:autoSpaceDE w:val="0"/>
              <w:autoSpaceDN w:val="0"/>
              <w:adjustRightInd w:val="0"/>
              <w:jc w:val="both"/>
              <w:rPr>
                <w:szCs w:val="24"/>
                <w:lang w:val="en-US"/>
              </w:rPr>
            </w:pPr>
            <w:r w:rsidRPr="00930821">
              <w:rPr>
                <w:b/>
                <w:szCs w:val="24"/>
                <w:lang w:val="en-US"/>
              </w:rPr>
              <w:t>Description</w:t>
            </w:r>
            <w:r w:rsidRPr="00930821">
              <w:rPr>
                <w:szCs w:val="24"/>
                <w:lang w:val="en-US"/>
              </w:rPr>
              <w:t xml:space="preserve"> </w:t>
            </w:r>
            <w:r w:rsidRPr="00930821">
              <w:rPr>
                <w:lang w:val="en-US"/>
              </w:rPr>
              <w:t xml:space="preserve"> Log on to the SAC tenant in a web browser.</w:t>
            </w:r>
          </w:p>
        </w:tc>
        <w:tc>
          <w:tcPr>
            <w:tcW w:w="1996" w:type="dxa"/>
            <w:shd w:val="clear" w:color="auto" w:fill="D9D9D9"/>
          </w:tcPr>
          <w:p w14:paraId="3083B034" w14:textId="581229CD" w:rsidR="00501259" w:rsidRDefault="005769C6">
            <w:pPr>
              <w:pStyle w:val="StandardWeb"/>
              <w:autoSpaceDE w:val="0"/>
              <w:autoSpaceDN w:val="0"/>
              <w:adjustRightInd w:val="0"/>
              <w:jc w:val="right"/>
              <w:rPr>
                <w:rFonts w:cs="FuturaStd-Book"/>
              </w:rPr>
            </w:pPr>
            <w:r>
              <w:rPr>
                <w:b/>
              </w:rPr>
              <w:t>Time</w:t>
            </w:r>
            <w:r>
              <w:t xml:space="preserve"> 5 min.</w:t>
            </w:r>
          </w:p>
        </w:tc>
      </w:tr>
      <w:tr w:rsidR="00501259" w14:paraId="64B308ED" w14:textId="77777777">
        <w:tc>
          <w:tcPr>
            <w:tcW w:w="7643" w:type="dxa"/>
            <w:gridSpan w:val="2"/>
            <w:shd w:val="clear" w:color="auto" w:fill="auto"/>
          </w:tcPr>
          <w:p w14:paraId="1DC6901D" w14:textId="77777777" w:rsidR="00501259" w:rsidRDefault="00501259">
            <w:pPr>
              <w:spacing w:before="0" w:after="0"/>
              <w:rPr>
                <w:szCs w:val="24"/>
              </w:rPr>
            </w:pPr>
          </w:p>
        </w:tc>
        <w:tc>
          <w:tcPr>
            <w:tcW w:w="1996" w:type="dxa"/>
            <w:tcBorders>
              <w:left w:val="nil"/>
            </w:tcBorders>
          </w:tcPr>
          <w:p w14:paraId="65937316" w14:textId="77777777" w:rsidR="00501259" w:rsidRDefault="00501259">
            <w:pPr>
              <w:pStyle w:val="Margin"/>
              <w:rPr>
                <w:rFonts w:ascii="Times New Roman" w:hAnsi="Times New Roman"/>
                <w:sz w:val="24"/>
                <w:szCs w:val="24"/>
              </w:rPr>
            </w:pPr>
          </w:p>
        </w:tc>
      </w:tr>
      <w:tr w:rsidR="00501259" w14:paraId="4F29A40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597CB15C" w14:textId="77777777" w:rsidR="00501259" w:rsidRPr="00930821" w:rsidRDefault="005769C6">
            <w:pPr>
              <w:pStyle w:val="Graphic"/>
              <w:jc w:val="both"/>
              <w:rPr>
                <w:lang w:val="en-US"/>
              </w:rPr>
            </w:pPr>
            <w:r w:rsidRPr="00930821">
              <w:rPr>
                <w:lang w:val="en-US"/>
              </w:rPr>
              <w:t>Clicking on the following link takes you to the Identity Management System of SAP UCC Magdeburg. This provides anonymous identities for logging on to SAP cloud solutions according to valid data protection rights.</w:t>
            </w:r>
          </w:p>
          <w:p w14:paraId="187FA41D" w14:textId="4C029016" w:rsidR="00501259" w:rsidRPr="00930821" w:rsidRDefault="005769C6">
            <w:pPr>
              <w:pStyle w:val="Graphic"/>
              <w:jc w:val="both"/>
              <w:rPr>
                <w:lang w:val="en-US"/>
              </w:rPr>
            </w:pPr>
            <w:r w:rsidRPr="00930821">
              <w:rPr>
                <w:lang w:val="en-US"/>
              </w:rPr>
              <w:t xml:space="preserve">      </w:t>
            </w:r>
            <w:hyperlink r:id="rId10" w:history="1">
              <w:r w:rsidRPr="00930821">
                <w:rPr>
                  <w:rStyle w:val="Hyperlink"/>
                  <w:lang w:val="en-US"/>
                </w:rPr>
                <w:t>https://ucc-pilot-sac.eu10.hcs.cloud.sap/</w:t>
              </w:r>
            </w:hyperlink>
          </w:p>
        </w:tc>
        <w:tc>
          <w:tcPr>
            <w:tcW w:w="1996" w:type="dxa"/>
            <w:tcBorders>
              <w:left w:val="single" w:sz="4" w:space="0" w:color="D9D9D9" w:themeColor="background1" w:themeShade="D9"/>
            </w:tcBorders>
          </w:tcPr>
          <w:p w14:paraId="212A55B9" w14:textId="2FD581A9" w:rsidR="00501259" w:rsidRPr="00930821" w:rsidRDefault="00501259">
            <w:pPr>
              <w:pStyle w:val="Margin"/>
              <w:rPr>
                <w:rFonts w:cs="Arial"/>
                <w:lang w:val="en-US"/>
              </w:rPr>
            </w:pPr>
          </w:p>
          <w:p w14:paraId="2CDC0D88" w14:textId="77137586" w:rsidR="00501259" w:rsidRDefault="005769C6">
            <w:pPr>
              <w:pStyle w:val="P68B1DB1-Margin8"/>
            </w:pPr>
            <w:r>
              <w:t>Initial Screen</w:t>
            </w:r>
          </w:p>
          <w:p w14:paraId="73C7B2F7" w14:textId="3118D82F" w:rsidR="00501259" w:rsidRDefault="00501259">
            <w:pPr>
              <w:pStyle w:val="Margin"/>
              <w:jc w:val="center"/>
              <w:rPr>
                <w:rFonts w:cs="Arial"/>
              </w:rPr>
            </w:pPr>
          </w:p>
        </w:tc>
      </w:tr>
      <w:tr w:rsidR="00501259" w14:paraId="5E6143F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7ACEF8A7" w14:textId="752D3E6C" w:rsidR="00501259" w:rsidRDefault="005769C6">
            <w:pPr>
              <w:pStyle w:val="Graphic"/>
            </w:pPr>
            <w:r>
              <w:rPr>
                <w:noProof/>
              </w:rPr>
              <w:drawing>
                <wp:inline distT="0" distB="0" distL="0" distR="0" wp14:anchorId="63C0BCDA" wp14:editId="7419EEB4">
                  <wp:extent cx="3215029" cy="3686175"/>
                  <wp:effectExtent l="0" t="0" r="4445"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35417" cy="3709551"/>
                          </a:xfrm>
                          <a:prstGeom prst="rect">
                            <a:avLst/>
                          </a:prstGeom>
                        </pic:spPr>
                      </pic:pic>
                    </a:graphicData>
                  </a:graphic>
                </wp:inline>
              </w:drawing>
            </w:r>
          </w:p>
        </w:tc>
        <w:tc>
          <w:tcPr>
            <w:tcW w:w="1996" w:type="dxa"/>
            <w:tcBorders>
              <w:left w:val="single" w:sz="4" w:space="0" w:color="D9D9D9" w:themeColor="background1" w:themeShade="D9"/>
            </w:tcBorders>
          </w:tcPr>
          <w:p w14:paraId="71261E31" w14:textId="77777777" w:rsidR="00501259" w:rsidRDefault="00501259">
            <w:pPr>
              <w:pStyle w:val="Margin"/>
              <w:rPr>
                <w:rFonts w:cs="Arial"/>
              </w:rPr>
            </w:pPr>
          </w:p>
        </w:tc>
      </w:tr>
      <w:tr w:rsidR="00501259" w14:paraId="53F88F0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D39B7E8" w14:textId="114AD22E" w:rsidR="00501259" w:rsidRPr="00930821" w:rsidRDefault="005769C6">
            <w:pPr>
              <w:pStyle w:val="Graphic"/>
              <w:jc w:val="both"/>
              <w:rPr>
                <w:lang w:val="en-US"/>
              </w:rPr>
            </w:pPr>
            <w:r w:rsidRPr="00930821">
              <w:rPr>
                <w:lang w:val="en-US"/>
              </w:rPr>
              <w:t xml:space="preserve">On the login screen, enter the </w:t>
            </w:r>
            <w:r w:rsidRPr="00930821">
              <w:rPr>
                <w:b/>
                <w:lang w:val="en-US"/>
              </w:rPr>
              <w:t>user</w:t>
            </w:r>
            <w:r w:rsidRPr="00930821">
              <w:rPr>
                <w:lang w:val="en-US"/>
              </w:rPr>
              <w:t xml:space="preserve"> named by your instructor and your personal </w:t>
            </w:r>
            <w:r w:rsidRPr="00930821">
              <w:rPr>
                <w:b/>
                <w:lang w:val="en-US"/>
              </w:rPr>
              <w:t>password</w:t>
            </w:r>
            <w:r w:rsidRPr="00930821">
              <w:rPr>
                <w:lang w:val="en-US"/>
              </w:rPr>
              <w:t xml:space="preserve">, which you should have already defined.  </w:t>
            </w:r>
          </w:p>
        </w:tc>
        <w:tc>
          <w:tcPr>
            <w:tcW w:w="1996" w:type="dxa"/>
            <w:tcBorders>
              <w:left w:val="single" w:sz="4" w:space="0" w:color="D9D9D9" w:themeColor="background1" w:themeShade="D9"/>
            </w:tcBorders>
            <w:shd w:val="clear" w:color="auto" w:fill="auto"/>
          </w:tcPr>
          <w:p w14:paraId="3D8A8B7A" w14:textId="77777777" w:rsidR="00501259" w:rsidRPr="00930821" w:rsidRDefault="00501259">
            <w:pPr>
              <w:pStyle w:val="Margin"/>
              <w:rPr>
                <w:lang w:val="en-US"/>
              </w:rPr>
            </w:pPr>
          </w:p>
          <w:p w14:paraId="2F311E7F" w14:textId="77777777" w:rsidR="00501259" w:rsidRDefault="005769C6">
            <w:pPr>
              <w:pStyle w:val="Margin"/>
            </w:pPr>
            <w:r>
              <w:t>User</w:t>
            </w:r>
          </w:p>
          <w:p w14:paraId="3A511753" w14:textId="49B1B94E" w:rsidR="00501259" w:rsidRDefault="005769C6">
            <w:pPr>
              <w:pStyle w:val="Margin"/>
            </w:pPr>
            <w:r>
              <w:t>Password</w:t>
            </w:r>
          </w:p>
        </w:tc>
      </w:tr>
      <w:tr w:rsidR="00501259" w14:paraId="6909152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0F7619E" w14:textId="4F21BB18" w:rsidR="00501259" w:rsidRDefault="005769C6">
            <w:pPr>
              <w:pStyle w:val="Graphic"/>
              <w:jc w:val="both"/>
            </w:pPr>
            <w:r>
              <w:t xml:space="preserve">Then click </w:t>
            </w:r>
            <w:r>
              <w:rPr>
                <w:b/>
              </w:rPr>
              <w:t>Sign In</w:t>
            </w:r>
            <w:r>
              <w:t>.</w:t>
            </w:r>
          </w:p>
        </w:tc>
        <w:tc>
          <w:tcPr>
            <w:tcW w:w="1996" w:type="dxa"/>
            <w:tcBorders>
              <w:left w:val="single" w:sz="4" w:space="0" w:color="D9D9D9" w:themeColor="background1" w:themeShade="D9"/>
            </w:tcBorders>
            <w:shd w:val="clear" w:color="auto" w:fill="auto"/>
          </w:tcPr>
          <w:p w14:paraId="4A10399C" w14:textId="77777777" w:rsidR="00501259" w:rsidRDefault="00501259">
            <w:pPr>
              <w:pStyle w:val="Margin"/>
            </w:pPr>
          </w:p>
          <w:p w14:paraId="6D68D039" w14:textId="4B7F8317" w:rsidR="00501259" w:rsidRDefault="005769C6">
            <w:pPr>
              <w:pStyle w:val="Margin"/>
            </w:pPr>
            <w:r>
              <w:t>Sign In</w:t>
            </w:r>
          </w:p>
        </w:tc>
      </w:tr>
      <w:tr w:rsidR="00501259" w14:paraId="73EE3726"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2FB40F87" w14:textId="60706F25" w:rsidR="00501259" w:rsidRPr="00930821" w:rsidRDefault="005769C6">
            <w:pPr>
              <w:pStyle w:val="Graphic"/>
              <w:jc w:val="both"/>
              <w:rPr>
                <w:lang w:val="en-US"/>
              </w:rPr>
            </w:pPr>
            <w:r w:rsidRPr="00930821">
              <w:rPr>
                <w:b/>
                <w:lang w:val="en-US"/>
              </w:rPr>
              <w:t>Note</w:t>
            </w:r>
            <w:r w:rsidRPr="00930821">
              <w:rPr>
                <w:lang w:val="en-US"/>
              </w:rPr>
              <w:t xml:space="preserve"> If you encounter problems when registering, please check the navigation course or consult your instructor.</w:t>
            </w:r>
          </w:p>
        </w:tc>
        <w:tc>
          <w:tcPr>
            <w:tcW w:w="1996" w:type="dxa"/>
            <w:tcBorders>
              <w:left w:val="single" w:sz="4" w:space="0" w:color="D9D9D9" w:themeColor="background1" w:themeShade="D9"/>
            </w:tcBorders>
            <w:shd w:val="clear" w:color="auto" w:fill="auto"/>
          </w:tcPr>
          <w:p w14:paraId="540B6645" w14:textId="77777777" w:rsidR="00501259" w:rsidRPr="00930821" w:rsidRDefault="00501259">
            <w:pPr>
              <w:pStyle w:val="Margin"/>
              <w:rPr>
                <w:lang w:val="en-US"/>
              </w:rPr>
            </w:pPr>
          </w:p>
          <w:p w14:paraId="29C489FB" w14:textId="3CB326E1" w:rsidR="00501259" w:rsidRDefault="005769C6">
            <w:pPr>
              <w:pStyle w:val="Margin"/>
            </w:pPr>
            <w:r>
              <w:t>Navigation Course</w:t>
            </w:r>
          </w:p>
        </w:tc>
      </w:tr>
      <w:tr w:rsidR="00501259" w14:paraId="21AB9CD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BDD28D3" w14:textId="77777777" w:rsidR="00501259" w:rsidRDefault="00501259">
            <w:pPr>
              <w:pStyle w:val="Margin"/>
            </w:pPr>
          </w:p>
        </w:tc>
        <w:tc>
          <w:tcPr>
            <w:tcW w:w="1996" w:type="dxa"/>
            <w:tcBorders>
              <w:left w:val="single" w:sz="4" w:space="0" w:color="D9D9D9" w:themeColor="background1" w:themeShade="D9"/>
            </w:tcBorders>
            <w:shd w:val="clear" w:color="auto" w:fill="auto"/>
          </w:tcPr>
          <w:p w14:paraId="5E73F5DA" w14:textId="77777777" w:rsidR="00501259" w:rsidRDefault="00501259">
            <w:pPr>
              <w:pStyle w:val="Margin"/>
            </w:pPr>
          </w:p>
        </w:tc>
      </w:tr>
      <w:tr w:rsidR="00501259" w14:paraId="3406AA35"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D9D9D9"/>
          </w:tcPr>
          <w:p w14:paraId="716B8D1F" w14:textId="77777777" w:rsidR="00501259" w:rsidRDefault="005769C6">
            <w:pPr>
              <w:tabs>
                <w:tab w:val="left" w:pos="3060"/>
                <w:tab w:val="right" w:pos="7438"/>
              </w:tabs>
              <w:jc w:val="right"/>
            </w:pPr>
            <w:r>
              <w:rPr>
                <w:noProof/>
              </w:rPr>
              <mc:AlternateContent>
                <mc:Choice Requires="wps">
                  <w:drawing>
                    <wp:inline distT="0" distB="0" distL="0" distR="0" wp14:anchorId="7BB5BCA2" wp14:editId="061283EC">
                      <wp:extent cx="144145" cy="144145"/>
                      <wp:effectExtent l="13970" t="8255" r="13335" b="9525"/>
                      <wp:docPr id="117"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06BD9853" id="Rectangle 1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">
                      <w10:anchorlock/>
                    </v:rect>
                  </w:pict>
                </mc:Fallback>
              </mc:AlternateContent>
            </w:r>
          </w:p>
        </w:tc>
        <w:tc>
          <w:tcPr>
            <w:tcW w:w="1996" w:type="dxa"/>
            <w:tcBorders>
              <w:left w:val="single" w:sz="4" w:space="0" w:color="D9D9D9" w:themeColor="background1" w:themeShade="D9"/>
            </w:tcBorders>
          </w:tcPr>
          <w:p w14:paraId="4611CD88" w14:textId="77777777" w:rsidR="00501259" w:rsidRDefault="00501259">
            <w:pPr>
              <w:pStyle w:val="Margin"/>
            </w:pPr>
          </w:p>
        </w:tc>
      </w:tr>
    </w:tbl>
    <w:p w14:paraId="682291D1" w14:textId="63998EE5" w:rsidR="00501259" w:rsidRDefault="005769C6">
      <w:pPr>
        <w:spacing w:before="0" w:after="0"/>
      </w:pPr>
      <w:r>
        <w:br w:type="page"/>
      </w:r>
    </w:p>
    <w:p w14:paraId="394B4357" w14:textId="77777777" w:rsidR="00501259" w:rsidRDefault="00501259"/>
    <w:tbl>
      <w:tblPr>
        <w:tblpPr w:leftFromText="142" w:rightFromText="142" w:vertAnchor="text" w:tblpY="1"/>
        <w:tblOverlap w:val="never"/>
        <w:tblW w:w="9639" w:type="dxa"/>
        <w:tblLayout w:type="fixed"/>
        <w:tblLook w:val="01E0" w:firstRow="1" w:lastRow="1" w:firstColumn="1" w:lastColumn="1" w:noHBand="0" w:noVBand="0"/>
      </w:tblPr>
      <w:tblGrid>
        <w:gridCol w:w="1148"/>
        <w:gridCol w:w="6495"/>
        <w:gridCol w:w="11"/>
        <w:gridCol w:w="1985"/>
      </w:tblGrid>
      <w:tr w:rsidR="00501259" w14:paraId="0EABF02E" w14:textId="77777777">
        <w:trPr>
          <w:trHeight w:val="850"/>
        </w:trPr>
        <w:tc>
          <w:tcPr>
            <w:tcW w:w="1148" w:type="dxa"/>
          </w:tcPr>
          <w:p w14:paraId="410DF6D6" w14:textId="77777777" w:rsidR="00501259" w:rsidRDefault="005769C6">
            <w:pPr>
              <w:spacing w:before="0"/>
              <w:jc w:val="right"/>
            </w:pPr>
            <w:r>
              <w:br w:type="page"/>
            </w:r>
            <w:r>
              <w:br w:type="page"/>
            </w:r>
            <w:r>
              <w:rPr>
                <w:noProof/>
              </w:rPr>
              <mc:AlternateContent>
                <mc:Choice Requires="wps">
                  <w:drawing>
                    <wp:inline distT="0" distB="0" distL="0" distR="0" wp14:anchorId="21D1E970" wp14:editId="0CF52BE2">
                      <wp:extent cx="265430" cy="247650"/>
                      <wp:effectExtent l="0" t="635" r="3175" b="0"/>
                      <wp:docPr id="3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188EE4" id="Rectangle 13"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" fillcolor="#943634" stroked="f">
                      <w10:anchorlock/>
                    </v:rect>
                  </w:pict>
                </mc:Fallback>
              </mc:AlternateContent>
            </w:r>
          </w:p>
        </w:tc>
        <w:tc>
          <w:tcPr>
            <w:tcW w:w="8491" w:type="dxa"/>
            <w:gridSpan w:val="3"/>
          </w:tcPr>
          <w:p w14:paraId="4FC333ED" w14:textId="4735A9F8" w:rsidR="00501259" w:rsidRDefault="005769C6">
            <w:pPr>
              <w:pStyle w:val="berschrift1"/>
              <w:tabs>
                <w:tab w:val="left" w:pos="0"/>
              </w:tabs>
              <w:rPr>
                <w:rFonts w:ascii="Times New Roman" w:hAnsi="Times New Roman" w:cs="Times New Roman"/>
                <w:sz w:val="24"/>
                <w:szCs w:val="24"/>
              </w:rPr>
            </w:pPr>
            <w:bookmarkStart w:id="2" w:name="_Toc82606367"/>
            <w:bookmarkStart w:id="3" w:name="_Toc192507540"/>
            <w:r>
              <w:t>Step 2: Create Model</w:t>
            </w:r>
            <w:bookmarkEnd w:id="2"/>
            <w:bookmarkEnd w:id="3"/>
          </w:p>
        </w:tc>
      </w:tr>
      <w:tr w:rsidR="00501259" w14:paraId="3C07D7DB" w14:textId="77777777">
        <w:trPr>
          <w:trHeight w:val="940"/>
        </w:trPr>
        <w:tc>
          <w:tcPr>
            <w:tcW w:w="7643" w:type="dxa"/>
            <w:gridSpan w:val="2"/>
            <w:shd w:val="clear" w:color="auto" w:fill="D9D9D9"/>
          </w:tcPr>
          <w:p w14:paraId="7529C975" w14:textId="60B0A53E" w:rsidR="00501259" w:rsidRPr="00930821" w:rsidRDefault="005769C6">
            <w:pPr>
              <w:pStyle w:val="StandardWeb"/>
              <w:tabs>
                <w:tab w:val="right" w:pos="9360"/>
              </w:tabs>
              <w:jc w:val="both"/>
              <w:rPr>
                <w:lang w:val="en-US"/>
              </w:rPr>
            </w:pPr>
            <w:r w:rsidRPr="00930821">
              <w:rPr>
                <w:b/>
                <w:lang w:val="en-US"/>
              </w:rPr>
              <w:t>Task</w:t>
            </w:r>
            <w:r w:rsidRPr="00930821">
              <w:rPr>
                <w:lang w:val="en-US"/>
              </w:rPr>
              <w:t xml:space="preserve"> Create a new model.</w:t>
            </w:r>
          </w:p>
          <w:p w14:paraId="5F2288E9" w14:textId="50C34023" w:rsidR="00501259" w:rsidRPr="00930821" w:rsidRDefault="005769C6">
            <w:pPr>
              <w:pStyle w:val="StandardWeb"/>
              <w:autoSpaceDE w:val="0"/>
              <w:autoSpaceDN w:val="0"/>
              <w:adjustRightInd w:val="0"/>
              <w:jc w:val="both"/>
              <w:rPr>
                <w:lang w:val="en-US"/>
              </w:rPr>
            </w:pPr>
            <w:r w:rsidRPr="00930821">
              <w:rPr>
                <w:b/>
                <w:lang w:val="en-US"/>
              </w:rPr>
              <w:t>Description</w:t>
            </w:r>
            <w:r w:rsidRPr="00930821">
              <w:rPr>
                <w:lang w:val="en-US"/>
              </w:rPr>
              <w:t xml:space="preserve"> Use the modeler to start building your model.</w:t>
            </w:r>
          </w:p>
        </w:tc>
        <w:tc>
          <w:tcPr>
            <w:tcW w:w="1996" w:type="dxa"/>
            <w:gridSpan w:val="2"/>
            <w:shd w:val="clear" w:color="auto" w:fill="D9D9D9"/>
          </w:tcPr>
          <w:p w14:paraId="4AEB32C7" w14:textId="5D208881" w:rsidR="00501259" w:rsidRDefault="005769C6">
            <w:pPr>
              <w:pStyle w:val="StandardWeb"/>
              <w:autoSpaceDE w:val="0"/>
              <w:autoSpaceDN w:val="0"/>
              <w:adjustRightInd w:val="0"/>
              <w:jc w:val="right"/>
              <w:rPr>
                <w:rFonts w:cs="FuturaStd-Book"/>
              </w:rPr>
            </w:pPr>
            <w:r>
              <w:rPr>
                <w:b/>
              </w:rPr>
              <w:t>Time</w:t>
            </w:r>
            <w:r>
              <w:t xml:space="preserve"> 15 min.</w:t>
            </w:r>
          </w:p>
        </w:tc>
      </w:tr>
      <w:tr w:rsidR="00501259" w14:paraId="03802EEF" w14:textId="77777777">
        <w:tc>
          <w:tcPr>
            <w:tcW w:w="7643" w:type="dxa"/>
            <w:gridSpan w:val="2"/>
            <w:shd w:val="clear" w:color="auto" w:fill="auto"/>
          </w:tcPr>
          <w:p w14:paraId="13F0C50D" w14:textId="77777777" w:rsidR="00501259" w:rsidRDefault="00501259">
            <w:pPr>
              <w:spacing w:before="0" w:after="0"/>
              <w:rPr>
                <w:szCs w:val="24"/>
              </w:rPr>
            </w:pPr>
          </w:p>
        </w:tc>
        <w:tc>
          <w:tcPr>
            <w:tcW w:w="1996" w:type="dxa"/>
            <w:gridSpan w:val="2"/>
            <w:tcBorders>
              <w:left w:val="nil"/>
            </w:tcBorders>
          </w:tcPr>
          <w:p w14:paraId="16C44B0F" w14:textId="77777777" w:rsidR="00501259" w:rsidRDefault="00501259">
            <w:pPr>
              <w:pStyle w:val="Margin"/>
              <w:rPr>
                <w:rFonts w:ascii="Times New Roman" w:hAnsi="Times New Roman"/>
                <w:sz w:val="24"/>
                <w:szCs w:val="24"/>
              </w:rPr>
            </w:pPr>
          </w:p>
        </w:tc>
      </w:tr>
      <w:tr w:rsidR="00501259" w14:paraId="3CCB725D"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602A2D54" w14:textId="5DDECF2D" w:rsidR="00501259" w:rsidRPr="00930821" w:rsidRDefault="005769C6">
            <w:pPr>
              <w:jc w:val="both"/>
              <w:rPr>
                <w:b/>
                <w:lang w:val="en-US"/>
              </w:rPr>
            </w:pPr>
            <w:r w:rsidRPr="00930821">
              <w:rPr>
                <w:lang w:val="en-US"/>
              </w:rPr>
              <w:t xml:space="preserve">On the home screen, click </w:t>
            </w:r>
            <w:r>
              <w:rPr>
                <w:noProof/>
              </w:rPr>
              <w:drawing>
                <wp:inline distT="0" distB="0" distL="0" distR="0" wp14:anchorId="389ECE69" wp14:editId="3F615222">
                  <wp:extent cx="202488" cy="208273"/>
                  <wp:effectExtent l="0" t="0" r="7620" b="1905"/>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12">
                            <a:extLst>
                              <a:ext uri="{28A0092B-C50C-407E-A947-70E740481C1C}">
                                <a14:useLocalDpi xmlns:a14="http://schemas.microsoft.com/office/drawing/2010/main" val="0"/>
                              </a:ext>
                            </a:extLst>
                          </a:blip>
                          <a:stretch>
                            <a:fillRect/>
                          </a:stretch>
                        </pic:blipFill>
                        <pic:spPr>
                          <a:xfrm>
                            <a:off x="0" y="0"/>
                            <a:ext cx="230562" cy="237149"/>
                          </a:xfrm>
                          <a:prstGeom prst="rect">
                            <a:avLst/>
                          </a:prstGeom>
                        </pic:spPr>
                      </pic:pic>
                    </a:graphicData>
                  </a:graphic>
                </wp:inline>
              </w:drawing>
            </w:r>
            <w:r w:rsidRPr="00930821">
              <w:rPr>
                <w:lang w:val="en-US"/>
              </w:rPr>
              <w:t xml:space="preserve"> Modeler in the upper left corner</w:t>
            </w:r>
            <w:r w:rsidRPr="00930821">
              <w:rPr>
                <w:b/>
                <w:lang w:val="en-US"/>
              </w:rPr>
              <w:t>.</w:t>
            </w:r>
          </w:p>
        </w:tc>
        <w:tc>
          <w:tcPr>
            <w:tcW w:w="1996" w:type="dxa"/>
            <w:gridSpan w:val="2"/>
            <w:tcBorders>
              <w:left w:val="single" w:sz="4" w:space="0" w:color="D9D9D9" w:themeColor="background1" w:themeShade="D9"/>
            </w:tcBorders>
          </w:tcPr>
          <w:p w14:paraId="4D19D51E" w14:textId="77777777" w:rsidR="00501259" w:rsidRPr="00930821" w:rsidRDefault="00501259">
            <w:pPr>
              <w:pStyle w:val="Margin"/>
              <w:rPr>
                <w:rFonts w:cs="Arial"/>
                <w:lang w:val="en-US"/>
              </w:rPr>
            </w:pPr>
          </w:p>
          <w:p w14:paraId="0BCFC529" w14:textId="62FA8672" w:rsidR="00501259" w:rsidRDefault="005769C6">
            <w:pPr>
              <w:pStyle w:val="P68B1DB1-Margin8"/>
            </w:pPr>
            <w:r>
              <w:t>Initial Screen</w:t>
            </w:r>
          </w:p>
        </w:tc>
      </w:tr>
      <w:tr w:rsidR="00501259" w14:paraId="1E708B68"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43068EC3" w14:textId="1398C0D7" w:rsidR="00501259" w:rsidRDefault="005769C6">
            <w:pPr>
              <w:jc w:val="center"/>
            </w:pPr>
            <w:r>
              <w:rPr>
                <w:noProof/>
              </w:rPr>
              <w:drawing>
                <wp:inline distT="0" distB="0" distL="0" distR="0" wp14:anchorId="662AAD74" wp14:editId="0E4D2192">
                  <wp:extent cx="1401146" cy="1733433"/>
                  <wp:effectExtent l="0" t="0" r="8890" b="635"/>
                  <wp:docPr id="33" name="Graphic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a.png"/>
                          <pic:cNvPicPr/>
                        </pic:nvPicPr>
                        <pic:blipFill>
                          <a:blip r:embed="rId13">
                            <a:extLst>
                              <a:ext uri="{28A0092B-C50C-407E-A947-70E740481C1C}">
                                <a14:useLocalDpi xmlns:a14="http://schemas.microsoft.com/office/drawing/2010/main" val="0"/>
                              </a:ext>
                            </a:extLst>
                          </a:blip>
                          <a:stretch>
                            <a:fillRect/>
                          </a:stretch>
                        </pic:blipFill>
                        <pic:spPr>
                          <a:xfrm>
                            <a:off x="0" y="0"/>
                            <a:ext cx="1414374" cy="1749798"/>
                          </a:xfrm>
                          <a:prstGeom prst="rect">
                            <a:avLst/>
                          </a:prstGeom>
                        </pic:spPr>
                      </pic:pic>
                    </a:graphicData>
                  </a:graphic>
                </wp:inline>
              </w:drawing>
            </w:r>
          </w:p>
        </w:tc>
        <w:tc>
          <w:tcPr>
            <w:tcW w:w="1996" w:type="dxa"/>
            <w:gridSpan w:val="2"/>
            <w:tcBorders>
              <w:left w:val="single" w:sz="4" w:space="0" w:color="D9D9D9" w:themeColor="background1" w:themeShade="D9"/>
            </w:tcBorders>
          </w:tcPr>
          <w:p w14:paraId="6D9F96FE" w14:textId="77777777" w:rsidR="00501259" w:rsidRDefault="00501259">
            <w:pPr>
              <w:pStyle w:val="Margin"/>
              <w:rPr>
                <w:rFonts w:cs="Arial"/>
              </w:rPr>
            </w:pPr>
          </w:p>
        </w:tc>
      </w:tr>
      <w:tr w:rsidR="00501259" w14:paraId="77FE68E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AC348AA" w14:textId="12CEBB8B" w:rsidR="00501259" w:rsidRPr="00930821" w:rsidRDefault="005769C6">
            <w:pPr>
              <w:jc w:val="both"/>
              <w:rPr>
                <w:lang w:val="en-US"/>
              </w:rPr>
            </w:pPr>
            <w:r w:rsidRPr="00930821">
              <w:rPr>
                <w:lang w:val="en-US"/>
              </w:rPr>
              <w:t xml:space="preserve">Click the </w:t>
            </w:r>
            <w:r w:rsidR="00930821">
              <w:rPr>
                <w:b/>
                <w:lang w:val="en-US"/>
              </w:rPr>
              <w:t>Model</w:t>
            </w:r>
            <w:r w:rsidRPr="00930821">
              <w:rPr>
                <w:lang w:val="en-US"/>
              </w:rPr>
              <w:t xml:space="preserve"> (</w:t>
            </w:r>
            <w:r w:rsidRPr="00930821">
              <w:rPr>
                <w:i/>
                <w:lang w:val="en-US"/>
              </w:rPr>
              <w:t>Create New</w:t>
            </w:r>
            <w:r w:rsidRPr="00930821">
              <w:rPr>
                <w:lang w:val="en-US"/>
              </w:rPr>
              <w:t xml:space="preserve"> Model) button in the upper left under </w:t>
            </w:r>
            <w:r w:rsidRPr="00930821">
              <w:rPr>
                <w:i/>
                <w:lang w:val="en-US"/>
              </w:rPr>
              <w:t>Create New</w:t>
            </w:r>
            <w:r w:rsidRPr="00930821">
              <w:rPr>
                <w:rStyle w:val="Kommentarzeichen"/>
                <w:sz w:val="24"/>
                <w:szCs w:val="22"/>
                <w:lang w:val="en-US"/>
              </w:rPr>
              <w:t xml:space="preserve">.  </w:t>
            </w:r>
          </w:p>
        </w:tc>
        <w:tc>
          <w:tcPr>
            <w:tcW w:w="1996" w:type="dxa"/>
            <w:gridSpan w:val="2"/>
            <w:tcBorders>
              <w:left w:val="single" w:sz="4" w:space="0" w:color="D9D9D9" w:themeColor="background1" w:themeShade="D9"/>
            </w:tcBorders>
            <w:shd w:val="clear" w:color="auto" w:fill="auto"/>
          </w:tcPr>
          <w:p w14:paraId="5BE839F1" w14:textId="77777777" w:rsidR="00501259" w:rsidRPr="00930821" w:rsidRDefault="00501259">
            <w:pPr>
              <w:pStyle w:val="Margin"/>
              <w:rPr>
                <w:lang w:val="en-US"/>
              </w:rPr>
            </w:pPr>
          </w:p>
          <w:p w14:paraId="00C74714" w14:textId="638D7F33" w:rsidR="00501259" w:rsidRDefault="005769C6">
            <w:pPr>
              <w:pStyle w:val="Margin"/>
            </w:pPr>
            <w:r>
              <w:t>Model</w:t>
            </w:r>
          </w:p>
        </w:tc>
      </w:tr>
      <w:tr w:rsidR="00501259" w14:paraId="7E25163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B8B34DD" w14:textId="1E483445" w:rsidR="00501259" w:rsidRDefault="005769C6">
            <w:pPr>
              <w:jc w:val="center"/>
            </w:pPr>
            <w:r>
              <w:rPr>
                <w:noProof/>
              </w:rPr>
              <w:drawing>
                <wp:inline distT="0" distB="0" distL="0" distR="0" wp14:anchorId="530A0060" wp14:editId="41BD3D63">
                  <wp:extent cx="4716145" cy="2158365"/>
                  <wp:effectExtent l="0" t="0" r="8255" b="0"/>
                  <wp:docPr id="899" name="Graphic 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16145" cy="2158365"/>
                          </a:xfrm>
                          <a:prstGeom prst="rect">
                            <a:avLst/>
                          </a:prstGeom>
                        </pic:spPr>
                      </pic:pic>
                    </a:graphicData>
                  </a:graphic>
                </wp:inline>
              </w:drawing>
            </w:r>
          </w:p>
        </w:tc>
        <w:tc>
          <w:tcPr>
            <w:tcW w:w="1996" w:type="dxa"/>
            <w:gridSpan w:val="2"/>
            <w:tcBorders>
              <w:left w:val="single" w:sz="4" w:space="0" w:color="D9D9D9" w:themeColor="background1" w:themeShade="D9"/>
            </w:tcBorders>
            <w:shd w:val="clear" w:color="auto" w:fill="auto"/>
          </w:tcPr>
          <w:p w14:paraId="4677D4A2" w14:textId="77777777" w:rsidR="00501259" w:rsidRDefault="00501259">
            <w:pPr>
              <w:pStyle w:val="Margin"/>
            </w:pPr>
          </w:p>
        </w:tc>
      </w:tr>
      <w:tr w:rsidR="00501259" w14:paraId="657A407E"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3F21C26" w14:textId="48961020" w:rsidR="00501259" w:rsidRPr="00930821" w:rsidRDefault="005769C6">
            <w:pPr>
              <w:rPr>
                <w:lang w:val="en-US"/>
              </w:rPr>
            </w:pPr>
            <w:r w:rsidRPr="00930821">
              <w:rPr>
                <w:lang w:val="en-US"/>
              </w:rPr>
              <w:t xml:space="preserve">In the window that appears, choose </w:t>
            </w:r>
            <w:r w:rsidRPr="00930821">
              <w:rPr>
                <w:b/>
                <w:lang w:val="en-US"/>
              </w:rPr>
              <w:t xml:space="preserve">Start with data </w:t>
            </w:r>
            <w:r w:rsidRPr="00930821">
              <w:rPr>
                <w:lang w:val="en-US"/>
              </w:rPr>
              <w:t xml:space="preserve"> and confirm your selection with </w:t>
            </w:r>
            <w:r w:rsidRPr="00930821">
              <w:rPr>
                <w:b/>
                <w:lang w:val="en-US"/>
              </w:rPr>
              <w:t>Next</w:t>
            </w:r>
            <w:r w:rsidRPr="00930821">
              <w:rPr>
                <w:lang w:val="en-US"/>
              </w:rPr>
              <w:t>.</w:t>
            </w:r>
          </w:p>
        </w:tc>
        <w:tc>
          <w:tcPr>
            <w:tcW w:w="1996" w:type="dxa"/>
            <w:gridSpan w:val="2"/>
            <w:tcBorders>
              <w:left w:val="single" w:sz="4" w:space="0" w:color="D9D9D9" w:themeColor="background1" w:themeShade="D9"/>
            </w:tcBorders>
            <w:shd w:val="clear" w:color="auto" w:fill="auto"/>
          </w:tcPr>
          <w:p w14:paraId="2C51F392" w14:textId="77777777" w:rsidR="00501259" w:rsidRPr="00930821" w:rsidRDefault="00501259">
            <w:pPr>
              <w:pStyle w:val="Margin"/>
              <w:rPr>
                <w:lang w:val="en-US"/>
              </w:rPr>
            </w:pPr>
          </w:p>
          <w:p w14:paraId="6F9137BB" w14:textId="77777777" w:rsidR="00501259" w:rsidRDefault="005769C6">
            <w:pPr>
              <w:pStyle w:val="Margin"/>
            </w:pPr>
            <w:r>
              <w:t>Start with data</w:t>
            </w:r>
          </w:p>
          <w:p w14:paraId="7A2E8391" w14:textId="3113E8C9" w:rsidR="00501259" w:rsidRDefault="005769C6">
            <w:pPr>
              <w:pStyle w:val="Margin"/>
            </w:pPr>
            <w:r>
              <w:t>Next</w:t>
            </w:r>
          </w:p>
        </w:tc>
      </w:tr>
      <w:tr w:rsidR="00501259" w14:paraId="018EB3E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BA9BECD" w14:textId="21FB38D0" w:rsidR="00501259" w:rsidRDefault="005769C6">
            <w:pPr>
              <w:jc w:val="center"/>
            </w:pPr>
            <w:r>
              <w:rPr>
                <w:noProof/>
              </w:rPr>
              <w:lastRenderedPageBreak/>
              <w:drawing>
                <wp:inline distT="0" distB="0" distL="0" distR="0" wp14:anchorId="3DBF59BB" wp14:editId="70E2306D">
                  <wp:extent cx="3920135" cy="4420235"/>
                  <wp:effectExtent l="0" t="0" r="4445" b="0"/>
                  <wp:docPr id="43" name="Graphic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28616" cy="4429797"/>
                          </a:xfrm>
                          <a:prstGeom prst="rect">
                            <a:avLst/>
                          </a:prstGeom>
                        </pic:spPr>
                      </pic:pic>
                    </a:graphicData>
                  </a:graphic>
                </wp:inline>
              </w:drawing>
            </w:r>
          </w:p>
        </w:tc>
        <w:tc>
          <w:tcPr>
            <w:tcW w:w="1996" w:type="dxa"/>
            <w:gridSpan w:val="2"/>
            <w:tcBorders>
              <w:left w:val="single" w:sz="4" w:space="0" w:color="D9D9D9" w:themeColor="background1" w:themeShade="D9"/>
            </w:tcBorders>
            <w:shd w:val="clear" w:color="auto" w:fill="auto"/>
          </w:tcPr>
          <w:p w14:paraId="1A09B5C3" w14:textId="77777777" w:rsidR="00501259" w:rsidRDefault="00501259">
            <w:pPr>
              <w:pStyle w:val="Margin"/>
            </w:pPr>
          </w:p>
        </w:tc>
      </w:tr>
      <w:tr w:rsidR="00501259" w14:paraId="1FED8AC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3EB966A" w14:textId="7CC17D27" w:rsidR="00501259" w:rsidRPr="00930821" w:rsidRDefault="005769C6">
            <w:pPr>
              <w:jc w:val="both"/>
              <w:rPr>
                <w:lang w:val="en-US"/>
              </w:rPr>
            </w:pPr>
            <w:r w:rsidRPr="00930821">
              <w:rPr>
                <w:lang w:val="en-US"/>
              </w:rPr>
              <w:t xml:space="preserve">Under </w:t>
            </w:r>
            <w:r w:rsidRPr="00930821">
              <w:rPr>
                <w:i/>
                <w:lang w:val="en-US"/>
              </w:rPr>
              <w:t>Select a data source</w:t>
            </w:r>
            <w:r w:rsidRPr="00930821">
              <w:rPr>
                <w:lang w:val="en-US"/>
              </w:rPr>
              <w:t xml:space="preserve">, choose </w:t>
            </w:r>
            <w:r w:rsidRPr="00930821">
              <w:rPr>
                <w:b/>
                <w:lang w:val="en-US"/>
              </w:rPr>
              <w:t>File (Local File or File Server).</w:t>
            </w:r>
          </w:p>
        </w:tc>
        <w:tc>
          <w:tcPr>
            <w:tcW w:w="1996" w:type="dxa"/>
            <w:gridSpan w:val="2"/>
            <w:tcBorders>
              <w:left w:val="single" w:sz="4" w:space="0" w:color="D9D9D9" w:themeColor="background1" w:themeShade="D9"/>
            </w:tcBorders>
            <w:shd w:val="clear" w:color="auto" w:fill="auto"/>
          </w:tcPr>
          <w:p w14:paraId="7FF61E18" w14:textId="5BF40713" w:rsidR="00501259" w:rsidRDefault="005769C6">
            <w:pPr>
              <w:pStyle w:val="Margin"/>
            </w:pPr>
            <w:r w:rsidRPr="00930821">
              <w:rPr>
                <w:lang w:val="en-US"/>
              </w:rPr>
              <w:br/>
            </w:r>
            <w:r>
              <w:t>File</w:t>
            </w:r>
          </w:p>
        </w:tc>
      </w:tr>
      <w:tr w:rsidR="00501259" w14:paraId="02DE1742"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40956DE" w14:textId="17E619B6" w:rsidR="00501259" w:rsidRDefault="005769C6">
            <w:pPr>
              <w:jc w:val="center"/>
            </w:pPr>
            <w:r>
              <w:rPr>
                <w:noProof/>
              </w:rPr>
              <w:drawing>
                <wp:inline distT="0" distB="0" distL="0" distR="0" wp14:anchorId="71750D8B" wp14:editId="14ABE534">
                  <wp:extent cx="3265787" cy="1295053"/>
                  <wp:effectExtent l="0" t="0" r="0" b="635"/>
                  <wp:docPr id="44" name="Graphic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76646" cy="1299359"/>
                          </a:xfrm>
                          <a:prstGeom prst="rect">
                            <a:avLst/>
                          </a:prstGeom>
                        </pic:spPr>
                      </pic:pic>
                    </a:graphicData>
                  </a:graphic>
                </wp:inline>
              </w:drawing>
            </w:r>
          </w:p>
        </w:tc>
        <w:tc>
          <w:tcPr>
            <w:tcW w:w="1996" w:type="dxa"/>
            <w:gridSpan w:val="2"/>
            <w:tcBorders>
              <w:left w:val="single" w:sz="4" w:space="0" w:color="D9D9D9" w:themeColor="background1" w:themeShade="D9"/>
            </w:tcBorders>
            <w:shd w:val="clear" w:color="auto" w:fill="auto"/>
          </w:tcPr>
          <w:p w14:paraId="255682A1" w14:textId="77777777" w:rsidR="00501259" w:rsidRDefault="00501259">
            <w:pPr>
              <w:pStyle w:val="Margin"/>
            </w:pPr>
          </w:p>
        </w:tc>
      </w:tr>
      <w:tr w:rsidR="00501259" w14:paraId="74C4997D"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DB1C6D8" w14:textId="2AEA7FC8" w:rsidR="00501259" w:rsidRPr="00930821" w:rsidRDefault="005769C6">
            <w:pPr>
              <w:jc w:val="both"/>
              <w:rPr>
                <w:lang w:val="en-US"/>
              </w:rPr>
            </w:pPr>
            <w:r w:rsidRPr="00930821">
              <w:rPr>
                <w:lang w:val="en-US"/>
              </w:rPr>
              <w:t xml:space="preserve">Click the </w:t>
            </w:r>
            <w:r w:rsidRPr="00930821">
              <w:rPr>
                <w:b/>
                <w:lang w:val="en-US"/>
              </w:rPr>
              <w:t>Select Source File</w:t>
            </w:r>
            <w:r w:rsidRPr="00930821">
              <w:rPr>
                <w:lang w:val="en-US"/>
              </w:rPr>
              <w:t xml:space="preserve"> button to select your data.</w:t>
            </w:r>
          </w:p>
        </w:tc>
        <w:tc>
          <w:tcPr>
            <w:tcW w:w="1996" w:type="dxa"/>
            <w:gridSpan w:val="2"/>
            <w:tcBorders>
              <w:left w:val="single" w:sz="4" w:space="0" w:color="D9D9D9" w:themeColor="background1" w:themeShade="D9"/>
            </w:tcBorders>
            <w:shd w:val="clear" w:color="auto" w:fill="auto"/>
          </w:tcPr>
          <w:p w14:paraId="4825FF6B" w14:textId="3CF6BBA3" w:rsidR="00501259" w:rsidRDefault="005769C6">
            <w:pPr>
              <w:pStyle w:val="Margin"/>
            </w:pPr>
            <w:r w:rsidRPr="00930821">
              <w:rPr>
                <w:lang w:val="en-US"/>
              </w:rPr>
              <w:br/>
              <w:t xml:space="preserve"> </w:t>
            </w:r>
            <w:r>
              <w:t>Select Source File</w:t>
            </w:r>
          </w:p>
        </w:tc>
      </w:tr>
      <w:tr w:rsidR="00501259" w14:paraId="697F7E0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09A0D06" w14:textId="71CFE554" w:rsidR="00501259" w:rsidRDefault="005769C6">
            <w:pPr>
              <w:jc w:val="center"/>
            </w:pPr>
            <w:r>
              <w:rPr>
                <w:noProof/>
              </w:rPr>
              <w:drawing>
                <wp:inline distT="0" distB="0" distL="0" distR="0" wp14:anchorId="4F9DBFDA" wp14:editId="3EDE04A1">
                  <wp:extent cx="3534157" cy="788963"/>
                  <wp:effectExtent l="0" t="0" r="0" b="0"/>
                  <wp:docPr id="47" name="Graphic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64365" cy="795707"/>
                          </a:xfrm>
                          <a:prstGeom prst="rect">
                            <a:avLst/>
                          </a:prstGeom>
                        </pic:spPr>
                      </pic:pic>
                    </a:graphicData>
                  </a:graphic>
                </wp:inline>
              </w:drawing>
            </w:r>
          </w:p>
        </w:tc>
        <w:tc>
          <w:tcPr>
            <w:tcW w:w="1996" w:type="dxa"/>
            <w:gridSpan w:val="2"/>
            <w:tcBorders>
              <w:left w:val="single" w:sz="4" w:space="0" w:color="D9D9D9" w:themeColor="background1" w:themeShade="D9"/>
            </w:tcBorders>
            <w:shd w:val="clear" w:color="auto" w:fill="auto"/>
          </w:tcPr>
          <w:p w14:paraId="00F2464C" w14:textId="77777777" w:rsidR="00501259" w:rsidRDefault="00501259">
            <w:pPr>
              <w:pStyle w:val="Margin"/>
            </w:pPr>
          </w:p>
        </w:tc>
      </w:tr>
      <w:tr w:rsidR="00501259" w:rsidRPr="004113C7" w14:paraId="34121E10"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B6BA762" w14:textId="2B116D7E" w:rsidR="00501259" w:rsidRPr="00930821" w:rsidRDefault="005769C6">
            <w:pPr>
              <w:jc w:val="both"/>
              <w:rPr>
                <w:lang w:val="en-US"/>
              </w:rPr>
            </w:pPr>
            <w:r w:rsidRPr="00930821">
              <w:rPr>
                <w:lang w:val="en-US"/>
              </w:rPr>
              <w:t xml:space="preserve">In the window that opens, search for the Excel file </w:t>
            </w:r>
            <w:r w:rsidRPr="00930821">
              <w:rPr>
                <w:i/>
                <w:lang w:val="en-US"/>
              </w:rPr>
              <w:t>Global Bike Transactional Data 2007-2018.xlsx</w:t>
            </w:r>
            <w:r w:rsidRPr="00930821">
              <w:rPr>
                <w:lang w:val="en-US"/>
              </w:rPr>
              <w:t xml:space="preserve"> and choose </w:t>
            </w:r>
            <w:r w:rsidRPr="00930821">
              <w:rPr>
                <w:b/>
                <w:lang w:val="en-US"/>
              </w:rPr>
              <w:t>Import</w:t>
            </w:r>
            <w:r w:rsidRPr="00930821">
              <w:rPr>
                <w:lang w:val="en-US"/>
              </w:rPr>
              <w:t>.</w:t>
            </w:r>
          </w:p>
        </w:tc>
        <w:tc>
          <w:tcPr>
            <w:tcW w:w="1996" w:type="dxa"/>
            <w:gridSpan w:val="2"/>
            <w:tcBorders>
              <w:left w:val="single" w:sz="4" w:space="0" w:color="D9D9D9" w:themeColor="background1" w:themeShade="D9"/>
            </w:tcBorders>
            <w:shd w:val="clear" w:color="auto" w:fill="auto"/>
          </w:tcPr>
          <w:p w14:paraId="5C012C6C" w14:textId="77777777" w:rsidR="00501259" w:rsidRPr="00930821" w:rsidRDefault="00501259">
            <w:pPr>
              <w:pStyle w:val="Margin"/>
              <w:rPr>
                <w:lang w:val="en-US"/>
              </w:rPr>
            </w:pPr>
          </w:p>
        </w:tc>
      </w:tr>
      <w:tr w:rsidR="00501259" w14:paraId="02FE78B0"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A1BBDBB" w14:textId="5E3B5791" w:rsidR="00501259" w:rsidRDefault="005769C6">
            <w:pPr>
              <w:jc w:val="center"/>
            </w:pPr>
            <w:r>
              <w:rPr>
                <w:noProof/>
              </w:rPr>
              <w:lastRenderedPageBreak/>
              <w:drawing>
                <wp:inline distT="0" distB="0" distL="0" distR="0" wp14:anchorId="259B3716" wp14:editId="01E6556D">
                  <wp:extent cx="3965330" cy="1096646"/>
                  <wp:effectExtent l="0" t="0" r="0" b="8255"/>
                  <wp:docPr id="49" name="Graphic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15110" cy="1110413"/>
                          </a:xfrm>
                          <a:prstGeom prst="rect">
                            <a:avLst/>
                          </a:prstGeom>
                        </pic:spPr>
                      </pic:pic>
                    </a:graphicData>
                  </a:graphic>
                </wp:inline>
              </w:drawing>
            </w:r>
          </w:p>
        </w:tc>
        <w:tc>
          <w:tcPr>
            <w:tcW w:w="1996" w:type="dxa"/>
            <w:gridSpan w:val="2"/>
            <w:tcBorders>
              <w:left w:val="single" w:sz="4" w:space="0" w:color="D9D9D9" w:themeColor="background1" w:themeShade="D9"/>
            </w:tcBorders>
            <w:shd w:val="clear" w:color="auto" w:fill="auto"/>
          </w:tcPr>
          <w:p w14:paraId="354A6B2D" w14:textId="77777777" w:rsidR="00501259" w:rsidRDefault="00501259">
            <w:pPr>
              <w:pStyle w:val="Margin"/>
            </w:pPr>
          </w:p>
        </w:tc>
      </w:tr>
      <w:tr w:rsidR="00501259" w:rsidRPr="004113C7" w14:paraId="196914B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F401D9F" w14:textId="5FC7B983" w:rsidR="00501259" w:rsidRPr="00930821" w:rsidRDefault="005769C6">
            <w:pPr>
              <w:jc w:val="both"/>
              <w:rPr>
                <w:lang w:val="en-US"/>
              </w:rPr>
            </w:pPr>
            <w:r w:rsidRPr="00930821">
              <w:rPr>
                <w:lang w:val="en-US"/>
              </w:rPr>
              <w:t>The data is imported. You then make model preferences.</w:t>
            </w:r>
          </w:p>
        </w:tc>
        <w:tc>
          <w:tcPr>
            <w:tcW w:w="1996" w:type="dxa"/>
            <w:gridSpan w:val="2"/>
            <w:tcBorders>
              <w:left w:val="single" w:sz="4" w:space="0" w:color="D9D9D9" w:themeColor="background1" w:themeShade="D9"/>
            </w:tcBorders>
            <w:shd w:val="clear" w:color="auto" w:fill="auto"/>
          </w:tcPr>
          <w:p w14:paraId="69BD2CB5" w14:textId="77777777" w:rsidR="00501259" w:rsidRPr="00930821" w:rsidRDefault="00501259">
            <w:pPr>
              <w:pStyle w:val="Margin"/>
              <w:rPr>
                <w:lang w:val="en-US"/>
              </w:rPr>
            </w:pPr>
          </w:p>
        </w:tc>
      </w:tr>
      <w:tr w:rsidR="00501259" w:rsidRPr="004113C7" w14:paraId="7E930C4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6DA399D" w14:textId="2031AE85" w:rsidR="00501259" w:rsidRPr="00930821" w:rsidRDefault="005769C6">
            <w:pPr>
              <w:jc w:val="both"/>
              <w:rPr>
                <w:lang w:val="en-US"/>
              </w:rPr>
            </w:pPr>
            <w:r w:rsidRPr="00930821">
              <w:rPr>
                <w:lang w:val="en-US"/>
              </w:rPr>
              <w:t xml:space="preserve">In the menu bar on the upper left, click </w:t>
            </w:r>
            <w:r>
              <w:rPr>
                <w:noProof/>
              </w:rPr>
              <w:drawing>
                <wp:inline distT="0" distB="0" distL="0" distR="0" wp14:anchorId="2D00FA56" wp14:editId="19907CCD">
                  <wp:extent cx="220716" cy="228600"/>
                  <wp:effectExtent l="0" t="0" r="8255" b="0"/>
                  <wp:docPr id="40" name="Graphic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1-08-06 190945.png"/>
                          <pic:cNvPicPr/>
                        </pic:nvPicPr>
                        <pic:blipFill>
                          <a:blip r:embed="rId19">
                            <a:extLst>
                              <a:ext uri="{28A0092B-C50C-407E-A947-70E740481C1C}">
                                <a14:useLocalDpi xmlns:a14="http://schemas.microsoft.com/office/drawing/2010/main" val="0"/>
                              </a:ext>
                            </a:extLst>
                          </a:blip>
                          <a:stretch>
                            <a:fillRect/>
                          </a:stretch>
                        </pic:blipFill>
                        <pic:spPr>
                          <a:xfrm>
                            <a:off x="0" y="0"/>
                            <a:ext cx="228684" cy="236853"/>
                          </a:xfrm>
                          <a:prstGeom prst="rect">
                            <a:avLst/>
                          </a:prstGeom>
                        </pic:spPr>
                      </pic:pic>
                    </a:graphicData>
                  </a:graphic>
                </wp:inline>
              </w:drawing>
            </w:r>
            <w:r w:rsidRPr="00930821">
              <w:rPr>
                <w:lang w:val="en-US"/>
              </w:rPr>
              <w:t xml:space="preserve"> (</w:t>
            </w:r>
            <w:r w:rsidRPr="00930821">
              <w:rPr>
                <w:i/>
                <w:lang w:val="en-US"/>
              </w:rPr>
              <w:t>Model Preferences</w:t>
            </w:r>
            <w:r w:rsidRPr="00930821">
              <w:rPr>
                <w:lang w:val="en-US"/>
              </w:rPr>
              <w:t>).</w:t>
            </w:r>
          </w:p>
        </w:tc>
        <w:tc>
          <w:tcPr>
            <w:tcW w:w="1996" w:type="dxa"/>
            <w:gridSpan w:val="2"/>
            <w:tcBorders>
              <w:left w:val="single" w:sz="4" w:space="0" w:color="D9D9D9" w:themeColor="background1" w:themeShade="D9"/>
            </w:tcBorders>
            <w:shd w:val="clear" w:color="auto" w:fill="auto"/>
          </w:tcPr>
          <w:p w14:paraId="1CE0FE93" w14:textId="77777777" w:rsidR="00501259" w:rsidRPr="00930821" w:rsidRDefault="00501259">
            <w:pPr>
              <w:pStyle w:val="Margin"/>
              <w:rPr>
                <w:lang w:val="en-US"/>
              </w:rPr>
            </w:pPr>
          </w:p>
        </w:tc>
      </w:tr>
      <w:tr w:rsidR="00501259" w14:paraId="0988938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22C5C49" w14:textId="11C981F6" w:rsidR="00501259" w:rsidRDefault="005769C6">
            <w:pPr>
              <w:jc w:val="center"/>
            </w:pPr>
            <w:r>
              <w:rPr>
                <w:noProof/>
              </w:rPr>
              <w:drawing>
                <wp:inline distT="0" distB="0" distL="0" distR="0" wp14:anchorId="7A8B67D8" wp14:editId="511BD37C">
                  <wp:extent cx="4716145" cy="986155"/>
                  <wp:effectExtent l="0" t="0" r="8255" b="4445"/>
                  <wp:docPr id="55" name="Graphic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16145" cy="986155"/>
                          </a:xfrm>
                          <a:prstGeom prst="rect">
                            <a:avLst/>
                          </a:prstGeom>
                        </pic:spPr>
                      </pic:pic>
                    </a:graphicData>
                  </a:graphic>
                </wp:inline>
              </w:drawing>
            </w:r>
          </w:p>
        </w:tc>
        <w:tc>
          <w:tcPr>
            <w:tcW w:w="1996" w:type="dxa"/>
            <w:gridSpan w:val="2"/>
            <w:tcBorders>
              <w:left w:val="single" w:sz="4" w:space="0" w:color="D9D9D9" w:themeColor="background1" w:themeShade="D9"/>
            </w:tcBorders>
            <w:shd w:val="clear" w:color="auto" w:fill="auto"/>
          </w:tcPr>
          <w:p w14:paraId="2ADD5EBF" w14:textId="77777777" w:rsidR="00501259" w:rsidRDefault="00501259">
            <w:pPr>
              <w:pStyle w:val="Margin"/>
            </w:pPr>
          </w:p>
        </w:tc>
      </w:tr>
      <w:tr w:rsidR="00501259" w:rsidRPr="004113C7" w14:paraId="2AD4576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8A01432" w14:textId="6E57C1D6" w:rsidR="00501259" w:rsidRPr="00930821" w:rsidRDefault="005769C6">
            <w:pPr>
              <w:jc w:val="both"/>
              <w:rPr>
                <w:lang w:val="en-US"/>
              </w:rPr>
            </w:pPr>
            <w:r w:rsidRPr="00930821">
              <w:rPr>
                <w:lang w:val="en-US"/>
              </w:rPr>
              <w:t>Stay in the window that opens on the current tab (</w:t>
            </w:r>
            <w:r w:rsidRPr="00930821">
              <w:rPr>
                <w:i/>
                <w:lang w:val="en-US"/>
              </w:rPr>
              <w:t>General Settings</w:t>
            </w:r>
            <w:r w:rsidRPr="00930821">
              <w:rPr>
                <w:lang w:val="en-US"/>
              </w:rPr>
              <w:t>).</w:t>
            </w:r>
          </w:p>
        </w:tc>
        <w:tc>
          <w:tcPr>
            <w:tcW w:w="1996" w:type="dxa"/>
            <w:gridSpan w:val="2"/>
            <w:tcBorders>
              <w:left w:val="single" w:sz="4" w:space="0" w:color="D9D9D9" w:themeColor="background1" w:themeShade="D9"/>
            </w:tcBorders>
            <w:shd w:val="clear" w:color="auto" w:fill="auto"/>
          </w:tcPr>
          <w:p w14:paraId="1033B5DB" w14:textId="77777777" w:rsidR="00501259" w:rsidRPr="00930821" w:rsidRDefault="00501259">
            <w:pPr>
              <w:pStyle w:val="Margin"/>
              <w:rPr>
                <w:lang w:val="en-US"/>
              </w:rPr>
            </w:pPr>
          </w:p>
        </w:tc>
      </w:tr>
      <w:tr w:rsidR="00501259" w:rsidRPr="004113C7" w14:paraId="2780B64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497C8A1" w14:textId="1719F29D" w:rsidR="00501259" w:rsidRPr="00930821" w:rsidRDefault="005769C6">
            <w:pPr>
              <w:jc w:val="both"/>
              <w:rPr>
                <w:lang w:val="en-US"/>
              </w:rPr>
            </w:pPr>
            <w:r w:rsidRPr="00930821">
              <w:rPr>
                <w:lang w:val="en-US"/>
              </w:rPr>
              <w:t xml:space="preserve">Then enter </w:t>
            </w:r>
            <w:r w:rsidRPr="00930821">
              <w:rPr>
                <w:rStyle w:val="Hervorhebung"/>
                <w:b/>
                <w:i w:val="0"/>
                <w:lang w:val="en-US"/>
              </w:rPr>
              <w:t>### Global Bike (analytic)</w:t>
            </w:r>
            <w:r w:rsidRPr="00930821">
              <w:rPr>
                <w:lang w:val="en-US"/>
              </w:rPr>
              <w:t xml:space="preserve"> in the </w:t>
            </w:r>
            <w:r w:rsidRPr="00930821">
              <w:rPr>
                <w:i/>
                <w:lang w:val="en-US"/>
              </w:rPr>
              <w:t>Name</w:t>
            </w:r>
            <w:r w:rsidRPr="00930821">
              <w:rPr>
                <w:lang w:val="en-US"/>
              </w:rPr>
              <w:t xml:space="preserve"> field and </w:t>
            </w:r>
            <w:r w:rsidRPr="00930821">
              <w:rPr>
                <w:b/>
                <w:lang w:val="en-US"/>
              </w:rPr>
              <w:t xml:space="preserve">### </w:t>
            </w:r>
            <w:r w:rsidRPr="00930821">
              <w:rPr>
                <w:rStyle w:val="Hervorhebung"/>
                <w:b/>
                <w:i w:val="0"/>
                <w:lang w:val="en-US"/>
              </w:rPr>
              <w:t>Global Bike Model (analytic)</w:t>
            </w:r>
            <w:r w:rsidRPr="00930821">
              <w:rPr>
                <w:lang w:val="en-US"/>
              </w:rPr>
              <w:t xml:space="preserve"> in the </w:t>
            </w:r>
            <w:r w:rsidRPr="00930821">
              <w:rPr>
                <w:i/>
                <w:lang w:val="en-US"/>
              </w:rPr>
              <w:t>Description</w:t>
            </w:r>
            <w:r w:rsidRPr="00930821">
              <w:rPr>
                <w:lang w:val="en-US"/>
              </w:rPr>
              <w:t xml:space="preserve"> field. Note that you replace ### with your three-digit number provided by your instructor.</w:t>
            </w:r>
          </w:p>
        </w:tc>
        <w:tc>
          <w:tcPr>
            <w:tcW w:w="1996" w:type="dxa"/>
            <w:gridSpan w:val="2"/>
            <w:tcBorders>
              <w:left w:val="single" w:sz="4" w:space="0" w:color="D9D9D9" w:themeColor="background1" w:themeShade="D9"/>
            </w:tcBorders>
            <w:shd w:val="clear" w:color="auto" w:fill="auto"/>
          </w:tcPr>
          <w:p w14:paraId="197F3F68" w14:textId="77777777" w:rsidR="00501259" w:rsidRPr="00930821" w:rsidRDefault="00501259">
            <w:pPr>
              <w:pStyle w:val="Margin"/>
              <w:rPr>
                <w:lang w:val="en-US"/>
              </w:rPr>
            </w:pPr>
          </w:p>
          <w:p w14:paraId="41B02D62" w14:textId="49555139" w:rsidR="00501259" w:rsidRPr="00930821" w:rsidRDefault="005769C6">
            <w:pPr>
              <w:pStyle w:val="Margin"/>
              <w:rPr>
                <w:lang w:val="en-US"/>
              </w:rPr>
            </w:pPr>
            <w:r w:rsidRPr="00930821">
              <w:rPr>
                <w:lang w:val="en-US"/>
              </w:rPr>
              <w:t>### Global Bike (analytic)</w:t>
            </w:r>
          </w:p>
          <w:p w14:paraId="5DF8A938" w14:textId="39A92FC3" w:rsidR="00501259" w:rsidRPr="00930821" w:rsidRDefault="005769C6">
            <w:pPr>
              <w:pStyle w:val="Margin"/>
              <w:rPr>
                <w:lang w:val="en-US"/>
              </w:rPr>
            </w:pPr>
            <w:r w:rsidRPr="00930821">
              <w:rPr>
                <w:lang w:val="en-US"/>
              </w:rPr>
              <w:t>### Global Bike Model (analytic)</w:t>
            </w:r>
          </w:p>
        </w:tc>
      </w:tr>
      <w:tr w:rsidR="00501259" w14:paraId="209AE716"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0200EE4" w14:textId="0375A5EA" w:rsidR="00501259" w:rsidRDefault="008C14AF">
            <w:pPr>
              <w:jc w:val="center"/>
            </w:pPr>
            <w:r>
              <w:rPr>
                <w:noProof/>
              </w:rPr>
              <w:drawing>
                <wp:inline distT="0" distB="0" distL="0" distR="0" wp14:anchorId="536AB795" wp14:editId="4011A419">
                  <wp:extent cx="4716145" cy="3242945"/>
                  <wp:effectExtent l="0" t="0" r="8255"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16145" cy="3242945"/>
                          </a:xfrm>
                          <a:prstGeom prst="rect">
                            <a:avLst/>
                          </a:prstGeom>
                        </pic:spPr>
                      </pic:pic>
                    </a:graphicData>
                  </a:graphic>
                </wp:inline>
              </w:drawing>
            </w:r>
          </w:p>
        </w:tc>
        <w:tc>
          <w:tcPr>
            <w:tcW w:w="1996" w:type="dxa"/>
            <w:gridSpan w:val="2"/>
            <w:tcBorders>
              <w:left w:val="single" w:sz="4" w:space="0" w:color="D9D9D9" w:themeColor="background1" w:themeShade="D9"/>
            </w:tcBorders>
            <w:shd w:val="clear" w:color="auto" w:fill="auto"/>
          </w:tcPr>
          <w:p w14:paraId="18E83DE3" w14:textId="77777777" w:rsidR="00501259" w:rsidRDefault="00501259">
            <w:pPr>
              <w:pStyle w:val="Margin"/>
            </w:pPr>
          </w:p>
        </w:tc>
      </w:tr>
      <w:tr w:rsidR="00501259" w14:paraId="000552D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D2A0272" w14:textId="64D1387D" w:rsidR="00501259" w:rsidRPr="00930821" w:rsidRDefault="005769C6">
            <w:pPr>
              <w:jc w:val="both"/>
              <w:rPr>
                <w:lang w:val="en-US"/>
              </w:rPr>
            </w:pPr>
            <w:r w:rsidRPr="00930821">
              <w:rPr>
                <w:lang w:val="en-US"/>
              </w:rPr>
              <w:t xml:space="preserve">Change the type of your model to </w:t>
            </w:r>
            <w:r w:rsidRPr="00930821">
              <w:rPr>
                <w:i/>
                <w:lang w:val="en-US"/>
              </w:rPr>
              <w:t>Analytic</w:t>
            </w:r>
            <w:r w:rsidRPr="00930821">
              <w:rPr>
                <w:lang w:val="en-US"/>
              </w:rPr>
              <w:t xml:space="preserve">. To do this, go to the </w:t>
            </w:r>
            <w:r w:rsidR="00930821">
              <w:rPr>
                <w:i/>
                <w:lang w:val="en-US"/>
              </w:rPr>
              <w:t>Planning</w:t>
            </w:r>
            <w:r w:rsidRPr="00930821">
              <w:rPr>
                <w:lang w:val="en-US"/>
              </w:rPr>
              <w:t xml:space="preserve"> tab and deactivate the switch for </w:t>
            </w:r>
            <w:r w:rsidRPr="00930821">
              <w:rPr>
                <w:b/>
                <w:lang w:val="en-US"/>
              </w:rPr>
              <w:t>Planning Capabilities</w:t>
            </w:r>
            <w:r w:rsidRPr="00930821">
              <w:rPr>
                <w:lang w:val="en-US"/>
              </w:rPr>
              <w:t>.</w:t>
            </w:r>
          </w:p>
        </w:tc>
        <w:tc>
          <w:tcPr>
            <w:tcW w:w="1996" w:type="dxa"/>
            <w:gridSpan w:val="2"/>
            <w:tcBorders>
              <w:left w:val="single" w:sz="4" w:space="0" w:color="D9D9D9" w:themeColor="background1" w:themeShade="D9"/>
            </w:tcBorders>
            <w:shd w:val="clear" w:color="auto" w:fill="auto"/>
          </w:tcPr>
          <w:p w14:paraId="33F74EAB" w14:textId="77777777" w:rsidR="00501259" w:rsidRPr="00930821" w:rsidRDefault="00501259">
            <w:pPr>
              <w:pStyle w:val="Margin"/>
              <w:rPr>
                <w:lang w:val="en-US"/>
              </w:rPr>
            </w:pPr>
          </w:p>
          <w:p w14:paraId="5FACB76A" w14:textId="280D7936" w:rsidR="00501259" w:rsidRDefault="005769C6">
            <w:pPr>
              <w:pStyle w:val="P68B1DB1-Margin9"/>
            </w:pPr>
            <w:r>
              <w:t>Planning Capabilities</w:t>
            </w:r>
          </w:p>
        </w:tc>
      </w:tr>
      <w:tr w:rsidR="00501259" w14:paraId="1ACBA80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67E1C50" w14:textId="7F1A4FDA" w:rsidR="00501259" w:rsidRDefault="005769C6">
            <w:pPr>
              <w:jc w:val="center"/>
            </w:pPr>
            <w:r>
              <w:rPr>
                <w:noProof/>
              </w:rPr>
              <w:lastRenderedPageBreak/>
              <w:drawing>
                <wp:inline distT="0" distB="0" distL="0" distR="0" wp14:anchorId="2F765542" wp14:editId="69B19094">
                  <wp:extent cx="4716145" cy="1612900"/>
                  <wp:effectExtent l="0" t="0" r="8255" b="6350"/>
                  <wp:docPr id="62" name="Graphic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16145" cy="1612900"/>
                          </a:xfrm>
                          <a:prstGeom prst="rect">
                            <a:avLst/>
                          </a:prstGeom>
                        </pic:spPr>
                      </pic:pic>
                    </a:graphicData>
                  </a:graphic>
                </wp:inline>
              </w:drawing>
            </w:r>
          </w:p>
        </w:tc>
        <w:tc>
          <w:tcPr>
            <w:tcW w:w="1996" w:type="dxa"/>
            <w:gridSpan w:val="2"/>
            <w:tcBorders>
              <w:left w:val="single" w:sz="4" w:space="0" w:color="D9D9D9" w:themeColor="background1" w:themeShade="D9"/>
            </w:tcBorders>
            <w:shd w:val="clear" w:color="auto" w:fill="auto"/>
          </w:tcPr>
          <w:p w14:paraId="0F1103CE" w14:textId="77777777" w:rsidR="00501259" w:rsidRDefault="00501259">
            <w:pPr>
              <w:pStyle w:val="Margin"/>
            </w:pPr>
          </w:p>
        </w:tc>
      </w:tr>
      <w:tr w:rsidR="00501259" w:rsidRPr="004113C7" w14:paraId="079B43C8"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57C5D02E" w14:textId="63AB5ADF" w:rsidR="00501259" w:rsidRPr="00930821" w:rsidRDefault="005769C6">
            <w:pPr>
              <w:jc w:val="both"/>
              <w:rPr>
                <w:b/>
                <w:lang w:val="en-US"/>
              </w:rPr>
            </w:pPr>
            <w:r w:rsidRPr="00930821">
              <w:rPr>
                <w:b/>
                <w:lang w:val="en-US"/>
              </w:rPr>
              <w:t>Note</w:t>
            </w:r>
            <w:r w:rsidRPr="00930821">
              <w:rPr>
                <w:lang w:val="en-US"/>
              </w:rPr>
              <w:t xml:space="preserve"> After you have saved your model for the first time later, it is no longer possible to change the model type. Therefore, please make sure again that the switch is actually deactivated (colorless).</w:t>
            </w:r>
          </w:p>
        </w:tc>
        <w:tc>
          <w:tcPr>
            <w:tcW w:w="1996" w:type="dxa"/>
            <w:gridSpan w:val="2"/>
            <w:tcBorders>
              <w:left w:val="single" w:sz="4" w:space="0" w:color="D9D9D9" w:themeColor="background1" w:themeShade="D9"/>
            </w:tcBorders>
            <w:shd w:val="clear" w:color="auto" w:fill="auto"/>
          </w:tcPr>
          <w:p w14:paraId="5AD0640E" w14:textId="77777777" w:rsidR="00501259" w:rsidRPr="00930821" w:rsidRDefault="00501259">
            <w:pPr>
              <w:pStyle w:val="Margin"/>
              <w:rPr>
                <w:lang w:val="en-US"/>
              </w:rPr>
            </w:pPr>
          </w:p>
        </w:tc>
      </w:tr>
      <w:tr w:rsidR="00501259" w14:paraId="7534A4D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5BCF3A2" w14:textId="2F9767A7" w:rsidR="00501259" w:rsidRPr="00930821" w:rsidRDefault="005769C6">
            <w:pPr>
              <w:jc w:val="both"/>
              <w:rPr>
                <w:lang w:val="en-US"/>
              </w:rPr>
            </w:pPr>
            <w:r w:rsidRPr="00930821">
              <w:rPr>
                <w:lang w:val="en-US"/>
              </w:rPr>
              <w:t xml:space="preserve">Confirm your changes with </w:t>
            </w:r>
            <w:r w:rsidRPr="00930821">
              <w:rPr>
                <w:rStyle w:val="Hervorhebung"/>
                <w:b/>
                <w:i w:val="0"/>
                <w:lang w:val="en-US"/>
              </w:rPr>
              <w:t>OK</w:t>
            </w:r>
            <w:r w:rsidRPr="00930821">
              <w:rPr>
                <w:lang w:val="en-US"/>
              </w:rPr>
              <w:t xml:space="preserve">. </w:t>
            </w:r>
          </w:p>
        </w:tc>
        <w:tc>
          <w:tcPr>
            <w:tcW w:w="1996" w:type="dxa"/>
            <w:gridSpan w:val="2"/>
            <w:tcBorders>
              <w:left w:val="single" w:sz="4" w:space="0" w:color="D9D9D9" w:themeColor="background1" w:themeShade="D9"/>
            </w:tcBorders>
            <w:shd w:val="clear" w:color="auto" w:fill="auto"/>
          </w:tcPr>
          <w:p w14:paraId="5AA448DA" w14:textId="77777777" w:rsidR="00501259" w:rsidRPr="00930821" w:rsidRDefault="00501259">
            <w:pPr>
              <w:pStyle w:val="Margin"/>
              <w:rPr>
                <w:lang w:val="en-US"/>
              </w:rPr>
            </w:pPr>
          </w:p>
          <w:p w14:paraId="2CDB5410" w14:textId="79617E39" w:rsidR="00501259" w:rsidRDefault="005769C6">
            <w:pPr>
              <w:pStyle w:val="Margin"/>
            </w:pPr>
            <w:r>
              <w:t>Ok then</w:t>
            </w:r>
          </w:p>
        </w:tc>
      </w:tr>
      <w:tr w:rsidR="00501259" w14:paraId="35749B2D"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91AF772" w14:textId="2E86A086" w:rsidR="00501259" w:rsidRPr="00930821" w:rsidRDefault="005769C6">
            <w:pPr>
              <w:jc w:val="both"/>
              <w:rPr>
                <w:lang w:val="en-US"/>
              </w:rPr>
            </w:pPr>
            <w:r w:rsidRPr="00930821">
              <w:rPr>
                <w:lang w:val="en-US"/>
              </w:rPr>
              <w:t xml:space="preserve">Save your model. </w:t>
            </w:r>
            <w:r>
              <w:rPr>
                <w:szCs w:val="24"/>
                <w:lang w:val="en-US"/>
              </w:rPr>
              <w:t>To do this, click</w:t>
            </w:r>
            <w:r w:rsidRPr="00930821">
              <w:rPr>
                <w:lang w:val="en-US"/>
              </w:rPr>
              <w:t xml:space="preserve"> </w:t>
            </w:r>
            <w:r w:rsidRPr="00930821">
              <w:rPr>
                <w:b/>
                <w:lang w:val="en-US"/>
              </w:rPr>
              <w:t>Save</w:t>
            </w:r>
            <w:r w:rsidRPr="00930821">
              <w:rPr>
                <w:lang w:val="en-US"/>
              </w:rPr>
              <w:t xml:space="preserve"> </w:t>
            </w:r>
            <w:r>
              <w:rPr>
                <w:noProof/>
              </w:rPr>
              <w:drawing>
                <wp:inline distT="0" distB="0" distL="0" distR="0" wp14:anchorId="376D5AC1" wp14:editId="793F825D">
                  <wp:extent cx="228632" cy="209579"/>
                  <wp:effectExtent l="0" t="0" r="0" b="0"/>
                  <wp:docPr id="243" name="Graphic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8632" cy="209579"/>
                          </a:xfrm>
                          <a:prstGeom prst="rect">
                            <a:avLst/>
                          </a:prstGeom>
                        </pic:spPr>
                      </pic:pic>
                    </a:graphicData>
                  </a:graphic>
                </wp:inline>
              </w:drawing>
            </w:r>
            <w:r w:rsidRPr="00930821">
              <w:rPr>
                <w:lang w:val="en-US"/>
              </w:rPr>
              <w:t xml:space="preserve"> icon in the </w:t>
            </w:r>
            <w:r w:rsidRPr="00930821">
              <w:rPr>
                <w:rStyle w:val="Hervorhebung"/>
                <w:lang w:val="en-US"/>
              </w:rPr>
              <w:t>General</w:t>
            </w:r>
            <w:r w:rsidRPr="00930821">
              <w:rPr>
                <w:lang w:val="en-US"/>
              </w:rPr>
              <w:t xml:space="preserve"> area of the ribbon</w:t>
            </w:r>
            <w:r w:rsidRPr="00930821">
              <w:rPr>
                <w:szCs w:val="24"/>
                <w:lang w:val="en-US"/>
              </w:rPr>
              <w:t>.</w:t>
            </w:r>
          </w:p>
        </w:tc>
        <w:tc>
          <w:tcPr>
            <w:tcW w:w="1996" w:type="dxa"/>
            <w:gridSpan w:val="2"/>
            <w:tcBorders>
              <w:left w:val="single" w:sz="4" w:space="0" w:color="D9D9D9" w:themeColor="background1" w:themeShade="D9"/>
            </w:tcBorders>
            <w:shd w:val="clear" w:color="auto" w:fill="auto"/>
          </w:tcPr>
          <w:p w14:paraId="1A93DC3C" w14:textId="6BDEA177" w:rsidR="00501259" w:rsidRDefault="005769C6">
            <w:pPr>
              <w:pStyle w:val="Margin"/>
            </w:pPr>
            <w:r w:rsidRPr="00930821">
              <w:rPr>
                <w:lang w:val="en-US"/>
              </w:rPr>
              <w:br/>
            </w:r>
            <w:r>
              <w:t>Save</w:t>
            </w:r>
          </w:p>
        </w:tc>
      </w:tr>
      <w:tr w:rsidR="00501259" w14:paraId="3A589AC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4AC5283" w14:textId="7F5435B1" w:rsidR="00501259" w:rsidRDefault="005769C6">
            <w:pPr>
              <w:pStyle w:val="StandardWeb"/>
              <w:jc w:val="both"/>
            </w:pPr>
            <w:r w:rsidRPr="00930821">
              <w:rPr>
                <w:lang w:val="en-US"/>
              </w:rPr>
              <w:t xml:space="preserve">In the window that opens, navigate to your My </w:t>
            </w:r>
            <w:r w:rsidRPr="00930821">
              <w:rPr>
                <w:i/>
                <w:lang w:val="en-US"/>
              </w:rPr>
              <w:t>SAC course</w:t>
            </w:r>
            <w:r w:rsidRPr="00930821">
              <w:rPr>
                <w:lang w:val="en-US"/>
              </w:rPr>
              <w:t xml:space="preserve"> folder in the </w:t>
            </w:r>
            <w:r w:rsidRPr="00930821">
              <w:rPr>
                <w:i/>
                <w:lang w:val="en-US"/>
              </w:rPr>
              <w:t>My Files</w:t>
            </w:r>
            <w:r w:rsidRPr="00930821">
              <w:rPr>
                <w:lang w:val="en-US"/>
              </w:rPr>
              <w:t xml:space="preserve"> folder and then to the </w:t>
            </w:r>
            <w:r w:rsidRPr="00930821">
              <w:rPr>
                <w:i/>
                <w:lang w:val="en-US"/>
              </w:rPr>
              <w:t>Models</w:t>
            </w:r>
            <w:r w:rsidRPr="00930821">
              <w:rPr>
                <w:lang w:val="en-US"/>
              </w:rPr>
              <w:t xml:space="preserve"> subfolder. Check the name and description of your model again, especially if you have replaced ### with your three-digit number. </w:t>
            </w:r>
            <w:r>
              <w:t xml:space="preserve">Now click </w:t>
            </w:r>
            <w:r>
              <w:rPr>
                <w:b/>
              </w:rPr>
              <w:t>Save</w:t>
            </w:r>
            <w:r>
              <w:t xml:space="preserve"> to save your model.</w:t>
            </w:r>
          </w:p>
        </w:tc>
        <w:tc>
          <w:tcPr>
            <w:tcW w:w="1996" w:type="dxa"/>
            <w:gridSpan w:val="2"/>
            <w:tcBorders>
              <w:left w:val="single" w:sz="4" w:space="0" w:color="D9D9D9" w:themeColor="background1" w:themeShade="D9"/>
            </w:tcBorders>
            <w:shd w:val="clear" w:color="auto" w:fill="auto"/>
          </w:tcPr>
          <w:p w14:paraId="41E647AD" w14:textId="47996186" w:rsidR="00501259" w:rsidRDefault="005769C6">
            <w:pPr>
              <w:pStyle w:val="Margin"/>
            </w:pPr>
            <w:r>
              <w:br/>
              <w:t>Save</w:t>
            </w:r>
          </w:p>
        </w:tc>
      </w:tr>
      <w:tr w:rsidR="00501259" w14:paraId="7EEC10B7"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AA6329B" w14:textId="74ADA179" w:rsidR="00501259" w:rsidRDefault="005769C6">
            <w:pPr>
              <w:jc w:val="both"/>
              <w:rPr>
                <w:szCs w:val="24"/>
              </w:rPr>
            </w:pPr>
            <w:r>
              <w:rPr>
                <w:noProof/>
              </w:rPr>
              <w:drawing>
                <wp:inline distT="0" distB="0" distL="0" distR="0" wp14:anchorId="44188CCD" wp14:editId="7CDE7966">
                  <wp:extent cx="4716145" cy="3312160"/>
                  <wp:effectExtent l="0" t="0" r="8255" b="2540"/>
                  <wp:docPr id="897" name="Graphic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16145" cy="3312160"/>
                          </a:xfrm>
                          <a:prstGeom prst="rect">
                            <a:avLst/>
                          </a:prstGeom>
                        </pic:spPr>
                      </pic:pic>
                    </a:graphicData>
                  </a:graphic>
                </wp:inline>
              </w:drawing>
            </w:r>
          </w:p>
        </w:tc>
        <w:tc>
          <w:tcPr>
            <w:tcW w:w="1996" w:type="dxa"/>
            <w:gridSpan w:val="2"/>
            <w:tcBorders>
              <w:left w:val="single" w:sz="4" w:space="0" w:color="D9D9D9" w:themeColor="background1" w:themeShade="D9"/>
            </w:tcBorders>
            <w:shd w:val="clear" w:color="auto" w:fill="auto"/>
          </w:tcPr>
          <w:p w14:paraId="34F039F4" w14:textId="77777777" w:rsidR="00501259" w:rsidRDefault="00501259">
            <w:pPr>
              <w:pStyle w:val="Margin"/>
            </w:pPr>
          </w:p>
        </w:tc>
      </w:tr>
      <w:tr w:rsidR="00501259" w:rsidRPr="004113C7" w14:paraId="56B5EE3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23E938B" w14:textId="0FDFB930" w:rsidR="00501259" w:rsidRPr="00930821" w:rsidRDefault="005769C6">
            <w:pPr>
              <w:pStyle w:val="StandardWeb"/>
              <w:rPr>
                <w:lang w:val="en-US"/>
              </w:rPr>
            </w:pPr>
            <w:r w:rsidRPr="00930821">
              <w:rPr>
                <w:lang w:val="en-US"/>
              </w:rPr>
              <w:t>The SAC system confirms the successful backup of your model with a success message.</w:t>
            </w:r>
          </w:p>
        </w:tc>
        <w:tc>
          <w:tcPr>
            <w:tcW w:w="1996" w:type="dxa"/>
            <w:gridSpan w:val="2"/>
            <w:tcBorders>
              <w:left w:val="single" w:sz="4" w:space="0" w:color="D9D9D9" w:themeColor="background1" w:themeShade="D9"/>
            </w:tcBorders>
            <w:shd w:val="clear" w:color="auto" w:fill="auto"/>
          </w:tcPr>
          <w:p w14:paraId="75AF073F" w14:textId="77777777" w:rsidR="00501259" w:rsidRPr="00930821" w:rsidRDefault="00501259">
            <w:pPr>
              <w:pStyle w:val="Margin"/>
              <w:rPr>
                <w:lang w:val="en-US"/>
              </w:rPr>
            </w:pPr>
          </w:p>
        </w:tc>
      </w:tr>
      <w:tr w:rsidR="00501259" w14:paraId="6AD1B2B2"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856FFE2" w14:textId="32052E16" w:rsidR="00501259" w:rsidRDefault="005769C6">
            <w:pPr>
              <w:jc w:val="center"/>
            </w:pPr>
            <w:r>
              <w:rPr>
                <w:noProof/>
              </w:rPr>
              <w:drawing>
                <wp:inline distT="0" distB="0" distL="0" distR="0" wp14:anchorId="0BC5CC8D" wp14:editId="0D7D9E52">
                  <wp:extent cx="2691178" cy="551013"/>
                  <wp:effectExtent l="0" t="0" r="0" b="1905"/>
                  <wp:docPr id="900" name="Graphic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44909" cy="562014"/>
                          </a:xfrm>
                          <a:prstGeom prst="rect">
                            <a:avLst/>
                          </a:prstGeom>
                        </pic:spPr>
                      </pic:pic>
                    </a:graphicData>
                  </a:graphic>
                </wp:inline>
              </w:drawing>
            </w:r>
          </w:p>
        </w:tc>
        <w:tc>
          <w:tcPr>
            <w:tcW w:w="1996" w:type="dxa"/>
            <w:gridSpan w:val="2"/>
            <w:tcBorders>
              <w:left w:val="single" w:sz="4" w:space="0" w:color="D9D9D9" w:themeColor="background1" w:themeShade="D9"/>
            </w:tcBorders>
            <w:shd w:val="clear" w:color="auto" w:fill="auto"/>
          </w:tcPr>
          <w:p w14:paraId="0CA32BBD" w14:textId="77777777" w:rsidR="00501259" w:rsidRDefault="00501259">
            <w:pPr>
              <w:pStyle w:val="Margin"/>
            </w:pPr>
          </w:p>
        </w:tc>
      </w:tr>
      <w:tr w:rsidR="00501259" w:rsidRPr="004113C7" w14:paraId="4D07CEEF" w14:textId="77777777">
        <w:tblPrEx>
          <w:tblLook w:val="04A0" w:firstRow="1" w:lastRow="0" w:firstColumn="1" w:lastColumn="0" w:noHBand="0" w:noVBand="1"/>
        </w:tblPrEx>
        <w:trPr>
          <w:gridAfter w:val="1"/>
          <w:wAfter w:w="1985" w:type="dxa"/>
          <w:trHeight w:val="454"/>
        </w:trPr>
        <w:tc>
          <w:tcPr>
            <w:tcW w:w="7654" w:type="dxa"/>
            <w:gridSpan w:val="3"/>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580EDB81" w14:textId="6E23F52C" w:rsidR="00501259" w:rsidRPr="00930821" w:rsidRDefault="005769C6">
            <w:pPr>
              <w:pStyle w:val="Graphic"/>
              <w:tabs>
                <w:tab w:val="left" w:pos="540"/>
                <w:tab w:val="right" w:pos="7438"/>
              </w:tabs>
              <w:jc w:val="both"/>
              <w:rPr>
                <w:szCs w:val="24"/>
                <w:lang w:val="en-US"/>
              </w:rPr>
            </w:pPr>
            <w:r w:rsidRPr="00930821">
              <w:rPr>
                <w:b/>
                <w:lang w:val="en-US"/>
              </w:rPr>
              <w:lastRenderedPageBreak/>
              <w:t xml:space="preserve">Note </w:t>
            </w:r>
            <w:r w:rsidRPr="00930821">
              <w:rPr>
                <w:lang w:val="en-US"/>
              </w:rPr>
              <w:t xml:space="preserve"> Since planning is also possible in SAC, all models are automatically assigned the dimension </w:t>
            </w:r>
            <w:r w:rsidRPr="00930821">
              <w:rPr>
                <w:i/>
                <w:lang w:val="en-US"/>
              </w:rPr>
              <w:t>Version</w:t>
            </w:r>
            <w:r w:rsidRPr="00930821">
              <w:rPr>
                <w:lang w:val="en-US"/>
              </w:rPr>
              <w:t>.</w:t>
            </w:r>
          </w:p>
        </w:tc>
      </w:tr>
      <w:tr w:rsidR="00501259" w:rsidRPr="004113C7" w14:paraId="315F80B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F994ACD" w14:textId="4C2F3861" w:rsidR="00501259" w:rsidRPr="00930821" w:rsidRDefault="005769C6">
            <w:pPr>
              <w:jc w:val="both"/>
              <w:rPr>
                <w:lang w:val="en-US"/>
              </w:rPr>
            </w:pPr>
            <w:r w:rsidRPr="00930821">
              <w:rPr>
                <w:lang w:val="en-US"/>
              </w:rPr>
              <w:t>Remain in this window for the next step.</w:t>
            </w:r>
          </w:p>
        </w:tc>
        <w:tc>
          <w:tcPr>
            <w:tcW w:w="1996" w:type="dxa"/>
            <w:gridSpan w:val="2"/>
            <w:tcBorders>
              <w:left w:val="single" w:sz="4" w:space="0" w:color="D9D9D9" w:themeColor="background1" w:themeShade="D9"/>
            </w:tcBorders>
            <w:shd w:val="clear" w:color="auto" w:fill="auto"/>
          </w:tcPr>
          <w:p w14:paraId="26D76C39" w14:textId="77777777" w:rsidR="00501259" w:rsidRPr="00930821" w:rsidRDefault="00501259">
            <w:pPr>
              <w:pStyle w:val="Margin"/>
              <w:rPr>
                <w:lang w:val="en-US"/>
              </w:rPr>
            </w:pPr>
          </w:p>
        </w:tc>
      </w:tr>
      <w:tr w:rsidR="00501259" w14:paraId="3C54701E" w14:textId="77777777">
        <w:tblPrEx>
          <w:tblLook w:val="04A0" w:firstRow="1" w:lastRow="0" w:firstColumn="1" w:lastColumn="0" w:noHBand="0" w:noVBand="1"/>
        </w:tblPrEx>
        <w:trPr>
          <w:gridAfter w:val="1"/>
          <w:wAfter w:w="1985" w:type="dxa"/>
          <w:trHeight w:val="454"/>
        </w:trPr>
        <w:tc>
          <w:tcPr>
            <w:tcW w:w="7654" w:type="dxa"/>
            <w:gridSpan w:val="3"/>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0CEEB2F7" w14:textId="77777777" w:rsidR="00501259" w:rsidRDefault="005769C6">
            <w:pPr>
              <w:pStyle w:val="P68B1DB1-Graphic10"/>
              <w:tabs>
                <w:tab w:val="left" w:pos="540"/>
                <w:tab w:val="right" w:pos="7438"/>
              </w:tabs>
              <w:jc w:val="right"/>
            </w:pPr>
            <w:r>
              <w:rPr>
                <w:noProof/>
              </w:rPr>
              <mc:AlternateContent>
                <mc:Choice Requires="wps">
                  <w:drawing>
                    <wp:inline distT="0" distB="0" distL="0" distR="0" wp14:anchorId="0E5E0631" wp14:editId="482050BB">
                      <wp:extent cx="144145" cy="144145"/>
                      <wp:effectExtent l="13970" t="12700" r="13335" b="5080"/>
                      <wp:docPr id="18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3BE1D89A" id="Rectangle 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">
                      <w10:anchorlock/>
                    </v:rect>
                  </w:pict>
                </mc:Fallback>
              </mc:AlternateContent>
            </w:r>
          </w:p>
        </w:tc>
      </w:tr>
    </w:tbl>
    <w:p w14:paraId="3025C25B" w14:textId="77777777" w:rsidR="00501259" w:rsidRDefault="00501259">
      <w:pPr>
        <w:spacing w:before="0" w:after="0"/>
      </w:pPr>
    </w:p>
    <w:p w14:paraId="4B865037" w14:textId="77777777" w:rsidR="00501259" w:rsidRDefault="005769C6">
      <w:pPr>
        <w:spacing w:before="0" w:after="0"/>
      </w:pPr>
      <w:r>
        <w:br w:type="page"/>
      </w:r>
    </w:p>
    <w:tbl>
      <w:tblPr>
        <w:tblpPr w:leftFromText="142" w:rightFromText="142" w:vertAnchor="text" w:tblpY="1"/>
        <w:tblOverlap w:val="never"/>
        <w:tblW w:w="9639" w:type="dxa"/>
        <w:tblLayout w:type="fixed"/>
        <w:tblLook w:val="01E0" w:firstRow="1" w:lastRow="1" w:firstColumn="1" w:lastColumn="1" w:noHBand="0" w:noVBand="0"/>
      </w:tblPr>
      <w:tblGrid>
        <w:gridCol w:w="1148"/>
        <w:gridCol w:w="6495"/>
        <w:gridCol w:w="1996"/>
      </w:tblGrid>
      <w:tr w:rsidR="00501259" w14:paraId="579D03D0" w14:textId="77777777">
        <w:trPr>
          <w:trHeight w:val="850"/>
        </w:trPr>
        <w:tc>
          <w:tcPr>
            <w:tcW w:w="1148" w:type="dxa"/>
          </w:tcPr>
          <w:p w14:paraId="389A618F" w14:textId="77777777" w:rsidR="00501259" w:rsidRDefault="005769C6">
            <w:pPr>
              <w:spacing w:before="0"/>
              <w:jc w:val="right"/>
            </w:pPr>
            <w:r>
              <w:lastRenderedPageBreak/>
              <w:br w:type="page"/>
            </w:r>
            <w:r>
              <w:br w:type="page"/>
            </w:r>
            <w:r>
              <w:rPr>
                <w:noProof/>
              </w:rPr>
              <mc:AlternateContent>
                <mc:Choice Requires="wps">
                  <w:drawing>
                    <wp:inline distT="0" distB="0" distL="0" distR="0" wp14:anchorId="22414D6F" wp14:editId="3E4463B5">
                      <wp:extent cx="265430" cy="247650"/>
                      <wp:effectExtent l="0" t="635" r="3175" b="0"/>
                      <wp:docPr id="6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5A3548" id="Rectangle 13"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" fillcolor="#943634" stroked="f">
                      <w10:anchorlock/>
                    </v:rect>
                  </w:pict>
                </mc:Fallback>
              </mc:AlternateContent>
            </w:r>
          </w:p>
        </w:tc>
        <w:tc>
          <w:tcPr>
            <w:tcW w:w="8491" w:type="dxa"/>
            <w:gridSpan w:val="2"/>
          </w:tcPr>
          <w:p w14:paraId="159D88FD" w14:textId="090E2A57" w:rsidR="00501259" w:rsidRDefault="005769C6">
            <w:pPr>
              <w:pStyle w:val="berschrift1"/>
              <w:tabs>
                <w:tab w:val="left" w:pos="0"/>
              </w:tabs>
              <w:rPr>
                <w:rFonts w:ascii="Times New Roman" w:hAnsi="Times New Roman" w:cs="Times New Roman"/>
                <w:sz w:val="24"/>
                <w:szCs w:val="24"/>
              </w:rPr>
            </w:pPr>
            <w:bookmarkStart w:id="4" w:name="_Toc192507541"/>
            <w:r>
              <w:t>Step 3: Change Dimension Date</w:t>
            </w:r>
            <w:bookmarkEnd w:id="4"/>
          </w:p>
        </w:tc>
      </w:tr>
      <w:tr w:rsidR="00501259" w14:paraId="6F5EDED8" w14:textId="77777777">
        <w:trPr>
          <w:trHeight w:val="940"/>
        </w:trPr>
        <w:tc>
          <w:tcPr>
            <w:tcW w:w="7643" w:type="dxa"/>
            <w:gridSpan w:val="2"/>
            <w:shd w:val="clear" w:color="auto" w:fill="D9D9D9"/>
          </w:tcPr>
          <w:p w14:paraId="2CC71804" w14:textId="77777777" w:rsidR="00501259" w:rsidRPr="00930821" w:rsidRDefault="005769C6">
            <w:pPr>
              <w:tabs>
                <w:tab w:val="right" w:pos="9360"/>
              </w:tabs>
              <w:jc w:val="both"/>
              <w:rPr>
                <w:szCs w:val="24"/>
                <w:lang w:val="en-US"/>
              </w:rPr>
            </w:pPr>
            <w:r w:rsidRPr="00930821">
              <w:rPr>
                <w:b/>
                <w:szCs w:val="24"/>
                <w:lang w:val="en-US"/>
              </w:rPr>
              <w:t>Task</w:t>
            </w:r>
            <w:r w:rsidRPr="00930821">
              <w:rPr>
                <w:szCs w:val="24"/>
                <w:lang w:val="en-US"/>
              </w:rPr>
              <w:t xml:space="preserve"> </w:t>
            </w:r>
            <w:r w:rsidRPr="00930821">
              <w:rPr>
                <w:lang w:val="en-US"/>
              </w:rPr>
              <w:t xml:space="preserve"> Change the </w:t>
            </w:r>
            <w:r w:rsidRPr="00930821">
              <w:rPr>
                <w:i/>
                <w:lang w:val="en-US"/>
              </w:rPr>
              <w:t>Calendar_Day</w:t>
            </w:r>
            <w:r w:rsidRPr="00930821">
              <w:rPr>
                <w:lang w:val="en-US"/>
              </w:rPr>
              <w:t xml:space="preserve"> dimension.</w:t>
            </w:r>
          </w:p>
          <w:p w14:paraId="752E2EE6" w14:textId="6CF10EF8" w:rsidR="00501259" w:rsidRPr="00930821" w:rsidRDefault="005769C6">
            <w:pPr>
              <w:autoSpaceDE w:val="0"/>
              <w:autoSpaceDN w:val="0"/>
              <w:adjustRightInd w:val="0"/>
              <w:rPr>
                <w:szCs w:val="24"/>
                <w:lang w:val="en-US"/>
              </w:rPr>
            </w:pPr>
            <w:r w:rsidRPr="00930821">
              <w:rPr>
                <w:b/>
                <w:szCs w:val="24"/>
                <w:lang w:val="en-US"/>
              </w:rPr>
              <w:t>Description</w:t>
            </w:r>
            <w:r w:rsidRPr="00930821">
              <w:rPr>
                <w:szCs w:val="24"/>
                <w:lang w:val="en-US"/>
              </w:rPr>
              <w:t xml:space="preserve"> </w:t>
            </w:r>
            <w:r w:rsidRPr="00930821">
              <w:rPr>
                <w:lang w:val="en-US"/>
              </w:rPr>
              <w:t xml:space="preserve"> First, change the name and hierarchy of your time dimension to </w:t>
            </w:r>
            <w:r w:rsidRPr="00930821">
              <w:rPr>
                <w:i/>
                <w:lang w:val="en-US"/>
              </w:rPr>
              <w:t>Year</w:t>
            </w:r>
            <w:r w:rsidRPr="00930821">
              <w:rPr>
                <w:lang w:val="en-US"/>
              </w:rPr>
              <w:t xml:space="preserve">, </w:t>
            </w:r>
            <w:r w:rsidRPr="00930821">
              <w:rPr>
                <w:i/>
                <w:lang w:val="en-US"/>
              </w:rPr>
              <w:t>Month</w:t>
            </w:r>
            <w:r w:rsidRPr="00930821">
              <w:rPr>
                <w:lang w:val="en-US"/>
              </w:rPr>
              <w:t xml:space="preserve">, and </w:t>
            </w:r>
            <w:r w:rsidRPr="00930821">
              <w:rPr>
                <w:i/>
                <w:lang w:val="en-US"/>
              </w:rPr>
              <w:t>Day</w:t>
            </w:r>
            <w:r w:rsidRPr="00930821">
              <w:rPr>
                <w:lang w:val="en-US"/>
              </w:rPr>
              <w:t>.</w:t>
            </w:r>
          </w:p>
        </w:tc>
        <w:tc>
          <w:tcPr>
            <w:tcW w:w="1996" w:type="dxa"/>
            <w:shd w:val="clear" w:color="auto" w:fill="D9D9D9"/>
          </w:tcPr>
          <w:p w14:paraId="07CA1A48" w14:textId="38487D3B" w:rsidR="00501259" w:rsidRDefault="005769C6">
            <w:pPr>
              <w:pStyle w:val="StandardWeb"/>
              <w:autoSpaceDE w:val="0"/>
              <w:autoSpaceDN w:val="0"/>
              <w:adjustRightInd w:val="0"/>
              <w:jc w:val="right"/>
              <w:rPr>
                <w:rFonts w:cs="FuturaStd-Book"/>
              </w:rPr>
            </w:pPr>
            <w:r>
              <w:rPr>
                <w:b/>
              </w:rPr>
              <w:t>Time</w:t>
            </w:r>
            <w:r>
              <w:t xml:space="preserve"> 5 min.</w:t>
            </w:r>
          </w:p>
        </w:tc>
      </w:tr>
      <w:tr w:rsidR="00501259" w14:paraId="66040C15" w14:textId="77777777">
        <w:tc>
          <w:tcPr>
            <w:tcW w:w="7643" w:type="dxa"/>
            <w:gridSpan w:val="2"/>
            <w:shd w:val="clear" w:color="auto" w:fill="auto"/>
          </w:tcPr>
          <w:p w14:paraId="2598087F" w14:textId="77777777" w:rsidR="00501259" w:rsidRDefault="00501259">
            <w:pPr>
              <w:spacing w:before="0" w:after="0"/>
              <w:rPr>
                <w:szCs w:val="24"/>
              </w:rPr>
            </w:pPr>
          </w:p>
        </w:tc>
        <w:tc>
          <w:tcPr>
            <w:tcW w:w="1996" w:type="dxa"/>
            <w:tcBorders>
              <w:left w:val="nil"/>
            </w:tcBorders>
          </w:tcPr>
          <w:p w14:paraId="548AA5B6" w14:textId="77777777" w:rsidR="00501259" w:rsidRDefault="00501259">
            <w:pPr>
              <w:pStyle w:val="Margin"/>
              <w:rPr>
                <w:rFonts w:ascii="Times New Roman" w:hAnsi="Times New Roman"/>
                <w:sz w:val="24"/>
                <w:szCs w:val="24"/>
              </w:rPr>
            </w:pPr>
          </w:p>
        </w:tc>
      </w:tr>
      <w:tr w:rsidR="00501259" w14:paraId="252296E8"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44508115" w14:textId="4F5F5F7C" w:rsidR="00501259" w:rsidRPr="00930821" w:rsidRDefault="005769C6">
            <w:pPr>
              <w:pStyle w:val="P68B1DB1-MenuPath11"/>
              <w:ind w:left="0" w:firstLine="0"/>
              <w:jc w:val="both"/>
              <w:rPr>
                <w:szCs w:val="24"/>
                <w:lang w:val="en-US"/>
              </w:rPr>
            </w:pPr>
            <w:r w:rsidRPr="00930821">
              <w:rPr>
                <w:lang w:val="en-US"/>
              </w:rPr>
              <w:t xml:space="preserve">Your </w:t>
            </w:r>
            <w:r w:rsidRPr="00930821">
              <w:rPr>
                <w:i/>
                <w:lang w:val="en-US"/>
              </w:rPr>
              <w:t>### Global Bike (analytic)</w:t>
            </w:r>
            <w:r w:rsidRPr="00930821">
              <w:rPr>
                <w:lang w:val="en-US"/>
              </w:rPr>
              <w:t xml:space="preserve"> model should still be open. If not, restart the </w:t>
            </w:r>
            <w:r w:rsidRPr="00930821">
              <w:rPr>
                <w:i/>
                <w:lang w:val="en-US"/>
              </w:rPr>
              <w:t>Modeler</w:t>
            </w:r>
            <w:r w:rsidRPr="00930821">
              <w:rPr>
                <w:lang w:val="en-US"/>
              </w:rPr>
              <w:t xml:space="preserve"> and open your model.</w:t>
            </w:r>
          </w:p>
        </w:tc>
        <w:tc>
          <w:tcPr>
            <w:tcW w:w="1996" w:type="dxa"/>
            <w:tcBorders>
              <w:left w:val="single" w:sz="4" w:space="0" w:color="D9D9D9" w:themeColor="background1" w:themeShade="D9"/>
            </w:tcBorders>
          </w:tcPr>
          <w:p w14:paraId="5F74DB58" w14:textId="77777777" w:rsidR="00501259" w:rsidRPr="00930821" w:rsidRDefault="00501259">
            <w:pPr>
              <w:pStyle w:val="Margin"/>
              <w:rPr>
                <w:rFonts w:cs="Arial"/>
                <w:lang w:val="en-US"/>
              </w:rPr>
            </w:pPr>
          </w:p>
          <w:p w14:paraId="210F9B35" w14:textId="77777777" w:rsidR="00501259" w:rsidRDefault="005769C6">
            <w:pPr>
              <w:pStyle w:val="P68B1DB1-Margin8"/>
            </w:pPr>
            <w:r>
              <w:t>Initial Screen</w:t>
            </w:r>
          </w:p>
          <w:p w14:paraId="6EC20ABB" w14:textId="77777777" w:rsidR="00501259" w:rsidRDefault="00501259">
            <w:pPr>
              <w:pStyle w:val="Margin"/>
              <w:rPr>
                <w:rFonts w:cs="Arial"/>
              </w:rPr>
            </w:pPr>
          </w:p>
        </w:tc>
      </w:tr>
      <w:tr w:rsidR="00501259" w14:paraId="53C5378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3B03F635" w14:textId="710BDAD5" w:rsidR="00501259" w:rsidRPr="00930821" w:rsidRDefault="005769C6">
            <w:pPr>
              <w:pStyle w:val="P68B1DB1-MenuPath7"/>
              <w:ind w:left="0" w:firstLine="0"/>
              <w:jc w:val="both"/>
              <w:rPr>
                <w:b w:val="0"/>
                <w:lang w:val="en-US"/>
              </w:rPr>
            </w:pPr>
            <w:r w:rsidRPr="00930821">
              <w:rPr>
                <w:b w:val="0"/>
                <w:lang w:val="en-US"/>
              </w:rPr>
              <w:t xml:space="preserve">Under </w:t>
            </w:r>
            <w:r w:rsidRPr="00930821">
              <w:rPr>
                <w:b w:val="0"/>
                <w:i/>
                <w:lang w:val="en-US"/>
              </w:rPr>
              <w:t>Dimensions</w:t>
            </w:r>
            <w:r w:rsidRPr="00930821">
              <w:rPr>
                <w:b w:val="0"/>
                <w:lang w:val="en-US"/>
              </w:rPr>
              <w:t xml:space="preserve">, select the </w:t>
            </w:r>
            <w:r w:rsidRPr="00930821">
              <w:rPr>
                <w:lang w:val="en-US"/>
              </w:rPr>
              <w:t xml:space="preserve"> Calendar_Day dimension</w:t>
            </w:r>
            <w:r w:rsidRPr="00930821">
              <w:rPr>
                <w:b w:val="0"/>
                <w:lang w:val="en-US"/>
              </w:rPr>
              <w:t>.</w:t>
            </w:r>
          </w:p>
        </w:tc>
        <w:tc>
          <w:tcPr>
            <w:tcW w:w="1996" w:type="dxa"/>
            <w:tcBorders>
              <w:left w:val="single" w:sz="4" w:space="0" w:color="D9D9D9" w:themeColor="background1" w:themeShade="D9"/>
            </w:tcBorders>
          </w:tcPr>
          <w:p w14:paraId="22092460" w14:textId="0ECC2DAD" w:rsidR="00501259" w:rsidRDefault="005769C6">
            <w:pPr>
              <w:pStyle w:val="P68B1DB1-Margin8"/>
            </w:pPr>
            <w:r w:rsidRPr="00930821">
              <w:rPr>
                <w:lang w:val="en-US"/>
              </w:rPr>
              <w:br/>
            </w:r>
            <w:r>
              <w:t>Calendar_Day</w:t>
            </w:r>
          </w:p>
        </w:tc>
      </w:tr>
      <w:tr w:rsidR="00501259" w14:paraId="703A6235"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1224DE44" w14:textId="631866E4" w:rsidR="00501259" w:rsidRDefault="005769C6">
            <w:pPr>
              <w:pStyle w:val="MenuPath"/>
              <w:ind w:left="0" w:firstLine="0"/>
              <w:jc w:val="both"/>
              <w:rPr>
                <w:rFonts w:ascii="Times New Roman" w:hAnsi="Times New Roman" w:cs="Times New Roman"/>
                <w:b w:val="0"/>
                <w:sz w:val="24"/>
                <w:szCs w:val="24"/>
              </w:rPr>
            </w:pPr>
            <w:r>
              <w:rPr>
                <w:noProof/>
              </w:rPr>
              <w:drawing>
                <wp:inline distT="0" distB="0" distL="0" distR="0" wp14:anchorId="3A302F24" wp14:editId="658D4AA6">
                  <wp:extent cx="4716145" cy="970915"/>
                  <wp:effectExtent l="0" t="0" r="8255" b="635"/>
                  <wp:docPr id="925" name="Graphic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16145" cy="970915"/>
                          </a:xfrm>
                          <a:prstGeom prst="rect">
                            <a:avLst/>
                          </a:prstGeom>
                        </pic:spPr>
                      </pic:pic>
                    </a:graphicData>
                  </a:graphic>
                </wp:inline>
              </w:drawing>
            </w:r>
          </w:p>
        </w:tc>
        <w:tc>
          <w:tcPr>
            <w:tcW w:w="1996" w:type="dxa"/>
            <w:tcBorders>
              <w:left w:val="single" w:sz="4" w:space="0" w:color="D9D9D9" w:themeColor="background1" w:themeShade="D9"/>
            </w:tcBorders>
          </w:tcPr>
          <w:p w14:paraId="2B6F847C" w14:textId="77777777" w:rsidR="00501259" w:rsidRDefault="00501259">
            <w:pPr>
              <w:pStyle w:val="Margin"/>
              <w:rPr>
                <w:rFonts w:cs="Arial"/>
              </w:rPr>
            </w:pPr>
          </w:p>
        </w:tc>
      </w:tr>
      <w:tr w:rsidR="00501259" w14:paraId="2DA3CF3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6409884F" w14:textId="25D779B2" w:rsidR="00501259" w:rsidRPr="00930821" w:rsidRDefault="005769C6">
            <w:pPr>
              <w:pStyle w:val="P68B1DB1-MenuPath7"/>
              <w:ind w:left="0" w:firstLine="0"/>
              <w:jc w:val="both"/>
              <w:rPr>
                <w:b w:val="0"/>
                <w:lang w:val="en-US"/>
              </w:rPr>
            </w:pPr>
            <w:r w:rsidRPr="00930821">
              <w:rPr>
                <w:b w:val="0"/>
                <w:lang w:val="en-US"/>
              </w:rPr>
              <w:t xml:space="preserve">In the right pane, the </w:t>
            </w:r>
            <w:r w:rsidRPr="00930821">
              <w:rPr>
                <w:b w:val="0"/>
                <w:i/>
                <w:lang w:val="en-US"/>
              </w:rPr>
              <w:t>dimension</w:t>
            </w:r>
            <w:r w:rsidRPr="00930821">
              <w:rPr>
                <w:b w:val="0"/>
                <w:lang w:val="en-US"/>
              </w:rPr>
              <w:t xml:space="preserve"> opens. Change the Description to </w:t>
            </w:r>
            <w:r w:rsidRPr="00930821">
              <w:rPr>
                <w:lang w:val="en-US"/>
              </w:rPr>
              <w:t xml:space="preserve"> Date</w:t>
            </w:r>
            <w:r w:rsidRPr="00930821">
              <w:rPr>
                <w:b w:val="0"/>
                <w:lang w:val="en-US"/>
              </w:rPr>
              <w:t>.</w:t>
            </w:r>
          </w:p>
        </w:tc>
        <w:tc>
          <w:tcPr>
            <w:tcW w:w="1996" w:type="dxa"/>
            <w:tcBorders>
              <w:left w:val="single" w:sz="4" w:space="0" w:color="D9D9D9" w:themeColor="background1" w:themeShade="D9"/>
            </w:tcBorders>
          </w:tcPr>
          <w:p w14:paraId="0CF594B1" w14:textId="77777777" w:rsidR="00501259" w:rsidRPr="00930821" w:rsidRDefault="00501259">
            <w:pPr>
              <w:pStyle w:val="Margin"/>
              <w:rPr>
                <w:rFonts w:cs="Arial"/>
                <w:lang w:val="en-US"/>
              </w:rPr>
            </w:pPr>
          </w:p>
          <w:p w14:paraId="5CBF3010" w14:textId="64B6E8F4" w:rsidR="00501259" w:rsidRDefault="005769C6">
            <w:pPr>
              <w:pStyle w:val="P68B1DB1-Margin8"/>
            </w:pPr>
            <w:r>
              <w:t>Date</w:t>
            </w:r>
          </w:p>
        </w:tc>
      </w:tr>
      <w:tr w:rsidR="00501259" w14:paraId="45135E1E"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0A1A4176" w14:textId="076B4BB4" w:rsidR="00501259" w:rsidRPr="00930821" w:rsidRDefault="005769C6">
            <w:pPr>
              <w:pStyle w:val="P68B1DB1-MenuPath7"/>
              <w:ind w:left="0" w:firstLine="0"/>
              <w:jc w:val="both"/>
              <w:rPr>
                <w:b w:val="0"/>
                <w:lang w:val="en-US"/>
              </w:rPr>
            </w:pPr>
            <w:r w:rsidRPr="00930821">
              <w:rPr>
                <w:b w:val="0"/>
                <w:lang w:val="en-US"/>
              </w:rPr>
              <w:t xml:space="preserve">Here, under </w:t>
            </w:r>
            <w:r w:rsidRPr="00930821">
              <w:rPr>
                <w:b w:val="0"/>
                <w:i/>
                <w:lang w:val="en-US"/>
              </w:rPr>
              <w:t>Dimension Table</w:t>
            </w:r>
            <w:r w:rsidRPr="00930821">
              <w:rPr>
                <w:b w:val="0"/>
                <w:lang w:val="en-US"/>
              </w:rPr>
              <w:t xml:space="preserve">, click </w:t>
            </w:r>
            <w:r w:rsidRPr="00930821">
              <w:rPr>
                <w:lang w:val="en-US"/>
              </w:rPr>
              <w:t xml:space="preserve"> Edit Dimension Table </w:t>
            </w:r>
            <w:r w:rsidRPr="00930821">
              <w:rPr>
                <w:b w:val="0"/>
                <w:lang w:val="en-US"/>
              </w:rPr>
              <w:t xml:space="preserve"> </w:t>
            </w:r>
            <w:r>
              <w:rPr>
                <w:b w:val="0"/>
                <w:noProof/>
              </w:rPr>
              <w:drawing>
                <wp:inline distT="0" distB="0" distL="0" distR="0" wp14:anchorId="18B8ED16" wp14:editId="096C2596">
                  <wp:extent cx="228632" cy="209579"/>
                  <wp:effectExtent l="0" t="0" r="0" b="0"/>
                  <wp:docPr id="935" name="Graphic 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8632" cy="209579"/>
                          </a:xfrm>
                          <a:prstGeom prst="rect">
                            <a:avLst/>
                          </a:prstGeom>
                        </pic:spPr>
                      </pic:pic>
                    </a:graphicData>
                  </a:graphic>
                </wp:inline>
              </w:drawing>
            </w:r>
            <w:r w:rsidRPr="00930821">
              <w:rPr>
                <w:b w:val="0"/>
                <w:lang w:val="en-US"/>
              </w:rPr>
              <w:t>.</w:t>
            </w:r>
          </w:p>
        </w:tc>
        <w:tc>
          <w:tcPr>
            <w:tcW w:w="1996" w:type="dxa"/>
            <w:tcBorders>
              <w:left w:val="single" w:sz="4" w:space="0" w:color="D9D9D9" w:themeColor="background1" w:themeShade="D9"/>
            </w:tcBorders>
          </w:tcPr>
          <w:p w14:paraId="2C4DF095" w14:textId="62DA0CE9" w:rsidR="00501259" w:rsidRDefault="005769C6">
            <w:pPr>
              <w:pStyle w:val="P68B1DB1-Margin8"/>
            </w:pPr>
            <w:r w:rsidRPr="00930821">
              <w:rPr>
                <w:lang w:val="en-US"/>
              </w:rPr>
              <w:br/>
            </w:r>
            <w:r>
              <w:t>Edit Dimension Table</w:t>
            </w:r>
          </w:p>
        </w:tc>
      </w:tr>
      <w:tr w:rsidR="00501259" w14:paraId="1506BD6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67E98D01" w14:textId="331FB0A0" w:rsidR="00501259" w:rsidRDefault="005769C6">
            <w:pPr>
              <w:pStyle w:val="MenuPath"/>
              <w:ind w:left="0" w:firstLine="0"/>
              <w:jc w:val="center"/>
              <w:rPr>
                <w:rFonts w:ascii="Times New Roman" w:hAnsi="Times New Roman" w:cs="Times New Roman"/>
                <w:b w:val="0"/>
                <w:sz w:val="24"/>
                <w:szCs w:val="24"/>
              </w:rPr>
            </w:pPr>
            <w:r>
              <w:rPr>
                <w:noProof/>
              </w:rPr>
              <w:drawing>
                <wp:inline distT="0" distB="0" distL="0" distR="0" wp14:anchorId="61C7CB28" wp14:editId="483FE2BA">
                  <wp:extent cx="3120402" cy="2988652"/>
                  <wp:effectExtent l="0" t="0" r="3810" b="2540"/>
                  <wp:docPr id="940" name="Graphic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27198" cy="2995161"/>
                          </a:xfrm>
                          <a:prstGeom prst="rect">
                            <a:avLst/>
                          </a:prstGeom>
                        </pic:spPr>
                      </pic:pic>
                    </a:graphicData>
                  </a:graphic>
                </wp:inline>
              </w:drawing>
            </w:r>
          </w:p>
        </w:tc>
        <w:tc>
          <w:tcPr>
            <w:tcW w:w="1996" w:type="dxa"/>
            <w:tcBorders>
              <w:left w:val="single" w:sz="4" w:space="0" w:color="D9D9D9" w:themeColor="background1" w:themeShade="D9"/>
            </w:tcBorders>
          </w:tcPr>
          <w:p w14:paraId="05D344E5" w14:textId="77777777" w:rsidR="00501259" w:rsidRDefault="00501259">
            <w:pPr>
              <w:pStyle w:val="Margin"/>
              <w:rPr>
                <w:rFonts w:cs="Arial"/>
              </w:rPr>
            </w:pPr>
          </w:p>
        </w:tc>
      </w:tr>
      <w:tr w:rsidR="00501259" w14:paraId="386362E8"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673F69CF" w14:textId="4664CCC0" w:rsidR="00501259" w:rsidRPr="00930821" w:rsidRDefault="005769C6">
            <w:pPr>
              <w:pStyle w:val="P68B1DB1-MenuPath7"/>
              <w:ind w:left="0" w:firstLine="0"/>
              <w:jc w:val="both"/>
              <w:rPr>
                <w:b w:val="0"/>
                <w:lang w:val="en-US"/>
              </w:rPr>
            </w:pPr>
            <w:r w:rsidRPr="00930821">
              <w:rPr>
                <w:b w:val="0"/>
                <w:lang w:val="en-US"/>
              </w:rPr>
              <w:t xml:space="preserve">This takes you to the data table and in the right properties window for the </w:t>
            </w:r>
            <w:r w:rsidRPr="00930821">
              <w:rPr>
                <w:b w:val="0"/>
                <w:i/>
                <w:lang w:val="en-US"/>
              </w:rPr>
              <w:t>Dimension Table</w:t>
            </w:r>
            <w:r w:rsidRPr="00930821">
              <w:rPr>
                <w:b w:val="0"/>
                <w:lang w:val="en-US"/>
              </w:rPr>
              <w:t xml:space="preserve">. To obtain a granularity of days, in the </w:t>
            </w:r>
            <w:r w:rsidRPr="00930821">
              <w:rPr>
                <w:b w:val="0"/>
                <w:i/>
                <w:lang w:val="en-US"/>
              </w:rPr>
              <w:t>Default Hierarchy</w:t>
            </w:r>
            <w:r w:rsidRPr="00930821">
              <w:rPr>
                <w:b w:val="0"/>
                <w:lang w:val="en-US"/>
              </w:rPr>
              <w:t xml:space="preserve"> field, choose </w:t>
            </w:r>
            <w:r w:rsidRPr="00930821">
              <w:rPr>
                <w:lang w:val="en-US"/>
              </w:rPr>
              <w:t xml:space="preserve"> Year, Month, Day</w:t>
            </w:r>
            <w:r w:rsidRPr="00930821">
              <w:rPr>
                <w:b w:val="0"/>
                <w:lang w:val="en-US"/>
              </w:rPr>
              <w:t>.</w:t>
            </w:r>
          </w:p>
        </w:tc>
        <w:tc>
          <w:tcPr>
            <w:tcW w:w="1996" w:type="dxa"/>
            <w:tcBorders>
              <w:left w:val="single" w:sz="4" w:space="0" w:color="D9D9D9" w:themeColor="background1" w:themeShade="D9"/>
            </w:tcBorders>
          </w:tcPr>
          <w:p w14:paraId="42639B2C" w14:textId="77777777" w:rsidR="00501259" w:rsidRPr="00930821" w:rsidRDefault="00501259">
            <w:pPr>
              <w:pStyle w:val="Margin"/>
              <w:rPr>
                <w:rFonts w:cs="Arial"/>
                <w:lang w:val="en-US"/>
              </w:rPr>
            </w:pPr>
          </w:p>
          <w:p w14:paraId="06CB17F9" w14:textId="2972DFC1" w:rsidR="00501259" w:rsidRDefault="005769C6">
            <w:pPr>
              <w:pStyle w:val="Margin"/>
              <w:rPr>
                <w:rFonts w:cs="Arial"/>
              </w:rPr>
            </w:pPr>
            <w:r>
              <w:t>Year, Month, Day</w:t>
            </w:r>
          </w:p>
        </w:tc>
      </w:tr>
      <w:tr w:rsidR="00501259" w14:paraId="4EBA1C32"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20BA1A85" w14:textId="454D5F55" w:rsidR="00501259" w:rsidRDefault="005769C6">
            <w:pPr>
              <w:pStyle w:val="MenuPath"/>
              <w:ind w:left="0" w:firstLine="0"/>
              <w:jc w:val="center"/>
              <w:rPr>
                <w:rFonts w:ascii="Times New Roman" w:hAnsi="Times New Roman" w:cs="Times New Roman"/>
                <w:b w:val="0"/>
                <w:sz w:val="24"/>
                <w:szCs w:val="24"/>
              </w:rPr>
            </w:pPr>
            <w:r>
              <w:rPr>
                <w:noProof/>
              </w:rPr>
              <w:lastRenderedPageBreak/>
              <w:drawing>
                <wp:inline distT="0" distB="0" distL="0" distR="0" wp14:anchorId="444F11ED" wp14:editId="271F7087">
                  <wp:extent cx="2808967" cy="2824529"/>
                  <wp:effectExtent l="0" t="0" r="0" b="0"/>
                  <wp:docPr id="944" name="Graphic 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27619" cy="2843285"/>
                          </a:xfrm>
                          <a:prstGeom prst="rect">
                            <a:avLst/>
                          </a:prstGeom>
                        </pic:spPr>
                      </pic:pic>
                    </a:graphicData>
                  </a:graphic>
                </wp:inline>
              </w:drawing>
            </w:r>
          </w:p>
        </w:tc>
        <w:tc>
          <w:tcPr>
            <w:tcW w:w="1996" w:type="dxa"/>
            <w:tcBorders>
              <w:left w:val="single" w:sz="4" w:space="0" w:color="D9D9D9" w:themeColor="background1" w:themeShade="D9"/>
            </w:tcBorders>
          </w:tcPr>
          <w:p w14:paraId="1E982B19" w14:textId="77777777" w:rsidR="00501259" w:rsidRDefault="00501259">
            <w:pPr>
              <w:pStyle w:val="Margin"/>
              <w:rPr>
                <w:rFonts w:cs="Arial"/>
              </w:rPr>
            </w:pPr>
          </w:p>
        </w:tc>
      </w:tr>
      <w:tr w:rsidR="00501259" w14:paraId="69828DB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21A70D32" w14:textId="0CCB5149" w:rsidR="00501259" w:rsidRPr="00930821" w:rsidRDefault="005769C6">
            <w:pPr>
              <w:pStyle w:val="P68B1DB1-MenuPath7"/>
              <w:ind w:left="0" w:firstLine="0"/>
              <w:jc w:val="both"/>
              <w:rPr>
                <w:b w:val="0"/>
                <w:lang w:val="en-US"/>
              </w:rPr>
            </w:pPr>
            <w:r w:rsidRPr="00930821">
              <w:rPr>
                <w:b w:val="0"/>
                <w:lang w:val="en-US"/>
              </w:rPr>
              <w:t xml:space="preserve">To return to the dimension view, choose </w:t>
            </w:r>
            <w:r w:rsidRPr="00930821">
              <w:rPr>
                <w:lang w:val="en-US"/>
              </w:rPr>
              <w:t xml:space="preserve"> Back </w:t>
            </w:r>
            <w:r>
              <w:rPr>
                <w:b w:val="0"/>
                <w:noProof/>
              </w:rPr>
              <w:drawing>
                <wp:inline distT="0" distB="0" distL="0" distR="0" wp14:anchorId="1C5B84DC" wp14:editId="5777CDF2">
                  <wp:extent cx="263574" cy="172971"/>
                  <wp:effectExtent l="0" t="0" r="3175" b="0"/>
                  <wp:docPr id="953" name="Graphic 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6318" cy="181334"/>
                          </a:xfrm>
                          <a:prstGeom prst="rect">
                            <a:avLst/>
                          </a:prstGeom>
                        </pic:spPr>
                      </pic:pic>
                    </a:graphicData>
                  </a:graphic>
                </wp:inline>
              </w:drawing>
            </w:r>
            <w:r w:rsidRPr="00930821">
              <w:rPr>
                <w:b w:val="0"/>
                <w:lang w:val="en-US"/>
              </w:rPr>
              <w:t xml:space="preserve"> in the header area.</w:t>
            </w:r>
          </w:p>
        </w:tc>
        <w:tc>
          <w:tcPr>
            <w:tcW w:w="1996" w:type="dxa"/>
            <w:tcBorders>
              <w:left w:val="single" w:sz="4" w:space="0" w:color="D9D9D9" w:themeColor="background1" w:themeShade="D9"/>
            </w:tcBorders>
          </w:tcPr>
          <w:p w14:paraId="676C6593" w14:textId="77777777" w:rsidR="00501259" w:rsidRPr="00930821" w:rsidRDefault="00501259">
            <w:pPr>
              <w:pStyle w:val="Margin"/>
              <w:rPr>
                <w:rFonts w:cs="Arial"/>
                <w:lang w:val="en-US"/>
              </w:rPr>
            </w:pPr>
          </w:p>
          <w:p w14:paraId="20B20BFC" w14:textId="0DDDEE1E" w:rsidR="00501259" w:rsidRDefault="005769C6">
            <w:pPr>
              <w:pStyle w:val="P68B1DB1-Margin8"/>
            </w:pPr>
            <w:r>
              <w:t>Back</w:t>
            </w:r>
          </w:p>
        </w:tc>
      </w:tr>
      <w:tr w:rsidR="00501259" w14:paraId="2F1228DD"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59C7FABA" w14:textId="3D0DF644" w:rsidR="00501259" w:rsidRDefault="005769C6">
            <w:pPr>
              <w:pStyle w:val="MenuPath"/>
              <w:ind w:left="0" w:firstLine="0"/>
              <w:jc w:val="center"/>
              <w:rPr>
                <w:rFonts w:ascii="Times New Roman" w:hAnsi="Times New Roman" w:cs="Times New Roman"/>
                <w:b w:val="0"/>
                <w:sz w:val="24"/>
                <w:szCs w:val="24"/>
              </w:rPr>
            </w:pPr>
            <w:r>
              <w:rPr>
                <w:noProof/>
              </w:rPr>
              <w:drawing>
                <wp:inline distT="0" distB="0" distL="0" distR="0" wp14:anchorId="5BAD762D" wp14:editId="289B96A2">
                  <wp:extent cx="4716145" cy="1009015"/>
                  <wp:effectExtent l="0" t="0" r="8255" b="635"/>
                  <wp:docPr id="78" name="Graphic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6145" cy="1009015"/>
                          </a:xfrm>
                          <a:prstGeom prst="rect">
                            <a:avLst/>
                          </a:prstGeom>
                        </pic:spPr>
                      </pic:pic>
                    </a:graphicData>
                  </a:graphic>
                </wp:inline>
              </w:drawing>
            </w:r>
          </w:p>
        </w:tc>
        <w:tc>
          <w:tcPr>
            <w:tcW w:w="1996" w:type="dxa"/>
            <w:tcBorders>
              <w:left w:val="single" w:sz="4" w:space="0" w:color="D9D9D9" w:themeColor="background1" w:themeShade="D9"/>
            </w:tcBorders>
          </w:tcPr>
          <w:p w14:paraId="67EAA03D" w14:textId="77777777" w:rsidR="00501259" w:rsidRDefault="00501259">
            <w:pPr>
              <w:pStyle w:val="Margin"/>
              <w:rPr>
                <w:rFonts w:cs="Arial"/>
              </w:rPr>
            </w:pPr>
          </w:p>
        </w:tc>
      </w:tr>
      <w:tr w:rsidR="00501259" w14:paraId="6D170EC7"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5C25785B" w14:textId="59A92B10" w:rsidR="00501259" w:rsidRPr="00930821" w:rsidRDefault="005769C6">
            <w:pPr>
              <w:pStyle w:val="MenuPath"/>
              <w:ind w:left="0" w:firstLine="0"/>
              <w:jc w:val="both"/>
              <w:rPr>
                <w:rFonts w:ascii="Times New Roman" w:hAnsi="Times New Roman" w:cs="Times New Roman"/>
                <w:b w:val="0"/>
                <w:sz w:val="24"/>
                <w:szCs w:val="24"/>
                <w:lang w:val="en-US"/>
              </w:rPr>
            </w:pPr>
            <w:r w:rsidRPr="00930821">
              <w:rPr>
                <w:rFonts w:ascii="Times New Roman" w:hAnsi="Times New Roman" w:cs="Times New Roman"/>
                <w:b w:val="0"/>
                <w:sz w:val="24"/>
                <w:szCs w:val="24"/>
                <w:lang w:val="en-US"/>
              </w:rPr>
              <w:t>Save your model before p</w:t>
            </w:r>
            <w:r>
              <w:rPr>
                <w:rFonts w:ascii="Times New Roman" w:hAnsi="Times New Roman" w:cs="Times New Roman"/>
                <w:b w:val="0"/>
                <w:sz w:val="24"/>
                <w:szCs w:val="24"/>
                <w:lang w:val="en-US"/>
              </w:rPr>
              <w:t>roceeding. To do this, click</w:t>
            </w:r>
            <w:r w:rsidRPr="00930821">
              <w:rPr>
                <w:rFonts w:ascii="Times New Roman" w:hAnsi="Times New Roman" w:cs="Times New Roman"/>
                <w:b w:val="0"/>
                <w:sz w:val="24"/>
                <w:szCs w:val="24"/>
                <w:lang w:val="en-US"/>
              </w:rPr>
              <w:t xml:space="preserve"> </w:t>
            </w:r>
            <w:r w:rsidRPr="00930821">
              <w:rPr>
                <w:rFonts w:ascii="Times New Roman" w:hAnsi="Times New Roman" w:cs="Times New Roman"/>
                <w:sz w:val="24"/>
                <w:szCs w:val="24"/>
                <w:lang w:val="en-US"/>
              </w:rPr>
              <w:t xml:space="preserve"> Save </w:t>
            </w:r>
            <w:r>
              <w:rPr>
                <w:rFonts w:ascii="Times New Roman" w:hAnsi="Times New Roman" w:cs="Times New Roman"/>
                <w:b w:val="0"/>
                <w:noProof/>
                <w:sz w:val="24"/>
                <w:szCs w:val="24"/>
              </w:rPr>
              <w:drawing>
                <wp:inline distT="0" distB="0" distL="0" distR="0" wp14:anchorId="662CC65A" wp14:editId="5EC260B5">
                  <wp:extent cx="228632" cy="209579"/>
                  <wp:effectExtent l="0" t="0" r="0" b="0"/>
                  <wp:docPr id="79" name="Graphic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8632" cy="209579"/>
                          </a:xfrm>
                          <a:prstGeom prst="rect">
                            <a:avLst/>
                          </a:prstGeom>
                        </pic:spPr>
                      </pic:pic>
                    </a:graphicData>
                  </a:graphic>
                </wp:inline>
              </w:drawing>
            </w:r>
            <w:r w:rsidRPr="00930821">
              <w:rPr>
                <w:rFonts w:ascii="Times New Roman" w:hAnsi="Times New Roman" w:cs="Times New Roman"/>
                <w:sz w:val="24"/>
                <w:szCs w:val="24"/>
                <w:lang w:val="en-US"/>
              </w:rPr>
              <w:t xml:space="preserve"> icon in the </w:t>
            </w:r>
            <w:r w:rsidRPr="00930821">
              <w:rPr>
                <w:rStyle w:val="Hervorhebung"/>
                <w:rFonts w:cs="Times New Roman"/>
                <w:b w:val="0"/>
                <w:sz w:val="24"/>
                <w:szCs w:val="24"/>
                <w:lang w:val="en-US"/>
              </w:rPr>
              <w:t>General</w:t>
            </w:r>
            <w:r w:rsidRPr="00930821">
              <w:rPr>
                <w:rFonts w:ascii="Times New Roman" w:hAnsi="Times New Roman" w:cs="Times New Roman"/>
                <w:sz w:val="24"/>
                <w:szCs w:val="24"/>
                <w:lang w:val="en-US"/>
              </w:rPr>
              <w:t xml:space="preserve"> area of </w:t>
            </w:r>
            <w:r w:rsidRPr="00930821">
              <w:rPr>
                <w:rFonts w:ascii="Times New Roman" w:hAnsi="Times New Roman" w:cs="Times New Roman"/>
                <w:b w:val="0"/>
                <w:sz w:val="24"/>
                <w:szCs w:val="24"/>
                <w:lang w:val="en-US"/>
              </w:rPr>
              <w:t xml:space="preserve"> the </w:t>
            </w:r>
            <w:r w:rsidRPr="00930821">
              <w:rPr>
                <w:rFonts w:ascii="Times New Roman" w:hAnsi="Times New Roman" w:cs="Times New Roman"/>
                <w:sz w:val="24"/>
                <w:szCs w:val="24"/>
                <w:lang w:val="en-US"/>
              </w:rPr>
              <w:t xml:space="preserve"> ribbon</w:t>
            </w:r>
            <w:r w:rsidRPr="00930821">
              <w:rPr>
                <w:rFonts w:ascii="Times New Roman" w:hAnsi="Times New Roman" w:cs="Times New Roman"/>
                <w:b w:val="0"/>
                <w:sz w:val="24"/>
                <w:szCs w:val="24"/>
                <w:lang w:val="en-US"/>
              </w:rPr>
              <w:t>.</w:t>
            </w:r>
          </w:p>
        </w:tc>
        <w:tc>
          <w:tcPr>
            <w:tcW w:w="1996" w:type="dxa"/>
            <w:tcBorders>
              <w:left w:val="single" w:sz="4" w:space="0" w:color="D9D9D9" w:themeColor="background1" w:themeShade="D9"/>
            </w:tcBorders>
          </w:tcPr>
          <w:p w14:paraId="664B1BF5" w14:textId="77777777" w:rsidR="00501259" w:rsidRPr="00930821" w:rsidRDefault="00501259">
            <w:pPr>
              <w:pStyle w:val="Margin"/>
              <w:rPr>
                <w:rFonts w:cs="Arial"/>
                <w:lang w:val="en-US"/>
              </w:rPr>
            </w:pPr>
          </w:p>
          <w:p w14:paraId="24871400" w14:textId="09F24978" w:rsidR="00501259" w:rsidRDefault="005769C6">
            <w:pPr>
              <w:pStyle w:val="P68B1DB1-Margin8"/>
            </w:pPr>
            <w:r>
              <w:t>Save</w:t>
            </w:r>
          </w:p>
        </w:tc>
      </w:tr>
      <w:tr w:rsidR="00501259" w:rsidRPr="004113C7" w14:paraId="77EBB90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28FA35E7" w14:textId="40663312" w:rsidR="00501259" w:rsidRPr="00930821" w:rsidRDefault="005769C6">
            <w:pPr>
              <w:pStyle w:val="P68B1DB1-MenuPath12"/>
              <w:ind w:left="0" w:firstLine="0"/>
              <w:jc w:val="both"/>
              <w:rPr>
                <w:lang w:val="en-US"/>
              </w:rPr>
            </w:pPr>
            <w:r w:rsidRPr="00930821">
              <w:rPr>
                <w:lang w:val="en-US"/>
              </w:rPr>
              <w:t>Stay in this window and continue with the next step.</w:t>
            </w:r>
          </w:p>
        </w:tc>
        <w:tc>
          <w:tcPr>
            <w:tcW w:w="1996" w:type="dxa"/>
            <w:tcBorders>
              <w:left w:val="single" w:sz="4" w:space="0" w:color="D9D9D9" w:themeColor="background1" w:themeShade="D9"/>
            </w:tcBorders>
          </w:tcPr>
          <w:p w14:paraId="066963F3" w14:textId="77777777" w:rsidR="00501259" w:rsidRPr="00930821" w:rsidRDefault="00501259">
            <w:pPr>
              <w:pStyle w:val="Margin"/>
              <w:rPr>
                <w:rFonts w:cs="Arial"/>
                <w:lang w:val="en-US"/>
              </w:rPr>
            </w:pPr>
          </w:p>
          <w:p w14:paraId="21F2BA8F" w14:textId="7A97D5F9" w:rsidR="00501259" w:rsidRPr="00930821" w:rsidRDefault="00501259">
            <w:pPr>
              <w:pStyle w:val="Margin"/>
              <w:jc w:val="center"/>
              <w:rPr>
                <w:rFonts w:cs="Arial"/>
                <w:lang w:val="en-US"/>
              </w:rPr>
            </w:pPr>
          </w:p>
        </w:tc>
      </w:tr>
      <w:tr w:rsidR="00501259" w:rsidRPr="004113C7" w14:paraId="5341008E"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23672462" w14:textId="37F88804" w:rsidR="00501259" w:rsidRPr="00930821" w:rsidRDefault="005769C6">
            <w:pPr>
              <w:pStyle w:val="P68B1DB1-MenuPath12"/>
              <w:ind w:left="0" w:firstLine="0"/>
              <w:jc w:val="both"/>
              <w:rPr>
                <w:lang w:val="en-US"/>
              </w:rPr>
            </w:pPr>
            <w:r w:rsidRPr="00930821">
              <w:rPr>
                <w:lang w:val="en-US"/>
              </w:rPr>
              <w:t>The SAC system confirms the successful backup of your model with a success message.</w:t>
            </w:r>
          </w:p>
        </w:tc>
        <w:tc>
          <w:tcPr>
            <w:tcW w:w="1996" w:type="dxa"/>
            <w:tcBorders>
              <w:left w:val="single" w:sz="4" w:space="0" w:color="D9D9D9" w:themeColor="background1" w:themeShade="D9"/>
            </w:tcBorders>
          </w:tcPr>
          <w:p w14:paraId="46EB7DAC" w14:textId="77777777" w:rsidR="00501259" w:rsidRPr="00930821" w:rsidRDefault="00501259">
            <w:pPr>
              <w:pStyle w:val="Margin"/>
              <w:rPr>
                <w:rFonts w:cs="Arial"/>
                <w:lang w:val="en-US"/>
              </w:rPr>
            </w:pPr>
          </w:p>
        </w:tc>
      </w:tr>
      <w:tr w:rsidR="00501259" w14:paraId="3D1DD15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4E3C4064" w14:textId="0DB1A721" w:rsidR="00501259" w:rsidRDefault="005769C6">
            <w:pPr>
              <w:pStyle w:val="P68B1DB1-MenuPath12"/>
              <w:ind w:left="0" w:firstLine="0"/>
              <w:jc w:val="center"/>
            </w:pPr>
            <w:r>
              <w:rPr>
                <w:noProof/>
              </w:rPr>
              <w:drawing>
                <wp:inline distT="0" distB="0" distL="0" distR="0" wp14:anchorId="73655A6D" wp14:editId="7C2E68CD">
                  <wp:extent cx="2431464" cy="243886"/>
                  <wp:effectExtent l="0" t="0" r="6985" b="3810"/>
                  <wp:docPr id="58" name="Graphic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476785" cy="248432"/>
                          </a:xfrm>
                          <a:prstGeom prst="rect">
                            <a:avLst/>
                          </a:prstGeom>
                        </pic:spPr>
                      </pic:pic>
                    </a:graphicData>
                  </a:graphic>
                </wp:inline>
              </w:drawing>
            </w:r>
          </w:p>
        </w:tc>
        <w:tc>
          <w:tcPr>
            <w:tcW w:w="1996" w:type="dxa"/>
            <w:tcBorders>
              <w:left w:val="single" w:sz="4" w:space="0" w:color="D9D9D9" w:themeColor="background1" w:themeShade="D9"/>
            </w:tcBorders>
          </w:tcPr>
          <w:p w14:paraId="787F0CDF" w14:textId="77777777" w:rsidR="00501259" w:rsidRDefault="00501259">
            <w:pPr>
              <w:pStyle w:val="Margin"/>
              <w:rPr>
                <w:rFonts w:cs="Arial"/>
              </w:rPr>
            </w:pPr>
          </w:p>
        </w:tc>
      </w:tr>
      <w:tr w:rsidR="00501259" w:rsidRPr="004113C7" w14:paraId="63836638"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4F2A291E" w14:textId="11E5F1CF" w:rsidR="00501259" w:rsidRPr="00930821" w:rsidRDefault="005769C6">
            <w:pPr>
              <w:tabs>
                <w:tab w:val="left" w:pos="3060"/>
                <w:tab w:val="right" w:pos="7438"/>
              </w:tabs>
              <w:rPr>
                <w:lang w:val="en-US"/>
              </w:rPr>
            </w:pPr>
            <w:r w:rsidRPr="00930821">
              <w:rPr>
                <w:lang w:val="en-US"/>
              </w:rPr>
              <w:t>Remain in this window for the next step.</w:t>
            </w:r>
          </w:p>
        </w:tc>
        <w:tc>
          <w:tcPr>
            <w:tcW w:w="1996" w:type="dxa"/>
            <w:tcBorders>
              <w:left w:val="single" w:sz="4" w:space="0" w:color="D9D9D9" w:themeColor="background1" w:themeShade="D9"/>
            </w:tcBorders>
          </w:tcPr>
          <w:p w14:paraId="1F7841DC" w14:textId="77777777" w:rsidR="00501259" w:rsidRPr="00930821" w:rsidRDefault="00501259">
            <w:pPr>
              <w:pStyle w:val="Margin"/>
              <w:rPr>
                <w:lang w:val="en-US"/>
              </w:rPr>
            </w:pPr>
          </w:p>
        </w:tc>
      </w:tr>
      <w:tr w:rsidR="00501259" w14:paraId="054424B8"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39F293C5" w14:textId="77777777" w:rsidR="00501259" w:rsidRDefault="005769C6">
            <w:pPr>
              <w:pStyle w:val="StandardWeb"/>
              <w:tabs>
                <w:tab w:val="left" w:pos="3060"/>
                <w:tab w:val="right" w:pos="7438"/>
              </w:tabs>
              <w:jc w:val="right"/>
            </w:pPr>
            <w:r>
              <w:rPr>
                <w:noProof/>
              </w:rPr>
              <mc:AlternateContent>
                <mc:Choice Requires="wps">
                  <w:drawing>
                    <wp:inline distT="0" distB="0" distL="0" distR="0" wp14:anchorId="1D5C839F" wp14:editId="01323EE9">
                      <wp:extent cx="144145" cy="144145"/>
                      <wp:effectExtent l="13970" t="12700" r="13335" b="5080"/>
                      <wp:docPr id="17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27EEA63F" id="Rectangle 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">
                      <w10:anchorlock/>
                    </v:rect>
                  </w:pict>
                </mc:Fallback>
              </mc:AlternateContent>
            </w:r>
          </w:p>
        </w:tc>
        <w:tc>
          <w:tcPr>
            <w:tcW w:w="1996" w:type="dxa"/>
            <w:tcBorders>
              <w:left w:val="single" w:sz="4" w:space="0" w:color="D9D9D9" w:themeColor="background1" w:themeShade="D9"/>
            </w:tcBorders>
          </w:tcPr>
          <w:p w14:paraId="2A1BBD91" w14:textId="77777777" w:rsidR="00501259" w:rsidRDefault="00501259">
            <w:pPr>
              <w:pStyle w:val="Margin"/>
            </w:pPr>
          </w:p>
        </w:tc>
      </w:tr>
    </w:tbl>
    <w:p w14:paraId="110EEC79" w14:textId="339DE5D1" w:rsidR="00501259" w:rsidRDefault="005769C6">
      <w:pPr>
        <w:spacing w:before="0" w:after="0"/>
      </w:pPr>
      <w:r>
        <w:br w:type="page"/>
      </w:r>
    </w:p>
    <w:tbl>
      <w:tblPr>
        <w:tblpPr w:leftFromText="142" w:rightFromText="142" w:vertAnchor="text" w:tblpY="1"/>
        <w:tblOverlap w:val="never"/>
        <w:tblW w:w="9639" w:type="dxa"/>
        <w:tblLayout w:type="fixed"/>
        <w:tblLook w:val="01E0" w:firstRow="1" w:lastRow="1" w:firstColumn="1" w:lastColumn="1" w:noHBand="0" w:noVBand="0"/>
      </w:tblPr>
      <w:tblGrid>
        <w:gridCol w:w="1148"/>
        <w:gridCol w:w="6495"/>
        <w:gridCol w:w="1996"/>
      </w:tblGrid>
      <w:tr w:rsidR="00501259" w14:paraId="72AAF959" w14:textId="77777777">
        <w:trPr>
          <w:trHeight w:val="850"/>
        </w:trPr>
        <w:tc>
          <w:tcPr>
            <w:tcW w:w="1148" w:type="dxa"/>
          </w:tcPr>
          <w:p w14:paraId="04928C6B" w14:textId="77777777" w:rsidR="00501259" w:rsidRDefault="005769C6">
            <w:pPr>
              <w:spacing w:before="0"/>
              <w:jc w:val="right"/>
            </w:pPr>
            <w:r>
              <w:lastRenderedPageBreak/>
              <w:br w:type="page"/>
            </w:r>
            <w:r>
              <w:br w:type="page"/>
            </w:r>
            <w:r>
              <w:rPr>
                <w:noProof/>
              </w:rPr>
              <mc:AlternateContent>
                <mc:Choice Requires="wps">
                  <w:drawing>
                    <wp:inline distT="0" distB="0" distL="0" distR="0" wp14:anchorId="0AC81576" wp14:editId="38EC152D">
                      <wp:extent cx="265430" cy="247650"/>
                      <wp:effectExtent l="0" t="635" r="3175" b="0"/>
                      <wp:docPr id="6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8696D2" id="Rectangle 13"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" fillcolor="#943634" stroked="f">
                      <w10:anchorlock/>
                    </v:rect>
                  </w:pict>
                </mc:Fallback>
              </mc:AlternateContent>
            </w:r>
          </w:p>
        </w:tc>
        <w:tc>
          <w:tcPr>
            <w:tcW w:w="8491" w:type="dxa"/>
            <w:gridSpan w:val="2"/>
          </w:tcPr>
          <w:p w14:paraId="052189AA" w14:textId="646AF6D9" w:rsidR="00501259" w:rsidRDefault="005769C6">
            <w:pPr>
              <w:pStyle w:val="berschrift1"/>
              <w:tabs>
                <w:tab w:val="left" w:pos="0"/>
              </w:tabs>
              <w:rPr>
                <w:rFonts w:ascii="Times New Roman" w:hAnsi="Times New Roman" w:cs="Times New Roman"/>
                <w:sz w:val="24"/>
                <w:szCs w:val="24"/>
              </w:rPr>
            </w:pPr>
            <w:bookmarkStart w:id="5" w:name="_Toc192507542"/>
            <w:r>
              <w:t>Step 4: Change Dimension Product</w:t>
            </w:r>
            <w:bookmarkEnd w:id="5"/>
          </w:p>
        </w:tc>
      </w:tr>
      <w:tr w:rsidR="00501259" w14:paraId="6ED08BA0" w14:textId="77777777">
        <w:trPr>
          <w:trHeight w:val="940"/>
        </w:trPr>
        <w:tc>
          <w:tcPr>
            <w:tcW w:w="7643" w:type="dxa"/>
            <w:gridSpan w:val="2"/>
            <w:shd w:val="clear" w:color="auto" w:fill="D9D9D9"/>
          </w:tcPr>
          <w:p w14:paraId="777E05FC" w14:textId="77777777" w:rsidR="00501259" w:rsidRPr="00930821" w:rsidRDefault="005769C6">
            <w:pPr>
              <w:tabs>
                <w:tab w:val="right" w:pos="9360"/>
              </w:tabs>
              <w:rPr>
                <w:szCs w:val="24"/>
                <w:lang w:val="en-US"/>
              </w:rPr>
            </w:pPr>
            <w:r w:rsidRPr="00930821">
              <w:rPr>
                <w:b/>
                <w:szCs w:val="24"/>
                <w:lang w:val="en-US"/>
              </w:rPr>
              <w:t>Task</w:t>
            </w:r>
            <w:r w:rsidRPr="00930821">
              <w:rPr>
                <w:szCs w:val="24"/>
                <w:lang w:val="en-US"/>
              </w:rPr>
              <w:t xml:space="preserve"> </w:t>
            </w:r>
            <w:r w:rsidRPr="00930821">
              <w:rPr>
                <w:lang w:val="en-US"/>
              </w:rPr>
              <w:t xml:space="preserve"> Change the dimension </w:t>
            </w:r>
            <w:r w:rsidRPr="00930821">
              <w:rPr>
                <w:i/>
                <w:lang w:val="en-US"/>
              </w:rPr>
              <w:t>Product</w:t>
            </w:r>
            <w:r w:rsidRPr="00930821">
              <w:rPr>
                <w:lang w:val="en-US"/>
              </w:rPr>
              <w:t>.</w:t>
            </w:r>
          </w:p>
          <w:p w14:paraId="65C855AB" w14:textId="38B89413" w:rsidR="00501259" w:rsidRPr="00930821" w:rsidRDefault="005769C6">
            <w:pPr>
              <w:pStyle w:val="StandardWeb"/>
              <w:autoSpaceDE w:val="0"/>
              <w:autoSpaceDN w:val="0"/>
              <w:adjustRightInd w:val="0"/>
              <w:rPr>
                <w:lang w:val="en-US"/>
              </w:rPr>
            </w:pPr>
            <w:r w:rsidRPr="00930821">
              <w:rPr>
                <w:b/>
                <w:lang w:val="en-US"/>
              </w:rPr>
              <w:t>Description</w:t>
            </w:r>
            <w:r w:rsidRPr="00930821">
              <w:rPr>
                <w:lang w:val="en-US"/>
              </w:rPr>
              <w:t xml:space="preserve"> Change the Product dimension for your model</w:t>
            </w:r>
            <w:r w:rsidRPr="00930821">
              <w:rPr>
                <w:i/>
                <w:lang w:val="en-US"/>
              </w:rPr>
              <w:t>.</w:t>
            </w:r>
          </w:p>
        </w:tc>
        <w:tc>
          <w:tcPr>
            <w:tcW w:w="1996" w:type="dxa"/>
            <w:shd w:val="clear" w:color="auto" w:fill="D9D9D9"/>
          </w:tcPr>
          <w:p w14:paraId="518B79E8" w14:textId="274F8CCC" w:rsidR="00501259" w:rsidRDefault="005769C6">
            <w:pPr>
              <w:pStyle w:val="StandardWeb"/>
              <w:autoSpaceDE w:val="0"/>
              <w:autoSpaceDN w:val="0"/>
              <w:adjustRightInd w:val="0"/>
              <w:jc w:val="right"/>
              <w:rPr>
                <w:rFonts w:cs="FuturaStd-Book"/>
              </w:rPr>
            </w:pPr>
            <w:r>
              <w:rPr>
                <w:b/>
              </w:rPr>
              <w:t>Time</w:t>
            </w:r>
            <w:r>
              <w:t xml:space="preserve"> 15 min.</w:t>
            </w:r>
          </w:p>
        </w:tc>
      </w:tr>
      <w:tr w:rsidR="00501259" w14:paraId="5FF3BEAB" w14:textId="77777777">
        <w:tc>
          <w:tcPr>
            <w:tcW w:w="7643" w:type="dxa"/>
            <w:gridSpan w:val="2"/>
            <w:shd w:val="clear" w:color="auto" w:fill="auto"/>
          </w:tcPr>
          <w:p w14:paraId="51896ADE" w14:textId="77777777" w:rsidR="00501259" w:rsidRDefault="00501259">
            <w:pPr>
              <w:spacing w:before="0" w:after="0"/>
              <w:rPr>
                <w:szCs w:val="24"/>
              </w:rPr>
            </w:pPr>
          </w:p>
        </w:tc>
        <w:tc>
          <w:tcPr>
            <w:tcW w:w="1996" w:type="dxa"/>
            <w:tcBorders>
              <w:left w:val="nil"/>
            </w:tcBorders>
          </w:tcPr>
          <w:p w14:paraId="1FD5964D" w14:textId="77777777" w:rsidR="00501259" w:rsidRDefault="00501259">
            <w:pPr>
              <w:pStyle w:val="Margin"/>
              <w:rPr>
                <w:rFonts w:ascii="Times New Roman" w:hAnsi="Times New Roman"/>
                <w:sz w:val="24"/>
                <w:szCs w:val="24"/>
              </w:rPr>
            </w:pPr>
          </w:p>
        </w:tc>
      </w:tr>
      <w:tr w:rsidR="00501259" w14:paraId="3811AB2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7A14AC9C" w14:textId="3B10CCE3" w:rsidR="00501259" w:rsidRPr="00930821" w:rsidRDefault="005769C6">
            <w:pPr>
              <w:pStyle w:val="P68B1DB1-MenuPath11"/>
              <w:ind w:left="0" w:firstLine="0"/>
              <w:jc w:val="both"/>
              <w:rPr>
                <w:lang w:val="en-US"/>
              </w:rPr>
            </w:pPr>
            <w:r w:rsidRPr="00930821">
              <w:rPr>
                <w:lang w:val="en-US"/>
              </w:rPr>
              <w:t xml:space="preserve">Your </w:t>
            </w:r>
            <w:r w:rsidRPr="00930821">
              <w:rPr>
                <w:i/>
                <w:lang w:val="en-US"/>
              </w:rPr>
              <w:t>### Global Bike (analytic)</w:t>
            </w:r>
            <w:r w:rsidRPr="00930821">
              <w:rPr>
                <w:lang w:val="en-US"/>
              </w:rPr>
              <w:t xml:space="preserve"> model should still be open. If not, restart the </w:t>
            </w:r>
            <w:r w:rsidRPr="00930821">
              <w:rPr>
                <w:i/>
                <w:lang w:val="en-US"/>
              </w:rPr>
              <w:t>Modeler</w:t>
            </w:r>
            <w:r w:rsidRPr="00930821">
              <w:rPr>
                <w:lang w:val="en-US"/>
              </w:rPr>
              <w:t xml:space="preserve"> and open your model.</w:t>
            </w:r>
          </w:p>
        </w:tc>
        <w:tc>
          <w:tcPr>
            <w:tcW w:w="1996" w:type="dxa"/>
            <w:tcBorders>
              <w:left w:val="single" w:sz="4" w:space="0" w:color="D9D9D9" w:themeColor="background1" w:themeShade="D9"/>
            </w:tcBorders>
          </w:tcPr>
          <w:p w14:paraId="062EE6FE" w14:textId="77777777" w:rsidR="00501259" w:rsidRPr="00930821" w:rsidRDefault="00501259">
            <w:pPr>
              <w:pStyle w:val="Margin"/>
              <w:rPr>
                <w:rFonts w:cs="Arial"/>
                <w:lang w:val="en-US"/>
              </w:rPr>
            </w:pPr>
          </w:p>
          <w:p w14:paraId="50605DBD" w14:textId="1AF36EC8" w:rsidR="00501259" w:rsidRDefault="005769C6">
            <w:pPr>
              <w:pStyle w:val="P68B1DB1-Margin8"/>
            </w:pPr>
            <w:r>
              <w:t>Initial Screen</w:t>
            </w:r>
          </w:p>
          <w:p w14:paraId="1BF8EFBB" w14:textId="77777777" w:rsidR="00501259" w:rsidRDefault="00501259">
            <w:pPr>
              <w:pStyle w:val="Margin"/>
              <w:rPr>
                <w:rFonts w:cs="Arial"/>
              </w:rPr>
            </w:pPr>
          </w:p>
        </w:tc>
      </w:tr>
      <w:tr w:rsidR="00501259" w14:paraId="33A8E4F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9FC8797" w14:textId="3CBA9F36" w:rsidR="00501259" w:rsidRPr="00930821" w:rsidRDefault="005769C6">
            <w:pPr>
              <w:jc w:val="both"/>
              <w:rPr>
                <w:lang w:val="en-US"/>
              </w:rPr>
            </w:pPr>
            <w:r w:rsidRPr="00930821">
              <w:rPr>
                <w:lang w:val="en-US"/>
              </w:rPr>
              <w:t xml:space="preserve">Under </w:t>
            </w:r>
            <w:r w:rsidRPr="00930821">
              <w:rPr>
                <w:i/>
                <w:lang w:val="en-US"/>
              </w:rPr>
              <w:t>Dimensions</w:t>
            </w:r>
            <w:r w:rsidRPr="00930821">
              <w:rPr>
                <w:lang w:val="en-US"/>
              </w:rPr>
              <w:t xml:space="preserve">, select the </w:t>
            </w:r>
            <w:r w:rsidRPr="00930821">
              <w:rPr>
                <w:b/>
                <w:lang w:val="en-US"/>
              </w:rPr>
              <w:t>Product_ID</w:t>
            </w:r>
            <w:r w:rsidRPr="00930821">
              <w:rPr>
                <w:lang w:val="en-US"/>
              </w:rPr>
              <w:t xml:space="preserve"> dimension and change </w:t>
            </w:r>
            <w:r w:rsidRPr="00930821">
              <w:rPr>
                <w:i/>
                <w:lang w:val="en-US"/>
              </w:rPr>
              <w:t>the Name</w:t>
            </w:r>
            <w:r w:rsidRPr="00930821">
              <w:rPr>
                <w:lang w:val="en-US"/>
              </w:rPr>
              <w:t xml:space="preserve"> and </w:t>
            </w:r>
            <w:r w:rsidRPr="00930821">
              <w:rPr>
                <w:i/>
                <w:lang w:val="en-US"/>
              </w:rPr>
              <w:t>Description</w:t>
            </w:r>
            <w:r w:rsidRPr="00930821">
              <w:rPr>
                <w:lang w:val="en-US"/>
              </w:rPr>
              <w:t xml:space="preserve"> to </w:t>
            </w:r>
            <w:r w:rsidRPr="00930821">
              <w:rPr>
                <w:b/>
                <w:lang w:val="en-US"/>
              </w:rPr>
              <w:t>Product</w:t>
            </w:r>
            <w:r w:rsidRPr="00930821">
              <w:rPr>
                <w:lang w:val="en-US"/>
              </w:rPr>
              <w:t>.</w:t>
            </w:r>
          </w:p>
        </w:tc>
        <w:tc>
          <w:tcPr>
            <w:tcW w:w="1996" w:type="dxa"/>
            <w:tcBorders>
              <w:left w:val="single" w:sz="4" w:space="0" w:color="D9D9D9" w:themeColor="background1" w:themeShade="D9"/>
            </w:tcBorders>
            <w:shd w:val="clear" w:color="auto" w:fill="auto"/>
          </w:tcPr>
          <w:p w14:paraId="6221EFAC" w14:textId="77777777" w:rsidR="00501259" w:rsidRPr="00930821" w:rsidRDefault="00501259">
            <w:pPr>
              <w:pStyle w:val="Margin"/>
              <w:rPr>
                <w:lang w:val="en-US"/>
              </w:rPr>
            </w:pPr>
          </w:p>
          <w:p w14:paraId="67E4D580" w14:textId="77777777" w:rsidR="00501259" w:rsidRDefault="005769C6">
            <w:pPr>
              <w:pStyle w:val="Margin"/>
            </w:pPr>
            <w:r>
              <w:t>Product_ID</w:t>
            </w:r>
          </w:p>
          <w:p w14:paraId="37EA5418" w14:textId="50DF7613" w:rsidR="00501259" w:rsidRDefault="005769C6">
            <w:pPr>
              <w:pStyle w:val="Margin"/>
            </w:pPr>
            <w:r>
              <w:t>Product</w:t>
            </w:r>
          </w:p>
        </w:tc>
      </w:tr>
      <w:tr w:rsidR="00501259" w14:paraId="7D18D86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71EE3A8" w14:textId="01AC3112" w:rsidR="00501259" w:rsidRDefault="005769C6">
            <w:pPr>
              <w:jc w:val="center"/>
            </w:pPr>
            <w:r>
              <w:rPr>
                <w:noProof/>
              </w:rPr>
              <w:drawing>
                <wp:inline distT="0" distB="0" distL="0" distR="0" wp14:anchorId="45E332B7" wp14:editId="78F3B4F4">
                  <wp:extent cx="2786429" cy="2568622"/>
                  <wp:effectExtent l="0" t="0" r="0" b="3175"/>
                  <wp:docPr id="80" name="Graphic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796937" cy="2578308"/>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67107301" w14:textId="77777777" w:rsidR="00501259" w:rsidRDefault="00501259">
            <w:pPr>
              <w:pStyle w:val="Margin"/>
            </w:pPr>
          </w:p>
        </w:tc>
      </w:tr>
      <w:tr w:rsidR="00501259" w14:paraId="706B04CD"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992E809" w14:textId="263C699D" w:rsidR="00501259" w:rsidRPr="00930821" w:rsidRDefault="005769C6">
            <w:pPr>
              <w:rPr>
                <w:lang w:val="en-US"/>
              </w:rPr>
            </w:pPr>
            <w:r w:rsidRPr="00930821">
              <w:rPr>
                <w:lang w:val="en-US"/>
              </w:rPr>
              <w:t xml:space="preserve">Under </w:t>
            </w:r>
            <w:r w:rsidRPr="00930821">
              <w:rPr>
                <w:i/>
                <w:lang w:val="en-US"/>
              </w:rPr>
              <w:t>Properties</w:t>
            </w:r>
            <w:r w:rsidRPr="00930821">
              <w:rPr>
                <w:lang w:val="en-US"/>
              </w:rPr>
              <w:t xml:space="preserve">, click </w:t>
            </w:r>
            <w:r w:rsidRPr="00930821">
              <w:rPr>
                <w:b/>
                <w:lang w:val="en-US"/>
              </w:rPr>
              <w:t>Description</w:t>
            </w:r>
            <w:r w:rsidRPr="00930821">
              <w:rPr>
                <w:lang w:val="en-US"/>
              </w:rPr>
              <w:t>. This defines one of the dimensions from your Excel file as a description field.</w:t>
            </w:r>
          </w:p>
        </w:tc>
        <w:tc>
          <w:tcPr>
            <w:tcW w:w="1996" w:type="dxa"/>
            <w:tcBorders>
              <w:left w:val="single" w:sz="4" w:space="0" w:color="D9D9D9" w:themeColor="background1" w:themeShade="D9"/>
            </w:tcBorders>
            <w:shd w:val="clear" w:color="auto" w:fill="auto"/>
          </w:tcPr>
          <w:p w14:paraId="73DC95C8" w14:textId="4EB21D66" w:rsidR="00501259" w:rsidRDefault="005769C6">
            <w:pPr>
              <w:pStyle w:val="Margin"/>
            </w:pPr>
            <w:r w:rsidRPr="00930821">
              <w:rPr>
                <w:lang w:val="en-US"/>
              </w:rPr>
              <w:br/>
            </w:r>
            <w:r>
              <w:t>Description</w:t>
            </w:r>
          </w:p>
        </w:tc>
      </w:tr>
      <w:tr w:rsidR="00501259" w14:paraId="03314C4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6A8EF30" w14:textId="1A6F6C6A" w:rsidR="00501259" w:rsidRDefault="005769C6">
            <w:pPr>
              <w:jc w:val="center"/>
            </w:pPr>
            <w:r>
              <w:rPr>
                <w:noProof/>
              </w:rPr>
              <w:drawing>
                <wp:inline distT="0" distB="0" distL="0" distR="0" wp14:anchorId="3F9EE265" wp14:editId="43DCF057">
                  <wp:extent cx="3050198" cy="1085246"/>
                  <wp:effectExtent l="0" t="0" r="0" b="635"/>
                  <wp:docPr id="82" name="Graphic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064916" cy="1090483"/>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29ECF9A1" w14:textId="77777777" w:rsidR="00501259" w:rsidRDefault="00501259">
            <w:pPr>
              <w:pStyle w:val="Margin"/>
            </w:pPr>
          </w:p>
        </w:tc>
      </w:tr>
      <w:tr w:rsidR="00501259" w14:paraId="473A521C"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D485DAD" w14:textId="77777777" w:rsidR="00501259" w:rsidRDefault="00501259">
            <w:pPr>
              <w:jc w:val="both"/>
            </w:pPr>
          </w:p>
          <w:p w14:paraId="05853E16" w14:textId="3C03C346" w:rsidR="00501259" w:rsidRPr="00930821" w:rsidRDefault="005769C6">
            <w:pPr>
              <w:jc w:val="both"/>
              <w:rPr>
                <w:lang w:val="en-US"/>
              </w:rPr>
            </w:pPr>
            <w:r w:rsidRPr="00930821">
              <w:rPr>
                <w:lang w:val="en-US"/>
              </w:rPr>
              <w:t xml:space="preserve">In the </w:t>
            </w:r>
            <w:r w:rsidRPr="00930821">
              <w:rPr>
                <w:i/>
                <w:lang w:val="en-US"/>
              </w:rPr>
              <w:t>Add Description Property</w:t>
            </w:r>
            <w:r w:rsidRPr="00930821">
              <w:rPr>
                <w:lang w:val="en-US"/>
              </w:rPr>
              <w:t xml:space="preserve"> window, choose </w:t>
            </w:r>
            <w:r w:rsidRPr="00930821">
              <w:rPr>
                <w:b/>
                <w:lang w:val="en-US"/>
              </w:rPr>
              <w:t>Product Description</w:t>
            </w:r>
            <w:r w:rsidRPr="00930821">
              <w:rPr>
                <w:lang w:val="en-US"/>
              </w:rPr>
              <w:t xml:space="preserve"> and confirm the window with </w:t>
            </w:r>
            <w:r w:rsidRPr="00930821">
              <w:rPr>
                <w:b/>
                <w:lang w:val="en-US"/>
              </w:rPr>
              <w:t>OK</w:t>
            </w:r>
            <w:r w:rsidRPr="00930821">
              <w:rPr>
                <w:lang w:val="en-US"/>
              </w:rPr>
              <w:t>.</w:t>
            </w:r>
          </w:p>
        </w:tc>
        <w:tc>
          <w:tcPr>
            <w:tcW w:w="1996" w:type="dxa"/>
            <w:tcBorders>
              <w:left w:val="single" w:sz="4" w:space="0" w:color="D9D9D9" w:themeColor="background1" w:themeShade="D9"/>
            </w:tcBorders>
            <w:shd w:val="clear" w:color="auto" w:fill="auto"/>
          </w:tcPr>
          <w:p w14:paraId="7FDD9599" w14:textId="77777777" w:rsidR="00501259" w:rsidRPr="00930821" w:rsidRDefault="00501259">
            <w:pPr>
              <w:pStyle w:val="Margin"/>
              <w:rPr>
                <w:lang w:val="en-US"/>
              </w:rPr>
            </w:pPr>
          </w:p>
          <w:p w14:paraId="7664917A" w14:textId="77777777" w:rsidR="00501259" w:rsidRPr="00930821" w:rsidRDefault="00501259">
            <w:pPr>
              <w:pStyle w:val="Margin"/>
              <w:rPr>
                <w:lang w:val="en-US"/>
              </w:rPr>
            </w:pPr>
          </w:p>
          <w:p w14:paraId="63B475E5" w14:textId="77777777" w:rsidR="00501259" w:rsidRPr="00930821" w:rsidRDefault="00501259">
            <w:pPr>
              <w:pStyle w:val="Margin"/>
              <w:rPr>
                <w:lang w:val="en-US"/>
              </w:rPr>
            </w:pPr>
          </w:p>
          <w:p w14:paraId="63654FFE" w14:textId="77777777" w:rsidR="00501259" w:rsidRDefault="005769C6">
            <w:pPr>
              <w:pStyle w:val="Margin"/>
            </w:pPr>
            <w:r>
              <w:t>Product Description</w:t>
            </w:r>
          </w:p>
          <w:p w14:paraId="63AB8C82" w14:textId="40BA9CF6" w:rsidR="00501259" w:rsidRDefault="005769C6">
            <w:pPr>
              <w:pStyle w:val="Margin"/>
            </w:pPr>
            <w:r>
              <w:t>Ok then</w:t>
            </w:r>
          </w:p>
        </w:tc>
      </w:tr>
      <w:tr w:rsidR="00501259" w14:paraId="14CF5F3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A959A5B" w14:textId="46F3A0C2" w:rsidR="00501259" w:rsidRDefault="005769C6">
            <w:pPr>
              <w:jc w:val="center"/>
            </w:pPr>
            <w:r>
              <w:rPr>
                <w:noProof/>
              </w:rPr>
              <w:drawing>
                <wp:inline distT="0" distB="0" distL="0" distR="0" wp14:anchorId="0B6B0008" wp14:editId="07B7AAB6">
                  <wp:extent cx="2688803" cy="1257300"/>
                  <wp:effectExtent l="0" t="0" r="0" b="0"/>
                  <wp:docPr id="84" name="Graphic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21052" cy="1272380"/>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784F49CE" w14:textId="77777777" w:rsidR="00501259" w:rsidRDefault="00501259">
            <w:pPr>
              <w:pStyle w:val="Margin"/>
            </w:pPr>
          </w:p>
        </w:tc>
      </w:tr>
      <w:tr w:rsidR="00501259" w14:paraId="058C0D20"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9F77263" w14:textId="18CD321B" w:rsidR="00501259" w:rsidRPr="00930821" w:rsidRDefault="005769C6">
            <w:pPr>
              <w:jc w:val="both"/>
              <w:rPr>
                <w:lang w:val="en-US"/>
              </w:rPr>
            </w:pPr>
            <w:r w:rsidRPr="00930821">
              <w:rPr>
                <w:lang w:val="en-US"/>
              </w:rPr>
              <w:lastRenderedPageBreak/>
              <w:t xml:space="preserve">To add an attribute, click the </w:t>
            </w:r>
            <w:r w:rsidRPr="00930821">
              <w:rPr>
                <w:b/>
                <w:lang w:val="en-US"/>
              </w:rPr>
              <w:t>Add Properties</w:t>
            </w:r>
            <w:r w:rsidRPr="00930821">
              <w:rPr>
                <w:i/>
                <w:lang w:val="en-US"/>
              </w:rPr>
              <w:t xml:space="preserve"> </w:t>
            </w:r>
            <w:r w:rsidRPr="00930821">
              <w:rPr>
                <w:lang w:val="en-US"/>
              </w:rPr>
              <w:t xml:space="preserve"> </w:t>
            </w:r>
            <w:r>
              <w:rPr>
                <w:noProof/>
              </w:rPr>
              <w:drawing>
                <wp:inline distT="0" distB="0" distL="0" distR="0" wp14:anchorId="4F9E936F" wp14:editId="118AE0C5">
                  <wp:extent cx="181000" cy="152421"/>
                  <wp:effectExtent l="0" t="0" r="9525" b="0"/>
                  <wp:docPr id="945" name="Graphic 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81000" cy="152421"/>
                          </a:xfrm>
                          <a:prstGeom prst="rect">
                            <a:avLst/>
                          </a:prstGeom>
                        </pic:spPr>
                      </pic:pic>
                    </a:graphicData>
                  </a:graphic>
                </wp:inline>
              </w:drawing>
            </w:r>
            <w:r w:rsidRPr="00930821">
              <w:rPr>
                <w:lang w:val="en-US"/>
              </w:rPr>
              <w:t xml:space="preserve"> icon in the </w:t>
            </w:r>
            <w:r w:rsidRPr="00930821">
              <w:rPr>
                <w:i/>
                <w:lang w:val="en-US"/>
              </w:rPr>
              <w:t>Properties</w:t>
            </w:r>
            <w:r w:rsidRPr="00930821">
              <w:rPr>
                <w:lang w:val="en-US"/>
              </w:rPr>
              <w:t xml:space="preserve"> pane and choose </w:t>
            </w:r>
            <w:r w:rsidRPr="00930821">
              <w:rPr>
                <w:b/>
                <w:lang w:val="en-US"/>
              </w:rPr>
              <w:t>From Source</w:t>
            </w:r>
            <w:r w:rsidRPr="00930821">
              <w:rPr>
                <w:i/>
                <w:lang w:val="en-US"/>
              </w:rPr>
              <w:t>.</w:t>
            </w:r>
          </w:p>
        </w:tc>
        <w:tc>
          <w:tcPr>
            <w:tcW w:w="1996" w:type="dxa"/>
            <w:tcBorders>
              <w:left w:val="single" w:sz="4" w:space="0" w:color="D9D9D9" w:themeColor="background1" w:themeShade="D9"/>
            </w:tcBorders>
            <w:shd w:val="clear" w:color="auto" w:fill="auto"/>
          </w:tcPr>
          <w:p w14:paraId="35CBA5B1" w14:textId="77777777" w:rsidR="00501259" w:rsidRPr="00930821" w:rsidRDefault="00501259">
            <w:pPr>
              <w:pStyle w:val="Margin"/>
              <w:rPr>
                <w:lang w:val="en-US"/>
              </w:rPr>
            </w:pPr>
          </w:p>
          <w:p w14:paraId="48C5632A" w14:textId="77777777" w:rsidR="00501259" w:rsidRDefault="005769C6">
            <w:pPr>
              <w:pStyle w:val="Margin"/>
            </w:pPr>
            <w:r>
              <w:t>Add Property</w:t>
            </w:r>
          </w:p>
          <w:p w14:paraId="54EC3A79" w14:textId="577A1DD2" w:rsidR="00501259" w:rsidRDefault="005769C6">
            <w:pPr>
              <w:pStyle w:val="Margin"/>
            </w:pPr>
            <w:r>
              <w:t>From Source</w:t>
            </w:r>
          </w:p>
        </w:tc>
      </w:tr>
      <w:tr w:rsidR="00501259" w14:paraId="3F67077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47A6B90" w14:textId="3050B652" w:rsidR="00501259" w:rsidRDefault="005769C6">
            <w:pPr>
              <w:jc w:val="center"/>
            </w:pPr>
            <w:r>
              <w:rPr>
                <w:noProof/>
              </w:rPr>
              <w:drawing>
                <wp:inline distT="0" distB="0" distL="0" distR="0" wp14:anchorId="236F266E" wp14:editId="2324F232">
                  <wp:extent cx="3033346" cy="1149736"/>
                  <wp:effectExtent l="0" t="0" r="0" b="0"/>
                  <wp:docPr id="85" name="Graphic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059611" cy="1159691"/>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177D5D0A" w14:textId="77777777" w:rsidR="00501259" w:rsidRDefault="00501259">
            <w:pPr>
              <w:pStyle w:val="Margin"/>
            </w:pPr>
          </w:p>
        </w:tc>
      </w:tr>
      <w:tr w:rsidR="00501259" w14:paraId="6E74F975"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D8CF19E" w14:textId="7872CF92" w:rsidR="00501259" w:rsidRPr="00930821" w:rsidRDefault="005769C6">
            <w:pPr>
              <w:jc w:val="both"/>
              <w:rPr>
                <w:lang w:val="en-US"/>
              </w:rPr>
            </w:pPr>
            <w:r w:rsidRPr="00930821">
              <w:rPr>
                <w:lang w:val="en-US"/>
              </w:rPr>
              <w:t xml:space="preserve">In the </w:t>
            </w:r>
            <w:r w:rsidRPr="00930821">
              <w:rPr>
                <w:i/>
                <w:lang w:val="en-US"/>
              </w:rPr>
              <w:t>Add Property</w:t>
            </w:r>
            <w:r w:rsidRPr="00930821">
              <w:rPr>
                <w:lang w:val="en-US"/>
              </w:rPr>
              <w:t xml:space="preserve"> window, choose </w:t>
            </w:r>
            <w:r w:rsidRPr="00930821">
              <w:rPr>
                <w:b/>
                <w:lang w:val="en-US"/>
              </w:rPr>
              <w:t>Division</w:t>
            </w:r>
            <w:r w:rsidRPr="00930821">
              <w:rPr>
                <w:lang w:val="en-US"/>
              </w:rPr>
              <w:t xml:space="preserve"> in the </w:t>
            </w:r>
            <w:r w:rsidRPr="00930821">
              <w:rPr>
                <w:i/>
                <w:lang w:val="en-US"/>
              </w:rPr>
              <w:t>Source</w:t>
            </w:r>
            <w:r w:rsidRPr="00930821">
              <w:rPr>
                <w:lang w:val="en-US"/>
              </w:rPr>
              <w:t xml:space="preserve"> field. Select </w:t>
            </w:r>
            <w:r w:rsidRPr="00930821">
              <w:rPr>
                <w:b/>
                <w:lang w:val="en-US"/>
              </w:rPr>
              <w:t>Text</w:t>
            </w:r>
            <w:r w:rsidRPr="00930821">
              <w:rPr>
                <w:lang w:val="en-US"/>
              </w:rPr>
              <w:t xml:space="preserve"> as the </w:t>
            </w:r>
            <w:r w:rsidRPr="00930821">
              <w:rPr>
                <w:i/>
                <w:lang w:val="en-US"/>
              </w:rPr>
              <w:t>Type</w:t>
            </w:r>
            <w:r w:rsidRPr="00930821">
              <w:rPr>
                <w:lang w:val="en-US"/>
              </w:rPr>
              <w:t xml:space="preserve">. Confirm the window with </w:t>
            </w:r>
            <w:r w:rsidRPr="00930821">
              <w:rPr>
                <w:b/>
                <w:lang w:val="en-US"/>
              </w:rPr>
              <w:t>OK.</w:t>
            </w:r>
          </w:p>
        </w:tc>
        <w:tc>
          <w:tcPr>
            <w:tcW w:w="1996" w:type="dxa"/>
            <w:tcBorders>
              <w:left w:val="single" w:sz="4" w:space="0" w:color="D9D9D9" w:themeColor="background1" w:themeShade="D9"/>
            </w:tcBorders>
            <w:shd w:val="clear" w:color="auto" w:fill="auto"/>
          </w:tcPr>
          <w:p w14:paraId="7C30B85A" w14:textId="6309F615" w:rsidR="00501259" w:rsidRDefault="005769C6">
            <w:pPr>
              <w:pStyle w:val="Margin"/>
            </w:pPr>
            <w:r w:rsidRPr="00930821">
              <w:rPr>
                <w:lang w:val="en-US"/>
              </w:rPr>
              <w:br/>
              <w:t xml:space="preserve"> </w:t>
            </w:r>
            <w:r>
              <w:t>Division</w:t>
            </w:r>
          </w:p>
          <w:p w14:paraId="741D429D" w14:textId="77777777" w:rsidR="00501259" w:rsidRDefault="005769C6">
            <w:pPr>
              <w:pStyle w:val="Margin"/>
            </w:pPr>
            <w:r>
              <w:t>Text</w:t>
            </w:r>
          </w:p>
          <w:p w14:paraId="431DEF5F" w14:textId="21916CDC" w:rsidR="00501259" w:rsidRDefault="005769C6">
            <w:pPr>
              <w:pStyle w:val="Margin"/>
            </w:pPr>
            <w:r>
              <w:t>Ok then</w:t>
            </w:r>
          </w:p>
        </w:tc>
      </w:tr>
      <w:tr w:rsidR="00501259" w14:paraId="09DD1CA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B91AE98" w14:textId="09A1E770" w:rsidR="00501259" w:rsidRDefault="005769C6">
            <w:pPr>
              <w:jc w:val="center"/>
            </w:pPr>
            <w:r>
              <w:rPr>
                <w:noProof/>
              </w:rPr>
              <w:drawing>
                <wp:inline distT="0" distB="0" distL="0" distR="0" wp14:anchorId="233879D3" wp14:editId="28AAFBA3">
                  <wp:extent cx="2871511" cy="1748937"/>
                  <wp:effectExtent l="0" t="0" r="5080" b="3810"/>
                  <wp:docPr id="86" name="Graphic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888880" cy="1759516"/>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7EE3F28E" w14:textId="77777777" w:rsidR="00501259" w:rsidRDefault="00501259">
            <w:pPr>
              <w:pStyle w:val="Margin"/>
            </w:pPr>
          </w:p>
        </w:tc>
      </w:tr>
      <w:tr w:rsidR="00501259" w:rsidRPr="004113C7" w14:paraId="1BF8DECD"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47C9C1E" w14:textId="73AB14BC" w:rsidR="00501259" w:rsidRPr="00930821" w:rsidRDefault="005769C6">
            <w:pPr>
              <w:jc w:val="both"/>
              <w:rPr>
                <w:lang w:val="en-US"/>
              </w:rPr>
            </w:pPr>
            <w:r w:rsidRPr="00930821">
              <w:rPr>
                <w:lang w:val="en-US"/>
              </w:rPr>
              <w:t xml:space="preserve">Repeat the step and define the attributes </w:t>
            </w:r>
            <w:r w:rsidRPr="00930821">
              <w:rPr>
                <w:b/>
                <w:lang w:val="en-US"/>
              </w:rPr>
              <w:t>Product Category,</w:t>
            </w:r>
            <w:r w:rsidRPr="00930821">
              <w:rPr>
                <w:lang w:val="en-US"/>
              </w:rPr>
              <w:t xml:space="preserve"> </w:t>
            </w:r>
            <w:r w:rsidRPr="00930821">
              <w:rPr>
                <w:b/>
                <w:lang w:val="en-US"/>
              </w:rPr>
              <w:t>Color</w:t>
            </w:r>
            <w:r w:rsidRPr="00930821">
              <w:rPr>
                <w:lang w:val="en-US"/>
              </w:rPr>
              <w:t xml:space="preserve">, and </w:t>
            </w:r>
            <w:r w:rsidRPr="00930821">
              <w:rPr>
                <w:b/>
                <w:lang w:val="en-US"/>
              </w:rPr>
              <w:t>Components</w:t>
            </w:r>
            <w:r w:rsidRPr="00930821">
              <w:rPr>
                <w:lang w:val="en-US"/>
              </w:rPr>
              <w:t xml:space="preserve">. </w:t>
            </w:r>
            <w:r w:rsidRPr="00930821">
              <w:rPr>
                <w:i/>
                <w:lang w:val="en-US"/>
              </w:rPr>
              <w:t>Type</w:t>
            </w:r>
            <w:r w:rsidRPr="00930821">
              <w:rPr>
                <w:lang w:val="en-US"/>
              </w:rPr>
              <w:t xml:space="preserve"> is </w:t>
            </w:r>
            <w:r w:rsidRPr="00930821">
              <w:rPr>
                <w:b/>
                <w:lang w:val="en-US"/>
              </w:rPr>
              <w:t>text</w:t>
            </w:r>
            <w:r w:rsidRPr="00930821">
              <w:rPr>
                <w:lang w:val="en-US"/>
              </w:rPr>
              <w:t xml:space="preserve"> in each case. At the end, your list of </w:t>
            </w:r>
            <w:r w:rsidRPr="00930821">
              <w:rPr>
                <w:i/>
                <w:lang w:val="en-US"/>
              </w:rPr>
              <w:t>properties</w:t>
            </w:r>
            <w:r w:rsidRPr="00930821">
              <w:rPr>
                <w:lang w:val="en-US"/>
              </w:rPr>
              <w:t xml:space="preserve"> should look like this.</w:t>
            </w:r>
          </w:p>
        </w:tc>
        <w:tc>
          <w:tcPr>
            <w:tcW w:w="1996" w:type="dxa"/>
            <w:tcBorders>
              <w:left w:val="single" w:sz="4" w:space="0" w:color="D9D9D9" w:themeColor="background1" w:themeShade="D9"/>
            </w:tcBorders>
            <w:shd w:val="clear" w:color="auto" w:fill="auto"/>
          </w:tcPr>
          <w:p w14:paraId="632EB90A" w14:textId="0D93F571" w:rsidR="00501259" w:rsidRPr="00930821" w:rsidRDefault="005769C6">
            <w:pPr>
              <w:pStyle w:val="Margin"/>
              <w:rPr>
                <w:lang w:val="en-US"/>
              </w:rPr>
            </w:pPr>
            <w:r w:rsidRPr="00930821">
              <w:rPr>
                <w:lang w:val="en-US"/>
              </w:rPr>
              <w:br/>
              <w:t xml:space="preserve"> Product Category</w:t>
            </w:r>
          </w:p>
          <w:p w14:paraId="127DA999" w14:textId="77777777" w:rsidR="00501259" w:rsidRPr="00930821" w:rsidRDefault="005769C6">
            <w:pPr>
              <w:pStyle w:val="Margin"/>
              <w:rPr>
                <w:lang w:val="en-US"/>
              </w:rPr>
            </w:pPr>
            <w:r w:rsidRPr="00930821">
              <w:rPr>
                <w:lang w:val="en-US"/>
              </w:rPr>
              <w:t>Color</w:t>
            </w:r>
          </w:p>
          <w:p w14:paraId="79E01ACF" w14:textId="77777777" w:rsidR="00501259" w:rsidRPr="00930821" w:rsidRDefault="005769C6">
            <w:pPr>
              <w:pStyle w:val="Margin"/>
              <w:rPr>
                <w:lang w:val="en-US"/>
              </w:rPr>
            </w:pPr>
            <w:r w:rsidRPr="00930821">
              <w:rPr>
                <w:lang w:val="en-US"/>
              </w:rPr>
              <w:t>Components</w:t>
            </w:r>
          </w:p>
          <w:p w14:paraId="2B7E00FE" w14:textId="25717B4D" w:rsidR="00501259" w:rsidRPr="00930821" w:rsidRDefault="005769C6">
            <w:pPr>
              <w:pStyle w:val="Margin"/>
              <w:rPr>
                <w:lang w:val="en-US"/>
              </w:rPr>
            </w:pPr>
            <w:r w:rsidRPr="00930821">
              <w:rPr>
                <w:lang w:val="en-US"/>
              </w:rPr>
              <w:t>Text</w:t>
            </w:r>
          </w:p>
        </w:tc>
      </w:tr>
      <w:tr w:rsidR="00501259" w14:paraId="260C6526"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69B513F" w14:textId="734BB6ED" w:rsidR="00501259" w:rsidRDefault="005769C6">
            <w:pPr>
              <w:jc w:val="center"/>
            </w:pPr>
            <w:r>
              <w:rPr>
                <w:noProof/>
              </w:rPr>
              <w:drawing>
                <wp:inline distT="0" distB="0" distL="0" distR="0" wp14:anchorId="3AB5A273" wp14:editId="037AD5E9">
                  <wp:extent cx="2822005" cy="2326778"/>
                  <wp:effectExtent l="0" t="0" r="0" b="0"/>
                  <wp:docPr id="87" name="Graphic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840841" cy="2342309"/>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2F8896C2" w14:textId="77777777" w:rsidR="00501259" w:rsidRDefault="00501259">
            <w:pPr>
              <w:pStyle w:val="Margin"/>
            </w:pPr>
          </w:p>
        </w:tc>
      </w:tr>
      <w:tr w:rsidR="00501259" w14:paraId="3A9AB1E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E8BADBC" w14:textId="37D67C80" w:rsidR="00501259" w:rsidRDefault="005769C6">
            <w:pPr>
              <w:jc w:val="both"/>
            </w:pPr>
            <w:r w:rsidRPr="00930821">
              <w:rPr>
                <w:lang w:val="en-US"/>
              </w:rPr>
              <w:t xml:space="preserve">Now create a hierarchy for your dimension. In the right </w:t>
            </w:r>
            <w:r w:rsidRPr="00930821">
              <w:rPr>
                <w:i/>
                <w:lang w:val="en-US"/>
              </w:rPr>
              <w:t xml:space="preserve">dimension </w:t>
            </w:r>
            <w:r w:rsidRPr="00930821">
              <w:rPr>
                <w:lang w:val="en-US"/>
              </w:rPr>
              <w:t xml:space="preserve"> window, scroll to the Hierarchies section</w:t>
            </w:r>
            <w:r w:rsidRPr="00930821">
              <w:rPr>
                <w:i/>
                <w:lang w:val="en-US"/>
              </w:rPr>
              <w:t>.</w:t>
            </w:r>
            <w:r w:rsidRPr="00930821">
              <w:rPr>
                <w:lang w:val="en-US"/>
              </w:rPr>
              <w:t xml:space="preserve"> </w:t>
            </w:r>
            <w:r>
              <w:t>Click</w:t>
            </w:r>
            <w:r>
              <w:rPr>
                <w:i/>
              </w:rPr>
              <w:t xml:space="preserve"> </w:t>
            </w:r>
            <w:r>
              <w:t xml:space="preserve"> </w:t>
            </w:r>
            <w:r>
              <w:rPr>
                <w:b/>
              </w:rPr>
              <w:t>Level-Based Hierarchy</w:t>
            </w:r>
            <w:r>
              <w:t>.</w:t>
            </w:r>
          </w:p>
        </w:tc>
        <w:tc>
          <w:tcPr>
            <w:tcW w:w="1996" w:type="dxa"/>
            <w:tcBorders>
              <w:left w:val="single" w:sz="4" w:space="0" w:color="D9D9D9" w:themeColor="background1" w:themeShade="D9"/>
            </w:tcBorders>
            <w:shd w:val="clear" w:color="auto" w:fill="auto"/>
          </w:tcPr>
          <w:p w14:paraId="6F94CD73" w14:textId="0446552B" w:rsidR="00501259" w:rsidRDefault="005769C6">
            <w:pPr>
              <w:pStyle w:val="Margin"/>
            </w:pPr>
            <w:r>
              <w:br/>
              <w:t>Level-Based Hierarchy</w:t>
            </w:r>
          </w:p>
        </w:tc>
      </w:tr>
      <w:tr w:rsidR="00501259" w14:paraId="03D33FD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1F7CF4B" w14:textId="6FC4CB2D" w:rsidR="00501259" w:rsidRDefault="005769C6">
            <w:pPr>
              <w:jc w:val="center"/>
            </w:pPr>
            <w:r>
              <w:rPr>
                <w:noProof/>
              </w:rPr>
              <w:lastRenderedPageBreak/>
              <w:drawing>
                <wp:inline distT="0" distB="0" distL="0" distR="0" wp14:anchorId="6BB37A40" wp14:editId="271AB3A7">
                  <wp:extent cx="2657110" cy="1046284"/>
                  <wp:effectExtent l="0" t="0" r="0" b="1905"/>
                  <wp:docPr id="88" name="Graphic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688090" cy="1058483"/>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6AD8376D" w14:textId="77777777" w:rsidR="00501259" w:rsidRDefault="00501259">
            <w:pPr>
              <w:pStyle w:val="Margin"/>
            </w:pPr>
          </w:p>
        </w:tc>
      </w:tr>
      <w:tr w:rsidR="00501259" w14:paraId="01FC95C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42136DE4" w14:textId="47C9FAE2" w:rsidR="00501259" w:rsidRPr="00930821" w:rsidRDefault="005769C6">
            <w:pPr>
              <w:jc w:val="both"/>
              <w:rPr>
                <w:lang w:val="en-US"/>
              </w:rPr>
            </w:pPr>
            <w:r w:rsidRPr="00930821">
              <w:rPr>
                <w:lang w:val="en-US"/>
              </w:rPr>
              <w:t xml:space="preserve">In the upper text box, enter </w:t>
            </w:r>
            <w:r w:rsidRPr="00930821">
              <w:rPr>
                <w:b/>
                <w:lang w:val="en-US"/>
              </w:rPr>
              <w:t xml:space="preserve">ProdHier </w:t>
            </w:r>
            <w:r w:rsidRPr="00930821">
              <w:rPr>
                <w:lang w:val="en-US"/>
              </w:rPr>
              <w:t xml:space="preserve"> as the </w:t>
            </w:r>
            <w:r w:rsidRPr="00930821">
              <w:rPr>
                <w:i/>
                <w:lang w:val="en-US"/>
              </w:rPr>
              <w:t>ID</w:t>
            </w:r>
            <w:r w:rsidRPr="00930821">
              <w:rPr>
                <w:lang w:val="en-US"/>
              </w:rPr>
              <w:t xml:space="preserve"> for your hierarchy and </w:t>
            </w:r>
            <w:r w:rsidRPr="00930821">
              <w:rPr>
                <w:b/>
                <w:lang w:val="en-US"/>
              </w:rPr>
              <w:t>Product Hierarchy</w:t>
            </w:r>
            <w:r w:rsidRPr="00930821">
              <w:rPr>
                <w:lang w:val="en-US"/>
              </w:rPr>
              <w:t xml:space="preserve"> as the </w:t>
            </w:r>
            <w:r w:rsidRPr="00930821">
              <w:rPr>
                <w:i/>
                <w:lang w:val="en-US"/>
              </w:rPr>
              <w:t>description</w:t>
            </w:r>
            <w:r w:rsidRPr="00930821">
              <w:rPr>
                <w:lang w:val="en-US"/>
              </w:rPr>
              <w:t>.</w:t>
            </w:r>
          </w:p>
        </w:tc>
        <w:tc>
          <w:tcPr>
            <w:tcW w:w="1996" w:type="dxa"/>
            <w:tcBorders>
              <w:left w:val="single" w:sz="4" w:space="0" w:color="D9D9D9" w:themeColor="background1" w:themeShade="D9"/>
            </w:tcBorders>
            <w:shd w:val="clear" w:color="auto" w:fill="auto"/>
          </w:tcPr>
          <w:p w14:paraId="7B9A3417" w14:textId="77777777" w:rsidR="00501259" w:rsidRDefault="005769C6">
            <w:pPr>
              <w:pStyle w:val="Margin"/>
            </w:pPr>
            <w:r w:rsidRPr="00930821">
              <w:rPr>
                <w:lang w:val="en-US"/>
              </w:rPr>
              <w:br/>
            </w:r>
            <w:r>
              <w:t>ProdHier</w:t>
            </w:r>
          </w:p>
          <w:p w14:paraId="7E6BA096" w14:textId="65CD42DA" w:rsidR="00501259" w:rsidRDefault="005769C6">
            <w:pPr>
              <w:pStyle w:val="Margin"/>
            </w:pPr>
            <w:r>
              <w:t>Product Hierarchy</w:t>
            </w:r>
          </w:p>
        </w:tc>
      </w:tr>
      <w:tr w:rsidR="00501259" w14:paraId="0E1E99D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3056E60" w14:textId="6B5B58E7" w:rsidR="00501259" w:rsidRPr="00930821" w:rsidRDefault="005769C6">
            <w:pPr>
              <w:jc w:val="both"/>
              <w:rPr>
                <w:lang w:val="en-US"/>
              </w:rPr>
            </w:pPr>
            <w:r w:rsidRPr="00930821">
              <w:rPr>
                <w:lang w:val="en-US"/>
              </w:rPr>
              <w:t xml:space="preserve">By dragging and dropping, choose </w:t>
            </w:r>
            <w:r w:rsidRPr="00930821">
              <w:rPr>
                <w:b/>
                <w:lang w:val="en-US"/>
              </w:rPr>
              <w:t>Product Category</w:t>
            </w:r>
            <w:r w:rsidRPr="00930821">
              <w:rPr>
                <w:lang w:val="en-US"/>
              </w:rPr>
              <w:t xml:space="preserve"> and then </w:t>
            </w:r>
            <w:r w:rsidRPr="00930821">
              <w:rPr>
                <w:b/>
                <w:lang w:val="en-US"/>
              </w:rPr>
              <w:t>Division</w:t>
            </w:r>
            <w:r w:rsidRPr="00930821">
              <w:rPr>
                <w:lang w:val="en-US"/>
              </w:rPr>
              <w:t xml:space="preserve"> from the list on the left and place it as follows.</w:t>
            </w:r>
          </w:p>
        </w:tc>
        <w:tc>
          <w:tcPr>
            <w:tcW w:w="1996" w:type="dxa"/>
            <w:tcBorders>
              <w:left w:val="single" w:sz="4" w:space="0" w:color="D9D9D9" w:themeColor="background1" w:themeShade="D9"/>
            </w:tcBorders>
            <w:shd w:val="clear" w:color="auto" w:fill="auto"/>
          </w:tcPr>
          <w:p w14:paraId="0879E151" w14:textId="77777777" w:rsidR="00501259" w:rsidRDefault="005769C6">
            <w:pPr>
              <w:pStyle w:val="Margin"/>
            </w:pPr>
            <w:r w:rsidRPr="00930821">
              <w:rPr>
                <w:lang w:val="en-US"/>
              </w:rPr>
              <w:br/>
            </w:r>
            <w:r>
              <w:t>Product Category</w:t>
            </w:r>
          </w:p>
          <w:p w14:paraId="226815F2" w14:textId="46C591F4" w:rsidR="00501259" w:rsidRDefault="005769C6">
            <w:pPr>
              <w:pStyle w:val="Margin"/>
            </w:pPr>
            <w:r>
              <w:t>Division</w:t>
            </w:r>
          </w:p>
        </w:tc>
      </w:tr>
      <w:tr w:rsidR="00501259" w14:paraId="4DC1A790"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10C04EE" w14:textId="4603A1E6" w:rsidR="00501259" w:rsidRDefault="005769C6">
            <w:pPr>
              <w:jc w:val="both"/>
            </w:pPr>
            <w:r>
              <w:rPr>
                <w:noProof/>
              </w:rPr>
              <w:drawing>
                <wp:inline distT="0" distB="0" distL="0" distR="0" wp14:anchorId="1466CF85" wp14:editId="4733E86C">
                  <wp:extent cx="4716145" cy="3196590"/>
                  <wp:effectExtent l="0" t="0" r="8255" b="3810"/>
                  <wp:docPr id="89" name="Graphic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716145" cy="3196590"/>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7525FF57" w14:textId="77777777" w:rsidR="00501259" w:rsidRDefault="00501259">
            <w:pPr>
              <w:pStyle w:val="Margin"/>
            </w:pPr>
          </w:p>
        </w:tc>
      </w:tr>
      <w:tr w:rsidR="00501259" w14:paraId="49CE0BAE"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6937D0E" w14:textId="3ED71E79" w:rsidR="00501259" w:rsidRDefault="005769C6">
            <w:pPr>
              <w:jc w:val="both"/>
            </w:pPr>
            <w:r>
              <w:t xml:space="preserve">Then click </w:t>
            </w:r>
            <w:r>
              <w:rPr>
                <w:b/>
              </w:rPr>
              <w:t>OK</w:t>
            </w:r>
            <w:r>
              <w:t>.</w:t>
            </w:r>
          </w:p>
        </w:tc>
        <w:tc>
          <w:tcPr>
            <w:tcW w:w="1996" w:type="dxa"/>
            <w:tcBorders>
              <w:left w:val="single" w:sz="4" w:space="0" w:color="D9D9D9" w:themeColor="background1" w:themeShade="D9"/>
            </w:tcBorders>
            <w:shd w:val="clear" w:color="auto" w:fill="auto"/>
          </w:tcPr>
          <w:p w14:paraId="73316A75" w14:textId="6A5D5CC2" w:rsidR="00501259" w:rsidRDefault="005769C6">
            <w:pPr>
              <w:pStyle w:val="Margin"/>
            </w:pPr>
            <w:r>
              <w:br/>
              <w:t>OK</w:t>
            </w:r>
          </w:p>
        </w:tc>
      </w:tr>
      <w:tr w:rsidR="00501259" w14:paraId="25FD2D3C"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0EEFA64" w14:textId="414787C5" w:rsidR="00501259" w:rsidRPr="00930821" w:rsidRDefault="005769C6">
            <w:pPr>
              <w:jc w:val="both"/>
              <w:rPr>
                <w:lang w:val="en-US"/>
              </w:rPr>
            </w:pPr>
            <w:r w:rsidRPr="00930821">
              <w:rPr>
                <w:szCs w:val="24"/>
                <w:lang w:val="en-US"/>
              </w:rPr>
              <w:t>Save your model before pr</w:t>
            </w:r>
            <w:r>
              <w:rPr>
                <w:szCs w:val="24"/>
                <w:lang w:val="en-US"/>
              </w:rPr>
              <w:t>oceeding.  To do this, click</w:t>
            </w:r>
            <w:r w:rsidRPr="00930821">
              <w:rPr>
                <w:lang w:val="en-US"/>
              </w:rPr>
              <w:t xml:space="preserve"> </w:t>
            </w:r>
            <w:r w:rsidRPr="00930821">
              <w:rPr>
                <w:b/>
                <w:lang w:val="en-US"/>
              </w:rPr>
              <w:t xml:space="preserve">Save </w:t>
            </w:r>
            <w:r w:rsidRPr="00930821">
              <w:rPr>
                <w:lang w:val="en-US"/>
              </w:rPr>
              <w:t xml:space="preserve"> </w:t>
            </w:r>
            <w:r>
              <w:rPr>
                <w:noProof/>
              </w:rPr>
              <w:drawing>
                <wp:inline distT="0" distB="0" distL="0" distR="0" wp14:anchorId="54995800" wp14:editId="19D1E95F">
                  <wp:extent cx="228632" cy="209579"/>
                  <wp:effectExtent l="0" t="0" r="0" b="0"/>
                  <wp:docPr id="19"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8632" cy="209579"/>
                          </a:xfrm>
                          <a:prstGeom prst="rect">
                            <a:avLst/>
                          </a:prstGeom>
                        </pic:spPr>
                      </pic:pic>
                    </a:graphicData>
                  </a:graphic>
                </wp:inline>
              </w:drawing>
            </w:r>
            <w:r w:rsidRPr="00930821">
              <w:rPr>
                <w:lang w:val="en-US"/>
              </w:rPr>
              <w:t xml:space="preserve"> icon in the </w:t>
            </w:r>
            <w:r w:rsidRPr="00930821">
              <w:rPr>
                <w:rStyle w:val="Hervorhebung"/>
                <w:lang w:val="en-US"/>
              </w:rPr>
              <w:t>General</w:t>
            </w:r>
            <w:r w:rsidRPr="00930821">
              <w:rPr>
                <w:lang w:val="en-US"/>
              </w:rPr>
              <w:t xml:space="preserve"> area of the ribbon</w:t>
            </w:r>
            <w:r w:rsidRPr="00930821">
              <w:rPr>
                <w:szCs w:val="24"/>
                <w:lang w:val="en-US"/>
              </w:rPr>
              <w:t>.</w:t>
            </w:r>
          </w:p>
        </w:tc>
        <w:tc>
          <w:tcPr>
            <w:tcW w:w="1996" w:type="dxa"/>
            <w:tcBorders>
              <w:left w:val="single" w:sz="4" w:space="0" w:color="D9D9D9" w:themeColor="background1" w:themeShade="D9"/>
            </w:tcBorders>
            <w:shd w:val="clear" w:color="auto" w:fill="auto"/>
          </w:tcPr>
          <w:p w14:paraId="2D64D920" w14:textId="77777777" w:rsidR="00501259" w:rsidRPr="00930821" w:rsidRDefault="00501259">
            <w:pPr>
              <w:pStyle w:val="Margin"/>
              <w:rPr>
                <w:rFonts w:cs="Arial"/>
                <w:lang w:val="en-US"/>
              </w:rPr>
            </w:pPr>
          </w:p>
          <w:p w14:paraId="4B08A70B" w14:textId="10EA773F" w:rsidR="00501259" w:rsidRDefault="005769C6">
            <w:pPr>
              <w:pStyle w:val="P68B1DB1-Margin8"/>
            </w:pPr>
            <w:r>
              <w:t>Save</w:t>
            </w:r>
          </w:p>
        </w:tc>
      </w:tr>
      <w:tr w:rsidR="00501259" w14:paraId="3E09DC3A"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D9D9D9"/>
          </w:tcPr>
          <w:p w14:paraId="11FCC0C6" w14:textId="77777777" w:rsidR="00501259" w:rsidRDefault="005769C6">
            <w:pPr>
              <w:tabs>
                <w:tab w:val="left" w:pos="3060"/>
                <w:tab w:val="right" w:pos="7438"/>
              </w:tabs>
              <w:jc w:val="right"/>
            </w:pPr>
            <w:r>
              <w:rPr>
                <w:noProof/>
              </w:rPr>
              <mc:AlternateContent>
                <mc:Choice Requires="wps">
                  <w:drawing>
                    <wp:inline distT="0" distB="0" distL="0" distR="0" wp14:anchorId="6FB1E409" wp14:editId="16862861">
                      <wp:extent cx="144145" cy="144145"/>
                      <wp:effectExtent l="13970" t="8255" r="13335" b="9525"/>
                      <wp:docPr id="6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5AEDF8A8" id="Rectangle 1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">
                      <w10:anchorlock/>
                    </v:rect>
                  </w:pict>
                </mc:Fallback>
              </mc:AlternateContent>
            </w:r>
          </w:p>
        </w:tc>
        <w:tc>
          <w:tcPr>
            <w:tcW w:w="1996" w:type="dxa"/>
            <w:tcBorders>
              <w:left w:val="single" w:sz="4" w:space="0" w:color="D9D9D9" w:themeColor="background1" w:themeShade="D9"/>
            </w:tcBorders>
          </w:tcPr>
          <w:p w14:paraId="287C27A6" w14:textId="77777777" w:rsidR="00501259" w:rsidRDefault="00501259">
            <w:pPr>
              <w:pStyle w:val="Margin"/>
            </w:pPr>
          </w:p>
        </w:tc>
      </w:tr>
    </w:tbl>
    <w:p w14:paraId="1B527D81" w14:textId="77777777" w:rsidR="00501259" w:rsidRDefault="005769C6">
      <w:pPr>
        <w:spacing w:before="0" w:after="0"/>
      </w:pPr>
      <w:r>
        <w:br w:type="page"/>
      </w:r>
    </w:p>
    <w:tbl>
      <w:tblPr>
        <w:tblpPr w:leftFromText="142" w:rightFromText="142" w:vertAnchor="text" w:tblpY="1"/>
        <w:tblOverlap w:val="never"/>
        <w:tblW w:w="9639" w:type="dxa"/>
        <w:tblLayout w:type="fixed"/>
        <w:tblLook w:val="01E0" w:firstRow="1" w:lastRow="1" w:firstColumn="1" w:lastColumn="1" w:noHBand="0" w:noVBand="0"/>
      </w:tblPr>
      <w:tblGrid>
        <w:gridCol w:w="1148"/>
        <w:gridCol w:w="6495"/>
        <w:gridCol w:w="11"/>
        <w:gridCol w:w="1985"/>
      </w:tblGrid>
      <w:tr w:rsidR="00501259" w14:paraId="5BF627FE" w14:textId="77777777">
        <w:trPr>
          <w:trHeight w:val="850"/>
        </w:trPr>
        <w:tc>
          <w:tcPr>
            <w:tcW w:w="1148" w:type="dxa"/>
          </w:tcPr>
          <w:p w14:paraId="46A58EF0" w14:textId="77777777" w:rsidR="00501259" w:rsidRDefault="005769C6">
            <w:pPr>
              <w:spacing w:before="0"/>
              <w:jc w:val="right"/>
            </w:pPr>
            <w:r>
              <w:lastRenderedPageBreak/>
              <w:br w:type="page"/>
            </w:r>
            <w:r>
              <w:br w:type="page"/>
            </w:r>
            <w:r>
              <w:rPr>
                <w:noProof/>
              </w:rPr>
              <mc:AlternateContent>
                <mc:Choice Requires="wps">
                  <w:drawing>
                    <wp:inline distT="0" distB="0" distL="0" distR="0" wp14:anchorId="33C7D580" wp14:editId="14565530">
                      <wp:extent cx="265430" cy="247650"/>
                      <wp:effectExtent l="0" t="635" r="3175" b="0"/>
                      <wp:docPr id="6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2D7B5A" id="Rectangle 13"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" fillcolor="#943634" stroked="f">
                      <w10:anchorlock/>
                    </v:rect>
                  </w:pict>
                </mc:Fallback>
              </mc:AlternateContent>
            </w:r>
          </w:p>
        </w:tc>
        <w:tc>
          <w:tcPr>
            <w:tcW w:w="8491" w:type="dxa"/>
            <w:gridSpan w:val="3"/>
          </w:tcPr>
          <w:p w14:paraId="58695531" w14:textId="7294D6E1" w:rsidR="00501259" w:rsidRDefault="005769C6">
            <w:pPr>
              <w:pStyle w:val="berschrift1"/>
              <w:tabs>
                <w:tab w:val="left" w:pos="0"/>
              </w:tabs>
              <w:rPr>
                <w:rFonts w:ascii="Times New Roman" w:hAnsi="Times New Roman" w:cs="Times New Roman"/>
                <w:sz w:val="24"/>
                <w:szCs w:val="24"/>
              </w:rPr>
            </w:pPr>
            <w:bookmarkStart w:id="6" w:name="_Toc192507543"/>
            <w:r>
              <w:t>Step 5: Change Dimension Customer</w:t>
            </w:r>
            <w:bookmarkEnd w:id="6"/>
          </w:p>
        </w:tc>
      </w:tr>
      <w:tr w:rsidR="00501259" w14:paraId="1D4946C1" w14:textId="77777777">
        <w:trPr>
          <w:trHeight w:val="940"/>
        </w:trPr>
        <w:tc>
          <w:tcPr>
            <w:tcW w:w="7643" w:type="dxa"/>
            <w:gridSpan w:val="2"/>
            <w:shd w:val="clear" w:color="auto" w:fill="D9D9D9"/>
          </w:tcPr>
          <w:p w14:paraId="2777D697" w14:textId="77777777" w:rsidR="00501259" w:rsidRPr="00930821" w:rsidRDefault="005769C6">
            <w:pPr>
              <w:tabs>
                <w:tab w:val="right" w:pos="9360"/>
              </w:tabs>
              <w:jc w:val="both"/>
              <w:rPr>
                <w:szCs w:val="24"/>
                <w:lang w:val="en-US"/>
              </w:rPr>
            </w:pPr>
            <w:r w:rsidRPr="00930821">
              <w:rPr>
                <w:b/>
                <w:szCs w:val="24"/>
                <w:lang w:val="en-US"/>
              </w:rPr>
              <w:t>Task</w:t>
            </w:r>
            <w:r w:rsidRPr="00930821">
              <w:rPr>
                <w:szCs w:val="24"/>
                <w:lang w:val="en-US"/>
              </w:rPr>
              <w:t xml:space="preserve"> </w:t>
            </w:r>
            <w:r w:rsidRPr="00930821">
              <w:rPr>
                <w:lang w:val="en-US"/>
              </w:rPr>
              <w:t xml:space="preserve"> Change the dimension </w:t>
            </w:r>
            <w:r w:rsidRPr="00930821">
              <w:rPr>
                <w:i/>
                <w:lang w:val="en-US"/>
              </w:rPr>
              <w:t>Customer</w:t>
            </w:r>
            <w:r w:rsidRPr="00930821">
              <w:rPr>
                <w:lang w:val="en-US"/>
              </w:rPr>
              <w:t>.</w:t>
            </w:r>
          </w:p>
          <w:p w14:paraId="168C267B" w14:textId="51552932" w:rsidR="00501259" w:rsidRPr="00930821" w:rsidRDefault="005769C6">
            <w:pPr>
              <w:pStyle w:val="StandardWeb"/>
              <w:autoSpaceDE w:val="0"/>
              <w:autoSpaceDN w:val="0"/>
              <w:adjustRightInd w:val="0"/>
              <w:jc w:val="both"/>
              <w:rPr>
                <w:lang w:val="en-US"/>
              </w:rPr>
            </w:pPr>
            <w:r w:rsidRPr="00930821">
              <w:rPr>
                <w:b/>
                <w:lang w:val="en-US"/>
              </w:rPr>
              <w:t>Description</w:t>
            </w:r>
            <w:r w:rsidRPr="00930821">
              <w:rPr>
                <w:lang w:val="en-US"/>
              </w:rPr>
              <w:t xml:space="preserve"> Change the Customer dimension for your model</w:t>
            </w:r>
            <w:r w:rsidRPr="00930821">
              <w:rPr>
                <w:i/>
                <w:lang w:val="en-US"/>
              </w:rPr>
              <w:t>.</w:t>
            </w:r>
          </w:p>
        </w:tc>
        <w:tc>
          <w:tcPr>
            <w:tcW w:w="1996" w:type="dxa"/>
            <w:gridSpan w:val="2"/>
            <w:shd w:val="clear" w:color="auto" w:fill="D9D9D9"/>
          </w:tcPr>
          <w:p w14:paraId="19AD0298" w14:textId="29D3E544" w:rsidR="00501259" w:rsidRDefault="005769C6">
            <w:pPr>
              <w:pStyle w:val="StandardWeb"/>
              <w:autoSpaceDE w:val="0"/>
              <w:autoSpaceDN w:val="0"/>
              <w:adjustRightInd w:val="0"/>
              <w:jc w:val="right"/>
              <w:rPr>
                <w:rFonts w:cs="FuturaStd-Book"/>
              </w:rPr>
            </w:pPr>
            <w:r>
              <w:rPr>
                <w:b/>
              </w:rPr>
              <w:t>Time</w:t>
            </w:r>
            <w:r>
              <w:t xml:space="preserve"> 15 min.</w:t>
            </w:r>
          </w:p>
        </w:tc>
      </w:tr>
      <w:tr w:rsidR="00501259" w14:paraId="7B53D3F1" w14:textId="77777777">
        <w:tc>
          <w:tcPr>
            <w:tcW w:w="7643" w:type="dxa"/>
            <w:gridSpan w:val="2"/>
            <w:shd w:val="clear" w:color="auto" w:fill="auto"/>
          </w:tcPr>
          <w:p w14:paraId="1F2C232C" w14:textId="77777777" w:rsidR="00501259" w:rsidRDefault="00501259">
            <w:pPr>
              <w:spacing w:before="0" w:after="0"/>
              <w:rPr>
                <w:szCs w:val="24"/>
              </w:rPr>
            </w:pPr>
          </w:p>
        </w:tc>
        <w:tc>
          <w:tcPr>
            <w:tcW w:w="1996" w:type="dxa"/>
            <w:gridSpan w:val="2"/>
            <w:tcBorders>
              <w:left w:val="nil"/>
            </w:tcBorders>
          </w:tcPr>
          <w:p w14:paraId="7B4E0647" w14:textId="77777777" w:rsidR="00501259" w:rsidRDefault="00501259">
            <w:pPr>
              <w:pStyle w:val="Margin"/>
              <w:rPr>
                <w:rFonts w:ascii="Times New Roman" w:hAnsi="Times New Roman"/>
                <w:sz w:val="24"/>
                <w:szCs w:val="24"/>
              </w:rPr>
            </w:pPr>
          </w:p>
        </w:tc>
      </w:tr>
      <w:tr w:rsidR="00501259" w14:paraId="5E82F01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592EA190" w14:textId="171F6C04" w:rsidR="00501259" w:rsidRPr="00930821" w:rsidRDefault="005769C6">
            <w:pPr>
              <w:pStyle w:val="P68B1DB1-MenuPath11"/>
              <w:ind w:left="0" w:firstLine="0"/>
              <w:jc w:val="both"/>
              <w:rPr>
                <w:szCs w:val="24"/>
                <w:lang w:val="en-US"/>
              </w:rPr>
            </w:pPr>
            <w:r w:rsidRPr="00930821">
              <w:rPr>
                <w:lang w:val="en-US"/>
              </w:rPr>
              <w:t xml:space="preserve">Your </w:t>
            </w:r>
            <w:r w:rsidRPr="00930821">
              <w:rPr>
                <w:i/>
                <w:lang w:val="en-US"/>
              </w:rPr>
              <w:t>### Global Bike (analytic)</w:t>
            </w:r>
            <w:r w:rsidRPr="00930821">
              <w:rPr>
                <w:lang w:val="en-US"/>
              </w:rPr>
              <w:t xml:space="preserve"> model should still be open. If not, restart the </w:t>
            </w:r>
            <w:r w:rsidRPr="00930821">
              <w:rPr>
                <w:i/>
                <w:lang w:val="en-US"/>
              </w:rPr>
              <w:t>Modeler</w:t>
            </w:r>
            <w:r w:rsidRPr="00930821">
              <w:rPr>
                <w:lang w:val="en-US"/>
              </w:rPr>
              <w:t xml:space="preserve"> and open your model.</w:t>
            </w:r>
          </w:p>
        </w:tc>
        <w:tc>
          <w:tcPr>
            <w:tcW w:w="1996" w:type="dxa"/>
            <w:gridSpan w:val="2"/>
            <w:tcBorders>
              <w:left w:val="single" w:sz="4" w:space="0" w:color="D9D9D9" w:themeColor="background1" w:themeShade="D9"/>
            </w:tcBorders>
          </w:tcPr>
          <w:p w14:paraId="2B4E1D9D" w14:textId="77777777" w:rsidR="00501259" w:rsidRPr="00930821" w:rsidRDefault="00501259">
            <w:pPr>
              <w:pStyle w:val="Margin"/>
              <w:rPr>
                <w:rFonts w:cs="Arial"/>
                <w:lang w:val="en-US"/>
              </w:rPr>
            </w:pPr>
          </w:p>
          <w:p w14:paraId="6ED2D232" w14:textId="77777777" w:rsidR="00501259" w:rsidRDefault="005769C6">
            <w:pPr>
              <w:pStyle w:val="P68B1DB1-Margin8"/>
            </w:pPr>
            <w:r>
              <w:t>Initial Screen</w:t>
            </w:r>
          </w:p>
          <w:p w14:paraId="2ED93996" w14:textId="77777777" w:rsidR="00501259" w:rsidRDefault="00501259">
            <w:pPr>
              <w:pStyle w:val="Margin"/>
              <w:rPr>
                <w:rFonts w:cs="Arial"/>
              </w:rPr>
            </w:pPr>
          </w:p>
        </w:tc>
      </w:tr>
      <w:tr w:rsidR="00501259" w14:paraId="7FF4129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456A723" w14:textId="2519E80A" w:rsidR="00501259" w:rsidRPr="00930821" w:rsidRDefault="005769C6">
            <w:pPr>
              <w:jc w:val="both"/>
              <w:rPr>
                <w:lang w:val="en-US"/>
              </w:rPr>
            </w:pPr>
            <w:r w:rsidRPr="00930821">
              <w:rPr>
                <w:lang w:val="en-US"/>
              </w:rPr>
              <w:t xml:space="preserve">Under </w:t>
            </w:r>
            <w:r w:rsidRPr="00930821">
              <w:rPr>
                <w:i/>
                <w:lang w:val="en-US"/>
              </w:rPr>
              <w:t>Dimensions</w:t>
            </w:r>
            <w:r w:rsidRPr="00930821">
              <w:rPr>
                <w:lang w:val="en-US"/>
              </w:rPr>
              <w:t xml:space="preserve">, select the </w:t>
            </w:r>
            <w:r w:rsidRPr="00930821">
              <w:rPr>
                <w:b/>
                <w:lang w:val="en-US"/>
              </w:rPr>
              <w:t>Customer_ID</w:t>
            </w:r>
            <w:r w:rsidRPr="00930821">
              <w:rPr>
                <w:lang w:val="en-US"/>
              </w:rPr>
              <w:t xml:space="preserve"> dimension and change </w:t>
            </w:r>
            <w:r w:rsidRPr="00930821">
              <w:rPr>
                <w:i/>
                <w:lang w:val="en-US"/>
              </w:rPr>
              <w:t>the Name</w:t>
            </w:r>
            <w:r w:rsidRPr="00930821">
              <w:rPr>
                <w:lang w:val="en-US"/>
              </w:rPr>
              <w:t xml:space="preserve"> and </w:t>
            </w:r>
            <w:r w:rsidRPr="00930821">
              <w:rPr>
                <w:i/>
                <w:lang w:val="en-US"/>
              </w:rPr>
              <w:t>Description</w:t>
            </w:r>
            <w:r w:rsidRPr="00930821">
              <w:rPr>
                <w:lang w:val="en-US"/>
              </w:rPr>
              <w:t xml:space="preserve"> to </w:t>
            </w:r>
            <w:r w:rsidRPr="00930821">
              <w:rPr>
                <w:b/>
                <w:lang w:val="en-US"/>
              </w:rPr>
              <w:t>Customer</w:t>
            </w:r>
            <w:r w:rsidRPr="00930821">
              <w:rPr>
                <w:lang w:val="en-US"/>
              </w:rPr>
              <w:t>.</w:t>
            </w:r>
          </w:p>
        </w:tc>
        <w:tc>
          <w:tcPr>
            <w:tcW w:w="1996" w:type="dxa"/>
            <w:gridSpan w:val="2"/>
            <w:tcBorders>
              <w:left w:val="single" w:sz="4" w:space="0" w:color="D9D9D9" w:themeColor="background1" w:themeShade="D9"/>
            </w:tcBorders>
            <w:shd w:val="clear" w:color="auto" w:fill="auto"/>
          </w:tcPr>
          <w:p w14:paraId="6BE795E6" w14:textId="65C275F9" w:rsidR="00501259" w:rsidRPr="00930821" w:rsidRDefault="00501259">
            <w:pPr>
              <w:pStyle w:val="Margin"/>
              <w:rPr>
                <w:lang w:val="en-US"/>
              </w:rPr>
            </w:pPr>
          </w:p>
          <w:p w14:paraId="6A2C89E1" w14:textId="77777777" w:rsidR="00501259" w:rsidRDefault="005769C6">
            <w:pPr>
              <w:pStyle w:val="Margin"/>
            </w:pPr>
            <w:r>
              <w:t>Customer_ID</w:t>
            </w:r>
          </w:p>
          <w:p w14:paraId="6B56E74B" w14:textId="49B27B38" w:rsidR="00501259" w:rsidRDefault="005769C6">
            <w:pPr>
              <w:pStyle w:val="Margin"/>
            </w:pPr>
            <w:r>
              <w:t>Customer</w:t>
            </w:r>
          </w:p>
        </w:tc>
      </w:tr>
      <w:tr w:rsidR="00501259" w14:paraId="3434D032"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20E3B35" w14:textId="7719FF12" w:rsidR="00501259" w:rsidRPr="00930821" w:rsidRDefault="005769C6">
            <w:pPr>
              <w:jc w:val="both"/>
              <w:rPr>
                <w:lang w:val="en-US"/>
              </w:rPr>
            </w:pPr>
            <w:r w:rsidRPr="00930821">
              <w:rPr>
                <w:lang w:val="en-US"/>
              </w:rPr>
              <w:t xml:space="preserve">Under </w:t>
            </w:r>
            <w:r w:rsidRPr="00930821">
              <w:rPr>
                <w:i/>
                <w:lang w:val="en-US"/>
              </w:rPr>
              <w:t>Properties</w:t>
            </w:r>
            <w:r w:rsidRPr="00930821">
              <w:rPr>
                <w:lang w:val="en-US"/>
              </w:rPr>
              <w:t xml:space="preserve">, define the </w:t>
            </w:r>
            <w:r w:rsidRPr="00930821">
              <w:rPr>
                <w:b/>
                <w:lang w:val="en-US"/>
              </w:rPr>
              <w:t>Customer_Description</w:t>
            </w:r>
            <w:r w:rsidRPr="00930821">
              <w:rPr>
                <w:lang w:val="en-US"/>
              </w:rPr>
              <w:t xml:space="preserve"> field as </w:t>
            </w:r>
            <w:r w:rsidRPr="00930821">
              <w:rPr>
                <w:i/>
                <w:lang w:val="en-US"/>
              </w:rPr>
              <w:t>Description</w:t>
            </w:r>
            <w:r w:rsidRPr="00930821">
              <w:rPr>
                <w:lang w:val="en-US"/>
              </w:rPr>
              <w:t>.</w:t>
            </w:r>
          </w:p>
        </w:tc>
        <w:tc>
          <w:tcPr>
            <w:tcW w:w="1996" w:type="dxa"/>
            <w:gridSpan w:val="2"/>
            <w:tcBorders>
              <w:left w:val="single" w:sz="4" w:space="0" w:color="D9D9D9" w:themeColor="background1" w:themeShade="D9"/>
            </w:tcBorders>
            <w:shd w:val="clear" w:color="auto" w:fill="auto"/>
          </w:tcPr>
          <w:p w14:paraId="4702098A" w14:textId="67B4B81E" w:rsidR="00501259" w:rsidRDefault="005769C6">
            <w:pPr>
              <w:pStyle w:val="Margin"/>
            </w:pPr>
            <w:r w:rsidRPr="00930821">
              <w:rPr>
                <w:lang w:val="en-US"/>
              </w:rPr>
              <w:br/>
            </w:r>
            <w:r>
              <w:t>Customer_Description</w:t>
            </w:r>
          </w:p>
        </w:tc>
      </w:tr>
      <w:tr w:rsidR="00501259" w:rsidRPr="004113C7" w14:paraId="42CFB6B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75D8A77" w14:textId="6081BBFA" w:rsidR="00501259" w:rsidRPr="00930821" w:rsidRDefault="005769C6">
            <w:pPr>
              <w:jc w:val="both"/>
              <w:rPr>
                <w:lang w:val="en-US"/>
              </w:rPr>
            </w:pPr>
            <w:r w:rsidRPr="00930821">
              <w:rPr>
                <w:lang w:val="en-US"/>
              </w:rPr>
              <w:t>Create the following attributes as described in the previous step.</w:t>
            </w:r>
          </w:p>
        </w:tc>
        <w:tc>
          <w:tcPr>
            <w:tcW w:w="1996" w:type="dxa"/>
            <w:gridSpan w:val="2"/>
            <w:tcBorders>
              <w:left w:val="single" w:sz="4" w:space="0" w:color="D9D9D9" w:themeColor="background1" w:themeShade="D9"/>
            </w:tcBorders>
            <w:shd w:val="clear" w:color="auto" w:fill="auto"/>
          </w:tcPr>
          <w:p w14:paraId="5A95E06E" w14:textId="77777777" w:rsidR="00501259" w:rsidRPr="00930821" w:rsidRDefault="00501259">
            <w:pPr>
              <w:pStyle w:val="Margin"/>
              <w:rPr>
                <w:lang w:val="en-US"/>
              </w:rPr>
            </w:pPr>
          </w:p>
        </w:tc>
      </w:tr>
      <w:tr w:rsidR="00501259" w14:paraId="321055F5"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tbl>
            <w:tblPr>
              <w:tblStyle w:val="Tabellenraster"/>
              <w:tblW w:w="0" w:type="auto"/>
              <w:jc w:val="center"/>
              <w:tblLayout w:type="fixed"/>
              <w:tblLook w:val="04A0" w:firstRow="1" w:lastRow="0" w:firstColumn="1" w:lastColumn="0" w:noHBand="0" w:noVBand="1"/>
            </w:tblPr>
            <w:tblGrid>
              <w:gridCol w:w="2065"/>
              <w:gridCol w:w="2021"/>
            </w:tblGrid>
            <w:tr w:rsidR="00501259" w14:paraId="41639F79" w14:textId="77777777">
              <w:trPr>
                <w:trHeight w:val="333"/>
                <w:jc w:val="center"/>
              </w:trPr>
              <w:tc>
                <w:tcPr>
                  <w:tcW w:w="2065" w:type="dxa"/>
                  <w:shd w:val="clear" w:color="auto" w:fill="D9D9D9" w:themeFill="background1" w:themeFillShade="D9"/>
                </w:tcPr>
                <w:p w14:paraId="26B263C8" w14:textId="77777777" w:rsidR="00501259" w:rsidRDefault="005769C6">
                  <w:pPr>
                    <w:pStyle w:val="P68B1DB1-Standard13"/>
                    <w:framePr w:hSpace="142" w:wrap="around" w:vAnchor="text" w:hAnchor="text" w:y="1"/>
                    <w:spacing w:before="60" w:after="60"/>
                    <w:suppressOverlap/>
                  </w:pPr>
                  <w:r>
                    <w:t>Source Field</w:t>
                  </w:r>
                </w:p>
              </w:tc>
              <w:tc>
                <w:tcPr>
                  <w:tcW w:w="2021" w:type="dxa"/>
                  <w:shd w:val="clear" w:color="auto" w:fill="D9D9D9" w:themeFill="background1" w:themeFillShade="D9"/>
                </w:tcPr>
                <w:p w14:paraId="24AAA408" w14:textId="77777777" w:rsidR="00501259" w:rsidRDefault="005769C6">
                  <w:pPr>
                    <w:pStyle w:val="P68B1DB1-Standard13"/>
                    <w:framePr w:hSpace="142" w:wrap="around" w:vAnchor="text" w:hAnchor="text" w:y="1"/>
                    <w:spacing w:before="60" w:after="60"/>
                    <w:suppressOverlap/>
                  </w:pPr>
                  <w:r>
                    <w:t>Types</w:t>
                  </w:r>
                </w:p>
              </w:tc>
            </w:tr>
            <w:tr w:rsidR="00501259" w14:paraId="2C1043E3" w14:textId="77777777">
              <w:trPr>
                <w:trHeight w:val="145"/>
                <w:jc w:val="center"/>
              </w:trPr>
              <w:tc>
                <w:tcPr>
                  <w:tcW w:w="2065" w:type="dxa"/>
                </w:tcPr>
                <w:p w14:paraId="25E9B342" w14:textId="77777777" w:rsidR="00501259" w:rsidRDefault="005769C6">
                  <w:pPr>
                    <w:pStyle w:val="Kommentartext"/>
                    <w:framePr w:hSpace="142" w:wrap="around" w:vAnchor="text" w:hAnchor="text" w:y="1"/>
                    <w:spacing w:before="60" w:after="60"/>
                    <w:suppressOverlap/>
                  </w:pPr>
                  <w:r>
                    <w:t>Country</w:t>
                  </w:r>
                </w:p>
              </w:tc>
              <w:tc>
                <w:tcPr>
                  <w:tcW w:w="2021" w:type="dxa"/>
                </w:tcPr>
                <w:p w14:paraId="118EBDB3" w14:textId="77777777" w:rsidR="00501259" w:rsidRDefault="005769C6">
                  <w:pPr>
                    <w:pStyle w:val="Kommentartext"/>
                    <w:framePr w:hSpace="142" w:wrap="around" w:vAnchor="text" w:hAnchor="text" w:y="1"/>
                    <w:spacing w:before="60" w:after="60"/>
                    <w:suppressOverlap/>
                  </w:pPr>
                  <w:r>
                    <w:t>Text</w:t>
                  </w:r>
                </w:p>
              </w:tc>
            </w:tr>
            <w:tr w:rsidR="00501259" w14:paraId="0C032847" w14:textId="77777777">
              <w:trPr>
                <w:trHeight w:val="179"/>
                <w:jc w:val="center"/>
              </w:trPr>
              <w:tc>
                <w:tcPr>
                  <w:tcW w:w="2065" w:type="dxa"/>
                </w:tcPr>
                <w:p w14:paraId="0709165D" w14:textId="77777777" w:rsidR="00501259" w:rsidRDefault="005769C6">
                  <w:pPr>
                    <w:pStyle w:val="Kommentartext"/>
                    <w:framePr w:hSpace="142" w:wrap="around" w:vAnchor="text" w:hAnchor="text" w:y="1"/>
                    <w:spacing w:before="60" w:after="60"/>
                    <w:suppressOverlap/>
                  </w:pPr>
                  <w:r>
                    <w:t>Country Text</w:t>
                  </w:r>
                </w:p>
              </w:tc>
              <w:tc>
                <w:tcPr>
                  <w:tcW w:w="2021" w:type="dxa"/>
                </w:tcPr>
                <w:p w14:paraId="02AB986C" w14:textId="77777777" w:rsidR="00501259" w:rsidRDefault="005769C6">
                  <w:pPr>
                    <w:pStyle w:val="Kommentartext"/>
                    <w:framePr w:hSpace="142" w:wrap="around" w:vAnchor="text" w:hAnchor="text" w:y="1"/>
                    <w:spacing w:before="60" w:after="60"/>
                    <w:suppressOverlap/>
                  </w:pPr>
                  <w:r>
                    <w:t>Text</w:t>
                  </w:r>
                </w:p>
              </w:tc>
            </w:tr>
            <w:tr w:rsidR="00501259" w14:paraId="6383C237" w14:textId="77777777">
              <w:trPr>
                <w:trHeight w:val="227"/>
                <w:jc w:val="center"/>
              </w:trPr>
              <w:tc>
                <w:tcPr>
                  <w:tcW w:w="2065" w:type="dxa"/>
                </w:tcPr>
                <w:p w14:paraId="702CD261" w14:textId="77777777" w:rsidR="00501259" w:rsidRDefault="005769C6">
                  <w:pPr>
                    <w:pStyle w:val="Kommentartext"/>
                    <w:framePr w:hSpace="142" w:wrap="around" w:vAnchor="text" w:hAnchor="text" w:y="1"/>
                    <w:spacing w:before="60" w:after="60"/>
                    <w:suppressOverlap/>
                  </w:pPr>
                  <w:r>
                    <w:t>Sales Organization</w:t>
                  </w:r>
                </w:p>
              </w:tc>
              <w:tc>
                <w:tcPr>
                  <w:tcW w:w="2021" w:type="dxa"/>
                </w:tcPr>
                <w:p w14:paraId="028FD8FB" w14:textId="77777777" w:rsidR="00501259" w:rsidRDefault="005769C6">
                  <w:pPr>
                    <w:pStyle w:val="Kommentartext"/>
                    <w:framePr w:hSpace="142" w:wrap="around" w:vAnchor="text" w:hAnchor="text" w:y="1"/>
                    <w:spacing w:before="60" w:after="60"/>
                    <w:suppressOverlap/>
                  </w:pPr>
                  <w:r>
                    <w:t>Text</w:t>
                  </w:r>
                </w:p>
              </w:tc>
            </w:tr>
            <w:tr w:rsidR="00501259" w14:paraId="739EB5C2" w14:textId="77777777">
              <w:trPr>
                <w:trHeight w:val="119"/>
                <w:jc w:val="center"/>
              </w:trPr>
              <w:tc>
                <w:tcPr>
                  <w:tcW w:w="2065" w:type="dxa"/>
                </w:tcPr>
                <w:p w14:paraId="50BE9831" w14:textId="77777777" w:rsidR="00501259" w:rsidRDefault="005769C6">
                  <w:pPr>
                    <w:pStyle w:val="Kommentartext"/>
                    <w:framePr w:hSpace="142" w:wrap="around" w:vAnchor="text" w:hAnchor="text" w:y="1"/>
                    <w:spacing w:before="60" w:after="60"/>
                    <w:suppressOverlap/>
                  </w:pPr>
                  <w:r>
                    <w:t>Region</w:t>
                  </w:r>
                </w:p>
              </w:tc>
              <w:tc>
                <w:tcPr>
                  <w:tcW w:w="2021" w:type="dxa"/>
                </w:tcPr>
                <w:p w14:paraId="3AE162F9" w14:textId="77777777" w:rsidR="00501259" w:rsidRDefault="005769C6">
                  <w:pPr>
                    <w:pStyle w:val="Kommentartext"/>
                    <w:framePr w:hSpace="142" w:wrap="around" w:vAnchor="text" w:hAnchor="text" w:y="1"/>
                    <w:spacing w:before="60" w:after="60"/>
                    <w:suppressOverlap/>
                  </w:pPr>
                  <w:r>
                    <w:t>Text</w:t>
                  </w:r>
                </w:p>
              </w:tc>
            </w:tr>
            <w:tr w:rsidR="00501259" w14:paraId="7C71A9BF" w14:textId="77777777">
              <w:trPr>
                <w:trHeight w:val="70"/>
                <w:jc w:val="center"/>
              </w:trPr>
              <w:tc>
                <w:tcPr>
                  <w:tcW w:w="2065" w:type="dxa"/>
                </w:tcPr>
                <w:p w14:paraId="2AAFC25F" w14:textId="77777777" w:rsidR="00501259" w:rsidRDefault="005769C6">
                  <w:pPr>
                    <w:pStyle w:val="Kommentartext"/>
                    <w:framePr w:hSpace="142" w:wrap="around" w:vAnchor="text" w:hAnchor="text" w:y="1"/>
                    <w:spacing w:before="60" w:after="60"/>
                    <w:suppressOverlap/>
                  </w:pPr>
                  <w:r>
                    <w:t>City</w:t>
                  </w:r>
                </w:p>
              </w:tc>
              <w:tc>
                <w:tcPr>
                  <w:tcW w:w="2021" w:type="dxa"/>
                </w:tcPr>
                <w:p w14:paraId="33C089C2" w14:textId="77777777" w:rsidR="00501259" w:rsidRDefault="005769C6">
                  <w:pPr>
                    <w:pStyle w:val="Kommentartext"/>
                    <w:framePr w:hSpace="142" w:wrap="around" w:vAnchor="text" w:hAnchor="text" w:y="1"/>
                    <w:spacing w:before="60" w:after="60"/>
                    <w:suppressOverlap/>
                  </w:pPr>
                  <w:r>
                    <w:t>Text</w:t>
                  </w:r>
                </w:p>
              </w:tc>
            </w:tr>
          </w:tbl>
          <w:p w14:paraId="05C54D40" w14:textId="7DCD79F8" w:rsidR="00501259" w:rsidRDefault="00501259">
            <w:pPr>
              <w:jc w:val="center"/>
            </w:pPr>
          </w:p>
        </w:tc>
        <w:tc>
          <w:tcPr>
            <w:tcW w:w="1996" w:type="dxa"/>
            <w:gridSpan w:val="2"/>
            <w:tcBorders>
              <w:left w:val="single" w:sz="4" w:space="0" w:color="D9D9D9" w:themeColor="background1" w:themeShade="D9"/>
            </w:tcBorders>
            <w:shd w:val="clear" w:color="auto" w:fill="auto"/>
          </w:tcPr>
          <w:p w14:paraId="0ABE3320" w14:textId="77777777" w:rsidR="00501259" w:rsidRPr="00930821" w:rsidRDefault="00501259">
            <w:pPr>
              <w:pStyle w:val="Margin"/>
              <w:rPr>
                <w:lang w:val="en-US"/>
              </w:rPr>
            </w:pPr>
          </w:p>
          <w:p w14:paraId="6499591D" w14:textId="77777777" w:rsidR="00501259" w:rsidRPr="00930821" w:rsidRDefault="005769C6">
            <w:pPr>
              <w:pStyle w:val="Margin"/>
              <w:rPr>
                <w:lang w:val="en-US"/>
              </w:rPr>
            </w:pPr>
            <w:r w:rsidRPr="00930821">
              <w:rPr>
                <w:lang w:val="en-US"/>
              </w:rPr>
              <w:t>Country</w:t>
            </w:r>
          </w:p>
          <w:p w14:paraId="69FCA0C6" w14:textId="77777777" w:rsidR="00501259" w:rsidRPr="00930821" w:rsidRDefault="005769C6">
            <w:pPr>
              <w:pStyle w:val="Margin"/>
              <w:rPr>
                <w:lang w:val="en-US"/>
              </w:rPr>
            </w:pPr>
            <w:r w:rsidRPr="00930821">
              <w:rPr>
                <w:lang w:val="en-US"/>
              </w:rPr>
              <w:t>Country Text</w:t>
            </w:r>
          </w:p>
          <w:p w14:paraId="1BB0B3B5" w14:textId="77777777" w:rsidR="00501259" w:rsidRPr="00930821" w:rsidRDefault="005769C6">
            <w:pPr>
              <w:pStyle w:val="Margin"/>
              <w:rPr>
                <w:lang w:val="en-US"/>
              </w:rPr>
            </w:pPr>
            <w:r w:rsidRPr="00930821">
              <w:rPr>
                <w:lang w:val="en-US"/>
              </w:rPr>
              <w:t>Sales Organization</w:t>
            </w:r>
          </w:p>
          <w:p w14:paraId="64EAF02F" w14:textId="77777777" w:rsidR="00501259" w:rsidRPr="00930821" w:rsidRDefault="005769C6">
            <w:pPr>
              <w:pStyle w:val="Margin"/>
              <w:rPr>
                <w:lang w:val="en-US"/>
              </w:rPr>
            </w:pPr>
            <w:r w:rsidRPr="00930821">
              <w:rPr>
                <w:lang w:val="en-US"/>
              </w:rPr>
              <w:t>Region</w:t>
            </w:r>
          </w:p>
          <w:p w14:paraId="47DADAFF" w14:textId="240D1537" w:rsidR="00501259" w:rsidRDefault="005769C6">
            <w:pPr>
              <w:pStyle w:val="Margin"/>
            </w:pPr>
            <w:r>
              <w:t>City</w:t>
            </w:r>
          </w:p>
        </w:tc>
      </w:tr>
      <w:tr w:rsidR="00501259" w14:paraId="443A4457"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0C2E3242" w14:textId="5BBD2610" w:rsidR="00501259" w:rsidRPr="00930821" w:rsidRDefault="005769C6">
            <w:pPr>
              <w:tabs>
                <w:tab w:val="left" w:pos="3060"/>
                <w:tab w:val="right" w:pos="7438"/>
              </w:tabs>
              <w:jc w:val="both"/>
              <w:rPr>
                <w:lang w:val="en-US"/>
              </w:rPr>
            </w:pPr>
            <w:r w:rsidRPr="00930821">
              <w:rPr>
                <w:lang w:val="en-US"/>
              </w:rPr>
              <w:t xml:space="preserve">Now add the </w:t>
            </w:r>
            <w:r w:rsidRPr="00930821">
              <w:rPr>
                <w:b/>
                <w:lang w:val="en-US"/>
              </w:rPr>
              <w:t>currency</w:t>
            </w:r>
            <w:r w:rsidRPr="00930821">
              <w:rPr>
                <w:lang w:val="en-US"/>
              </w:rPr>
              <w:t xml:space="preserve"> dimension as an attribute.</w:t>
            </w:r>
          </w:p>
        </w:tc>
        <w:tc>
          <w:tcPr>
            <w:tcW w:w="1996" w:type="dxa"/>
            <w:gridSpan w:val="2"/>
            <w:tcBorders>
              <w:left w:val="single" w:sz="4" w:space="0" w:color="D9D9D9" w:themeColor="background1" w:themeShade="D9"/>
            </w:tcBorders>
          </w:tcPr>
          <w:p w14:paraId="634AB623" w14:textId="02CCE6FD" w:rsidR="00501259" w:rsidRDefault="005769C6">
            <w:pPr>
              <w:pStyle w:val="Margin"/>
            </w:pPr>
            <w:r w:rsidRPr="00930821">
              <w:rPr>
                <w:lang w:val="en-US"/>
              </w:rPr>
              <w:br/>
            </w:r>
            <w:r>
              <w:t>currency</w:t>
            </w:r>
          </w:p>
        </w:tc>
      </w:tr>
      <w:tr w:rsidR="00501259" w14:paraId="7F96485A"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64D6A912" w14:textId="2820553D" w:rsidR="00501259" w:rsidRPr="00930821" w:rsidRDefault="005769C6">
            <w:pPr>
              <w:tabs>
                <w:tab w:val="left" w:pos="3060"/>
                <w:tab w:val="right" w:pos="7438"/>
              </w:tabs>
              <w:jc w:val="both"/>
              <w:rPr>
                <w:lang w:val="en-US"/>
              </w:rPr>
            </w:pPr>
            <w:r w:rsidRPr="00930821">
              <w:rPr>
                <w:lang w:val="en-US"/>
              </w:rPr>
              <w:t xml:space="preserve">Under </w:t>
            </w:r>
            <w:r w:rsidRPr="00930821">
              <w:rPr>
                <w:i/>
                <w:lang w:val="en-US"/>
              </w:rPr>
              <w:t>Type</w:t>
            </w:r>
            <w:r w:rsidRPr="00930821">
              <w:rPr>
                <w:lang w:val="en-US"/>
              </w:rPr>
              <w:t xml:space="preserve">, select </w:t>
            </w:r>
            <w:r w:rsidRPr="00930821">
              <w:rPr>
                <w:b/>
                <w:lang w:val="en-US"/>
              </w:rPr>
              <w:t>Currency</w:t>
            </w:r>
            <w:r w:rsidRPr="00930821">
              <w:rPr>
                <w:lang w:val="en-US"/>
              </w:rPr>
              <w:t xml:space="preserve"> and choose </w:t>
            </w:r>
            <w:r w:rsidRPr="00930821">
              <w:rPr>
                <w:b/>
                <w:lang w:val="en-US"/>
              </w:rPr>
              <w:t>Next</w:t>
            </w:r>
            <w:r w:rsidRPr="00930821">
              <w:rPr>
                <w:lang w:val="en-US"/>
              </w:rPr>
              <w:t>.</w:t>
            </w:r>
          </w:p>
        </w:tc>
        <w:tc>
          <w:tcPr>
            <w:tcW w:w="1996" w:type="dxa"/>
            <w:gridSpan w:val="2"/>
            <w:tcBorders>
              <w:left w:val="single" w:sz="4" w:space="0" w:color="D9D9D9" w:themeColor="background1" w:themeShade="D9"/>
            </w:tcBorders>
          </w:tcPr>
          <w:p w14:paraId="1169DB90" w14:textId="77777777" w:rsidR="00501259" w:rsidRPr="00930821" w:rsidRDefault="00501259">
            <w:pPr>
              <w:pStyle w:val="Margin"/>
              <w:rPr>
                <w:lang w:val="en-US"/>
              </w:rPr>
            </w:pPr>
          </w:p>
          <w:p w14:paraId="1A2103AA" w14:textId="3256BCEE" w:rsidR="00501259" w:rsidRDefault="005769C6">
            <w:pPr>
              <w:pStyle w:val="Margin"/>
            </w:pPr>
            <w:r>
              <w:t>Currency</w:t>
            </w:r>
            <w:r>
              <w:br/>
              <w:t xml:space="preserve"> Next</w:t>
            </w:r>
          </w:p>
        </w:tc>
      </w:tr>
      <w:tr w:rsidR="00501259" w14:paraId="7D61C22E"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1885D8AF" w14:textId="13AF1755" w:rsidR="00501259" w:rsidRDefault="005769C6">
            <w:pPr>
              <w:tabs>
                <w:tab w:val="left" w:pos="3060"/>
                <w:tab w:val="right" w:pos="7438"/>
              </w:tabs>
              <w:jc w:val="center"/>
            </w:pPr>
            <w:r>
              <w:rPr>
                <w:noProof/>
              </w:rPr>
              <w:drawing>
                <wp:inline distT="0" distB="0" distL="0" distR="0" wp14:anchorId="3F1ED1A6" wp14:editId="1059BE7E">
                  <wp:extent cx="2580214" cy="1987061"/>
                  <wp:effectExtent l="0" t="0" r="0" b="0"/>
                  <wp:docPr id="91" name="Graphic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593018" cy="1996922"/>
                          </a:xfrm>
                          <a:prstGeom prst="rect">
                            <a:avLst/>
                          </a:prstGeom>
                        </pic:spPr>
                      </pic:pic>
                    </a:graphicData>
                  </a:graphic>
                </wp:inline>
              </w:drawing>
            </w:r>
          </w:p>
        </w:tc>
        <w:tc>
          <w:tcPr>
            <w:tcW w:w="1996" w:type="dxa"/>
            <w:gridSpan w:val="2"/>
            <w:tcBorders>
              <w:left w:val="single" w:sz="4" w:space="0" w:color="D9D9D9" w:themeColor="background1" w:themeShade="D9"/>
            </w:tcBorders>
          </w:tcPr>
          <w:p w14:paraId="0216C1F0" w14:textId="77777777" w:rsidR="00501259" w:rsidRDefault="00501259">
            <w:pPr>
              <w:pStyle w:val="Margin"/>
            </w:pPr>
          </w:p>
          <w:p w14:paraId="61D682B8" w14:textId="6E27B83F" w:rsidR="00501259" w:rsidRDefault="00501259">
            <w:pPr>
              <w:pStyle w:val="Margin"/>
            </w:pPr>
          </w:p>
        </w:tc>
      </w:tr>
      <w:tr w:rsidR="00501259" w14:paraId="40512312"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1F7AA067" w14:textId="0F6BD1FD" w:rsidR="00501259" w:rsidRPr="00930821" w:rsidRDefault="005769C6">
            <w:pPr>
              <w:tabs>
                <w:tab w:val="left" w:pos="3060"/>
                <w:tab w:val="right" w:pos="7438"/>
              </w:tabs>
              <w:jc w:val="both"/>
              <w:rPr>
                <w:lang w:val="en-US"/>
              </w:rPr>
            </w:pPr>
            <w:r w:rsidRPr="00930821">
              <w:rPr>
                <w:lang w:val="en-US"/>
              </w:rPr>
              <w:t xml:space="preserve">Confirm the </w:t>
            </w:r>
            <w:r w:rsidRPr="00930821">
              <w:rPr>
                <w:i/>
                <w:lang w:val="en-US"/>
              </w:rPr>
              <w:t>Generate Dimension Table</w:t>
            </w:r>
            <w:r w:rsidRPr="00930821">
              <w:rPr>
                <w:lang w:val="en-US"/>
              </w:rPr>
              <w:t xml:space="preserve"> window with </w:t>
            </w:r>
            <w:r w:rsidRPr="00930821">
              <w:rPr>
                <w:b/>
                <w:lang w:val="en-US"/>
              </w:rPr>
              <w:t>OK</w:t>
            </w:r>
            <w:r w:rsidRPr="00930821">
              <w:rPr>
                <w:lang w:val="en-US"/>
              </w:rPr>
              <w:t>.</w:t>
            </w:r>
          </w:p>
        </w:tc>
        <w:tc>
          <w:tcPr>
            <w:tcW w:w="1996" w:type="dxa"/>
            <w:gridSpan w:val="2"/>
            <w:tcBorders>
              <w:left w:val="single" w:sz="4" w:space="0" w:color="D9D9D9" w:themeColor="background1" w:themeShade="D9"/>
            </w:tcBorders>
          </w:tcPr>
          <w:p w14:paraId="6C0AD6B6" w14:textId="77777777" w:rsidR="00501259" w:rsidRPr="00930821" w:rsidRDefault="00501259">
            <w:pPr>
              <w:pStyle w:val="Margin"/>
              <w:rPr>
                <w:lang w:val="en-US"/>
              </w:rPr>
            </w:pPr>
          </w:p>
          <w:p w14:paraId="3E683F4C" w14:textId="28BD3B92" w:rsidR="00501259" w:rsidRDefault="005769C6">
            <w:pPr>
              <w:pStyle w:val="Margin"/>
            </w:pPr>
            <w:r>
              <w:t>Ok then</w:t>
            </w:r>
          </w:p>
        </w:tc>
      </w:tr>
      <w:tr w:rsidR="00501259" w14:paraId="5D53A4C7"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5FC98EB5" w14:textId="0E5A1F00" w:rsidR="00501259" w:rsidRDefault="005769C6">
            <w:pPr>
              <w:tabs>
                <w:tab w:val="left" w:pos="3060"/>
                <w:tab w:val="right" w:pos="7438"/>
              </w:tabs>
              <w:jc w:val="center"/>
            </w:pPr>
            <w:r>
              <w:rPr>
                <w:noProof/>
              </w:rPr>
              <w:lastRenderedPageBreak/>
              <w:drawing>
                <wp:inline distT="0" distB="0" distL="0" distR="0" wp14:anchorId="3263FBA6" wp14:editId="63964AFA">
                  <wp:extent cx="2903985" cy="3372583"/>
                  <wp:effectExtent l="0" t="0" r="0" b="0"/>
                  <wp:docPr id="92" name="Graphic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913990" cy="3384203"/>
                          </a:xfrm>
                          <a:prstGeom prst="rect">
                            <a:avLst/>
                          </a:prstGeom>
                        </pic:spPr>
                      </pic:pic>
                    </a:graphicData>
                  </a:graphic>
                </wp:inline>
              </w:drawing>
            </w:r>
          </w:p>
        </w:tc>
        <w:tc>
          <w:tcPr>
            <w:tcW w:w="1996" w:type="dxa"/>
            <w:gridSpan w:val="2"/>
            <w:tcBorders>
              <w:left w:val="single" w:sz="4" w:space="0" w:color="D9D9D9" w:themeColor="background1" w:themeShade="D9"/>
            </w:tcBorders>
          </w:tcPr>
          <w:p w14:paraId="0F7A3B61" w14:textId="77777777" w:rsidR="00501259" w:rsidRDefault="00501259">
            <w:pPr>
              <w:pStyle w:val="Margin"/>
            </w:pPr>
          </w:p>
          <w:p w14:paraId="527493B7" w14:textId="59974B03" w:rsidR="00501259" w:rsidRDefault="00501259">
            <w:pPr>
              <w:pStyle w:val="Margin"/>
            </w:pPr>
          </w:p>
        </w:tc>
      </w:tr>
      <w:tr w:rsidR="00501259" w:rsidRPr="004113C7" w14:paraId="7A0F0F8C"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4C77A8C4" w14:textId="62BD9A92" w:rsidR="00501259" w:rsidRPr="00930821" w:rsidRDefault="005769C6">
            <w:pPr>
              <w:tabs>
                <w:tab w:val="left" w:pos="3060"/>
                <w:tab w:val="right" w:pos="7438"/>
              </w:tabs>
              <w:jc w:val="both"/>
              <w:rPr>
                <w:lang w:val="en-US"/>
              </w:rPr>
            </w:pPr>
            <w:r w:rsidRPr="00930821">
              <w:rPr>
                <w:lang w:val="en-US"/>
              </w:rPr>
              <w:t xml:space="preserve">Now your list of </w:t>
            </w:r>
            <w:r w:rsidRPr="00930821">
              <w:rPr>
                <w:i/>
                <w:lang w:val="en-US"/>
              </w:rPr>
              <w:t>properties</w:t>
            </w:r>
            <w:r w:rsidRPr="00930821">
              <w:rPr>
                <w:lang w:val="en-US"/>
              </w:rPr>
              <w:t xml:space="preserve"> should look like this.</w:t>
            </w:r>
          </w:p>
        </w:tc>
        <w:tc>
          <w:tcPr>
            <w:tcW w:w="1996" w:type="dxa"/>
            <w:gridSpan w:val="2"/>
            <w:tcBorders>
              <w:left w:val="single" w:sz="4" w:space="0" w:color="D9D9D9" w:themeColor="background1" w:themeShade="D9"/>
            </w:tcBorders>
          </w:tcPr>
          <w:p w14:paraId="090F3B3B" w14:textId="77777777" w:rsidR="00501259" w:rsidRPr="00930821" w:rsidRDefault="00501259">
            <w:pPr>
              <w:pStyle w:val="Margin"/>
              <w:rPr>
                <w:lang w:val="en-US"/>
              </w:rPr>
            </w:pPr>
          </w:p>
          <w:p w14:paraId="2592568C" w14:textId="4638942A" w:rsidR="00501259" w:rsidRPr="00930821" w:rsidRDefault="00501259">
            <w:pPr>
              <w:pStyle w:val="Margin"/>
              <w:jc w:val="center"/>
              <w:rPr>
                <w:lang w:val="en-US"/>
              </w:rPr>
            </w:pPr>
          </w:p>
        </w:tc>
      </w:tr>
      <w:tr w:rsidR="00501259" w14:paraId="5D7A53D9"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0C03C474" w14:textId="14944BA3" w:rsidR="00501259" w:rsidRDefault="005769C6">
            <w:pPr>
              <w:tabs>
                <w:tab w:val="left" w:pos="3060"/>
                <w:tab w:val="right" w:pos="7438"/>
              </w:tabs>
              <w:jc w:val="center"/>
            </w:pPr>
            <w:r>
              <w:rPr>
                <w:noProof/>
              </w:rPr>
              <w:drawing>
                <wp:inline distT="0" distB="0" distL="0" distR="0" wp14:anchorId="1826652A" wp14:editId="05E358F5">
                  <wp:extent cx="2696308" cy="2535116"/>
                  <wp:effectExtent l="0" t="0" r="8890" b="0"/>
                  <wp:docPr id="93" name="Graphic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725682" cy="2562734"/>
                          </a:xfrm>
                          <a:prstGeom prst="rect">
                            <a:avLst/>
                          </a:prstGeom>
                        </pic:spPr>
                      </pic:pic>
                    </a:graphicData>
                  </a:graphic>
                </wp:inline>
              </w:drawing>
            </w:r>
          </w:p>
        </w:tc>
        <w:tc>
          <w:tcPr>
            <w:tcW w:w="1996" w:type="dxa"/>
            <w:gridSpan w:val="2"/>
            <w:tcBorders>
              <w:left w:val="single" w:sz="4" w:space="0" w:color="D9D9D9" w:themeColor="background1" w:themeShade="D9"/>
            </w:tcBorders>
          </w:tcPr>
          <w:p w14:paraId="0794407B" w14:textId="77777777" w:rsidR="00501259" w:rsidRDefault="00501259">
            <w:pPr>
              <w:pStyle w:val="Margin"/>
            </w:pPr>
          </w:p>
        </w:tc>
      </w:tr>
      <w:tr w:rsidR="00501259" w:rsidRPr="004113C7" w14:paraId="54E00EBC" w14:textId="77777777">
        <w:tblPrEx>
          <w:tblLook w:val="04A0" w:firstRow="1" w:lastRow="0" w:firstColumn="1" w:lastColumn="0" w:noHBand="0" w:noVBand="1"/>
        </w:tblPrEx>
        <w:trPr>
          <w:gridAfter w:val="1"/>
          <w:wAfter w:w="1985" w:type="dxa"/>
          <w:trHeight w:val="454"/>
        </w:trPr>
        <w:tc>
          <w:tcPr>
            <w:tcW w:w="7654" w:type="dxa"/>
            <w:gridSpan w:val="3"/>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0826D5AD" w14:textId="188A4001" w:rsidR="00501259" w:rsidRPr="00930821" w:rsidRDefault="005769C6">
            <w:pPr>
              <w:pStyle w:val="Graphic"/>
              <w:tabs>
                <w:tab w:val="left" w:pos="540"/>
                <w:tab w:val="right" w:pos="7438"/>
              </w:tabs>
              <w:jc w:val="both"/>
              <w:rPr>
                <w:szCs w:val="24"/>
                <w:lang w:val="en-US"/>
              </w:rPr>
            </w:pPr>
            <w:r w:rsidRPr="00930821">
              <w:rPr>
                <w:b/>
                <w:lang w:val="en-US"/>
              </w:rPr>
              <w:t xml:space="preserve">Since </w:t>
            </w:r>
            <w:r w:rsidRPr="00930821">
              <w:rPr>
                <w:lang w:val="en-US"/>
              </w:rPr>
              <w:t xml:space="preserve"> </w:t>
            </w:r>
            <w:r w:rsidRPr="00930821">
              <w:rPr>
                <w:i/>
                <w:lang w:val="en-US"/>
              </w:rPr>
              <w:t>currency</w:t>
            </w:r>
            <w:r w:rsidRPr="00930821">
              <w:rPr>
                <w:lang w:val="en-US"/>
              </w:rPr>
              <w:t xml:space="preserve"> is created as a system property, each value MUST have a currency. The system automatically creates the proficiency </w:t>
            </w:r>
            <w:r w:rsidRPr="00930821">
              <w:rPr>
                <w:i/>
                <w:lang w:val="en-US"/>
              </w:rPr>
              <w:t>#</w:t>
            </w:r>
            <w:r w:rsidRPr="00930821">
              <w:rPr>
                <w:lang w:val="en-US"/>
              </w:rPr>
              <w:t>. A currency must also be assigned to this.</w:t>
            </w:r>
          </w:p>
        </w:tc>
      </w:tr>
      <w:tr w:rsidR="00501259" w14:paraId="2DB04283"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19BD48E7" w14:textId="6C16C7FE" w:rsidR="00501259" w:rsidRPr="00930821" w:rsidRDefault="005769C6">
            <w:pPr>
              <w:tabs>
                <w:tab w:val="left" w:pos="3060"/>
                <w:tab w:val="right" w:pos="7438"/>
              </w:tabs>
              <w:jc w:val="both"/>
              <w:rPr>
                <w:lang w:val="en-US"/>
              </w:rPr>
            </w:pPr>
            <w:r w:rsidRPr="00930821">
              <w:rPr>
                <w:lang w:val="en-US"/>
              </w:rPr>
              <w:t xml:space="preserve">In the list of dimensions, go to the </w:t>
            </w:r>
            <w:r w:rsidRPr="00930821">
              <w:rPr>
                <w:i/>
                <w:lang w:val="en-US"/>
              </w:rPr>
              <w:t>Customer</w:t>
            </w:r>
            <w:r w:rsidRPr="00930821">
              <w:rPr>
                <w:lang w:val="en-US"/>
              </w:rPr>
              <w:t xml:space="preserve"> </w:t>
            </w:r>
            <w:r w:rsidRPr="00930821">
              <w:rPr>
                <w:i/>
                <w:lang w:val="en-US"/>
              </w:rPr>
              <w:t>type</w:t>
            </w:r>
            <w:r w:rsidRPr="00930821">
              <w:rPr>
                <w:lang w:val="en-US"/>
              </w:rPr>
              <w:t xml:space="preserve"> and choose </w:t>
            </w:r>
            <w:r w:rsidRPr="00930821">
              <w:rPr>
                <w:b/>
                <w:lang w:val="en-US"/>
              </w:rPr>
              <w:t xml:space="preserve">Edit Dimension </w:t>
            </w:r>
            <w:proofErr w:type="gramStart"/>
            <w:r w:rsidRPr="00930821">
              <w:rPr>
                <w:b/>
                <w:lang w:val="en-US"/>
              </w:rPr>
              <w:t>Table</w:t>
            </w:r>
            <w:r w:rsidRPr="00930821">
              <w:rPr>
                <w:lang w:val="en-US"/>
              </w:rPr>
              <w:t xml:space="preserve"> </w:t>
            </w:r>
            <w:proofErr w:type="gramEnd"/>
            <w:r>
              <w:rPr>
                <w:noProof/>
              </w:rPr>
              <w:drawing>
                <wp:inline distT="0" distB="0" distL="0" distR="0" wp14:anchorId="3EACC605" wp14:editId="053589E8">
                  <wp:extent cx="228632" cy="209579"/>
                  <wp:effectExtent l="0" t="0" r="0" b="0"/>
                  <wp:docPr id="97" name="Graphic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8632" cy="209579"/>
                          </a:xfrm>
                          <a:prstGeom prst="rect">
                            <a:avLst/>
                          </a:prstGeom>
                        </pic:spPr>
                      </pic:pic>
                    </a:graphicData>
                  </a:graphic>
                </wp:inline>
              </w:drawing>
            </w:r>
            <w:r w:rsidRPr="00930821">
              <w:rPr>
                <w:lang w:val="en-US"/>
              </w:rPr>
              <w:t>.</w:t>
            </w:r>
          </w:p>
        </w:tc>
        <w:tc>
          <w:tcPr>
            <w:tcW w:w="1996" w:type="dxa"/>
            <w:gridSpan w:val="2"/>
            <w:tcBorders>
              <w:left w:val="single" w:sz="4" w:space="0" w:color="D9D9D9" w:themeColor="background1" w:themeShade="D9"/>
            </w:tcBorders>
          </w:tcPr>
          <w:p w14:paraId="0DA27D5E" w14:textId="7CA75603" w:rsidR="00501259" w:rsidRDefault="005769C6">
            <w:pPr>
              <w:pStyle w:val="Margin"/>
            </w:pPr>
            <w:r w:rsidRPr="00930821">
              <w:rPr>
                <w:lang w:val="en-US"/>
              </w:rPr>
              <w:br/>
              <w:t xml:space="preserve"> </w:t>
            </w:r>
            <w:r>
              <w:t>Edit Dimension Table</w:t>
            </w:r>
          </w:p>
        </w:tc>
      </w:tr>
      <w:tr w:rsidR="00501259" w14:paraId="4863F8F3"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36BC66D5" w14:textId="72124B4F" w:rsidR="00501259" w:rsidRDefault="005769C6">
            <w:pPr>
              <w:tabs>
                <w:tab w:val="left" w:pos="3060"/>
                <w:tab w:val="right" w:pos="7438"/>
              </w:tabs>
              <w:jc w:val="both"/>
            </w:pPr>
            <w:r>
              <w:rPr>
                <w:noProof/>
              </w:rPr>
              <w:lastRenderedPageBreak/>
              <w:drawing>
                <wp:inline distT="0" distB="0" distL="0" distR="0" wp14:anchorId="42E00AD5" wp14:editId="0037CDE7">
                  <wp:extent cx="4654599" cy="1263454"/>
                  <wp:effectExtent l="0" t="0" r="0" b="0"/>
                  <wp:docPr id="95" name="Graphic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657750" cy="1264309"/>
                          </a:xfrm>
                          <a:prstGeom prst="rect">
                            <a:avLst/>
                          </a:prstGeom>
                        </pic:spPr>
                      </pic:pic>
                    </a:graphicData>
                  </a:graphic>
                </wp:inline>
              </w:drawing>
            </w:r>
          </w:p>
        </w:tc>
        <w:tc>
          <w:tcPr>
            <w:tcW w:w="1996" w:type="dxa"/>
            <w:gridSpan w:val="2"/>
            <w:tcBorders>
              <w:left w:val="single" w:sz="4" w:space="0" w:color="D9D9D9" w:themeColor="background1" w:themeShade="D9"/>
            </w:tcBorders>
          </w:tcPr>
          <w:p w14:paraId="74C1C308" w14:textId="77777777" w:rsidR="00501259" w:rsidRDefault="00501259">
            <w:pPr>
              <w:pStyle w:val="Margin"/>
            </w:pPr>
          </w:p>
        </w:tc>
      </w:tr>
      <w:tr w:rsidR="00501259" w14:paraId="1FE4DED9"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6A2E78CB" w14:textId="576182F1" w:rsidR="00501259" w:rsidRPr="00930821" w:rsidRDefault="005769C6">
            <w:pPr>
              <w:tabs>
                <w:tab w:val="left" w:pos="3060"/>
                <w:tab w:val="right" w:pos="7438"/>
              </w:tabs>
              <w:jc w:val="both"/>
              <w:rPr>
                <w:lang w:val="en-US"/>
              </w:rPr>
            </w:pPr>
            <w:r w:rsidRPr="00930821">
              <w:rPr>
                <w:lang w:val="en-US"/>
              </w:rPr>
              <w:t xml:space="preserve">For entry </w:t>
            </w:r>
            <w:r w:rsidRPr="00930821">
              <w:rPr>
                <w:i/>
                <w:lang w:val="en-US"/>
              </w:rPr>
              <w:t>#</w:t>
            </w:r>
            <w:r w:rsidRPr="00930821">
              <w:rPr>
                <w:lang w:val="en-US"/>
              </w:rPr>
              <w:t xml:space="preserve">, enter </w:t>
            </w:r>
            <w:r w:rsidRPr="00930821">
              <w:rPr>
                <w:b/>
                <w:lang w:val="en-US"/>
              </w:rPr>
              <w:t>USD</w:t>
            </w:r>
            <w:r w:rsidRPr="00930821">
              <w:rPr>
                <w:lang w:val="en-US"/>
              </w:rPr>
              <w:t xml:space="preserve"> under </w:t>
            </w:r>
            <w:r w:rsidRPr="00930821">
              <w:rPr>
                <w:i/>
                <w:lang w:val="en-US"/>
              </w:rPr>
              <w:t>currency</w:t>
            </w:r>
            <w:r w:rsidRPr="00930821">
              <w:rPr>
                <w:lang w:val="en-US"/>
              </w:rPr>
              <w:t>.</w:t>
            </w:r>
          </w:p>
        </w:tc>
        <w:tc>
          <w:tcPr>
            <w:tcW w:w="1996" w:type="dxa"/>
            <w:gridSpan w:val="2"/>
            <w:tcBorders>
              <w:left w:val="single" w:sz="4" w:space="0" w:color="D9D9D9" w:themeColor="background1" w:themeShade="D9"/>
            </w:tcBorders>
          </w:tcPr>
          <w:p w14:paraId="13DCFD0F" w14:textId="5F2D6BDD" w:rsidR="00501259" w:rsidRDefault="005769C6">
            <w:pPr>
              <w:pStyle w:val="Margin"/>
            </w:pPr>
            <w:r w:rsidRPr="00930821">
              <w:rPr>
                <w:lang w:val="en-US"/>
              </w:rPr>
              <w:br/>
            </w:r>
            <w:r>
              <w:t>USD</w:t>
            </w:r>
          </w:p>
        </w:tc>
      </w:tr>
      <w:tr w:rsidR="00501259" w14:paraId="635B787B"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1A27587E" w14:textId="17950DF2" w:rsidR="00501259" w:rsidRDefault="005769C6">
            <w:pPr>
              <w:tabs>
                <w:tab w:val="left" w:pos="3060"/>
                <w:tab w:val="right" w:pos="7438"/>
              </w:tabs>
              <w:jc w:val="center"/>
            </w:pPr>
            <w:r>
              <w:rPr>
                <w:noProof/>
              </w:rPr>
              <w:drawing>
                <wp:inline distT="0" distB="0" distL="0" distR="0" wp14:anchorId="4C44B4E3" wp14:editId="68C13EB0">
                  <wp:extent cx="4531507" cy="1735847"/>
                  <wp:effectExtent l="0" t="0" r="2540" b="0"/>
                  <wp:docPr id="96" name="Graphic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539006" cy="1738720"/>
                          </a:xfrm>
                          <a:prstGeom prst="rect">
                            <a:avLst/>
                          </a:prstGeom>
                        </pic:spPr>
                      </pic:pic>
                    </a:graphicData>
                  </a:graphic>
                </wp:inline>
              </w:drawing>
            </w:r>
          </w:p>
        </w:tc>
        <w:tc>
          <w:tcPr>
            <w:tcW w:w="1996" w:type="dxa"/>
            <w:gridSpan w:val="2"/>
            <w:tcBorders>
              <w:left w:val="single" w:sz="4" w:space="0" w:color="D9D9D9" w:themeColor="background1" w:themeShade="D9"/>
            </w:tcBorders>
          </w:tcPr>
          <w:p w14:paraId="44AAF50F" w14:textId="77777777" w:rsidR="00501259" w:rsidRDefault="00501259">
            <w:pPr>
              <w:pStyle w:val="Margin"/>
            </w:pPr>
          </w:p>
          <w:p w14:paraId="727A92B7" w14:textId="4781984A" w:rsidR="00501259" w:rsidRDefault="00501259">
            <w:pPr>
              <w:pStyle w:val="Margin"/>
              <w:rPr>
                <w:color w:val="FF0000"/>
              </w:rPr>
            </w:pPr>
          </w:p>
        </w:tc>
      </w:tr>
      <w:tr w:rsidR="00501259" w:rsidRPr="004113C7" w14:paraId="2E2E7C5B"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7ED41BC8" w14:textId="21C2BAD7" w:rsidR="00501259" w:rsidRDefault="005769C6">
            <w:pPr>
              <w:tabs>
                <w:tab w:val="left" w:pos="3060"/>
                <w:tab w:val="right" w:pos="7438"/>
              </w:tabs>
              <w:jc w:val="both"/>
            </w:pPr>
            <w:r w:rsidRPr="00930821">
              <w:rPr>
                <w:lang w:val="en-US"/>
              </w:rPr>
              <w:t xml:space="preserve">Now create the following hierarchy for your Customer dimension. In the right </w:t>
            </w:r>
            <w:r w:rsidRPr="00930821">
              <w:rPr>
                <w:i/>
                <w:lang w:val="en-US"/>
              </w:rPr>
              <w:t xml:space="preserve">dimension </w:t>
            </w:r>
            <w:r w:rsidRPr="00930821">
              <w:rPr>
                <w:lang w:val="en-US"/>
              </w:rPr>
              <w:t xml:space="preserve"> window, scroll to the Hierarchies section</w:t>
            </w:r>
            <w:r w:rsidRPr="00930821">
              <w:rPr>
                <w:i/>
                <w:lang w:val="en-US"/>
              </w:rPr>
              <w:t>.</w:t>
            </w:r>
            <w:r w:rsidRPr="00930821">
              <w:rPr>
                <w:lang w:val="en-US"/>
              </w:rPr>
              <w:t xml:space="preserve"> </w:t>
            </w:r>
            <w:r>
              <w:t xml:space="preserve">Click Create </w:t>
            </w:r>
            <w:r>
              <w:rPr>
                <w:b/>
              </w:rPr>
              <w:t>Hierarchy</w:t>
            </w:r>
            <w:r>
              <w:rPr>
                <w:i/>
              </w:rPr>
              <w:t xml:space="preserve"> </w:t>
            </w:r>
            <w:r>
              <w:t xml:space="preserve"> and choose</w:t>
            </w:r>
            <w:r>
              <w:rPr>
                <w:i/>
              </w:rPr>
              <w:t xml:space="preserve"> </w:t>
            </w:r>
            <w:r>
              <w:t xml:space="preserve"> </w:t>
            </w:r>
            <w:r>
              <w:rPr>
                <w:b/>
              </w:rPr>
              <w:t>Level-Based Hierarchy</w:t>
            </w:r>
            <w:r>
              <w:rPr>
                <w:i/>
              </w:rPr>
              <w:t>.</w:t>
            </w:r>
          </w:p>
        </w:tc>
        <w:tc>
          <w:tcPr>
            <w:tcW w:w="1996" w:type="dxa"/>
            <w:gridSpan w:val="2"/>
            <w:tcBorders>
              <w:left w:val="single" w:sz="4" w:space="0" w:color="D9D9D9" w:themeColor="background1" w:themeShade="D9"/>
            </w:tcBorders>
          </w:tcPr>
          <w:p w14:paraId="59763406" w14:textId="4920B595" w:rsidR="00501259" w:rsidRPr="00930821" w:rsidRDefault="005769C6">
            <w:pPr>
              <w:pStyle w:val="Margin"/>
              <w:rPr>
                <w:lang w:val="en-US"/>
              </w:rPr>
            </w:pPr>
            <w:r w:rsidRPr="00930821">
              <w:rPr>
                <w:lang w:val="en-US"/>
              </w:rPr>
              <w:br/>
              <w:t xml:space="preserve"> Create Hierarchy</w:t>
            </w:r>
          </w:p>
          <w:p w14:paraId="2A3AD5F2" w14:textId="26B6AD3D" w:rsidR="00501259" w:rsidRPr="00930821" w:rsidRDefault="005769C6">
            <w:pPr>
              <w:pStyle w:val="Margin"/>
              <w:rPr>
                <w:lang w:val="en-US"/>
              </w:rPr>
            </w:pPr>
            <w:r w:rsidRPr="00930821">
              <w:rPr>
                <w:lang w:val="en-US"/>
              </w:rPr>
              <w:t>Level-Based Hierarchy</w:t>
            </w:r>
          </w:p>
        </w:tc>
      </w:tr>
      <w:tr w:rsidR="00501259" w14:paraId="1F7315F3"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42811DA1" w14:textId="22752BFF" w:rsidR="00501259" w:rsidRDefault="005769C6">
            <w:pPr>
              <w:tabs>
                <w:tab w:val="left" w:pos="3060"/>
                <w:tab w:val="right" w:pos="7438"/>
              </w:tabs>
              <w:jc w:val="center"/>
            </w:pPr>
            <w:r>
              <w:rPr>
                <w:noProof/>
              </w:rPr>
              <w:drawing>
                <wp:inline distT="0" distB="0" distL="0" distR="0" wp14:anchorId="04258C0A" wp14:editId="2F7A0A2A">
                  <wp:extent cx="4716145" cy="3200400"/>
                  <wp:effectExtent l="0" t="0" r="8255" b="0"/>
                  <wp:docPr id="98" name="Graphic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716145" cy="3200400"/>
                          </a:xfrm>
                          <a:prstGeom prst="rect">
                            <a:avLst/>
                          </a:prstGeom>
                        </pic:spPr>
                      </pic:pic>
                    </a:graphicData>
                  </a:graphic>
                </wp:inline>
              </w:drawing>
            </w:r>
          </w:p>
        </w:tc>
        <w:tc>
          <w:tcPr>
            <w:tcW w:w="1996" w:type="dxa"/>
            <w:gridSpan w:val="2"/>
            <w:tcBorders>
              <w:left w:val="single" w:sz="4" w:space="0" w:color="D9D9D9" w:themeColor="background1" w:themeShade="D9"/>
            </w:tcBorders>
          </w:tcPr>
          <w:p w14:paraId="6E5A7623" w14:textId="77777777" w:rsidR="00501259" w:rsidRDefault="00501259">
            <w:pPr>
              <w:pStyle w:val="Margin"/>
            </w:pPr>
          </w:p>
        </w:tc>
      </w:tr>
      <w:tr w:rsidR="00501259" w14:paraId="14E91ADE"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69E982A4" w14:textId="20767D1A" w:rsidR="00501259" w:rsidRDefault="005769C6">
            <w:pPr>
              <w:tabs>
                <w:tab w:val="left" w:pos="3060"/>
                <w:tab w:val="right" w:pos="7438"/>
              </w:tabs>
              <w:jc w:val="both"/>
            </w:pPr>
            <w:r>
              <w:t xml:space="preserve">Then click </w:t>
            </w:r>
            <w:r>
              <w:rPr>
                <w:noProof/>
              </w:rPr>
              <w:drawing>
                <wp:inline distT="0" distB="0" distL="0" distR="0" wp14:anchorId="3F5F4DA0" wp14:editId="32DCC57D">
                  <wp:extent cx="264319" cy="200025"/>
                  <wp:effectExtent l="0" t="0" r="2540" b="0"/>
                  <wp:docPr id="933" name="Graphic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66960" cy="202023"/>
                          </a:xfrm>
                          <a:prstGeom prst="rect">
                            <a:avLst/>
                          </a:prstGeom>
                        </pic:spPr>
                      </pic:pic>
                    </a:graphicData>
                  </a:graphic>
                </wp:inline>
              </w:drawing>
            </w:r>
          </w:p>
        </w:tc>
        <w:tc>
          <w:tcPr>
            <w:tcW w:w="1996" w:type="dxa"/>
            <w:gridSpan w:val="2"/>
            <w:tcBorders>
              <w:left w:val="single" w:sz="4" w:space="0" w:color="D9D9D9" w:themeColor="background1" w:themeShade="D9"/>
            </w:tcBorders>
          </w:tcPr>
          <w:p w14:paraId="330EE2E8" w14:textId="77777777" w:rsidR="00501259" w:rsidRDefault="00501259">
            <w:pPr>
              <w:pStyle w:val="Margin"/>
            </w:pPr>
          </w:p>
          <w:p w14:paraId="3E45C025" w14:textId="52672F30" w:rsidR="00501259" w:rsidRDefault="005769C6">
            <w:pPr>
              <w:pStyle w:val="Margin"/>
            </w:pPr>
            <w:r>
              <w:t>Ok then</w:t>
            </w:r>
          </w:p>
        </w:tc>
      </w:tr>
      <w:tr w:rsidR="00501259" w14:paraId="0F05D6E3"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7456C630" w14:textId="4314D26A" w:rsidR="00501259" w:rsidRPr="00930821" w:rsidRDefault="005769C6">
            <w:pPr>
              <w:pStyle w:val="StandardWeb"/>
              <w:tabs>
                <w:tab w:val="left" w:pos="3060"/>
                <w:tab w:val="right" w:pos="7438"/>
              </w:tabs>
              <w:jc w:val="both"/>
              <w:rPr>
                <w:lang w:val="en-US"/>
              </w:rPr>
            </w:pPr>
            <w:r w:rsidRPr="00930821">
              <w:rPr>
                <w:lang w:val="en-US"/>
              </w:rPr>
              <w:t xml:space="preserve">To return to the dimension view, choose </w:t>
            </w:r>
            <w:r w:rsidRPr="00930821">
              <w:rPr>
                <w:b/>
                <w:lang w:val="en-US"/>
              </w:rPr>
              <w:t>Back</w:t>
            </w:r>
            <w:r w:rsidRPr="00930821">
              <w:rPr>
                <w:lang w:val="en-US"/>
              </w:rPr>
              <w:t xml:space="preserve"> in the header area.</w:t>
            </w:r>
          </w:p>
        </w:tc>
        <w:tc>
          <w:tcPr>
            <w:tcW w:w="1996" w:type="dxa"/>
            <w:gridSpan w:val="2"/>
            <w:tcBorders>
              <w:left w:val="single" w:sz="4" w:space="0" w:color="D9D9D9" w:themeColor="background1" w:themeShade="D9"/>
            </w:tcBorders>
          </w:tcPr>
          <w:p w14:paraId="3FFE04AA" w14:textId="59215C8B" w:rsidR="00501259" w:rsidRDefault="005769C6">
            <w:pPr>
              <w:pStyle w:val="Margin"/>
            </w:pPr>
            <w:r w:rsidRPr="00930821">
              <w:rPr>
                <w:lang w:val="en-US"/>
              </w:rPr>
              <w:br/>
            </w:r>
            <w:r>
              <w:t>Back</w:t>
            </w:r>
          </w:p>
        </w:tc>
      </w:tr>
      <w:tr w:rsidR="00501259" w14:paraId="1BDD02FD"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43476B97" w14:textId="35B9AF17" w:rsidR="00501259" w:rsidRPr="00930821" w:rsidRDefault="005769C6">
            <w:pPr>
              <w:tabs>
                <w:tab w:val="left" w:pos="3060"/>
                <w:tab w:val="right" w:pos="7438"/>
              </w:tabs>
              <w:jc w:val="both"/>
              <w:rPr>
                <w:lang w:val="en-US"/>
              </w:rPr>
            </w:pPr>
            <w:r w:rsidRPr="00930821">
              <w:rPr>
                <w:szCs w:val="24"/>
                <w:lang w:val="en-US"/>
              </w:rPr>
              <w:t>Save your model before p</w:t>
            </w:r>
            <w:r>
              <w:rPr>
                <w:szCs w:val="24"/>
                <w:lang w:val="en-US"/>
              </w:rPr>
              <w:t>roceeding. To do this, click</w:t>
            </w:r>
            <w:r w:rsidRPr="00930821">
              <w:rPr>
                <w:lang w:val="en-US"/>
              </w:rPr>
              <w:t xml:space="preserve"> </w:t>
            </w:r>
            <w:r w:rsidRPr="00930821">
              <w:rPr>
                <w:b/>
                <w:lang w:val="en-US"/>
              </w:rPr>
              <w:t xml:space="preserve">Save </w:t>
            </w:r>
            <w:r w:rsidRPr="00930821">
              <w:rPr>
                <w:lang w:val="en-US"/>
              </w:rPr>
              <w:t xml:space="preserve"> </w:t>
            </w:r>
            <w:r>
              <w:rPr>
                <w:noProof/>
              </w:rPr>
              <w:drawing>
                <wp:inline distT="0" distB="0" distL="0" distR="0" wp14:anchorId="3FDC5A8F" wp14:editId="038AEBEE">
                  <wp:extent cx="228632" cy="209579"/>
                  <wp:effectExtent l="0" t="0" r="0" b="0"/>
                  <wp:docPr id="20" name="Graphic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8632" cy="209579"/>
                          </a:xfrm>
                          <a:prstGeom prst="rect">
                            <a:avLst/>
                          </a:prstGeom>
                        </pic:spPr>
                      </pic:pic>
                    </a:graphicData>
                  </a:graphic>
                </wp:inline>
              </w:drawing>
            </w:r>
            <w:r w:rsidRPr="00930821">
              <w:rPr>
                <w:lang w:val="en-US"/>
              </w:rPr>
              <w:t xml:space="preserve"> icon in the </w:t>
            </w:r>
            <w:r w:rsidRPr="00930821">
              <w:rPr>
                <w:rStyle w:val="Hervorhebung"/>
                <w:lang w:val="en-US"/>
              </w:rPr>
              <w:t>General</w:t>
            </w:r>
            <w:r w:rsidRPr="00930821">
              <w:rPr>
                <w:lang w:val="en-US"/>
              </w:rPr>
              <w:t xml:space="preserve"> area of the ribbon</w:t>
            </w:r>
            <w:r w:rsidRPr="00930821">
              <w:rPr>
                <w:szCs w:val="24"/>
                <w:lang w:val="en-US"/>
              </w:rPr>
              <w:t>.</w:t>
            </w:r>
          </w:p>
        </w:tc>
        <w:tc>
          <w:tcPr>
            <w:tcW w:w="1996" w:type="dxa"/>
            <w:gridSpan w:val="2"/>
            <w:tcBorders>
              <w:left w:val="single" w:sz="4" w:space="0" w:color="D9D9D9" w:themeColor="background1" w:themeShade="D9"/>
            </w:tcBorders>
          </w:tcPr>
          <w:p w14:paraId="4FAD2682" w14:textId="77777777" w:rsidR="00501259" w:rsidRPr="00930821" w:rsidRDefault="00501259">
            <w:pPr>
              <w:pStyle w:val="Margin"/>
              <w:rPr>
                <w:rFonts w:cs="Arial"/>
                <w:lang w:val="en-US"/>
              </w:rPr>
            </w:pPr>
          </w:p>
          <w:p w14:paraId="25F750A1" w14:textId="40AB1667" w:rsidR="00501259" w:rsidRDefault="005769C6">
            <w:pPr>
              <w:pStyle w:val="P68B1DB1-Margin8"/>
            </w:pPr>
            <w:r>
              <w:t>Save</w:t>
            </w:r>
          </w:p>
        </w:tc>
      </w:tr>
      <w:tr w:rsidR="00501259" w:rsidRPr="004113C7" w14:paraId="798A9026"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DE9D9" w:themeFill="accent6" w:themeFillTint="33"/>
          </w:tcPr>
          <w:p w14:paraId="25A6B715" w14:textId="5BE6414F" w:rsidR="00501259" w:rsidRPr="00930821" w:rsidRDefault="005769C6">
            <w:pPr>
              <w:tabs>
                <w:tab w:val="left" w:pos="3060"/>
                <w:tab w:val="right" w:pos="7438"/>
              </w:tabs>
              <w:jc w:val="both"/>
              <w:rPr>
                <w:szCs w:val="24"/>
                <w:lang w:val="en-US"/>
              </w:rPr>
            </w:pPr>
            <w:r w:rsidRPr="00930821">
              <w:rPr>
                <w:b/>
                <w:szCs w:val="24"/>
                <w:lang w:val="en-US"/>
              </w:rPr>
              <w:lastRenderedPageBreak/>
              <w:t>Question</w:t>
            </w:r>
            <w:r w:rsidRPr="00930821">
              <w:rPr>
                <w:szCs w:val="24"/>
                <w:lang w:val="en-US"/>
              </w:rPr>
              <w:t xml:space="preserve"> </w:t>
            </w:r>
            <w:r w:rsidRPr="00930821">
              <w:rPr>
                <w:lang w:val="en-US"/>
              </w:rPr>
              <w:t xml:space="preserve"> Does a city hierarchy level make sense in the Customer dimension? </w:t>
            </w:r>
          </w:p>
        </w:tc>
        <w:tc>
          <w:tcPr>
            <w:tcW w:w="1996" w:type="dxa"/>
            <w:gridSpan w:val="2"/>
            <w:tcBorders>
              <w:left w:val="single" w:sz="4" w:space="0" w:color="D9D9D9" w:themeColor="background1" w:themeShade="D9"/>
            </w:tcBorders>
            <w:shd w:val="clear" w:color="auto" w:fill="auto"/>
          </w:tcPr>
          <w:p w14:paraId="07CA5E26" w14:textId="77777777" w:rsidR="00501259" w:rsidRPr="00930821" w:rsidRDefault="00501259">
            <w:pPr>
              <w:pStyle w:val="Margin"/>
              <w:rPr>
                <w:rFonts w:cs="Arial"/>
                <w:lang w:val="en-US"/>
              </w:rPr>
            </w:pPr>
          </w:p>
        </w:tc>
      </w:tr>
      <w:tr w:rsidR="00501259" w14:paraId="5BF72993"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6EC4798F" w14:textId="0A0D6A75" w:rsidR="00501259" w:rsidRDefault="005769C6">
            <w:pPr>
              <w:pStyle w:val="StandardWeb"/>
              <w:tabs>
                <w:tab w:val="left" w:pos="3060"/>
                <w:tab w:val="right" w:pos="7438"/>
              </w:tabs>
              <w:jc w:val="right"/>
            </w:pPr>
            <w:r>
              <w:rPr>
                <w:noProof/>
              </w:rPr>
              <mc:AlternateContent>
                <mc:Choice Requires="wps">
                  <w:drawing>
                    <wp:inline distT="0" distB="0" distL="0" distR="0" wp14:anchorId="3FB9CD7D" wp14:editId="560D1D15">
                      <wp:extent cx="144145" cy="144145"/>
                      <wp:effectExtent l="13970" t="12700" r="13335" b="5080"/>
                      <wp:docPr id="18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064F4F5F" id="Rectangle 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">
                      <w10:anchorlock/>
                    </v:rect>
                  </w:pict>
                </mc:Fallback>
              </mc:AlternateContent>
            </w:r>
          </w:p>
        </w:tc>
        <w:tc>
          <w:tcPr>
            <w:tcW w:w="1996" w:type="dxa"/>
            <w:gridSpan w:val="2"/>
            <w:tcBorders>
              <w:left w:val="single" w:sz="4" w:space="0" w:color="D9D9D9" w:themeColor="background1" w:themeShade="D9"/>
            </w:tcBorders>
          </w:tcPr>
          <w:p w14:paraId="02784B8E" w14:textId="77777777" w:rsidR="00501259" w:rsidRDefault="00501259">
            <w:pPr>
              <w:pStyle w:val="Margin"/>
            </w:pPr>
          </w:p>
        </w:tc>
      </w:tr>
    </w:tbl>
    <w:p w14:paraId="41F4663D" w14:textId="77777777" w:rsidR="00501259" w:rsidRDefault="00501259">
      <w:pPr>
        <w:spacing w:before="0" w:after="0"/>
      </w:pPr>
    </w:p>
    <w:p w14:paraId="58030BA0" w14:textId="77777777" w:rsidR="00501259" w:rsidRDefault="005769C6">
      <w:pPr>
        <w:spacing w:before="0" w:after="0"/>
      </w:pPr>
      <w:r>
        <w:br w:type="page"/>
      </w:r>
    </w:p>
    <w:tbl>
      <w:tblPr>
        <w:tblpPr w:leftFromText="142" w:rightFromText="142" w:vertAnchor="text" w:tblpY="1"/>
        <w:tblOverlap w:val="never"/>
        <w:tblW w:w="9639" w:type="dxa"/>
        <w:tblLayout w:type="fixed"/>
        <w:tblLook w:val="01E0" w:firstRow="1" w:lastRow="1" w:firstColumn="1" w:lastColumn="1" w:noHBand="0" w:noVBand="0"/>
      </w:tblPr>
      <w:tblGrid>
        <w:gridCol w:w="1148"/>
        <w:gridCol w:w="6495"/>
        <w:gridCol w:w="1996"/>
      </w:tblGrid>
      <w:tr w:rsidR="00501259" w14:paraId="431EE696" w14:textId="77777777">
        <w:trPr>
          <w:trHeight w:val="850"/>
        </w:trPr>
        <w:tc>
          <w:tcPr>
            <w:tcW w:w="1148" w:type="dxa"/>
          </w:tcPr>
          <w:p w14:paraId="07E1CE52" w14:textId="77777777" w:rsidR="00501259" w:rsidRDefault="005769C6">
            <w:pPr>
              <w:spacing w:before="0"/>
              <w:jc w:val="right"/>
            </w:pPr>
            <w:r>
              <w:lastRenderedPageBreak/>
              <w:br w:type="page"/>
            </w:r>
            <w:r>
              <w:br w:type="page"/>
            </w:r>
            <w:r>
              <w:rPr>
                <w:noProof/>
              </w:rPr>
              <mc:AlternateContent>
                <mc:Choice Requires="wps">
                  <w:drawing>
                    <wp:inline distT="0" distB="0" distL="0" distR="0" wp14:anchorId="7E1BB6DF" wp14:editId="08437523">
                      <wp:extent cx="265430" cy="247650"/>
                      <wp:effectExtent l="0" t="635" r="3175" b="0"/>
                      <wp:docPr id="6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EA2F98" id="Rectangle 13"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" fillcolor="#943634" stroked="f">
                      <w10:anchorlock/>
                    </v:rect>
                  </w:pict>
                </mc:Fallback>
              </mc:AlternateContent>
            </w:r>
          </w:p>
        </w:tc>
        <w:tc>
          <w:tcPr>
            <w:tcW w:w="8491" w:type="dxa"/>
            <w:gridSpan w:val="2"/>
          </w:tcPr>
          <w:p w14:paraId="7CB4E76B" w14:textId="14D300FF" w:rsidR="00501259" w:rsidRDefault="005769C6">
            <w:pPr>
              <w:pStyle w:val="berschrift1"/>
              <w:tabs>
                <w:tab w:val="left" w:pos="0"/>
              </w:tabs>
              <w:rPr>
                <w:rFonts w:ascii="Times New Roman" w:hAnsi="Times New Roman" w:cs="Times New Roman"/>
                <w:sz w:val="24"/>
                <w:szCs w:val="24"/>
              </w:rPr>
            </w:pPr>
            <w:bookmarkStart w:id="7" w:name="_Toc192507544"/>
            <w:r>
              <w:t>Step 6: Change key figures</w:t>
            </w:r>
            <w:bookmarkEnd w:id="7"/>
          </w:p>
        </w:tc>
      </w:tr>
      <w:tr w:rsidR="00501259" w14:paraId="0EE218FF" w14:textId="77777777">
        <w:trPr>
          <w:trHeight w:val="940"/>
        </w:trPr>
        <w:tc>
          <w:tcPr>
            <w:tcW w:w="7643" w:type="dxa"/>
            <w:gridSpan w:val="2"/>
            <w:shd w:val="clear" w:color="auto" w:fill="D9D9D9"/>
          </w:tcPr>
          <w:p w14:paraId="6D1FB598" w14:textId="77777777" w:rsidR="00501259" w:rsidRPr="00930821" w:rsidRDefault="005769C6">
            <w:pPr>
              <w:tabs>
                <w:tab w:val="right" w:pos="9360"/>
              </w:tabs>
              <w:jc w:val="both"/>
              <w:rPr>
                <w:szCs w:val="24"/>
                <w:lang w:val="en-US"/>
              </w:rPr>
            </w:pPr>
            <w:r w:rsidRPr="00930821">
              <w:rPr>
                <w:b/>
                <w:szCs w:val="24"/>
                <w:lang w:val="en-US"/>
              </w:rPr>
              <w:t>Task</w:t>
            </w:r>
            <w:r w:rsidRPr="00930821">
              <w:rPr>
                <w:szCs w:val="24"/>
                <w:lang w:val="en-US"/>
              </w:rPr>
              <w:t xml:space="preserve"> </w:t>
            </w:r>
            <w:r w:rsidRPr="00930821">
              <w:rPr>
                <w:lang w:val="en-US"/>
              </w:rPr>
              <w:t xml:space="preserve"> Change the settings of the key figures.</w:t>
            </w:r>
          </w:p>
          <w:p w14:paraId="5301A258" w14:textId="74868379" w:rsidR="00501259" w:rsidRPr="00930821" w:rsidRDefault="005769C6">
            <w:pPr>
              <w:pStyle w:val="StandardWeb"/>
              <w:autoSpaceDE w:val="0"/>
              <w:autoSpaceDN w:val="0"/>
              <w:adjustRightInd w:val="0"/>
              <w:jc w:val="both"/>
              <w:rPr>
                <w:lang w:val="en-US"/>
              </w:rPr>
            </w:pPr>
            <w:r w:rsidRPr="00930821">
              <w:rPr>
                <w:b/>
                <w:lang w:val="en-US"/>
              </w:rPr>
              <w:t>Description</w:t>
            </w:r>
            <w:r w:rsidRPr="00930821">
              <w:rPr>
                <w:lang w:val="en-US"/>
              </w:rPr>
              <w:t xml:space="preserve"> Change the six key figures and create a calculated key figure.</w:t>
            </w:r>
          </w:p>
        </w:tc>
        <w:tc>
          <w:tcPr>
            <w:tcW w:w="1996" w:type="dxa"/>
            <w:shd w:val="clear" w:color="auto" w:fill="D9D9D9"/>
          </w:tcPr>
          <w:p w14:paraId="00BDDD5E" w14:textId="176EE3AA" w:rsidR="00501259" w:rsidRDefault="005769C6">
            <w:pPr>
              <w:pStyle w:val="StandardWeb"/>
              <w:autoSpaceDE w:val="0"/>
              <w:autoSpaceDN w:val="0"/>
              <w:adjustRightInd w:val="0"/>
              <w:jc w:val="right"/>
              <w:rPr>
                <w:rFonts w:cs="FuturaStd-Book"/>
              </w:rPr>
            </w:pPr>
            <w:r>
              <w:rPr>
                <w:b/>
              </w:rPr>
              <w:t>Time</w:t>
            </w:r>
            <w:r>
              <w:t xml:space="preserve"> 15 min.</w:t>
            </w:r>
          </w:p>
        </w:tc>
      </w:tr>
      <w:tr w:rsidR="00501259" w14:paraId="3314761C" w14:textId="77777777">
        <w:tc>
          <w:tcPr>
            <w:tcW w:w="7643" w:type="dxa"/>
            <w:gridSpan w:val="2"/>
            <w:shd w:val="clear" w:color="auto" w:fill="auto"/>
          </w:tcPr>
          <w:p w14:paraId="12E5AACF" w14:textId="77777777" w:rsidR="00501259" w:rsidRDefault="00501259">
            <w:pPr>
              <w:spacing w:before="0" w:after="0"/>
              <w:rPr>
                <w:szCs w:val="24"/>
              </w:rPr>
            </w:pPr>
          </w:p>
        </w:tc>
        <w:tc>
          <w:tcPr>
            <w:tcW w:w="1996" w:type="dxa"/>
            <w:tcBorders>
              <w:left w:val="nil"/>
            </w:tcBorders>
          </w:tcPr>
          <w:p w14:paraId="0FD680B6" w14:textId="77777777" w:rsidR="00501259" w:rsidRDefault="00501259">
            <w:pPr>
              <w:pStyle w:val="Margin"/>
              <w:rPr>
                <w:rFonts w:ascii="Times New Roman" w:hAnsi="Times New Roman"/>
                <w:sz w:val="24"/>
                <w:szCs w:val="24"/>
              </w:rPr>
            </w:pPr>
          </w:p>
        </w:tc>
      </w:tr>
      <w:tr w:rsidR="00501259" w14:paraId="3D56675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052E4BF7" w14:textId="717813C9" w:rsidR="00501259" w:rsidRPr="00930821" w:rsidRDefault="005769C6">
            <w:pPr>
              <w:pStyle w:val="P68B1DB1-MenuPath11"/>
              <w:ind w:left="0" w:firstLine="0"/>
              <w:jc w:val="both"/>
              <w:rPr>
                <w:szCs w:val="24"/>
                <w:lang w:val="en-US"/>
              </w:rPr>
            </w:pPr>
            <w:r w:rsidRPr="00930821">
              <w:rPr>
                <w:lang w:val="en-US"/>
              </w:rPr>
              <w:t xml:space="preserve">Your </w:t>
            </w:r>
            <w:r w:rsidRPr="00930821">
              <w:rPr>
                <w:i/>
                <w:lang w:val="en-US"/>
              </w:rPr>
              <w:t>### Global Bike (analytic)</w:t>
            </w:r>
            <w:r w:rsidRPr="00930821">
              <w:rPr>
                <w:lang w:val="en-US"/>
              </w:rPr>
              <w:t xml:space="preserve"> model should still be open. If not, restart the </w:t>
            </w:r>
            <w:r w:rsidRPr="00930821">
              <w:rPr>
                <w:i/>
                <w:lang w:val="en-US"/>
              </w:rPr>
              <w:t>Modeler</w:t>
            </w:r>
            <w:r w:rsidRPr="00930821">
              <w:rPr>
                <w:lang w:val="en-US"/>
              </w:rPr>
              <w:t xml:space="preserve"> and open your model.</w:t>
            </w:r>
          </w:p>
        </w:tc>
        <w:tc>
          <w:tcPr>
            <w:tcW w:w="1996" w:type="dxa"/>
            <w:tcBorders>
              <w:left w:val="single" w:sz="4" w:space="0" w:color="D9D9D9" w:themeColor="background1" w:themeShade="D9"/>
            </w:tcBorders>
          </w:tcPr>
          <w:p w14:paraId="29892557" w14:textId="77777777" w:rsidR="00501259" w:rsidRPr="00930821" w:rsidRDefault="00501259">
            <w:pPr>
              <w:pStyle w:val="Margin"/>
              <w:rPr>
                <w:rFonts w:cs="Arial"/>
                <w:lang w:val="en-US"/>
              </w:rPr>
            </w:pPr>
          </w:p>
          <w:p w14:paraId="0D6A3BA6" w14:textId="77777777" w:rsidR="00501259" w:rsidRDefault="005769C6">
            <w:pPr>
              <w:pStyle w:val="P68B1DB1-Margin8"/>
            </w:pPr>
            <w:r>
              <w:t>Initial Screen</w:t>
            </w:r>
          </w:p>
          <w:p w14:paraId="23382E56" w14:textId="77777777" w:rsidR="00501259" w:rsidRDefault="00501259">
            <w:pPr>
              <w:pStyle w:val="Margin"/>
              <w:rPr>
                <w:rFonts w:cs="Arial"/>
              </w:rPr>
            </w:pPr>
          </w:p>
        </w:tc>
      </w:tr>
      <w:tr w:rsidR="00501259" w14:paraId="520566C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94B5DE8" w14:textId="16EFF9C2" w:rsidR="00501259" w:rsidRPr="00930821" w:rsidRDefault="005769C6">
            <w:pPr>
              <w:pStyle w:val="StandardWeb"/>
              <w:jc w:val="both"/>
              <w:rPr>
                <w:lang w:val="en-US"/>
              </w:rPr>
            </w:pPr>
            <w:r w:rsidRPr="00930821">
              <w:rPr>
                <w:lang w:val="en-US"/>
              </w:rPr>
              <w:t xml:space="preserve">Under </w:t>
            </w:r>
            <w:r w:rsidRPr="00930821">
              <w:rPr>
                <w:i/>
                <w:lang w:val="en-US"/>
              </w:rPr>
              <w:t>Measures</w:t>
            </w:r>
            <w:r w:rsidRPr="00930821">
              <w:rPr>
                <w:lang w:val="en-US"/>
              </w:rPr>
              <w:t>, select the measure Revenue_GC by clicking it.</w:t>
            </w:r>
          </w:p>
        </w:tc>
        <w:tc>
          <w:tcPr>
            <w:tcW w:w="1996" w:type="dxa"/>
            <w:tcBorders>
              <w:left w:val="single" w:sz="4" w:space="0" w:color="D9D9D9" w:themeColor="background1" w:themeShade="D9"/>
            </w:tcBorders>
            <w:shd w:val="clear" w:color="auto" w:fill="auto"/>
          </w:tcPr>
          <w:p w14:paraId="5B5E76EE" w14:textId="7F070F3C" w:rsidR="00501259" w:rsidRDefault="005769C6">
            <w:pPr>
              <w:pStyle w:val="Margin"/>
            </w:pPr>
            <w:r w:rsidRPr="00930821">
              <w:rPr>
                <w:lang w:val="en-US"/>
              </w:rPr>
              <w:br/>
            </w:r>
            <w:r>
              <w:t>Revenue_GC</w:t>
            </w:r>
          </w:p>
        </w:tc>
      </w:tr>
      <w:tr w:rsidR="00501259" w:rsidRPr="004113C7" w14:paraId="1F2B8E8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3C57B810" w14:textId="55E8123D" w:rsidR="00501259" w:rsidRPr="00930821" w:rsidRDefault="005769C6">
            <w:pPr>
              <w:pStyle w:val="StandardWeb"/>
              <w:jc w:val="both"/>
              <w:rPr>
                <w:lang w:val="en-US"/>
              </w:rPr>
            </w:pPr>
            <w:r w:rsidRPr="00930821">
              <w:rPr>
                <w:b/>
                <w:lang w:val="en-US"/>
              </w:rPr>
              <w:t>Note</w:t>
            </w:r>
            <w:r w:rsidRPr="00930821">
              <w:rPr>
                <w:lang w:val="en-US"/>
              </w:rPr>
              <w:t xml:space="preserve"> Models in financial and business reporting can have different measures that are reported in both global currency (GC) and local currency (LC). Revenue GC (Global Currency) and Revenue LC (Local Currency) are terms used in financial reporting and in the international business environment. They refer to the display of sales in different currencies.</w:t>
            </w:r>
          </w:p>
        </w:tc>
        <w:tc>
          <w:tcPr>
            <w:tcW w:w="1996" w:type="dxa"/>
            <w:tcBorders>
              <w:left w:val="single" w:sz="4" w:space="0" w:color="D9D9D9" w:themeColor="background1" w:themeShade="D9"/>
            </w:tcBorders>
            <w:shd w:val="clear" w:color="auto" w:fill="auto"/>
          </w:tcPr>
          <w:p w14:paraId="0C3D1A6D" w14:textId="77777777" w:rsidR="00501259" w:rsidRPr="00930821" w:rsidRDefault="00501259">
            <w:pPr>
              <w:pStyle w:val="Margin"/>
              <w:rPr>
                <w:lang w:val="en-US"/>
              </w:rPr>
            </w:pPr>
          </w:p>
        </w:tc>
      </w:tr>
      <w:tr w:rsidR="00501259" w:rsidRPr="004113C7" w14:paraId="2166FA2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6F6E39C3" w14:textId="2310E392" w:rsidR="00501259" w:rsidRPr="00930821" w:rsidRDefault="005769C6">
            <w:pPr>
              <w:pStyle w:val="StandardWeb"/>
              <w:jc w:val="both"/>
              <w:rPr>
                <w:b/>
                <w:lang w:val="en-US"/>
              </w:rPr>
            </w:pPr>
            <w:r w:rsidRPr="00930821">
              <w:rPr>
                <w:b/>
                <w:lang w:val="en-US"/>
              </w:rPr>
              <w:t xml:space="preserve">Revenue GC (Global Currency): </w:t>
            </w:r>
            <w:r w:rsidRPr="00930821">
              <w:rPr>
                <w:lang w:val="en-US"/>
              </w:rPr>
              <w:t xml:space="preserve"> Refers to the recording and reporting of sales in a single, global currency, often referred to as consolidation currency. This currency is used to standardize the financial performance of a multinational company so that financial information is comparable across different countries and regions. A strong and stable currency such as the US dollar or the euro is often used for this purpose. The conversion is done using exchange rates to transfer local sales to this global currency.</w:t>
            </w:r>
          </w:p>
        </w:tc>
        <w:tc>
          <w:tcPr>
            <w:tcW w:w="1996" w:type="dxa"/>
            <w:tcBorders>
              <w:left w:val="single" w:sz="4" w:space="0" w:color="D9D9D9" w:themeColor="background1" w:themeShade="D9"/>
            </w:tcBorders>
            <w:shd w:val="clear" w:color="auto" w:fill="auto"/>
          </w:tcPr>
          <w:p w14:paraId="72AAE6D9" w14:textId="77777777" w:rsidR="00501259" w:rsidRPr="00930821" w:rsidRDefault="00501259">
            <w:pPr>
              <w:pStyle w:val="Margin"/>
              <w:rPr>
                <w:lang w:val="en-US"/>
              </w:rPr>
            </w:pPr>
          </w:p>
        </w:tc>
      </w:tr>
      <w:tr w:rsidR="00501259" w:rsidRPr="004113C7" w14:paraId="6FBD2786"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42129446" w14:textId="58EB49FC" w:rsidR="00501259" w:rsidRPr="00930821" w:rsidRDefault="005769C6">
            <w:pPr>
              <w:pStyle w:val="StandardWeb"/>
              <w:jc w:val="both"/>
              <w:rPr>
                <w:b/>
                <w:lang w:val="en-US"/>
              </w:rPr>
            </w:pPr>
            <w:r w:rsidRPr="00930821">
              <w:rPr>
                <w:b/>
                <w:lang w:val="en-US"/>
              </w:rPr>
              <w:t xml:space="preserve">Revenue LC (Local Currency): </w:t>
            </w:r>
            <w:r w:rsidRPr="00930821">
              <w:rPr>
                <w:lang w:val="en-US"/>
              </w:rPr>
              <w:t xml:space="preserve"> This key figure shows the revenue as recorded in the respective national currency of the location where the company operates. Sales figures in local currency provide an accurate view of financial performance in a specific market or country without the influence of exchange rate fluctuations.</w:t>
            </w:r>
          </w:p>
        </w:tc>
        <w:tc>
          <w:tcPr>
            <w:tcW w:w="1996" w:type="dxa"/>
            <w:tcBorders>
              <w:left w:val="single" w:sz="4" w:space="0" w:color="D9D9D9" w:themeColor="background1" w:themeShade="D9"/>
            </w:tcBorders>
            <w:shd w:val="clear" w:color="auto" w:fill="auto"/>
          </w:tcPr>
          <w:p w14:paraId="5DCF2B4E" w14:textId="77777777" w:rsidR="00501259" w:rsidRPr="00930821" w:rsidRDefault="00501259">
            <w:pPr>
              <w:pStyle w:val="Margin"/>
              <w:rPr>
                <w:lang w:val="en-US"/>
              </w:rPr>
            </w:pPr>
          </w:p>
        </w:tc>
      </w:tr>
      <w:tr w:rsidR="00501259" w:rsidRPr="004113C7" w14:paraId="5A86D772"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26ACDC81" w14:textId="176FE028" w:rsidR="00501259" w:rsidRPr="00930821" w:rsidRDefault="005769C6">
            <w:pPr>
              <w:pStyle w:val="StandardWeb"/>
              <w:jc w:val="both"/>
              <w:rPr>
                <w:lang w:val="en-US"/>
              </w:rPr>
            </w:pPr>
            <w:r w:rsidRPr="00930821">
              <w:rPr>
                <w:lang w:val="en-US"/>
              </w:rPr>
              <w:t>By using Revenue GC and Revenue LC, companies can both analyze local market performance and get a consolidated view of the entire organization, which is essential for strategic decisions and reporting.</w:t>
            </w:r>
          </w:p>
        </w:tc>
        <w:tc>
          <w:tcPr>
            <w:tcW w:w="1996" w:type="dxa"/>
            <w:tcBorders>
              <w:left w:val="single" w:sz="4" w:space="0" w:color="D9D9D9" w:themeColor="background1" w:themeShade="D9"/>
            </w:tcBorders>
            <w:shd w:val="clear" w:color="auto" w:fill="auto"/>
          </w:tcPr>
          <w:p w14:paraId="50940B6B" w14:textId="77777777" w:rsidR="00501259" w:rsidRPr="00930821" w:rsidRDefault="00501259">
            <w:pPr>
              <w:pStyle w:val="Margin"/>
              <w:rPr>
                <w:lang w:val="en-US"/>
              </w:rPr>
            </w:pPr>
          </w:p>
        </w:tc>
      </w:tr>
      <w:tr w:rsidR="00501259" w14:paraId="650FF3EE"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6F0BF7D" w14:textId="5A1A155B" w:rsidR="00501259" w:rsidRPr="00930821" w:rsidRDefault="005769C6">
            <w:pPr>
              <w:pStyle w:val="StandardWeb"/>
              <w:jc w:val="both"/>
              <w:rPr>
                <w:lang w:val="en-US"/>
              </w:rPr>
            </w:pPr>
            <w:r w:rsidRPr="00930821">
              <w:rPr>
                <w:lang w:val="en-US"/>
              </w:rPr>
              <w:t xml:space="preserve">In the </w:t>
            </w:r>
            <w:r w:rsidRPr="00930821">
              <w:rPr>
                <w:i/>
                <w:lang w:val="en-US"/>
              </w:rPr>
              <w:t>Data Type</w:t>
            </w:r>
            <w:r w:rsidRPr="00930821">
              <w:rPr>
                <w:lang w:val="en-US"/>
              </w:rPr>
              <w:t xml:space="preserve"> area, select </w:t>
            </w:r>
            <w:r w:rsidRPr="00930821">
              <w:rPr>
                <w:i/>
                <w:lang w:val="en-US"/>
              </w:rPr>
              <w:t>Decimal (7)</w:t>
            </w:r>
            <w:r w:rsidRPr="00930821">
              <w:rPr>
                <w:lang w:val="en-US"/>
              </w:rPr>
              <w:t xml:space="preserve"> by clicking on it. In the </w:t>
            </w:r>
            <w:r w:rsidRPr="00930821">
              <w:rPr>
                <w:i/>
                <w:lang w:val="en-US"/>
              </w:rPr>
              <w:t>Change Data Type</w:t>
            </w:r>
            <w:r w:rsidRPr="00930821">
              <w:rPr>
                <w:lang w:val="en-US"/>
              </w:rPr>
              <w:t xml:space="preserve"> window, choose 2 under </w:t>
            </w:r>
            <w:r w:rsidRPr="00930821">
              <w:rPr>
                <w:i/>
                <w:lang w:val="en-US"/>
              </w:rPr>
              <w:t>Decimal Places</w:t>
            </w:r>
            <w:r w:rsidRPr="00930821">
              <w:rPr>
                <w:lang w:val="en-US"/>
              </w:rPr>
              <w:t xml:space="preserve"> and confirm the window with </w:t>
            </w:r>
            <w:r w:rsidRPr="00930821">
              <w:rPr>
                <w:b/>
                <w:lang w:val="en-US"/>
              </w:rPr>
              <w:t>OK.</w:t>
            </w:r>
          </w:p>
        </w:tc>
        <w:tc>
          <w:tcPr>
            <w:tcW w:w="1996" w:type="dxa"/>
            <w:tcBorders>
              <w:left w:val="single" w:sz="4" w:space="0" w:color="D9D9D9" w:themeColor="background1" w:themeShade="D9"/>
            </w:tcBorders>
            <w:shd w:val="clear" w:color="auto" w:fill="auto"/>
          </w:tcPr>
          <w:p w14:paraId="5864BED9" w14:textId="77777777" w:rsidR="00501259" w:rsidRPr="00930821" w:rsidRDefault="00501259">
            <w:pPr>
              <w:pStyle w:val="Margin"/>
              <w:rPr>
                <w:lang w:val="en-US"/>
              </w:rPr>
            </w:pPr>
          </w:p>
          <w:p w14:paraId="2CEEED3C" w14:textId="1D433398" w:rsidR="00501259" w:rsidRDefault="005769C6">
            <w:pPr>
              <w:pStyle w:val="Margin"/>
            </w:pPr>
            <w:r>
              <w:t>2</w:t>
            </w:r>
            <w:r>
              <w:br/>
              <w:t xml:space="preserve"> OK</w:t>
            </w:r>
          </w:p>
        </w:tc>
      </w:tr>
      <w:tr w:rsidR="00501259" w14:paraId="27EBA1C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0C4569A1" w14:textId="49AEA191" w:rsidR="00501259" w:rsidRDefault="005769C6">
            <w:pPr>
              <w:jc w:val="center"/>
              <w:rPr>
                <w:szCs w:val="24"/>
              </w:rPr>
            </w:pPr>
            <w:r>
              <w:rPr>
                <w:noProof/>
              </w:rPr>
              <w:drawing>
                <wp:inline distT="0" distB="0" distL="0" distR="0" wp14:anchorId="4B790B98" wp14:editId="07A299D2">
                  <wp:extent cx="2965401" cy="1760707"/>
                  <wp:effectExtent l="0" t="0" r="6985" b="0"/>
                  <wp:docPr id="99" name="Graphic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999891" cy="1781186"/>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5DF1FFB5" w14:textId="77777777" w:rsidR="00501259" w:rsidRDefault="00501259">
            <w:pPr>
              <w:pStyle w:val="Margin"/>
            </w:pPr>
          </w:p>
        </w:tc>
      </w:tr>
      <w:tr w:rsidR="00501259" w14:paraId="713138ED"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480CE7A" w14:textId="7ECD0200" w:rsidR="00501259" w:rsidRDefault="005769C6">
            <w:pPr>
              <w:pStyle w:val="P68B1DB1-Graphic10"/>
              <w:jc w:val="both"/>
            </w:pPr>
            <w:r w:rsidRPr="00930821">
              <w:rPr>
                <w:lang w:val="en-US"/>
              </w:rPr>
              <w:lastRenderedPageBreak/>
              <w:t xml:space="preserve">In the </w:t>
            </w:r>
            <w:r w:rsidRPr="00930821">
              <w:rPr>
                <w:i/>
                <w:lang w:val="en-US"/>
              </w:rPr>
              <w:t>Aggregation</w:t>
            </w:r>
            <w:r w:rsidRPr="00930821">
              <w:rPr>
                <w:lang w:val="en-US"/>
              </w:rPr>
              <w:t xml:space="preserve"> section, in the </w:t>
            </w:r>
            <w:r w:rsidRPr="00930821">
              <w:rPr>
                <w:i/>
                <w:lang w:val="en-US"/>
              </w:rPr>
              <w:t>Aggregation Type</w:t>
            </w:r>
            <w:r w:rsidRPr="00930821">
              <w:rPr>
                <w:lang w:val="en-US"/>
              </w:rPr>
              <w:t xml:space="preserve"> field, choose </w:t>
            </w:r>
            <w:r w:rsidRPr="00930821">
              <w:rPr>
                <w:b/>
                <w:lang w:val="en-US"/>
              </w:rPr>
              <w:t>Sum</w:t>
            </w:r>
            <w:r w:rsidRPr="00930821">
              <w:rPr>
                <w:lang w:val="en-US"/>
              </w:rPr>
              <w:t xml:space="preserve">. </w:t>
            </w:r>
            <w:r>
              <w:t>Leave all other fields in this area empty.</w:t>
            </w:r>
          </w:p>
        </w:tc>
        <w:tc>
          <w:tcPr>
            <w:tcW w:w="1996" w:type="dxa"/>
            <w:tcBorders>
              <w:left w:val="single" w:sz="4" w:space="0" w:color="D9D9D9" w:themeColor="background1" w:themeShade="D9"/>
            </w:tcBorders>
            <w:shd w:val="clear" w:color="auto" w:fill="auto"/>
          </w:tcPr>
          <w:p w14:paraId="3876778A" w14:textId="77777777" w:rsidR="00501259" w:rsidRDefault="00501259">
            <w:pPr>
              <w:pStyle w:val="Margin"/>
            </w:pPr>
          </w:p>
          <w:p w14:paraId="2C7DCD14" w14:textId="648D9623" w:rsidR="00501259" w:rsidRDefault="005769C6">
            <w:pPr>
              <w:pStyle w:val="Margin"/>
            </w:pPr>
            <w:r>
              <w:t>Sum</w:t>
            </w:r>
          </w:p>
        </w:tc>
      </w:tr>
      <w:tr w:rsidR="00501259" w14:paraId="288B3B9C"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8F80322" w14:textId="2661D0D5" w:rsidR="00501259" w:rsidRPr="00930821" w:rsidRDefault="005769C6">
            <w:pPr>
              <w:pStyle w:val="P68B1DB1-Graphic10"/>
              <w:jc w:val="both"/>
              <w:rPr>
                <w:lang w:val="en-US"/>
              </w:rPr>
            </w:pPr>
            <w:r w:rsidRPr="00930821">
              <w:rPr>
                <w:lang w:val="en-US"/>
              </w:rPr>
              <w:t xml:space="preserve">In the </w:t>
            </w:r>
            <w:r w:rsidRPr="00930821">
              <w:rPr>
                <w:i/>
                <w:lang w:val="en-US"/>
              </w:rPr>
              <w:t>Units &amp; Currencies</w:t>
            </w:r>
            <w:r w:rsidRPr="00930821">
              <w:rPr>
                <w:lang w:val="en-US"/>
              </w:rPr>
              <w:t xml:space="preserve"> area, choose </w:t>
            </w:r>
            <w:r w:rsidRPr="00930821">
              <w:rPr>
                <w:b/>
                <w:lang w:val="en-US"/>
              </w:rPr>
              <w:t>Currency</w:t>
            </w:r>
            <w:r w:rsidRPr="00930821">
              <w:rPr>
                <w:lang w:val="en-US"/>
              </w:rPr>
              <w:t xml:space="preserve"> in the </w:t>
            </w:r>
            <w:r w:rsidRPr="00930821">
              <w:rPr>
                <w:i/>
                <w:lang w:val="en-US"/>
              </w:rPr>
              <w:t>Unit Type</w:t>
            </w:r>
            <w:r w:rsidRPr="00930821">
              <w:rPr>
                <w:lang w:val="en-US"/>
              </w:rPr>
              <w:t xml:space="preserve"> field. </w:t>
            </w:r>
            <w:r w:rsidRPr="00930821">
              <w:rPr>
                <w:lang w:val="en-US"/>
              </w:rPr>
              <w:br/>
              <w:t xml:space="preserve">You want to use US dollars as the fixed currency for this key figure. Under </w:t>
            </w:r>
            <w:r w:rsidRPr="00930821">
              <w:rPr>
                <w:i/>
                <w:lang w:val="en-US"/>
              </w:rPr>
              <w:t>Currency</w:t>
            </w:r>
            <w:r w:rsidRPr="00930821">
              <w:rPr>
                <w:lang w:val="en-US"/>
              </w:rPr>
              <w:t xml:space="preserve">, choose </w:t>
            </w:r>
            <w:r w:rsidRPr="00930821">
              <w:rPr>
                <w:b/>
                <w:lang w:val="en-US"/>
              </w:rPr>
              <w:t xml:space="preserve"> Fixed</w:t>
            </w:r>
            <w:r w:rsidRPr="00930821">
              <w:rPr>
                <w:lang w:val="en-US"/>
              </w:rPr>
              <w:t xml:space="preserve"> and check that </w:t>
            </w:r>
            <w:r w:rsidRPr="00930821">
              <w:rPr>
                <w:b/>
                <w:lang w:val="en-US"/>
              </w:rPr>
              <w:t xml:space="preserve">USD </w:t>
            </w:r>
            <w:r w:rsidRPr="00930821">
              <w:rPr>
                <w:lang w:val="en-US"/>
              </w:rPr>
              <w:t xml:space="preserve"> is entered as the currency.</w:t>
            </w:r>
          </w:p>
        </w:tc>
        <w:tc>
          <w:tcPr>
            <w:tcW w:w="1996" w:type="dxa"/>
            <w:tcBorders>
              <w:left w:val="single" w:sz="4" w:space="0" w:color="D9D9D9" w:themeColor="background1" w:themeShade="D9"/>
            </w:tcBorders>
            <w:shd w:val="clear" w:color="auto" w:fill="auto"/>
          </w:tcPr>
          <w:p w14:paraId="107DB69C" w14:textId="77777777" w:rsidR="00501259" w:rsidRPr="00930821" w:rsidRDefault="00501259">
            <w:pPr>
              <w:pStyle w:val="Margin"/>
              <w:rPr>
                <w:lang w:val="en-US"/>
              </w:rPr>
            </w:pPr>
          </w:p>
          <w:p w14:paraId="08A6EE31" w14:textId="77777777" w:rsidR="00501259" w:rsidRDefault="005769C6">
            <w:pPr>
              <w:pStyle w:val="P68B1DB1-Margin8"/>
            </w:pPr>
            <w:r>
              <w:t>Currency</w:t>
            </w:r>
          </w:p>
          <w:p w14:paraId="070C882C" w14:textId="77777777" w:rsidR="00501259" w:rsidRDefault="005769C6">
            <w:pPr>
              <w:pStyle w:val="P68B1DB1-Margin8"/>
            </w:pPr>
            <w:r>
              <w:t>Fixed</w:t>
            </w:r>
          </w:p>
          <w:p w14:paraId="1D9CEF0B" w14:textId="06D0C692" w:rsidR="00501259" w:rsidRDefault="005769C6">
            <w:pPr>
              <w:pStyle w:val="P68B1DB1-Margin8"/>
            </w:pPr>
            <w:r>
              <w:t>USD</w:t>
            </w:r>
          </w:p>
        </w:tc>
      </w:tr>
      <w:tr w:rsidR="00501259" w14:paraId="708A18B7"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11C6F6E9" w14:textId="3369FA69" w:rsidR="00501259" w:rsidRDefault="005769C6">
            <w:pPr>
              <w:pStyle w:val="Graphic"/>
              <w:rPr>
                <w:szCs w:val="24"/>
              </w:rPr>
            </w:pPr>
            <w:r>
              <w:rPr>
                <w:noProof/>
              </w:rPr>
              <w:drawing>
                <wp:inline distT="0" distB="0" distL="0" distR="0" wp14:anchorId="03B85794" wp14:editId="10D30B42">
                  <wp:extent cx="2939089" cy="1352144"/>
                  <wp:effectExtent l="0" t="0" r="0" b="635"/>
                  <wp:docPr id="100" name="Graphic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990489" cy="1375791"/>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18FB020B" w14:textId="77777777" w:rsidR="00501259" w:rsidRDefault="00501259">
            <w:pPr>
              <w:pStyle w:val="Margin"/>
            </w:pPr>
          </w:p>
        </w:tc>
      </w:tr>
      <w:tr w:rsidR="00501259" w14:paraId="6C30CA0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785774F3" w14:textId="416F0CDE" w:rsidR="00501259" w:rsidRPr="00930821" w:rsidRDefault="005769C6">
            <w:pPr>
              <w:pStyle w:val="P68B1DB1-Graphic10"/>
              <w:jc w:val="both"/>
              <w:rPr>
                <w:lang w:val="en-US"/>
              </w:rPr>
            </w:pPr>
            <w:r w:rsidRPr="00930821">
              <w:rPr>
                <w:lang w:val="en-US"/>
              </w:rPr>
              <w:t xml:space="preserve">Under </w:t>
            </w:r>
            <w:r w:rsidRPr="00930821">
              <w:rPr>
                <w:i/>
                <w:lang w:val="en-US"/>
              </w:rPr>
              <w:t>Measures</w:t>
            </w:r>
            <w:r w:rsidRPr="00930821">
              <w:rPr>
                <w:lang w:val="en-US"/>
              </w:rPr>
              <w:t xml:space="preserve">, select the measure </w:t>
            </w:r>
            <w:r w:rsidRPr="00930821">
              <w:rPr>
                <w:b/>
                <w:lang w:val="en-US"/>
              </w:rPr>
              <w:t>Revenue_LC</w:t>
            </w:r>
            <w:r w:rsidRPr="00930821">
              <w:rPr>
                <w:lang w:val="en-US"/>
              </w:rPr>
              <w:t xml:space="preserve"> by clicking it.</w:t>
            </w:r>
          </w:p>
        </w:tc>
        <w:tc>
          <w:tcPr>
            <w:tcW w:w="1996" w:type="dxa"/>
            <w:tcBorders>
              <w:left w:val="single" w:sz="4" w:space="0" w:color="D9D9D9" w:themeColor="background1" w:themeShade="D9"/>
            </w:tcBorders>
            <w:shd w:val="clear" w:color="auto" w:fill="auto"/>
          </w:tcPr>
          <w:p w14:paraId="1E55E7C3" w14:textId="4F1DB4D8" w:rsidR="00501259" w:rsidRPr="00930821" w:rsidRDefault="00501259">
            <w:pPr>
              <w:pStyle w:val="Margin"/>
              <w:rPr>
                <w:lang w:val="en-US"/>
              </w:rPr>
            </w:pPr>
          </w:p>
          <w:p w14:paraId="41AFA60C" w14:textId="2F4E0A12" w:rsidR="00501259" w:rsidRDefault="005769C6">
            <w:pPr>
              <w:pStyle w:val="Margin"/>
            </w:pPr>
            <w:r>
              <w:t>Revenue_LC</w:t>
            </w:r>
          </w:p>
          <w:p w14:paraId="6E5E969A" w14:textId="77777777" w:rsidR="00501259" w:rsidRDefault="00501259">
            <w:pPr>
              <w:pStyle w:val="Margin"/>
            </w:pPr>
          </w:p>
          <w:p w14:paraId="4E2E95AC" w14:textId="2DE2F049" w:rsidR="00501259" w:rsidRDefault="00501259">
            <w:pPr>
              <w:pStyle w:val="Margin"/>
              <w:jc w:val="center"/>
            </w:pPr>
          </w:p>
        </w:tc>
      </w:tr>
      <w:tr w:rsidR="00501259" w14:paraId="2D88D4B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383C5BE9" w14:textId="5C8924CE" w:rsidR="00501259" w:rsidRPr="00930821" w:rsidRDefault="005769C6">
            <w:pPr>
              <w:pStyle w:val="P68B1DB1-Graphic10"/>
              <w:jc w:val="both"/>
              <w:rPr>
                <w:lang w:val="en-US"/>
              </w:rPr>
            </w:pPr>
            <w:r w:rsidRPr="00930821">
              <w:rPr>
                <w:lang w:val="en-US"/>
              </w:rPr>
              <w:t xml:space="preserve">For the </w:t>
            </w:r>
            <w:r w:rsidRPr="00930821">
              <w:rPr>
                <w:i/>
                <w:lang w:val="en-US"/>
              </w:rPr>
              <w:t>data type</w:t>
            </w:r>
            <w:r w:rsidRPr="00930821">
              <w:rPr>
                <w:lang w:val="en-US"/>
              </w:rPr>
              <w:t xml:space="preserve">, change the </w:t>
            </w:r>
            <w:r w:rsidRPr="00930821">
              <w:rPr>
                <w:i/>
                <w:lang w:val="en-US"/>
              </w:rPr>
              <w:t>Decimal Places</w:t>
            </w:r>
            <w:r w:rsidRPr="00930821">
              <w:rPr>
                <w:lang w:val="en-US"/>
              </w:rPr>
              <w:t xml:space="preserve"> to 2 and set </w:t>
            </w:r>
            <w:r w:rsidRPr="00930821">
              <w:rPr>
                <w:b/>
                <w:lang w:val="en-US"/>
              </w:rPr>
              <w:t>sum</w:t>
            </w:r>
            <w:r w:rsidRPr="00930821">
              <w:rPr>
                <w:lang w:val="en-US"/>
              </w:rPr>
              <w:t xml:space="preserve"> for the </w:t>
            </w:r>
            <w:r w:rsidRPr="00930821">
              <w:rPr>
                <w:i/>
                <w:lang w:val="en-US"/>
              </w:rPr>
              <w:t>aggregation type</w:t>
            </w:r>
            <w:r w:rsidRPr="00930821">
              <w:rPr>
                <w:lang w:val="en-US"/>
              </w:rPr>
              <w:t>.</w:t>
            </w:r>
          </w:p>
        </w:tc>
        <w:tc>
          <w:tcPr>
            <w:tcW w:w="1996" w:type="dxa"/>
            <w:tcBorders>
              <w:left w:val="single" w:sz="4" w:space="0" w:color="D9D9D9" w:themeColor="background1" w:themeShade="D9"/>
            </w:tcBorders>
            <w:shd w:val="clear" w:color="auto" w:fill="auto"/>
          </w:tcPr>
          <w:p w14:paraId="527FF8DD" w14:textId="193CE9BC" w:rsidR="00501259" w:rsidRDefault="005769C6">
            <w:pPr>
              <w:pStyle w:val="Margin"/>
              <w:rPr>
                <w:rFonts w:cs="Arial"/>
              </w:rPr>
            </w:pPr>
            <w:r w:rsidRPr="00930821">
              <w:rPr>
                <w:lang w:val="en-US"/>
              </w:rPr>
              <w:br/>
              <w:t xml:space="preserve"> </w:t>
            </w:r>
            <w:r>
              <w:t>Decimal 2</w:t>
            </w:r>
          </w:p>
          <w:p w14:paraId="7E9ECF6F" w14:textId="127B24BC" w:rsidR="00501259" w:rsidRDefault="005769C6">
            <w:pPr>
              <w:pStyle w:val="P68B1DB1-Margin8"/>
            </w:pPr>
            <w:r>
              <w:t>SUM</w:t>
            </w:r>
          </w:p>
        </w:tc>
      </w:tr>
      <w:tr w:rsidR="00501259" w14:paraId="2A662E9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52FD5DCB" w14:textId="2E9D4A95" w:rsidR="00501259" w:rsidRPr="00930821" w:rsidRDefault="005769C6">
            <w:pPr>
              <w:pStyle w:val="StandardWeb"/>
              <w:jc w:val="both"/>
              <w:rPr>
                <w:lang w:val="en-US"/>
              </w:rPr>
            </w:pPr>
            <w:r w:rsidRPr="00930821">
              <w:rPr>
                <w:lang w:val="en-US"/>
              </w:rPr>
              <w:t xml:space="preserve">In the </w:t>
            </w:r>
            <w:r w:rsidRPr="00930821">
              <w:rPr>
                <w:i/>
                <w:lang w:val="en-US"/>
              </w:rPr>
              <w:t>Units &amp; Currencies</w:t>
            </w:r>
            <w:r w:rsidRPr="00930821">
              <w:rPr>
                <w:lang w:val="en-US"/>
              </w:rPr>
              <w:t xml:space="preserve"> area, choose </w:t>
            </w:r>
            <w:r w:rsidRPr="00930821">
              <w:rPr>
                <w:b/>
                <w:lang w:val="en-US"/>
              </w:rPr>
              <w:t>Currency</w:t>
            </w:r>
            <w:r w:rsidRPr="00930821">
              <w:rPr>
                <w:lang w:val="en-US"/>
              </w:rPr>
              <w:t xml:space="preserve"> in the </w:t>
            </w:r>
            <w:r w:rsidRPr="00930821">
              <w:rPr>
                <w:i/>
                <w:lang w:val="en-US"/>
              </w:rPr>
              <w:t>Unit Type</w:t>
            </w:r>
            <w:r w:rsidRPr="00930821">
              <w:rPr>
                <w:lang w:val="en-US"/>
              </w:rPr>
              <w:t xml:space="preserve"> field. </w:t>
            </w:r>
            <w:r w:rsidRPr="00930821">
              <w:rPr>
                <w:lang w:val="en-US"/>
              </w:rPr>
              <w:br/>
              <w:t xml:space="preserve">For this key figure, the respective currency from the </w:t>
            </w:r>
            <w:r w:rsidRPr="00930821">
              <w:rPr>
                <w:i/>
                <w:lang w:val="en-US"/>
              </w:rPr>
              <w:t>Customer</w:t>
            </w:r>
            <w:r w:rsidRPr="00930821">
              <w:rPr>
                <w:lang w:val="en-US"/>
              </w:rPr>
              <w:t xml:space="preserve"> dimension should be used instead of the US dollar as the fixed currency. </w:t>
            </w:r>
            <w:r w:rsidRPr="00930821">
              <w:rPr>
                <w:lang w:val="en-US"/>
              </w:rPr>
              <w:br/>
              <w:t xml:space="preserve">To do this, choose </w:t>
            </w:r>
            <w:r w:rsidRPr="00930821">
              <w:rPr>
                <w:i/>
                <w:lang w:val="en-US"/>
              </w:rPr>
              <w:t xml:space="preserve">Currency </w:t>
            </w:r>
            <w:r w:rsidRPr="00930821">
              <w:rPr>
                <w:lang w:val="en-US"/>
              </w:rPr>
              <w:t xml:space="preserve"> </w:t>
            </w:r>
            <w:r w:rsidRPr="00930821">
              <w:rPr>
                <w:b/>
                <w:lang w:val="en-US"/>
              </w:rPr>
              <w:t>From Dimension</w:t>
            </w:r>
            <w:r w:rsidRPr="00930821">
              <w:rPr>
                <w:lang w:val="en-US"/>
              </w:rPr>
              <w:t xml:space="preserve"> in the field and check that the dimension </w:t>
            </w:r>
            <w:r w:rsidRPr="00930821">
              <w:rPr>
                <w:b/>
                <w:lang w:val="en-US"/>
              </w:rPr>
              <w:t>Customer</w:t>
            </w:r>
            <w:r w:rsidRPr="00930821">
              <w:rPr>
                <w:lang w:val="en-US"/>
              </w:rPr>
              <w:t xml:space="preserve"> has been entered.</w:t>
            </w:r>
          </w:p>
        </w:tc>
        <w:tc>
          <w:tcPr>
            <w:tcW w:w="1996" w:type="dxa"/>
            <w:tcBorders>
              <w:left w:val="single" w:sz="4" w:space="0" w:color="D9D9D9" w:themeColor="background1" w:themeShade="D9"/>
            </w:tcBorders>
            <w:shd w:val="clear" w:color="auto" w:fill="auto"/>
          </w:tcPr>
          <w:p w14:paraId="589A10C7" w14:textId="3740BE1C" w:rsidR="00501259" w:rsidRDefault="005769C6">
            <w:pPr>
              <w:pStyle w:val="Margin"/>
              <w:rPr>
                <w:rFonts w:cs="Arial"/>
              </w:rPr>
            </w:pPr>
            <w:r w:rsidRPr="00930821">
              <w:rPr>
                <w:lang w:val="en-US"/>
              </w:rPr>
              <w:br/>
              <w:t xml:space="preserve"> </w:t>
            </w:r>
            <w:r>
              <w:t>Currency</w:t>
            </w:r>
          </w:p>
          <w:p w14:paraId="29828979" w14:textId="77777777" w:rsidR="00501259" w:rsidRDefault="005769C6">
            <w:pPr>
              <w:pStyle w:val="P68B1DB1-Margin8"/>
            </w:pPr>
            <w:r>
              <w:t>From Dimension</w:t>
            </w:r>
          </w:p>
          <w:p w14:paraId="2312FC4F" w14:textId="0FE09F02" w:rsidR="00501259" w:rsidRDefault="005769C6">
            <w:pPr>
              <w:pStyle w:val="P68B1DB1-Margin8"/>
            </w:pPr>
            <w:r>
              <w:t>Customer</w:t>
            </w:r>
          </w:p>
        </w:tc>
      </w:tr>
      <w:tr w:rsidR="00501259" w14:paraId="1387489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25095CFA" w14:textId="11951496" w:rsidR="00501259" w:rsidRDefault="005769C6">
            <w:pPr>
              <w:jc w:val="center"/>
            </w:pPr>
            <w:r>
              <w:rPr>
                <w:noProof/>
              </w:rPr>
              <w:drawing>
                <wp:inline distT="0" distB="0" distL="0" distR="0" wp14:anchorId="1F437950" wp14:editId="42BFA361">
                  <wp:extent cx="3087074" cy="1400783"/>
                  <wp:effectExtent l="0" t="0" r="0" b="9525"/>
                  <wp:docPr id="102" name="Graphic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138320" cy="1424036"/>
                          </a:xfrm>
                          <a:prstGeom prst="rect">
                            <a:avLst/>
                          </a:prstGeom>
                        </pic:spPr>
                      </pic:pic>
                    </a:graphicData>
                  </a:graphic>
                </wp:inline>
              </w:drawing>
            </w:r>
          </w:p>
        </w:tc>
        <w:tc>
          <w:tcPr>
            <w:tcW w:w="1996" w:type="dxa"/>
            <w:tcBorders>
              <w:left w:val="single" w:sz="4" w:space="0" w:color="D9D9D9" w:themeColor="background1" w:themeShade="D9"/>
            </w:tcBorders>
            <w:shd w:val="clear" w:color="auto" w:fill="auto"/>
          </w:tcPr>
          <w:p w14:paraId="7340AF05" w14:textId="77777777" w:rsidR="00501259" w:rsidRDefault="00501259">
            <w:pPr>
              <w:pStyle w:val="Margin"/>
            </w:pPr>
          </w:p>
        </w:tc>
      </w:tr>
      <w:tr w:rsidR="00501259" w:rsidRPr="004113C7" w14:paraId="138F09CC"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auto"/>
          </w:tcPr>
          <w:p w14:paraId="6BE4BBE4" w14:textId="3AEB653E" w:rsidR="00501259" w:rsidRPr="00930821" w:rsidRDefault="005769C6">
            <w:pPr>
              <w:pStyle w:val="StandardWeb"/>
              <w:jc w:val="both"/>
              <w:rPr>
                <w:lang w:val="en-US"/>
              </w:rPr>
            </w:pPr>
            <w:r w:rsidRPr="00930821">
              <w:rPr>
                <w:lang w:val="en-US"/>
              </w:rPr>
              <w:t>Adjust the following key figures in this way.</w:t>
            </w:r>
          </w:p>
        </w:tc>
        <w:tc>
          <w:tcPr>
            <w:tcW w:w="1996" w:type="dxa"/>
            <w:tcBorders>
              <w:left w:val="single" w:sz="4" w:space="0" w:color="D9D9D9" w:themeColor="background1" w:themeShade="D9"/>
            </w:tcBorders>
            <w:shd w:val="clear" w:color="auto" w:fill="auto"/>
          </w:tcPr>
          <w:p w14:paraId="2C268CB5" w14:textId="1C209478" w:rsidR="00501259" w:rsidRPr="00930821" w:rsidRDefault="00501259">
            <w:pPr>
              <w:pStyle w:val="Margin"/>
              <w:rPr>
                <w:lang w:val="en-US"/>
              </w:rPr>
            </w:pPr>
          </w:p>
          <w:p w14:paraId="41090EF1" w14:textId="560B47F2" w:rsidR="00501259" w:rsidRPr="00930821" w:rsidRDefault="00501259">
            <w:pPr>
              <w:pStyle w:val="Margin"/>
              <w:rPr>
                <w:lang w:val="en-US"/>
              </w:rPr>
            </w:pPr>
          </w:p>
        </w:tc>
      </w:tr>
      <w:tr w:rsidR="00501259" w14:paraId="01C3F496"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tbl>
            <w:tblPr>
              <w:tblStyle w:val="Tabellenraster"/>
              <w:tblW w:w="7435" w:type="dxa"/>
              <w:jc w:val="center"/>
              <w:tblLayout w:type="fixed"/>
              <w:tblLook w:val="04A0" w:firstRow="1" w:lastRow="0" w:firstColumn="1" w:lastColumn="0" w:noHBand="0" w:noVBand="1"/>
            </w:tblPr>
            <w:tblGrid>
              <w:gridCol w:w="1423"/>
              <w:gridCol w:w="1178"/>
              <w:gridCol w:w="992"/>
              <w:gridCol w:w="1290"/>
              <w:gridCol w:w="1134"/>
              <w:gridCol w:w="1418"/>
            </w:tblGrid>
            <w:tr w:rsidR="00501259" w14:paraId="7FF96A70" w14:textId="77777777">
              <w:trPr>
                <w:trHeight w:val="466"/>
                <w:jc w:val="center"/>
              </w:trPr>
              <w:tc>
                <w:tcPr>
                  <w:tcW w:w="1423" w:type="dxa"/>
                  <w:shd w:val="clear" w:color="auto" w:fill="D9D9D9" w:themeFill="background1" w:themeFillShade="D9"/>
                </w:tcPr>
                <w:p w14:paraId="5D4DF881" w14:textId="77777777" w:rsidR="00501259" w:rsidRDefault="005769C6">
                  <w:pPr>
                    <w:pStyle w:val="P68B1DB1-Standard13"/>
                    <w:framePr w:hSpace="142" w:wrap="around" w:vAnchor="text" w:hAnchor="text" w:y="1"/>
                    <w:spacing w:before="60" w:after="60"/>
                    <w:suppressOverlap/>
                    <w:jc w:val="center"/>
                  </w:pPr>
                  <w:r>
                    <w:t>Name</w:t>
                  </w:r>
                </w:p>
              </w:tc>
              <w:tc>
                <w:tcPr>
                  <w:tcW w:w="1178" w:type="dxa"/>
                  <w:shd w:val="clear" w:color="auto" w:fill="D9D9D9" w:themeFill="background1" w:themeFillShade="D9"/>
                </w:tcPr>
                <w:p w14:paraId="1343594A" w14:textId="77777777" w:rsidR="00501259" w:rsidRDefault="005769C6">
                  <w:pPr>
                    <w:pStyle w:val="P68B1DB1-Standard13"/>
                    <w:framePr w:hSpace="142" w:wrap="around" w:vAnchor="text" w:hAnchor="text" w:y="1"/>
                    <w:spacing w:before="60" w:after="60"/>
                    <w:suppressOverlap/>
                    <w:jc w:val="center"/>
                  </w:pPr>
                  <w:r>
                    <w:t>Data Type</w:t>
                  </w:r>
                </w:p>
              </w:tc>
              <w:tc>
                <w:tcPr>
                  <w:tcW w:w="992" w:type="dxa"/>
                  <w:shd w:val="clear" w:color="auto" w:fill="D9D9D9" w:themeFill="background1" w:themeFillShade="D9"/>
                </w:tcPr>
                <w:p w14:paraId="19C518FE" w14:textId="77777777" w:rsidR="00501259" w:rsidRDefault="005769C6">
                  <w:pPr>
                    <w:pStyle w:val="P68B1DB1-Standard13"/>
                    <w:framePr w:hSpace="142" w:wrap="around" w:vAnchor="text" w:hAnchor="text" w:y="1"/>
                    <w:spacing w:before="60" w:after="60"/>
                    <w:suppressOverlap/>
                    <w:jc w:val="center"/>
                  </w:pPr>
                  <w:r>
                    <w:t>Decimal Places</w:t>
                  </w:r>
                </w:p>
              </w:tc>
              <w:tc>
                <w:tcPr>
                  <w:tcW w:w="1290" w:type="dxa"/>
                  <w:shd w:val="clear" w:color="auto" w:fill="D9D9D9" w:themeFill="background1" w:themeFillShade="D9"/>
                </w:tcPr>
                <w:p w14:paraId="395C8916" w14:textId="77777777" w:rsidR="00501259" w:rsidRDefault="005769C6">
                  <w:pPr>
                    <w:pStyle w:val="P68B1DB1-Standard13"/>
                    <w:framePr w:hSpace="142" w:wrap="around" w:vAnchor="text" w:hAnchor="text" w:y="1"/>
                    <w:spacing w:before="60" w:after="60"/>
                    <w:suppressOverlap/>
                    <w:jc w:val="center"/>
                  </w:pPr>
                  <w:r>
                    <w:t>Aggregation Type</w:t>
                  </w:r>
                </w:p>
              </w:tc>
              <w:tc>
                <w:tcPr>
                  <w:tcW w:w="1134" w:type="dxa"/>
                  <w:shd w:val="clear" w:color="auto" w:fill="D9D9D9" w:themeFill="background1" w:themeFillShade="D9"/>
                </w:tcPr>
                <w:p w14:paraId="2E03EF67" w14:textId="77777777" w:rsidR="00501259" w:rsidRDefault="005769C6">
                  <w:pPr>
                    <w:pStyle w:val="P68B1DB1-Standard13"/>
                    <w:framePr w:hSpace="142" w:wrap="around" w:vAnchor="text" w:hAnchor="text" w:y="1"/>
                    <w:spacing w:before="60" w:after="60"/>
                    <w:suppressOverlap/>
                    <w:jc w:val="center"/>
                  </w:pPr>
                  <w:r>
                    <w:t>Unit Type</w:t>
                  </w:r>
                </w:p>
              </w:tc>
              <w:tc>
                <w:tcPr>
                  <w:tcW w:w="1418" w:type="dxa"/>
                  <w:shd w:val="clear" w:color="auto" w:fill="D9D9D9" w:themeFill="background1" w:themeFillShade="D9"/>
                </w:tcPr>
                <w:p w14:paraId="68041729" w14:textId="77777777" w:rsidR="00501259" w:rsidRDefault="005769C6">
                  <w:pPr>
                    <w:pStyle w:val="Kommentartext"/>
                    <w:framePr w:hSpace="142" w:wrap="around" w:vAnchor="text" w:hAnchor="text" w:y="1"/>
                    <w:spacing w:before="60" w:after="60"/>
                    <w:suppressOverlap/>
                    <w:jc w:val="center"/>
                    <w:rPr>
                      <w:b/>
                    </w:rPr>
                  </w:pPr>
                  <w:r>
                    <w:rPr>
                      <w:b/>
                    </w:rPr>
                    <w:t>Unit/</w:t>
                  </w:r>
                  <w:r>
                    <w:br/>
                  </w:r>
                  <w:r>
                    <w:rPr>
                      <w:b/>
                    </w:rPr>
                    <w:t xml:space="preserve"> Currency</w:t>
                  </w:r>
                </w:p>
              </w:tc>
            </w:tr>
            <w:tr w:rsidR="00501259" w14:paraId="71237295" w14:textId="77777777">
              <w:trPr>
                <w:trHeight w:val="447"/>
                <w:jc w:val="center"/>
              </w:trPr>
              <w:tc>
                <w:tcPr>
                  <w:tcW w:w="1423" w:type="dxa"/>
                </w:tcPr>
                <w:p w14:paraId="1E755622" w14:textId="77777777" w:rsidR="00501259" w:rsidRDefault="005769C6">
                  <w:pPr>
                    <w:pStyle w:val="Kommentartext"/>
                    <w:framePr w:hSpace="142" w:wrap="around" w:vAnchor="text" w:hAnchor="text" w:y="1"/>
                    <w:spacing w:before="60" w:after="60"/>
                    <w:suppressOverlap/>
                    <w:jc w:val="center"/>
                  </w:pPr>
                  <w:r>
                    <w:t>Discount_GC</w:t>
                  </w:r>
                </w:p>
              </w:tc>
              <w:tc>
                <w:tcPr>
                  <w:tcW w:w="1178" w:type="dxa"/>
                </w:tcPr>
                <w:p w14:paraId="16760B2E" w14:textId="77777777" w:rsidR="00501259" w:rsidRDefault="005769C6">
                  <w:pPr>
                    <w:pStyle w:val="Kommentartext"/>
                    <w:framePr w:hSpace="142" w:wrap="around" w:vAnchor="text" w:hAnchor="text" w:y="1"/>
                    <w:spacing w:before="60" w:after="60"/>
                    <w:suppressOverlap/>
                    <w:jc w:val="center"/>
                  </w:pPr>
                  <w:r>
                    <w:t>Decimal</w:t>
                  </w:r>
                </w:p>
              </w:tc>
              <w:tc>
                <w:tcPr>
                  <w:tcW w:w="992" w:type="dxa"/>
                </w:tcPr>
                <w:p w14:paraId="4997995C" w14:textId="77777777" w:rsidR="00501259" w:rsidRDefault="005769C6">
                  <w:pPr>
                    <w:pStyle w:val="Kommentartext"/>
                    <w:framePr w:hSpace="142" w:wrap="around" w:vAnchor="text" w:hAnchor="text" w:y="1"/>
                    <w:spacing w:before="60" w:after="60"/>
                    <w:suppressOverlap/>
                    <w:jc w:val="center"/>
                  </w:pPr>
                  <w:r>
                    <w:t>2</w:t>
                  </w:r>
                </w:p>
              </w:tc>
              <w:tc>
                <w:tcPr>
                  <w:tcW w:w="1290" w:type="dxa"/>
                </w:tcPr>
                <w:p w14:paraId="57E33A5C" w14:textId="77777777" w:rsidR="00501259" w:rsidRDefault="005769C6">
                  <w:pPr>
                    <w:pStyle w:val="Kommentartext"/>
                    <w:framePr w:hSpace="142" w:wrap="around" w:vAnchor="text" w:hAnchor="text" w:y="1"/>
                    <w:spacing w:before="60" w:after="60"/>
                    <w:suppressOverlap/>
                    <w:jc w:val="center"/>
                  </w:pPr>
                  <w:r>
                    <w:t>Sum</w:t>
                  </w:r>
                </w:p>
              </w:tc>
              <w:tc>
                <w:tcPr>
                  <w:tcW w:w="1134" w:type="dxa"/>
                </w:tcPr>
                <w:p w14:paraId="4342B064" w14:textId="77777777" w:rsidR="00501259" w:rsidRDefault="005769C6">
                  <w:pPr>
                    <w:pStyle w:val="Kommentartext"/>
                    <w:framePr w:hSpace="142" w:wrap="around" w:vAnchor="text" w:hAnchor="text" w:y="1"/>
                    <w:spacing w:before="60" w:after="60"/>
                    <w:suppressOverlap/>
                    <w:jc w:val="center"/>
                  </w:pPr>
                  <w:r>
                    <w:t>Currency</w:t>
                  </w:r>
                </w:p>
              </w:tc>
              <w:tc>
                <w:tcPr>
                  <w:tcW w:w="1418" w:type="dxa"/>
                </w:tcPr>
                <w:p w14:paraId="7075C56A" w14:textId="77777777" w:rsidR="00501259" w:rsidRDefault="005769C6">
                  <w:pPr>
                    <w:pStyle w:val="Kommentartext"/>
                    <w:framePr w:hSpace="142" w:wrap="around" w:vAnchor="text" w:hAnchor="text" w:y="1"/>
                    <w:spacing w:before="60" w:after="60"/>
                    <w:suppressOverlap/>
                    <w:jc w:val="center"/>
                  </w:pPr>
                  <w:r>
                    <w:t>Fixed USD</w:t>
                  </w:r>
                </w:p>
              </w:tc>
            </w:tr>
            <w:tr w:rsidR="00501259" w14:paraId="5936A18B" w14:textId="77777777">
              <w:trPr>
                <w:trHeight w:val="552"/>
                <w:jc w:val="center"/>
              </w:trPr>
              <w:tc>
                <w:tcPr>
                  <w:tcW w:w="1423" w:type="dxa"/>
                </w:tcPr>
                <w:p w14:paraId="77EFC0BA" w14:textId="77777777" w:rsidR="00501259" w:rsidRDefault="005769C6">
                  <w:pPr>
                    <w:pStyle w:val="Kommentartext"/>
                    <w:framePr w:hSpace="142" w:wrap="around" w:vAnchor="text" w:hAnchor="text" w:y="1"/>
                    <w:spacing w:before="60" w:after="60"/>
                    <w:suppressOverlap/>
                    <w:jc w:val="center"/>
                  </w:pPr>
                  <w:r>
                    <w:t>Discount_LC</w:t>
                  </w:r>
                </w:p>
              </w:tc>
              <w:tc>
                <w:tcPr>
                  <w:tcW w:w="1178" w:type="dxa"/>
                </w:tcPr>
                <w:p w14:paraId="43C1907D" w14:textId="77777777" w:rsidR="00501259" w:rsidRDefault="005769C6">
                  <w:pPr>
                    <w:pStyle w:val="Kommentartext"/>
                    <w:framePr w:hSpace="142" w:wrap="around" w:vAnchor="text" w:hAnchor="text" w:y="1"/>
                    <w:spacing w:before="60" w:after="60"/>
                    <w:suppressOverlap/>
                    <w:jc w:val="center"/>
                  </w:pPr>
                  <w:r>
                    <w:t>Decimal</w:t>
                  </w:r>
                </w:p>
              </w:tc>
              <w:tc>
                <w:tcPr>
                  <w:tcW w:w="992" w:type="dxa"/>
                </w:tcPr>
                <w:p w14:paraId="73D0DB0E" w14:textId="77777777" w:rsidR="00501259" w:rsidRDefault="005769C6">
                  <w:pPr>
                    <w:pStyle w:val="Kommentartext"/>
                    <w:framePr w:hSpace="142" w:wrap="around" w:vAnchor="text" w:hAnchor="text" w:y="1"/>
                    <w:spacing w:before="60" w:after="60"/>
                    <w:suppressOverlap/>
                    <w:jc w:val="center"/>
                  </w:pPr>
                  <w:r>
                    <w:t>2</w:t>
                  </w:r>
                </w:p>
              </w:tc>
              <w:tc>
                <w:tcPr>
                  <w:tcW w:w="1290" w:type="dxa"/>
                </w:tcPr>
                <w:p w14:paraId="2E70AB83" w14:textId="77777777" w:rsidR="00501259" w:rsidRDefault="005769C6">
                  <w:pPr>
                    <w:pStyle w:val="Kommentartext"/>
                    <w:framePr w:hSpace="142" w:wrap="around" w:vAnchor="text" w:hAnchor="text" w:y="1"/>
                    <w:spacing w:before="60" w:after="60"/>
                    <w:suppressOverlap/>
                    <w:jc w:val="center"/>
                  </w:pPr>
                  <w:r>
                    <w:t>Sum</w:t>
                  </w:r>
                </w:p>
              </w:tc>
              <w:tc>
                <w:tcPr>
                  <w:tcW w:w="1134" w:type="dxa"/>
                </w:tcPr>
                <w:p w14:paraId="33708B25" w14:textId="77777777" w:rsidR="00501259" w:rsidRDefault="005769C6">
                  <w:pPr>
                    <w:pStyle w:val="Kommentartext"/>
                    <w:framePr w:hSpace="142" w:wrap="around" w:vAnchor="text" w:hAnchor="text" w:y="1"/>
                    <w:spacing w:before="60" w:after="60"/>
                    <w:suppressOverlap/>
                    <w:jc w:val="center"/>
                  </w:pPr>
                  <w:r>
                    <w:t>Currency</w:t>
                  </w:r>
                </w:p>
              </w:tc>
              <w:tc>
                <w:tcPr>
                  <w:tcW w:w="1418" w:type="dxa"/>
                </w:tcPr>
                <w:p w14:paraId="7F96DA03" w14:textId="77777777" w:rsidR="00501259" w:rsidRDefault="005769C6">
                  <w:pPr>
                    <w:pStyle w:val="Kommentartext"/>
                    <w:framePr w:hSpace="142" w:wrap="around" w:vAnchor="text" w:hAnchor="text" w:y="1"/>
                    <w:spacing w:before="60" w:after="60"/>
                    <w:suppressOverlap/>
                    <w:jc w:val="center"/>
                  </w:pPr>
                  <w:r>
                    <w:t xml:space="preserve">From Dimension </w:t>
                  </w:r>
                  <w:r>
                    <w:rPr>
                      <w:i/>
                    </w:rPr>
                    <w:t>Customer</w:t>
                  </w:r>
                </w:p>
              </w:tc>
            </w:tr>
            <w:tr w:rsidR="00501259" w14:paraId="063F373A" w14:textId="77777777">
              <w:trPr>
                <w:trHeight w:val="70"/>
                <w:jc w:val="center"/>
              </w:trPr>
              <w:tc>
                <w:tcPr>
                  <w:tcW w:w="1423" w:type="dxa"/>
                </w:tcPr>
                <w:p w14:paraId="1FE04676" w14:textId="77777777" w:rsidR="00501259" w:rsidRDefault="005769C6">
                  <w:pPr>
                    <w:pStyle w:val="Kommentartext"/>
                    <w:framePr w:hSpace="142" w:wrap="around" w:vAnchor="text" w:hAnchor="text" w:y="1"/>
                    <w:spacing w:before="60" w:after="60"/>
                    <w:suppressOverlap/>
                    <w:jc w:val="center"/>
                  </w:pPr>
                  <w:r>
                    <w:t>Costs_GC</w:t>
                  </w:r>
                </w:p>
              </w:tc>
              <w:tc>
                <w:tcPr>
                  <w:tcW w:w="1178" w:type="dxa"/>
                </w:tcPr>
                <w:p w14:paraId="79FBE518" w14:textId="77777777" w:rsidR="00501259" w:rsidRDefault="005769C6">
                  <w:pPr>
                    <w:pStyle w:val="Kommentartext"/>
                    <w:framePr w:hSpace="142" w:wrap="around" w:vAnchor="text" w:hAnchor="text" w:y="1"/>
                    <w:spacing w:before="60" w:after="60"/>
                    <w:suppressOverlap/>
                    <w:jc w:val="center"/>
                  </w:pPr>
                  <w:r>
                    <w:t>Decimal</w:t>
                  </w:r>
                </w:p>
              </w:tc>
              <w:tc>
                <w:tcPr>
                  <w:tcW w:w="992" w:type="dxa"/>
                </w:tcPr>
                <w:p w14:paraId="4F90CDD1" w14:textId="77777777" w:rsidR="00501259" w:rsidRDefault="005769C6">
                  <w:pPr>
                    <w:pStyle w:val="Kommentartext"/>
                    <w:framePr w:hSpace="142" w:wrap="around" w:vAnchor="text" w:hAnchor="text" w:y="1"/>
                    <w:spacing w:before="60" w:after="60"/>
                    <w:suppressOverlap/>
                    <w:jc w:val="center"/>
                  </w:pPr>
                  <w:r>
                    <w:t>2</w:t>
                  </w:r>
                </w:p>
              </w:tc>
              <w:tc>
                <w:tcPr>
                  <w:tcW w:w="1290" w:type="dxa"/>
                </w:tcPr>
                <w:p w14:paraId="0134ADC3" w14:textId="77777777" w:rsidR="00501259" w:rsidRDefault="005769C6">
                  <w:pPr>
                    <w:pStyle w:val="Kommentartext"/>
                    <w:framePr w:hSpace="142" w:wrap="around" w:vAnchor="text" w:hAnchor="text" w:y="1"/>
                    <w:spacing w:before="60" w:after="60"/>
                    <w:suppressOverlap/>
                    <w:jc w:val="center"/>
                  </w:pPr>
                  <w:r>
                    <w:t>Sum</w:t>
                  </w:r>
                </w:p>
              </w:tc>
              <w:tc>
                <w:tcPr>
                  <w:tcW w:w="1134" w:type="dxa"/>
                </w:tcPr>
                <w:p w14:paraId="5CFAB55B" w14:textId="77777777" w:rsidR="00501259" w:rsidRDefault="005769C6">
                  <w:pPr>
                    <w:pStyle w:val="Kommentartext"/>
                    <w:framePr w:hSpace="142" w:wrap="around" w:vAnchor="text" w:hAnchor="text" w:y="1"/>
                    <w:spacing w:before="60" w:after="60"/>
                    <w:suppressOverlap/>
                    <w:jc w:val="center"/>
                  </w:pPr>
                  <w:r>
                    <w:t>Currency</w:t>
                  </w:r>
                </w:p>
              </w:tc>
              <w:tc>
                <w:tcPr>
                  <w:tcW w:w="1418" w:type="dxa"/>
                </w:tcPr>
                <w:p w14:paraId="190C41A6" w14:textId="77777777" w:rsidR="00501259" w:rsidRDefault="005769C6">
                  <w:pPr>
                    <w:pStyle w:val="Kommentartext"/>
                    <w:framePr w:hSpace="142" w:wrap="around" w:vAnchor="text" w:hAnchor="text" w:y="1"/>
                    <w:spacing w:before="60" w:after="60"/>
                    <w:suppressOverlap/>
                    <w:jc w:val="center"/>
                  </w:pPr>
                  <w:r>
                    <w:t>Fixed USD</w:t>
                  </w:r>
                </w:p>
              </w:tc>
            </w:tr>
          </w:tbl>
          <w:p w14:paraId="2D16A3DC" w14:textId="09FCF550" w:rsidR="00501259" w:rsidRDefault="00501259">
            <w:pPr>
              <w:tabs>
                <w:tab w:val="left" w:pos="3060"/>
                <w:tab w:val="right" w:pos="7438"/>
              </w:tabs>
              <w:jc w:val="center"/>
            </w:pPr>
          </w:p>
        </w:tc>
        <w:tc>
          <w:tcPr>
            <w:tcW w:w="1996" w:type="dxa"/>
            <w:tcBorders>
              <w:left w:val="single" w:sz="4" w:space="0" w:color="D9D9D9" w:themeColor="background1" w:themeShade="D9"/>
            </w:tcBorders>
          </w:tcPr>
          <w:p w14:paraId="2A2616E6" w14:textId="77777777" w:rsidR="00501259" w:rsidRDefault="00501259">
            <w:pPr>
              <w:pStyle w:val="Margin"/>
            </w:pPr>
          </w:p>
          <w:p w14:paraId="58990790" w14:textId="25F0538B" w:rsidR="00501259" w:rsidRDefault="00501259">
            <w:pPr>
              <w:pStyle w:val="Margin"/>
            </w:pPr>
          </w:p>
        </w:tc>
      </w:tr>
      <w:tr w:rsidR="00501259" w:rsidRPr="004113C7" w14:paraId="64B81D8D"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21F128B4" w14:textId="407AAB33" w:rsidR="00501259" w:rsidRPr="00930821" w:rsidRDefault="005769C6">
            <w:pPr>
              <w:tabs>
                <w:tab w:val="left" w:pos="3060"/>
                <w:tab w:val="right" w:pos="7438"/>
              </w:tabs>
              <w:jc w:val="both"/>
              <w:rPr>
                <w:lang w:val="en-US"/>
              </w:rPr>
            </w:pPr>
            <w:r w:rsidRPr="00930821">
              <w:rPr>
                <w:b/>
                <w:lang w:val="en-US"/>
              </w:rPr>
              <w:t>Note</w:t>
            </w:r>
            <w:r w:rsidRPr="00930821">
              <w:rPr>
                <w:lang w:val="en-US"/>
              </w:rPr>
              <w:t xml:space="preserve"> You have certainly noticed the following system hint whenever you select a currency unit with reference to a dimension.</w:t>
            </w:r>
          </w:p>
        </w:tc>
        <w:tc>
          <w:tcPr>
            <w:tcW w:w="1996" w:type="dxa"/>
            <w:tcBorders>
              <w:left w:val="single" w:sz="4" w:space="0" w:color="D9D9D9" w:themeColor="background1" w:themeShade="D9"/>
            </w:tcBorders>
          </w:tcPr>
          <w:p w14:paraId="3BB332FE" w14:textId="77777777" w:rsidR="00501259" w:rsidRPr="00930821" w:rsidRDefault="00501259">
            <w:pPr>
              <w:pStyle w:val="Margin"/>
              <w:rPr>
                <w:lang w:val="en-US"/>
              </w:rPr>
            </w:pPr>
          </w:p>
        </w:tc>
      </w:tr>
      <w:tr w:rsidR="00501259" w14:paraId="5F7ABF8A"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0FF6BE8A" w14:textId="168497F6" w:rsidR="00501259" w:rsidRDefault="005769C6">
            <w:pPr>
              <w:tabs>
                <w:tab w:val="left" w:pos="3060"/>
                <w:tab w:val="right" w:pos="7438"/>
              </w:tabs>
              <w:jc w:val="center"/>
            </w:pPr>
            <w:r>
              <w:rPr>
                <w:noProof/>
              </w:rPr>
              <w:lastRenderedPageBreak/>
              <w:drawing>
                <wp:inline distT="0" distB="0" distL="0" distR="0" wp14:anchorId="77C67954" wp14:editId="142977DD">
                  <wp:extent cx="4419600" cy="476250"/>
                  <wp:effectExtent l="0" t="0" r="0" b="0"/>
                  <wp:docPr id="103" name="Graphic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419600" cy="476250"/>
                          </a:xfrm>
                          <a:prstGeom prst="rect">
                            <a:avLst/>
                          </a:prstGeom>
                        </pic:spPr>
                      </pic:pic>
                    </a:graphicData>
                  </a:graphic>
                </wp:inline>
              </w:drawing>
            </w:r>
          </w:p>
        </w:tc>
        <w:tc>
          <w:tcPr>
            <w:tcW w:w="1996" w:type="dxa"/>
            <w:tcBorders>
              <w:left w:val="single" w:sz="4" w:space="0" w:color="D9D9D9" w:themeColor="background1" w:themeShade="D9"/>
            </w:tcBorders>
          </w:tcPr>
          <w:p w14:paraId="07F86657" w14:textId="77777777" w:rsidR="00501259" w:rsidRDefault="00501259">
            <w:pPr>
              <w:pStyle w:val="Margin"/>
            </w:pPr>
          </w:p>
        </w:tc>
      </w:tr>
      <w:tr w:rsidR="00501259" w:rsidRPr="004113C7" w14:paraId="6380B6EB"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256A1509" w14:textId="7B9FF0BE" w:rsidR="00501259" w:rsidRPr="00930821" w:rsidRDefault="005769C6">
            <w:pPr>
              <w:tabs>
                <w:tab w:val="left" w:pos="3060"/>
                <w:tab w:val="right" w:pos="7438"/>
              </w:tabs>
              <w:jc w:val="both"/>
              <w:rPr>
                <w:lang w:val="en-US"/>
              </w:rPr>
            </w:pPr>
            <w:r w:rsidRPr="00930821">
              <w:rPr>
                <w:lang w:val="en-US"/>
              </w:rPr>
              <w:t xml:space="preserve">A currency unit can only be used in the key figure if a currency unit is maintained for each </w:t>
            </w:r>
            <w:r w:rsidRPr="00930821">
              <w:rPr>
                <w:i/>
                <w:lang w:val="en-US"/>
              </w:rPr>
              <w:t>customer</w:t>
            </w:r>
            <w:r w:rsidRPr="00930821">
              <w:rPr>
                <w:lang w:val="en-US"/>
              </w:rPr>
              <w:t xml:space="preserve"> (that is, each entry in the customer dimension).</w:t>
            </w:r>
          </w:p>
        </w:tc>
        <w:tc>
          <w:tcPr>
            <w:tcW w:w="1996" w:type="dxa"/>
            <w:tcBorders>
              <w:left w:val="single" w:sz="4" w:space="0" w:color="D9D9D9" w:themeColor="background1" w:themeShade="D9"/>
            </w:tcBorders>
          </w:tcPr>
          <w:p w14:paraId="71B5B8D5" w14:textId="77777777" w:rsidR="00501259" w:rsidRPr="00930821" w:rsidRDefault="00501259">
            <w:pPr>
              <w:pStyle w:val="Margin"/>
              <w:rPr>
                <w:lang w:val="en-US"/>
              </w:rPr>
            </w:pPr>
          </w:p>
        </w:tc>
      </w:tr>
      <w:tr w:rsidR="00501259" w14:paraId="0359F718"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3ED67336" w14:textId="40010032" w:rsidR="00501259" w:rsidRPr="00930821" w:rsidRDefault="005769C6">
            <w:pPr>
              <w:tabs>
                <w:tab w:val="left" w:pos="3060"/>
                <w:tab w:val="right" w:pos="7438"/>
              </w:tabs>
              <w:jc w:val="both"/>
              <w:rPr>
                <w:lang w:val="en-US"/>
              </w:rPr>
            </w:pPr>
            <w:r w:rsidRPr="00930821">
              <w:rPr>
                <w:lang w:val="en-US"/>
              </w:rPr>
              <w:t xml:space="preserve">To save your previous entries, </w:t>
            </w:r>
            <w:r w:rsidRPr="00930821">
              <w:rPr>
                <w:szCs w:val="24"/>
                <w:lang w:val="en-US"/>
              </w:rPr>
              <w:t>click</w:t>
            </w:r>
            <w:r w:rsidRPr="00930821">
              <w:rPr>
                <w:lang w:val="en-US"/>
              </w:rPr>
              <w:t xml:space="preserve"> </w:t>
            </w:r>
            <w:r w:rsidRPr="00930821">
              <w:rPr>
                <w:b/>
                <w:lang w:val="en-US"/>
              </w:rPr>
              <w:t xml:space="preserve">Save </w:t>
            </w:r>
            <w:r w:rsidRPr="00930821">
              <w:rPr>
                <w:lang w:val="en-US"/>
              </w:rPr>
              <w:t xml:space="preserve"> </w:t>
            </w:r>
            <w:r>
              <w:rPr>
                <w:noProof/>
              </w:rPr>
              <w:drawing>
                <wp:inline distT="0" distB="0" distL="0" distR="0" wp14:anchorId="708FB639" wp14:editId="544EAC35">
                  <wp:extent cx="228632" cy="209579"/>
                  <wp:effectExtent l="0" t="0" r="0" b="0"/>
                  <wp:docPr id="104" name="Graphic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8632" cy="209579"/>
                          </a:xfrm>
                          <a:prstGeom prst="rect">
                            <a:avLst/>
                          </a:prstGeom>
                        </pic:spPr>
                      </pic:pic>
                    </a:graphicData>
                  </a:graphic>
                </wp:inline>
              </w:drawing>
            </w:r>
            <w:r w:rsidRPr="00930821">
              <w:rPr>
                <w:lang w:val="en-US"/>
              </w:rPr>
              <w:t xml:space="preserve"> icon in the </w:t>
            </w:r>
            <w:r w:rsidRPr="00930821">
              <w:rPr>
                <w:rStyle w:val="Hervorhebung"/>
                <w:lang w:val="en-US"/>
              </w:rPr>
              <w:t>General</w:t>
            </w:r>
            <w:r w:rsidRPr="00930821">
              <w:rPr>
                <w:lang w:val="en-US"/>
              </w:rPr>
              <w:t xml:space="preserve"> area of the ribbon.</w:t>
            </w:r>
          </w:p>
        </w:tc>
        <w:tc>
          <w:tcPr>
            <w:tcW w:w="1996" w:type="dxa"/>
            <w:tcBorders>
              <w:left w:val="single" w:sz="4" w:space="0" w:color="D9D9D9" w:themeColor="background1" w:themeShade="D9"/>
            </w:tcBorders>
          </w:tcPr>
          <w:p w14:paraId="2531DAED" w14:textId="77777777" w:rsidR="00501259" w:rsidRPr="00930821" w:rsidRDefault="00501259">
            <w:pPr>
              <w:pStyle w:val="Margin"/>
              <w:rPr>
                <w:lang w:val="en-US"/>
              </w:rPr>
            </w:pPr>
          </w:p>
          <w:p w14:paraId="440EB59C" w14:textId="4070579B" w:rsidR="00501259" w:rsidRDefault="005769C6">
            <w:pPr>
              <w:pStyle w:val="Margin"/>
            </w:pPr>
            <w:r>
              <w:t>Save</w:t>
            </w:r>
          </w:p>
        </w:tc>
      </w:tr>
      <w:tr w:rsidR="00501259" w14:paraId="12A3CDDF"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170F4476" w14:textId="55D6F83F" w:rsidR="00501259" w:rsidRPr="00930821" w:rsidRDefault="005769C6">
            <w:pPr>
              <w:tabs>
                <w:tab w:val="left" w:pos="3060"/>
                <w:tab w:val="right" w:pos="7438"/>
              </w:tabs>
              <w:jc w:val="both"/>
              <w:rPr>
                <w:lang w:val="en-US"/>
              </w:rPr>
            </w:pPr>
            <w:r w:rsidRPr="00930821">
              <w:rPr>
                <w:lang w:val="en-US"/>
              </w:rPr>
              <w:t xml:space="preserve">Up to now, you have changed five currency key figures. Now adjust the key figure </w:t>
            </w:r>
            <w:r w:rsidRPr="00930821">
              <w:rPr>
                <w:b/>
                <w:szCs w:val="24"/>
                <w:lang w:val="en-US"/>
              </w:rPr>
              <w:t>Sales_Quantity</w:t>
            </w:r>
            <w:r w:rsidRPr="00930821">
              <w:rPr>
                <w:szCs w:val="24"/>
                <w:lang w:val="en-US"/>
              </w:rPr>
              <w:t xml:space="preserve">. Make sure that </w:t>
            </w:r>
            <w:r w:rsidRPr="00930821">
              <w:rPr>
                <w:b/>
                <w:szCs w:val="24"/>
                <w:lang w:val="en-US"/>
              </w:rPr>
              <w:t>integer</w:t>
            </w:r>
            <w:r w:rsidRPr="00930821">
              <w:rPr>
                <w:szCs w:val="24"/>
                <w:lang w:val="en-US"/>
              </w:rPr>
              <w:t xml:space="preserve"> is set as </w:t>
            </w:r>
            <w:r w:rsidRPr="00930821">
              <w:rPr>
                <w:i/>
                <w:szCs w:val="24"/>
                <w:lang w:val="en-US"/>
              </w:rPr>
              <w:t>the data type</w:t>
            </w:r>
            <w:r w:rsidRPr="00930821">
              <w:rPr>
                <w:szCs w:val="24"/>
                <w:lang w:val="en-US"/>
              </w:rPr>
              <w:t>.</w:t>
            </w:r>
          </w:p>
        </w:tc>
        <w:tc>
          <w:tcPr>
            <w:tcW w:w="1996" w:type="dxa"/>
            <w:tcBorders>
              <w:left w:val="single" w:sz="4" w:space="0" w:color="D9D9D9" w:themeColor="background1" w:themeShade="D9"/>
            </w:tcBorders>
          </w:tcPr>
          <w:p w14:paraId="22FD05D3" w14:textId="10AE43C6" w:rsidR="00501259" w:rsidRDefault="005769C6">
            <w:pPr>
              <w:pStyle w:val="Margin"/>
            </w:pPr>
            <w:r w:rsidRPr="00930821">
              <w:rPr>
                <w:lang w:val="en-US"/>
              </w:rPr>
              <w:br/>
              <w:t xml:space="preserve"> </w:t>
            </w:r>
            <w:r>
              <w:t>Sales_Quantity</w:t>
            </w:r>
          </w:p>
          <w:p w14:paraId="3FC20E1A" w14:textId="5FD53064" w:rsidR="00501259" w:rsidRDefault="005769C6">
            <w:pPr>
              <w:pStyle w:val="Margin"/>
            </w:pPr>
            <w:r>
              <w:t>Integer</w:t>
            </w:r>
          </w:p>
        </w:tc>
      </w:tr>
      <w:tr w:rsidR="00501259" w14:paraId="02C8D413"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4C7324D5" w14:textId="3B584A44" w:rsidR="00501259" w:rsidRDefault="005769C6">
            <w:pPr>
              <w:tabs>
                <w:tab w:val="left" w:pos="3060"/>
                <w:tab w:val="right" w:pos="7438"/>
              </w:tabs>
              <w:jc w:val="both"/>
              <w:rPr>
                <w:i/>
                <w:highlight w:val="yellow"/>
              </w:rPr>
            </w:pPr>
            <w:r w:rsidRPr="00930821">
              <w:rPr>
                <w:lang w:val="en-US"/>
              </w:rPr>
              <w:t xml:space="preserve">In the </w:t>
            </w:r>
            <w:r w:rsidRPr="00930821">
              <w:rPr>
                <w:i/>
                <w:lang w:val="en-US"/>
              </w:rPr>
              <w:t>Aggregations</w:t>
            </w:r>
            <w:r w:rsidRPr="00930821">
              <w:rPr>
                <w:lang w:val="en-US"/>
              </w:rPr>
              <w:t xml:space="preserve"> area, choose Aggregation </w:t>
            </w:r>
            <w:r w:rsidRPr="00930821">
              <w:rPr>
                <w:i/>
                <w:lang w:val="en-US"/>
              </w:rPr>
              <w:t>Type</w:t>
            </w:r>
            <w:r w:rsidRPr="00930821">
              <w:rPr>
                <w:lang w:val="en-US"/>
              </w:rPr>
              <w:t xml:space="preserve"> </w:t>
            </w:r>
            <w:r w:rsidRPr="00930821">
              <w:rPr>
                <w:b/>
                <w:lang w:val="en-US"/>
              </w:rPr>
              <w:t>Sum</w:t>
            </w:r>
            <w:r w:rsidRPr="00930821">
              <w:rPr>
                <w:lang w:val="en-US"/>
              </w:rPr>
              <w:t xml:space="preserve">. In the </w:t>
            </w:r>
            <w:r w:rsidRPr="00930821">
              <w:rPr>
                <w:i/>
                <w:lang w:val="en-US"/>
              </w:rPr>
              <w:t>Units &amp; Currencies</w:t>
            </w:r>
            <w:r w:rsidRPr="00930821">
              <w:rPr>
                <w:lang w:val="en-US"/>
              </w:rPr>
              <w:t xml:space="preserve"> area, select </w:t>
            </w:r>
            <w:r w:rsidRPr="00930821">
              <w:rPr>
                <w:b/>
                <w:lang w:val="en-US"/>
              </w:rPr>
              <w:t>Unit</w:t>
            </w:r>
            <w:r w:rsidRPr="00930821">
              <w:rPr>
                <w:lang w:val="en-US"/>
              </w:rPr>
              <w:t xml:space="preserve"> as </w:t>
            </w:r>
            <w:r w:rsidRPr="00930821">
              <w:rPr>
                <w:i/>
                <w:lang w:val="en-US"/>
              </w:rPr>
              <w:t>the Unit Type</w:t>
            </w:r>
            <w:r w:rsidRPr="00930821">
              <w:rPr>
                <w:lang w:val="en-US"/>
              </w:rPr>
              <w:t xml:space="preserve">. </w:t>
            </w:r>
            <w:r>
              <w:t xml:space="preserve">In the new field, enter </w:t>
            </w:r>
            <w:r>
              <w:rPr>
                <w:b/>
              </w:rPr>
              <w:t>PC</w:t>
            </w:r>
            <w:r>
              <w:t xml:space="preserve"> next to </w:t>
            </w:r>
            <w:r>
              <w:rPr>
                <w:i/>
              </w:rPr>
              <w:t>Fixed</w:t>
            </w:r>
            <w:r>
              <w:t>.</w:t>
            </w:r>
          </w:p>
        </w:tc>
        <w:tc>
          <w:tcPr>
            <w:tcW w:w="1996" w:type="dxa"/>
            <w:tcBorders>
              <w:left w:val="single" w:sz="4" w:space="0" w:color="D9D9D9" w:themeColor="background1" w:themeShade="D9"/>
            </w:tcBorders>
          </w:tcPr>
          <w:p w14:paraId="4DFAC4AF" w14:textId="606EB15E" w:rsidR="00501259" w:rsidRDefault="005769C6">
            <w:pPr>
              <w:pStyle w:val="Margin"/>
            </w:pPr>
            <w:r>
              <w:br/>
              <w:t xml:space="preserve"> Sum</w:t>
            </w:r>
          </w:p>
          <w:p w14:paraId="28584E15" w14:textId="77777777" w:rsidR="00501259" w:rsidRDefault="005769C6">
            <w:pPr>
              <w:pStyle w:val="Margin"/>
            </w:pPr>
            <w:r>
              <w:t>Unit</w:t>
            </w:r>
          </w:p>
          <w:p w14:paraId="7858D3F8" w14:textId="5EB853AB" w:rsidR="00501259" w:rsidRDefault="005769C6">
            <w:pPr>
              <w:pStyle w:val="Margin"/>
            </w:pPr>
            <w:r>
              <w:t>PC</w:t>
            </w:r>
          </w:p>
        </w:tc>
      </w:tr>
      <w:tr w:rsidR="00501259" w14:paraId="47BE5421"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2CE4D37E" w14:textId="7DD8EC3E" w:rsidR="00501259" w:rsidRDefault="005769C6">
            <w:pPr>
              <w:tabs>
                <w:tab w:val="left" w:pos="3060"/>
                <w:tab w:val="right" w:pos="7438"/>
              </w:tabs>
              <w:jc w:val="center"/>
            </w:pPr>
            <w:r>
              <w:rPr>
                <w:noProof/>
              </w:rPr>
              <w:drawing>
                <wp:inline distT="0" distB="0" distL="0" distR="0" wp14:anchorId="05EBFBB7" wp14:editId="1C8B2911">
                  <wp:extent cx="2931045" cy="1352144"/>
                  <wp:effectExtent l="0" t="0" r="3175" b="635"/>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951208" cy="1361445"/>
                          </a:xfrm>
                          <a:prstGeom prst="rect">
                            <a:avLst/>
                          </a:prstGeom>
                        </pic:spPr>
                      </pic:pic>
                    </a:graphicData>
                  </a:graphic>
                </wp:inline>
              </w:drawing>
            </w:r>
          </w:p>
        </w:tc>
        <w:tc>
          <w:tcPr>
            <w:tcW w:w="1996" w:type="dxa"/>
            <w:tcBorders>
              <w:left w:val="single" w:sz="4" w:space="0" w:color="D9D9D9" w:themeColor="background1" w:themeShade="D9"/>
            </w:tcBorders>
          </w:tcPr>
          <w:p w14:paraId="619261C9" w14:textId="77777777" w:rsidR="00501259" w:rsidRDefault="00501259">
            <w:pPr>
              <w:pStyle w:val="Margin"/>
            </w:pPr>
          </w:p>
        </w:tc>
      </w:tr>
      <w:tr w:rsidR="00501259" w14:paraId="4AAF0B8F"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28B83278" w14:textId="7BC6FA66" w:rsidR="00501259" w:rsidRPr="00930821" w:rsidRDefault="005769C6">
            <w:pPr>
              <w:tabs>
                <w:tab w:val="left" w:pos="3060"/>
                <w:tab w:val="right" w:pos="7438"/>
              </w:tabs>
              <w:jc w:val="both"/>
              <w:rPr>
                <w:lang w:val="en-US"/>
              </w:rPr>
            </w:pPr>
            <w:r w:rsidRPr="00930821">
              <w:rPr>
                <w:lang w:val="en-US"/>
              </w:rPr>
              <w:t xml:space="preserve">Finally, you create a calculated key figure. To do so, switch to </w:t>
            </w:r>
            <w:r w:rsidRPr="00930821">
              <w:rPr>
                <w:b/>
                <w:lang w:val="en-US"/>
              </w:rPr>
              <w:t>Calculations</w:t>
            </w:r>
            <w:r w:rsidRPr="00930821">
              <w:rPr>
                <w:lang w:val="en-US"/>
              </w:rPr>
              <w:t xml:space="preserve"> in the upper left of the </w:t>
            </w:r>
            <w:r w:rsidRPr="00930821">
              <w:rPr>
                <w:i/>
                <w:lang w:val="en-US"/>
              </w:rPr>
              <w:t>Workspace</w:t>
            </w:r>
            <w:r w:rsidRPr="00930821">
              <w:rPr>
                <w:lang w:val="en-US"/>
              </w:rPr>
              <w:t xml:space="preserve"> area.</w:t>
            </w:r>
          </w:p>
        </w:tc>
        <w:tc>
          <w:tcPr>
            <w:tcW w:w="1996" w:type="dxa"/>
            <w:tcBorders>
              <w:left w:val="single" w:sz="4" w:space="0" w:color="D9D9D9" w:themeColor="background1" w:themeShade="D9"/>
            </w:tcBorders>
          </w:tcPr>
          <w:p w14:paraId="3D74F385" w14:textId="3CD9FA1B" w:rsidR="00501259" w:rsidRDefault="005769C6">
            <w:pPr>
              <w:pStyle w:val="Margin"/>
            </w:pPr>
            <w:r w:rsidRPr="00930821">
              <w:rPr>
                <w:lang w:val="en-US"/>
              </w:rPr>
              <w:br/>
            </w:r>
            <w:r>
              <w:t>Calculations</w:t>
            </w:r>
          </w:p>
        </w:tc>
      </w:tr>
      <w:tr w:rsidR="00501259" w14:paraId="6B630FBE"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04DFF4AD" w14:textId="0874B269" w:rsidR="00501259" w:rsidRDefault="005769C6">
            <w:pPr>
              <w:tabs>
                <w:tab w:val="left" w:pos="3060"/>
                <w:tab w:val="right" w:pos="7438"/>
              </w:tabs>
              <w:jc w:val="center"/>
            </w:pPr>
            <w:r>
              <w:object w:dxaOrig="2865" w:dyaOrig="2040" w14:anchorId="73D3FD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1.15pt;height:108.3pt" o:ole="">
                  <v:imagedata r:id="rId54" o:title=""/>
                </v:shape>
                <o:OLEObject Type="Embed" ProgID="PBrush" ShapeID="_x0000_i1025" DrawAspect="Content" ObjectID="_1803882031" r:id="rId55"/>
              </w:object>
            </w:r>
          </w:p>
        </w:tc>
        <w:tc>
          <w:tcPr>
            <w:tcW w:w="1996" w:type="dxa"/>
            <w:tcBorders>
              <w:left w:val="single" w:sz="4" w:space="0" w:color="D9D9D9" w:themeColor="background1" w:themeShade="D9"/>
            </w:tcBorders>
          </w:tcPr>
          <w:p w14:paraId="1EBA47D9" w14:textId="77777777" w:rsidR="00501259" w:rsidRDefault="00501259">
            <w:pPr>
              <w:pStyle w:val="Margin"/>
            </w:pPr>
          </w:p>
        </w:tc>
      </w:tr>
      <w:tr w:rsidR="00501259" w:rsidRPr="00B40391" w14:paraId="70F09CD8"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tbl>
            <w:tblPr>
              <w:tblpPr w:leftFromText="142" w:rightFromText="142" w:vertAnchor="text" w:tblpY="1"/>
              <w:tblOverlap w:val="never"/>
              <w:tblW w:w="9639" w:type="dxa"/>
              <w:tblLayout w:type="fixed"/>
              <w:tblLook w:val="01E0" w:firstRow="1" w:lastRow="1" w:firstColumn="1" w:lastColumn="1" w:noHBand="0" w:noVBand="0"/>
            </w:tblPr>
            <w:tblGrid>
              <w:gridCol w:w="7643"/>
              <w:gridCol w:w="1996"/>
            </w:tblGrid>
            <w:tr w:rsidR="00501259" w:rsidRPr="004113C7" w14:paraId="59C1F701" w14:textId="77777777">
              <w:trPr>
                <w:trHeight w:val="454"/>
              </w:trPr>
              <w:tc>
                <w:tcPr>
                  <w:tcW w:w="7643" w:type="dxa"/>
                  <w:tcBorders>
                    <w:left w:val="single" w:sz="4" w:space="0" w:color="D9D9D9" w:themeColor="background1" w:themeShade="D9"/>
                    <w:right w:val="single" w:sz="4" w:space="0" w:color="D9D9D9" w:themeColor="background1" w:themeShade="D9"/>
                  </w:tcBorders>
                  <w:shd w:val="clear" w:color="auto" w:fill="FFFFFF" w:themeFill="background1"/>
                </w:tcPr>
                <w:p w14:paraId="654ACA18" w14:textId="4D66876E" w:rsidR="00501259" w:rsidRPr="00930821" w:rsidRDefault="005769C6">
                  <w:pPr>
                    <w:tabs>
                      <w:tab w:val="left" w:pos="3060"/>
                      <w:tab w:val="right" w:pos="7438"/>
                    </w:tabs>
                    <w:jc w:val="both"/>
                    <w:rPr>
                      <w:lang w:val="en-US"/>
                    </w:rPr>
                  </w:pPr>
                  <w:r w:rsidRPr="00930821">
                    <w:rPr>
                      <w:lang w:val="en-US"/>
                    </w:rPr>
                    <w:t xml:space="preserve">In the </w:t>
                  </w:r>
                  <w:r w:rsidRPr="00930821">
                    <w:rPr>
                      <w:i/>
                      <w:lang w:val="en-US"/>
                    </w:rPr>
                    <w:t>Calculated Measures</w:t>
                  </w:r>
                  <w:r w:rsidRPr="00930821">
                    <w:rPr>
                      <w:lang w:val="en-US"/>
                    </w:rPr>
                    <w:t xml:space="preserve"> section, click </w:t>
                  </w:r>
                  <w:r w:rsidRPr="00930821">
                    <w:rPr>
                      <w:b/>
                      <w:lang w:val="en-US"/>
                    </w:rPr>
                    <w:t xml:space="preserve">Add Calculated Measure </w:t>
                  </w:r>
                  <w:r>
                    <w:rPr>
                      <w:noProof/>
                    </w:rPr>
                    <w:drawing>
                      <wp:inline distT="0" distB="0" distL="0" distR="0" wp14:anchorId="68E76E5D" wp14:editId="1181CF23">
                        <wp:extent cx="181000" cy="152421"/>
                        <wp:effectExtent l="0" t="0" r="9525" b="0"/>
                        <wp:docPr id="31" name="Graphic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81000" cy="152421"/>
                                </a:xfrm>
                                <a:prstGeom prst="rect">
                                  <a:avLst/>
                                </a:prstGeom>
                              </pic:spPr>
                            </pic:pic>
                          </a:graphicData>
                        </a:graphic>
                      </wp:inline>
                    </w:drawing>
                  </w:r>
                  <w:r w:rsidRPr="00930821">
                    <w:rPr>
                      <w:b/>
                      <w:lang w:val="en-US"/>
                    </w:rPr>
                    <w:t xml:space="preserve">. </w:t>
                  </w:r>
                </w:p>
              </w:tc>
              <w:tc>
                <w:tcPr>
                  <w:tcW w:w="1996" w:type="dxa"/>
                  <w:tcBorders>
                    <w:left w:val="single" w:sz="4" w:space="0" w:color="D9D9D9" w:themeColor="background1" w:themeShade="D9"/>
                  </w:tcBorders>
                </w:tcPr>
                <w:p w14:paraId="0137EE6A" w14:textId="77777777" w:rsidR="00501259" w:rsidRPr="00930821" w:rsidRDefault="00501259">
                  <w:pPr>
                    <w:pStyle w:val="Margin"/>
                    <w:rPr>
                      <w:lang w:val="en-US"/>
                    </w:rPr>
                  </w:pPr>
                </w:p>
              </w:tc>
            </w:tr>
            <w:tr w:rsidR="00501259" w14:paraId="6EA6F7AC" w14:textId="77777777">
              <w:trPr>
                <w:trHeight w:val="454"/>
              </w:trPr>
              <w:tc>
                <w:tcPr>
                  <w:tcW w:w="7643" w:type="dxa"/>
                  <w:tcBorders>
                    <w:left w:val="single" w:sz="4" w:space="0" w:color="D9D9D9" w:themeColor="background1" w:themeShade="D9"/>
                    <w:right w:val="single" w:sz="4" w:space="0" w:color="D9D9D9" w:themeColor="background1" w:themeShade="D9"/>
                  </w:tcBorders>
                  <w:shd w:val="clear" w:color="auto" w:fill="FFFFFF" w:themeFill="background1"/>
                </w:tcPr>
                <w:p w14:paraId="494A6C5A" w14:textId="3EF8C703" w:rsidR="00501259" w:rsidRDefault="005769C6">
                  <w:pPr>
                    <w:tabs>
                      <w:tab w:val="left" w:pos="3060"/>
                      <w:tab w:val="right" w:pos="7438"/>
                    </w:tabs>
                    <w:jc w:val="both"/>
                  </w:pPr>
                  <w:r>
                    <w:rPr>
                      <w:noProof/>
                    </w:rPr>
                    <w:drawing>
                      <wp:inline distT="0" distB="0" distL="0" distR="0" wp14:anchorId="68F79408" wp14:editId="7CF6DDDB">
                        <wp:extent cx="4716145" cy="855345"/>
                        <wp:effectExtent l="0" t="0" r="8255" b="1905"/>
                        <wp:docPr id="45" name="Graphic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716145" cy="855345"/>
                                </a:xfrm>
                                <a:prstGeom prst="rect">
                                  <a:avLst/>
                                </a:prstGeom>
                              </pic:spPr>
                            </pic:pic>
                          </a:graphicData>
                        </a:graphic>
                      </wp:inline>
                    </w:drawing>
                  </w:r>
                </w:p>
              </w:tc>
              <w:tc>
                <w:tcPr>
                  <w:tcW w:w="1996" w:type="dxa"/>
                  <w:tcBorders>
                    <w:left w:val="single" w:sz="4" w:space="0" w:color="D9D9D9" w:themeColor="background1" w:themeShade="D9"/>
                  </w:tcBorders>
                </w:tcPr>
                <w:p w14:paraId="472B995A" w14:textId="77777777" w:rsidR="00501259" w:rsidRDefault="00501259">
                  <w:pPr>
                    <w:pStyle w:val="Margin"/>
                  </w:pPr>
                </w:p>
              </w:tc>
            </w:tr>
            <w:tr w:rsidR="00501259" w14:paraId="6290AABC" w14:textId="77777777">
              <w:trPr>
                <w:trHeight w:val="454"/>
              </w:trPr>
              <w:tc>
                <w:tcPr>
                  <w:tcW w:w="7643" w:type="dxa"/>
                  <w:tcBorders>
                    <w:left w:val="single" w:sz="4" w:space="0" w:color="D9D9D9" w:themeColor="background1" w:themeShade="D9"/>
                    <w:right w:val="single" w:sz="4" w:space="0" w:color="D9D9D9" w:themeColor="background1" w:themeShade="D9"/>
                  </w:tcBorders>
                  <w:shd w:val="clear" w:color="auto" w:fill="FFFFFF" w:themeFill="background1"/>
                </w:tcPr>
                <w:p w14:paraId="012DB86F" w14:textId="442B27B4" w:rsidR="00501259" w:rsidRPr="00930821" w:rsidRDefault="005769C6">
                  <w:pPr>
                    <w:tabs>
                      <w:tab w:val="left" w:pos="3060"/>
                      <w:tab w:val="right" w:pos="7438"/>
                    </w:tabs>
                    <w:jc w:val="both"/>
                    <w:rPr>
                      <w:lang w:val="en-US"/>
                    </w:rPr>
                  </w:pPr>
                  <w:r w:rsidRPr="00930821">
                    <w:rPr>
                      <w:lang w:val="en-US"/>
                    </w:rPr>
                    <w:t xml:space="preserve">In the </w:t>
                  </w:r>
                  <w:r w:rsidRPr="00930821">
                    <w:rPr>
                      <w:i/>
                      <w:lang w:val="en-US"/>
                    </w:rPr>
                    <w:t xml:space="preserve">properties </w:t>
                  </w:r>
                  <w:r w:rsidRPr="00930821">
                    <w:rPr>
                      <w:lang w:val="en-US"/>
                    </w:rPr>
                    <w:t xml:space="preserve"> window on the right, enter </w:t>
                  </w:r>
                  <w:r w:rsidRPr="00930821">
                    <w:rPr>
                      <w:b/>
                      <w:lang w:val="en-US"/>
                    </w:rPr>
                    <w:t>Contribution_Margin_USD</w:t>
                  </w:r>
                  <w:r w:rsidRPr="00930821">
                    <w:rPr>
                      <w:lang w:val="en-US"/>
                    </w:rPr>
                    <w:t xml:space="preserve"> as </w:t>
                  </w:r>
                  <w:r w:rsidRPr="00930821">
                    <w:rPr>
                      <w:i/>
                      <w:lang w:val="en-US"/>
                    </w:rPr>
                    <w:t>the name</w:t>
                  </w:r>
                  <w:r w:rsidRPr="00930821">
                    <w:rPr>
                      <w:lang w:val="en-US"/>
                    </w:rPr>
                    <w:t xml:space="preserve"> and </w:t>
                  </w:r>
                  <w:r w:rsidRPr="00930821">
                    <w:rPr>
                      <w:b/>
                      <w:lang w:val="en-US"/>
                    </w:rPr>
                    <w:t>CONTRIBUTION MARGIN USD</w:t>
                  </w:r>
                  <w:r w:rsidRPr="00930821">
                    <w:rPr>
                      <w:lang w:val="en-US"/>
                    </w:rPr>
                    <w:t xml:space="preserve"> as the </w:t>
                  </w:r>
                  <w:r w:rsidRPr="00930821">
                    <w:rPr>
                      <w:i/>
                      <w:lang w:val="en-US"/>
                    </w:rPr>
                    <w:t>description</w:t>
                  </w:r>
                  <w:r w:rsidRPr="00930821">
                    <w:rPr>
                      <w:lang w:val="en-US"/>
                    </w:rPr>
                    <w:t>.</w:t>
                  </w:r>
                </w:p>
              </w:tc>
              <w:tc>
                <w:tcPr>
                  <w:tcW w:w="1996" w:type="dxa"/>
                  <w:tcBorders>
                    <w:left w:val="single" w:sz="4" w:space="0" w:color="D9D9D9" w:themeColor="background1" w:themeShade="D9"/>
                  </w:tcBorders>
                </w:tcPr>
                <w:p w14:paraId="52093BD0" w14:textId="77777777" w:rsidR="00501259" w:rsidRPr="00930821" w:rsidRDefault="00501259">
                  <w:pPr>
                    <w:pStyle w:val="Margin"/>
                    <w:rPr>
                      <w:lang w:val="en-US"/>
                    </w:rPr>
                  </w:pPr>
                </w:p>
                <w:p w14:paraId="47486AF6" w14:textId="77777777" w:rsidR="00501259" w:rsidRDefault="005769C6">
                  <w:pPr>
                    <w:pStyle w:val="Margin"/>
                  </w:pPr>
                  <w:r>
                    <w:t>ContributionMarginUSD</w:t>
                  </w:r>
                </w:p>
                <w:p w14:paraId="403C40D9" w14:textId="77777777" w:rsidR="00501259" w:rsidRDefault="005769C6">
                  <w:pPr>
                    <w:pStyle w:val="Margin"/>
                  </w:pPr>
                  <w:r>
                    <w:t>Contribution Margin USD</w:t>
                  </w:r>
                </w:p>
              </w:tc>
            </w:tr>
            <w:tr w:rsidR="00501259" w14:paraId="5EFD3E2D" w14:textId="77777777">
              <w:trPr>
                <w:trHeight w:val="454"/>
              </w:trPr>
              <w:tc>
                <w:tcPr>
                  <w:tcW w:w="7643" w:type="dxa"/>
                  <w:tcBorders>
                    <w:left w:val="single" w:sz="4" w:space="0" w:color="D9D9D9" w:themeColor="background1" w:themeShade="D9"/>
                    <w:right w:val="single" w:sz="4" w:space="0" w:color="D9D9D9" w:themeColor="background1" w:themeShade="D9"/>
                  </w:tcBorders>
                  <w:shd w:val="clear" w:color="auto" w:fill="FFFFFF" w:themeFill="background1"/>
                </w:tcPr>
                <w:p w14:paraId="62F2C955" w14:textId="5F5D0F07" w:rsidR="00501259" w:rsidRPr="00930821" w:rsidRDefault="005769C6" w:rsidP="00930821">
                  <w:pPr>
                    <w:pStyle w:val="StandardWeb"/>
                    <w:tabs>
                      <w:tab w:val="left" w:pos="3060"/>
                      <w:tab w:val="right" w:pos="7438"/>
                    </w:tabs>
                    <w:jc w:val="both"/>
                    <w:rPr>
                      <w:lang w:val="en-US"/>
                    </w:rPr>
                  </w:pPr>
                  <w:r w:rsidRPr="00930821">
                    <w:rPr>
                      <w:lang w:val="en-US"/>
                    </w:rPr>
                    <w:t xml:space="preserve">In the </w:t>
                  </w:r>
                  <w:r w:rsidRPr="00930821">
                    <w:rPr>
                      <w:i/>
                      <w:lang w:val="en-US"/>
                    </w:rPr>
                    <w:t>Units &amp; Currencies</w:t>
                  </w:r>
                  <w:r w:rsidRPr="00930821">
                    <w:rPr>
                      <w:lang w:val="en-US"/>
                    </w:rPr>
                    <w:t xml:space="preserve"> area, in the </w:t>
                  </w:r>
                  <w:r w:rsidRPr="00930821">
                    <w:rPr>
                      <w:i/>
                      <w:lang w:val="en-US"/>
                    </w:rPr>
                    <w:t>Unit Type</w:t>
                  </w:r>
                  <w:r w:rsidRPr="00930821">
                    <w:rPr>
                      <w:lang w:val="en-US"/>
                    </w:rPr>
                    <w:t xml:space="preserve"> field, select </w:t>
                  </w:r>
                  <w:r w:rsidRPr="00930821">
                    <w:rPr>
                      <w:b/>
                      <w:lang w:val="en-US"/>
                    </w:rPr>
                    <w:t>Currency</w:t>
                  </w:r>
                  <w:r w:rsidRPr="00930821">
                    <w:rPr>
                      <w:lang w:val="en-US"/>
                    </w:rPr>
                    <w:t xml:space="preserve"> and verify that </w:t>
                  </w:r>
                  <w:r w:rsidR="00930821">
                    <w:rPr>
                      <w:b/>
                      <w:lang w:val="en-US"/>
                    </w:rPr>
                    <w:t>USD</w:t>
                  </w:r>
                  <w:r w:rsidRPr="00930821">
                    <w:rPr>
                      <w:lang w:val="en-US"/>
                    </w:rPr>
                    <w:t xml:space="preserve"> is filled in as the currency.</w:t>
                  </w:r>
                </w:p>
              </w:tc>
              <w:tc>
                <w:tcPr>
                  <w:tcW w:w="1996" w:type="dxa"/>
                  <w:tcBorders>
                    <w:left w:val="single" w:sz="4" w:space="0" w:color="D9D9D9" w:themeColor="background1" w:themeShade="D9"/>
                  </w:tcBorders>
                </w:tcPr>
                <w:p w14:paraId="1722B652" w14:textId="77777777" w:rsidR="00501259" w:rsidRPr="00930821" w:rsidRDefault="00501259">
                  <w:pPr>
                    <w:pStyle w:val="Margin"/>
                    <w:rPr>
                      <w:rFonts w:cs="Arial"/>
                      <w:lang w:val="en-US"/>
                    </w:rPr>
                  </w:pPr>
                </w:p>
                <w:p w14:paraId="29B9259B" w14:textId="77777777" w:rsidR="00501259" w:rsidRDefault="005769C6">
                  <w:pPr>
                    <w:pStyle w:val="P68B1DB1-Margin8"/>
                  </w:pPr>
                  <w:r>
                    <w:t>Currency</w:t>
                  </w:r>
                </w:p>
                <w:p w14:paraId="3EE47F87" w14:textId="77777777" w:rsidR="00501259" w:rsidRDefault="005769C6">
                  <w:pPr>
                    <w:pStyle w:val="P68B1DB1-Margin8"/>
                  </w:pPr>
                  <w:r>
                    <w:t>USD</w:t>
                  </w:r>
                </w:p>
              </w:tc>
            </w:tr>
            <w:tr w:rsidR="00501259" w:rsidRPr="004113C7" w14:paraId="4118340C" w14:textId="77777777">
              <w:trPr>
                <w:trHeight w:val="454"/>
              </w:trPr>
              <w:tc>
                <w:tcPr>
                  <w:tcW w:w="7643" w:type="dxa"/>
                  <w:tcBorders>
                    <w:left w:val="single" w:sz="4" w:space="0" w:color="D9D9D9" w:themeColor="background1" w:themeShade="D9"/>
                    <w:right w:val="single" w:sz="4" w:space="0" w:color="D9D9D9" w:themeColor="background1" w:themeShade="D9"/>
                  </w:tcBorders>
                  <w:shd w:val="clear" w:color="auto" w:fill="FFFFFF" w:themeFill="background1"/>
                </w:tcPr>
                <w:p w14:paraId="34471FE9" w14:textId="77777777" w:rsidR="00501259" w:rsidRPr="00930821" w:rsidRDefault="005769C6">
                  <w:pPr>
                    <w:tabs>
                      <w:tab w:val="left" w:pos="3060"/>
                      <w:tab w:val="right" w:pos="7438"/>
                    </w:tabs>
                    <w:jc w:val="both"/>
                    <w:rPr>
                      <w:lang w:val="en-US"/>
                    </w:rPr>
                  </w:pPr>
                  <w:r w:rsidRPr="00930821">
                    <w:rPr>
                      <w:lang w:val="en-US"/>
                    </w:rPr>
                    <w:lastRenderedPageBreak/>
                    <w:t>Now turn to the formula window in the middle. Enter the following formula. Each time you start typing, the system suggests functions (in capital letters) and key figures (in square brackets). In your case, select the right metrics with a simple click.</w:t>
                  </w:r>
                </w:p>
              </w:tc>
              <w:tc>
                <w:tcPr>
                  <w:tcW w:w="1996" w:type="dxa"/>
                  <w:tcBorders>
                    <w:left w:val="single" w:sz="4" w:space="0" w:color="D9D9D9" w:themeColor="background1" w:themeShade="D9"/>
                  </w:tcBorders>
                </w:tcPr>
                <w:p w14:paraId="27A00623" w14:textId="77777777" w:rsidR="00501259" w:rsidRPr="00930821" w:rsidRDefault="00501259">
                  <w:pPr>
                    <w:pStyle w:val="Margin"/>
                    <w:rPr>
                      <w:lang w:val="en-US"/>
                    </w:rPr>
                  </w:pPr>
                </w:p>
              </w:tc>
            </w:tr>
            <w:tr w:rsidR="00501259" w14:paraId="332E2A4B" w14:textId="77777777">
              <w:trPr>
                <w:trHeight w:val="454"/>
              </w:trPr>
              <w:tc>
                <w:tcPr>
                  <w:tcW w:w="7643" w:type="dxa"/>
                  <w:tcBorders>
                    <w:left w:val="single" w:sz="4" w:space="0" w:color="D9D9D9" w:themeColor="background1" w:themeShade="D9"/>
                    <w:right w:val="single" w:sz="4" w:space="0" w:color="D9D9D9" w:themeColor="background1" w:themeShade="D9"/>
                  </w:tcBorders>
                  <w:shd w:val="clear" w:color="auto" w:fill="FFFFFF" w:themeFill="background1"/>
                </w:tcPr>
                <w:p w14:paraId="58918733" w14:textId="09A7C069" w:rsidR="00501259" w:rsidRDefault="005769C6">
                  <w:pPr>
                    <w:tabs>
                      <w:tab w:val="left" w:pos="3060"/>
                      <w:tab w:val="right" w:pos="7438"/>
                    </w:tabs>
                    <w:jc w:val="center"/>
                  </w:pPr>
                  <w:r>
                    <w:rPr>
                      <w:noProof/>
                    </w:rPr>
                    <w:drawing>
                      <wp:inline distT="0" distB="0" distL="0" distR="0" wp14:anchorId="038D3D1D" wp14:editId="0C348415">
                        <wp:extent cx="2784269" cy="4746084"/>
                        <wp:effectExtent l="0" t="0" r="0" b="0"/>
                        <wp:docPr id="50" name="Graphic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787437" cy="4751485"/>
                                </a:xfrm>
                                <a:prstGeom prst="rect">
                                  <a:avLst/>
                                </a:prstGeom>
                              </pic:spPr>
                            </pic:pic>
                          </a:graphicData>
                        </a:graphic>
                      </wp:inline>
                    </w:drawing>
                  </w:r>
                </w:p>
              </w:tc>
              <w:tc>
                <w:tcPr>
                  <w:tcW w:w="1996" w:type="dxa"/>
                  <w:tcBorders>
                    <w:left w:val="single" w:sz="4" w:space="0" w:color="D9D9D9" w:themeColor="background1" w:themeShade="D9"/>
                  </w:tcBorders>
                </w:tcPr>
                <w:p w14:paraId="61FC9D5F" w14:textId="77777777" w:rsidR="00501259" w:rsidRDefault="00501259">
                  <w:pPr>
                    <w:pStyle w:val="Margin"/>
                  </w:pPr>
                </w:p>
              </w:tc>
            </w:tr>
          </w:tbl>
          <w:p w14:paraId="1B7F8297" w14:textId="77777777" w:rsidR="00501259" w:rsidRDefault="00501259">
            <w:pPr>
              <w:tabs>
                <w:tab w:val="left" w:pos="3060"/>
                <w:tab w:val="right" w:pos="7438"/>
              </w:tabs>
            </w:pPr>
          </w:p>
        </w:tc>
        <w:tc>
          <w:tcPr>
            <w:tcW w:w="1996" w:type="dxa"/>
            <w:tcBorders>
              <w:left w:val="single" w:sz="4" w:space="0" w:color="D9D9D9" w:themeColor="background1" w:themeShade="D9"/>
            </w:tcBorders>
          </w:tcPr>
          <w:p w14:paraId="7B89F500" w14:textId="77777777" w:rsidR="00501259" w:rsidRDefault="00501259">
            <w:pPr>
              <w:pStyle w:val="Margin"/>
            </w:pPr>
          </w:p>
          <w:p w14:paraId="7682CF3E" w14:textId="77777777" w:rsidR="00501259" w:rsidRPr="00930821" w:rsidRDefault="005769C6">
            <w:pPr>
              <w:pStyle w:val="Margin"/>
              <w:rPr>
                <w:lang w:val="en-US"/>
              </w:rPr>
            </w:pPr>
            <w:r w:rsidRPr="00930821">
              <w:rPr>
                <w:lang w:val="en-US"/>
              </w:rPr>
              <w:t>Add Calculated Measure</w:t>
            </w:r>
          </w:p>
          <w:p w14:paraId="46F50586" w14:textId="77777777" w:rsidR="00501259" w:rsidRPr="00930821" w:rsidRDefault="00501259">
            <w:pPr>
              <w:pStyle w:val="Margin"/>
              <w:rPr>
                <w:lang w:val="en-US"/>
              </w:rPr>
            </w:pPr>
          </w:p>
          <w:p w14:paraId="645E110A" w14:textId="77777777" w:rsidR="00501259" w:rsidRPr="00930821" w:rsidRDefault="00501259">
            <w:pPr>
              <w:pStyle w:val="Margin"/>
              <w:rPr>
                <w:lang w:val="en-US"/>
              </w:rPr>
            </w:pPr>
          </w:p>
          <w:p w14:paraId="14F5DF89" w14:textId="77777777" w:rsidR="00501259" w:rsidRPr="00930821" w:rsidRDefault="00501259">
            <w:pPr>
              <w:pStyle w:val="Margin"/>
              <w:rPr>
                <w:lang w:val="en-US"/>
              </w:rPr>
            </w:pPr>
          </w:p>
          <w:p w14:paraId="13D9E813" w14:textId="77777777" w:rsidR="00501259" w:rsidRPr="00930821" w:rsidRDefault="00501259">
            <w:pPr>
              <w:pStyle w:val="Margin"/>
              <w:rPr>
                <w:lang w:val="en-US"/>
              </w:rPr>
            </w:pPr>
          </w:p>
          <w:p w14:paraId="27EA92A4" w14:textId="77777777" w:rsidR="00501259" w:rsidRPr="00930821" w:rsidRDefault="00501259">
            <w:pPr>
              <w:pStyle w:val="Margin"/>
              <w:rPr>
                <w:lang w:val="en-US"/>
              </w:rPr>
            </w:pPr>
          </w:p>
          <w:p w14:paraId="16027515" w14:textId="77777777" w:rsidR="00501259" w:rsidRPr="00930821" w:rsidRDefault="00501259">
            <w:pPr>
              <w:pStyle w:val="Margin"/>
              <w:rPr>
                <w:lang w:val="en-US"/>
              </w:rPr>
            </w:pPr>
          </w:p>
          <w:p w14:paraId="667016D6" w14:textId="77777777" w:rsidR="00501259" w:rsidRPr="00930821" w:rsidRDefault="00501259">
            <w:pPr>
              <w:pStyle w:val="Margin"/>
              <w:rPr>
                <w:lang w:val="en-US"/>
              </w:rPr>
            </w:pPr>
          </w:p>
          <w:p w14:paraId="1A321896" w14:textId="77777777" w:rsidR="00501259" w:rsidRPr="00930821" w:rsidRDefault="00501259">
            <w:pPr>
              <w:pStyle w:val="Margin"/>
              <w:rPr>
                <w:lang w:val="en-US"/>
              </w:rPr>
            </w:pPr>
          </w:p>
          <w:p w14:paraId="3A7F82A7" w14:textId="77777777" w:rsidR="00501259" w:rsidRPr="00930821" w:rsidRDefault="00501259">
            <w:pPr>
              <w:pStyle w:val="Margin"/>
              <w:rPr>
                <w:lang w:val="en-US"/>
              </w:rPr>
            </w:pPr>
          </w:p>
          <w:p w14:paraId="053B38F1" w14:textId="77777777" w:rsidR="00501259" w:rsidRPr="00930821" w:rsidRDefault="00501259">
            <w:pPr>
              <w:pStyle w:val="Margin"/>
              <w:rPr>
                <w:lang w:val="en-US"/>
              </w:rPr>
            </w:pPr>
          </w:p>
          <w:p w14:paraId="7BA4F437" w14:textId="77777777" w:rsidR="00501259" w:rsidRPr="00930821" w:rsidRDefault="00501259">
            <w:pPr>
              <w:pStyle w:val="Margin"/>
              <w:rPr>
                <w:lang w:val="en-US"/>
              </w:rPr>
            </w:pPr>
          </w:p>
          <w:p w14:paraId="05C1A557" w14:textId="29480418" w:rsidR="00501259" w:rsidRPr="00930821" w:rsidRDefault="00501259" w:rsidP="00D729E3">
            <w:pPr>
              <w:pStyle w:val="P68B1DB1-Margin8"/>
              <w:jc w:val="center"/>
              <w:rPr>
                <w:lang w:val="en-US"/>
              </w:rPr>
            </w:pPr>
          </w:p>
        </w:tc>
      </w:tr>
      <w:tr w:rsidR="00501259" w14:paraId="16438CC0"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61EFF597" w14:textId="7B544EDE" w:rsidR="00501259" w:rsidRPr="00930821" w:rsidRDefault="005769C6">
            <w:pPr>
              <w:tabs>
                <w:tab w:val="left" w:pos="3060"/>
                <w:tab w:val="right" w:pos="7438"/>
              </w:tabs>
              <w:jc w:val="both"/>
              <w:rPr>
                <w:lang w:val="en-US"/>
              </w:rPr>
            </w:pPr>
            <w:r w:rsidRPr="00930821">
              <w:rPr>
                <w:lang w:val="en-US"/>
              </w:rPr>
              <w:t>After you have checked the formula aga</w:t>
            </w:r>
            <w:r>
              <w:rPr>
                <w:lang w:val="en-US"/>
              </w:rPr>
              <w:t>in, save your model by clicking</w:t>
            </w:r>
            <w:r w:rsidRPr="00930821">
              <w:rPr>
                <w:lang w:val="en-US"/>
              </w:rPr>
              <w:t xml:space="preserve"> </w:t>
            </w:r>
            <w:r w:rsidRPr="00930821">
              <w:rPr>
                <w:b/>
                <w:lang w:val="en-US"/>
              </w:rPr>
              <w:t xml:space="preserve">Save </w:t>
            </w:r>
            <w:r w:rsidRPr="00930821">
              <w:rPr>
                <w:szCs w:val="24"/>
                <w:lang w:val="en-US"/>
              </w:rPr>
              <w:t xml:space="preserve"> </w:t>
            </w:r>
            <w:r w:rsidRPr="00930821">
              <w:rPr>
                <w:lang w:val="en-US"/>
              </w:rPr>
              <w:t xml:space="preserve"> </w:t>
            </w:r>
            <w:r>
              <w:rPr>
                <w:noProof/>
              </w:rPr>
              <w:drawing>
                <wp:inline distT="0" distB="0" distL="0" distR="0" wp14:anchorId="729E1009" wp14:editId="34DA225B">
                  <wp:extent cx="228632" cy="209579"/>
                  <wp:effectExtent l="0" t="0" r="0" b="0"/>
                  <wp:docPr id="23" name="Graphi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8632" cy="209579"/>
                          </a:xfrm>
                          <a:prstGeom prst="rect">
                            <a:avLst/>
                          </a:prstGeom>
                        </pic:spPr>
                      </pic:pic>
                    </a:graphicData>
                  </a:graphic>
                </wp:inline>
              </w:drawing>
            </w:r>
            <w:r w:rsidRPr="00930821">
              <w:rPr>
                <w:lang w:val="en-US"/>
              </w:rPr>
              <w:t xml:space="preserve"> icon in the </w:t>
            </w:r>
            <w:r w:rsidRPr="00930821">
              <w:rPr>
                <w:rStyle w:val="Hervorhebung"/>
                <w:lang w:val="en-US"/>
              </w:rPr>
              <w:t>General</w:t>
            </w:r>
            <w:r w:rsidRPr="00930821">
              <w:rPr>
                <w:lang w:val="en-US"/>
              </w:rPr>
              <w:t xml:space="preserve"> area of the ribbon.</w:t>
            </w:r>
          </w:p>
        </w:tc>
        <w:tc>
          <w:tcPr>
            <w:tcW w:w="1996" w:type="dxa"/>
            <w:tcBorders>
              <w:left w:val="single" w:sz="4" w:space="0" w:color="D9D9D9" w:themeColor="background1" w:themeShade="D9"/>
            </w:tcBorders>
          </w:tcPr>
          <w:p w14:paraId="68000175" w14:textId="77777777" w:rsidR="00501259" w:rsidRPr="00930821" w:rsidRDefault="00501259">
            <w:pPr>
              <w:pStyle w:val="Margin"/>
              <w:rPr>
                <w:rFonts w:cs="Arial"/>
                <w:lang w:val="en-US"/>
              </w:rPr>
            </w:pPr>
          </w:p>
          <w:p w14:paraId="4DAD8E93" w14:textId="6344CA5B" w:rsidR="00501259" w:rsidRDefault="005769C6">
            <w:pPr>
              <w:pStyle w:val="P68B1DB1-Margin8"/>
            </w:pPr>
            <w:r>
              <w:t>Save</w:t>
            </w:r>
          </w:p>
        </w:tc>
      </w:tr>
      <w:tr w:rsidR="00501259" w14:paraId="22D81C59"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D9D9D9"/>
          </w:tcPr>
          <w:p w14:paraId="03133308" w14:textId="57C44192" w:rsidR="00501259" w:rsidRDefault="005769C6">
            <w:pPr>
              <w:pStyle w:val="StandardWeb"/>
              <w:tabs>
                <w:tab w:val="left" w:pos="3060"/>
                <w:tab w:val="right" w:pos="7438"/>
              </w:tabs>
              <w:jc w:val="right"/>
            </w:pPr>
            <w:r>
              <w:rPr>
                <w:noProof/>
              </w:rPr>
              <mc:AlternateContent>
                <mc:Choice Requires="wps">
                  <w:drawing>
                    <wp:inline distT="0" distB="0" distL="0" distR="0" wp14:anchorId="1F146392" wp14:editId="6C3C903C">
                      <wp:extent cx="144145" cy="144145"/>
                      <wp:effectExtent l="13970" t="12700" r="13335" b="5080"/>
                      <wp:docPr id="15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5AB42274" id="Rectangle 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">
                      <w10:anchorlock/>
                    </v:rect>
                  </w:pict>
                </mc:Fallback>
              </mc:AlternateContent>
            </w:r>
          </w:p>
        </w:tc>
        <w:tc>
          <w:tcPr>
            <w:tcW w:w="1996" w:type="dxa"/>
            <w:tcBorders>
              <w:left w:val="single" w:sz="4" w:space="0" w:color="D9D9D9" w:themeColor="background1" w:themeShade="D9"/>
            </w:tcBorders>
          </w:tcPr>
          <w:p w14:paraId="12996C30" w14:textId="77777777" w:rsidR="00501259" w:rsidRDefault="00501259">
            <w:pPr>
              <w:pStyle w:val="Margin"/>
            </w:pPr>
          </w:p>
        </w:tc>
      </w:tr>
    </w:tbl>
    <w:p w14:paraId="34FF0E34" w14:textId="77777777" w:rsidR="00501259" w:rsidRDefault="00501259">
      <w:pPr>
        <w:spacing w:before="0" w:after="0"/>
      </w:pPr>
    </w:p>
    <w:p w14:paraId="4107CB80" w14:textId="5F9E2FCE" w:rsidR="00501259" w:rsidRDefault="005769C6">
      <w:pPr>
        <w:spacing w:before="0" w:after="0"/>
      </w:pPr>
      <w:r>
        <w:br w:type="page"/>
      </w:r>
    </w:p>
    <w:tbl>
      <w:tblPr>
        <w:tblpPr w:leftFromText="142" w:rightFromText="142" w:vertAnchor="text" w:tblpY="1"/>
        <w:tblOverlap w:val="never"/>
        <w:tblW w:w="9639" w:type="dxa"/>
        <w:tblLayout w:type="fixed"/>
        <w:tblLook w:val="01E0" w:firstRow="1" w:lastRow="1" w:firstColumn="1" w:lastColumn="1" w:noHBand="0" w:noVBand="0"/>
      </w:tblPr>
      <w:tblGrid>
        <w:gridCol w:w="1148"/>
        <w:gridCol w:w="6495"/>
        <w:gridCol w:w="1996"/>
      </w:tblGrid>
      <w:tr w:rsidR="00501259" w14:paraId="17DEF194" w14:textId="77777777">
        <w:trPr>
          <w:trHeight w:val="850"/>
        </w:trPr>
        <w:tc>
          <w:tcPr>
            <w:tcW w:w="1148" w:type="dxa"/>
          </w:tcPr>
          <w:p w14:paraId="6316C9CF" w14:textId="77777777" w:rsidR="00501259" w:rsidRDefault="005769C6">
            <w:pPr>
              <w:spacing w:before="0"/>
              <w:jc w:val="right"/>
            </w:pPr>
            <w:r>
              <w:lastRenderedPageBreak/>
              <w:br w:type="page"/>
            </w:r>
            <w:r>
              <w:br w:type="page"/>
            </w:r>
            <w:r>
              <w:rPr>
                <w:noProof/>
              </w:rPr>
              <mc:AlternateContent>
                <mc:Choice Requires="wps">
                  <w:drawing>
                    <wp:inline distT="0" distB="0" distL="0" distR="0" wp14:anchorId="27D24884" wp14:editId="4934C539">
                      <wp:extent cx="265430" cy="247650"/>
                      <wp:effectExtent l="0" t="635" r="3175" b="0"/>
                      <wp:docPr id="7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B90DA9" id="Rectangle 13"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" fillcolor="#943634" stroked="f">
                      <w10:anchorlock/>
                    </v:rect>
                  </w:pict>
                </mc:Fallback>
              </mc:AlternateContent>
            </w:r>
          </w:p>
        </w:tc>
        <w:tc>
          <w:tcPr>
            <w:tcW w:w="8491" w:type="dxa"/>
            <w:gridSpan w:val="2"/>
          </w:tcPr>
          <w:p w14:paraId="7C490202" w14:textId="3A12AC60" w:rsidR="00501259" w:rsidRDefault="005769C6">
            <w:pPr>
              <w:pStyle w:val="berschrift1"/>
              <w:tabs>
                <w:tab w:val="left" w:pos="0"/>
              </w:tabs>
              <w:rPr>
                <w:rFonts w:ascii="Times New Roman" w:hAnsi="Times New Roman" w:cs="Times New Roman"/>
                <w:sz w:val="24"/>
                <w:szCs w:val="24"/>
              </w:rPr>
            </w:pPr>
            <w:bookmarkStart w:id="8" w:name="_Toc192507545"/>
            <w:r>
              <w:t>Step 7: Load Transaction Data 2019</w:t>
            </w:r>
            <w:bookmarkEnd w:id="8"/>
          </w:p>
        </w:tc>
      </w:tr>
      <w:tr w:rsidR="00501259" w14:paraId="237B953F" w14:textId="77777777">
        <w:trPr>
          <w:trHeight w:val="940"/>
        </w:trPr>
        <w:tc>
          <w:tcPr>
            <w:tcW w:w="7643" w:type="dxa"/>
            <w:gridSpan w:val="2"/>
            <w:shd w:val="clear" w:color="auto" w:fill="D9D9D9"/>
          </w:tcPr>
          <w:p w14:paraId="28D4F39B" w14:textId="1227EE94" w:rsidR="00501259" w:rsidRPr="00930821" w:rsidRDefault="005769C6">
            <w:pPr>
              <w:tabs>
                <w:tab w:val="right" w:pos="9360"/>
              </w:tabs>
              <w:rPr>
                <w:szCs w:val="24"/>
                <w:lang w:val="en-US"/>
              </w:rPr>
            </w:pPr>
            <w:r w:rsidRPr="00930821">
              <w:rPr>
                <w:b/>
                <w:szCs w:val="24"/>
                <w:lang w:val="en-US"/>
              </w:rPr>
              <w:t>Task</w:t>
            </w:r>
            <w:r w:rsidRPr="00930821">
              <w:rPr>
                <w:szCs w:val="24"/>
                <w:lang w:val="en-US"/>
              </w:rPr>
              <w:t xml:space="preserve"> </w:t>
            </w:r>
            <w:r w:rsidRPr="00930821">
              <w:rPr>
                <w:lang w:val="en-US"/>
              </w:rPr>
              <w:t xml:space="preserve"> Additionally load the transaction data for the year 2019 into your model.</w:t>
            </w:r>
          </w:p>
          <w:p w14:paraId="494290A5" w14:textId="755E257E" w:rsidR="00501259" w:rsidRPr="00930821" w:rsidRDefault="005769C6">
            <w:pPr>
              <w:pStyle w:val="StandardWeb"/>
              <w:tabs>
                <w:tab w:val="right" w:pos="9360"/>
              </w:tabs>
              <w:rPr>
                <w:lang w:val="en-US"/>
              </w:rPr>
            </w:pPr>
            <w:r w:rsidRPr="00930821">
              <w:rPr>
                <w:b/>
                <w:lang w:val="en-US"/>
              </w:rPr>
              <w:t>Description</w:t>
            </w:r>
            <w:r w:rsidRPr="00930821">
              <w:rPr>
                <w:lang w:val="en-US"/>
              </w:rPr>
              <w:t xml:space="preserve"> Load more sales data into your analytic model annually.</w:t>
            </w:r>
          </w:p>
        </w:tc>
        <w:tc>
          <w:tcPr>
            <w:tcW w:w="1996" w:type="dxa"/>
            <w:shd w:val="clear" w:color="auto" w:fill="D9D9D9"/>
          </w:tcPr>
          <w:p w14:paraId="19B3D83E" w14:textId="5590506B" w:rsidR="00501259" w:rsidRDefault="005769C6">
            <w:pPr>
              <w:pStyle w:val="StandardWeb"/>
              <w:autoSpaceDE w:val="0"/>
              <w:autoSpaceDN w:val="0"/>
              <w:adjustRightInd w:val="0"/>
              <w:jc w:val="right"/>
              <w:rPr>
                <w:rFonts w:cs="FuturaStd-Book"/>
              </w:rPr>
            </w:pPr>
            <w:r>
              <w:rPr>
                <w:b/>
              </w:rPr>
              <w:t>Time</w:t>
            </w:r>
            <w:r>
              <w:t xml:space="preserve"> 15 min.</w:t>
            </w:r>
          </w:p>
        </w:tc>
      </w:tr>
      <w:tr w:rsidR="00501259" w14:paraId="4853AE41" w14:textId="77777777">
        <w:tc>
          <w:tcPr>
            <w:tcW w:w="9639" w:type="dxa"/>
            <w:gridSpan w:val="3"/>
            <w:shd w:val="clear" w:color="auto" w:fill="FFFFFF" w:themeFill="background1"/>
          </w:tcPr>
          <w:p w14:paraId="2F04057F" w14:textId="77777777" w:rsidR="00501259" w:rsidRDefault="00501259">
            <w:pPr>
              <w:pStyle w:val="Margin"/>
              <w:rPr>
                <w:rFonts w:cs="Arial"/>
              </w:rPr>
            </w:pPr>
          </w:p>
        </w:tc>
      </w:tr>
      <w:tr w:rsidR="00501259" w14:paraId="1E9CA6E2"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239743D1" w14:textId="7FD5EDE7" w:rsidR="00501259" w:rsidRPr="00930821" w:rsidRDefault="005769C6">
            <w:pPr>
              <w:pStyle w:val="P68B1DB1-MenuPath11"/>
              <w:ind w:left="0" w:firstLine="0"/>
              <w:jc w:val="both"/>
              <w:rPr>
                <w:szCs w:val="24"/>
                <w:lang w:val="en-US"/>
              </w:rPr>
            </w:pPr>
            <w:r w:rsidRPr="00930821">
              <w:rPr>
                <w:lang w:val="en-US"/>
              </w:rPr>
              <w:t xml:space="preserve">Your </w:t>
            </w:r>
            <w:r w:rsidRPr="00930821">
              <w:rPr>
                <w:i/>
                <w:lang w:val="en-US"/>
              </w:rPr>
              <w:t>### Global Bike (analytic)</w:t>
            </w:r>
            <w:r w:rsidRPr="00930821">
              <w:rPr>
                <w:lang w:val="en-US"/>
              </w:rPr>
              <w:t xml:space="preserve"> model should still be open. If not, restart the </w:t>
            </w:r>
            <w:r w:rsidRPr="00930821">
              <w:rPr>
                <w:i/>
                <w:lang w:val="en-US"/>
              </w:rPr>
              <w:t>Modeler</w:t>
            </w:r>
            <w:r w:rsidRPr="00930821">
              <w:rPr>
                <w:lang w:val="en-US"/>
              </w:rPr>
              <w:t xml:space="preserve"> and open your model.</w:t>
            </w:r>
          </w:p>
        </w:tc>
        <w:tc>
          <w:tcPr>
            <w:tcW w:w="1996" w:type="dxa"/>
            <w:tcBorders>
              <w:left w:val="single" w:sz="4" w:space="0" w:color="D9D9D9" w:themeColor="background1" w:themeShade="D9"/>
            </w:tcBorders>
          </w:tcPr>
          <w:p w14:paraId="58600341" w14:textId="77777777" w:rsidR="00501259" w:rsidRPr="00930821" w:rsidRDefault="00501259">
            <w:pPr>
              <w:pStyle w:val="Margin"/>
              <w:rPr>
                <w:rFonts w:cs="Arial"/>
                <w:lang w:val="en-US"/>
              </w:rPr>
            </w:pPr>
          </w:p>
          <w:p w14:paraId="7669C201" w14:textId="77777777" w:rsidR="00501259" w:rsidRDefault="005769C6">
            <w:pPr>
              <w:pStyle w:val="P68B1DB1-Margin8"/>
            </w:pPr>
            <w:r>
              <w:t>Initial Screen</w:t>
            </w:r>
          </w:p>
          <w:p w14:paraId="7D115FFF" w14:textId="77777777" w:rsidR="00501259" w:rsidRDefault="00501259">
            <w:pPr>
              <w:pStyle w:val="Margin"/>
              <w:rPr>
                <w:rFonts w:cs="Arial"/>
              </w:rPr>
            </w:pPr>
          </w:p>
        </w:tc>
      </w:tr>
      <w:tr w:rsidR="00501259" w:rsidRPr="004113C7" w14:paraId="3551134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5C2EC958" w14:textId="29E30DE2" w:rsidR="00501259" w:rsidRPr="00930821" w:rsidRDefault="005769C6">
            <w:pPr>
              <w:pStyle w:val="P68B1DB1-MenuPath12"/>
              <w:ind w:left="0" w:hanging="4"/>
              <w:jc w:val="both"/>
              <w:rPr>
                <w:lang w:val="en-US"/>
              </w:rPr>
            </w:pPr>
            <w:r w:rsidRPr="00930821">
              <w:rPr>
                <w:lang w:val="en-US"/>
              </w:rPr>
              <w:t xml:space="preserve">In this step, load past sales figures into the fact table of your model. </w:t>
            </w:r>
          </w:p>
        </w:tc>
        <w:tc>
          <w:tcPr>
            <w:tcW w:w="1996" w:type="dxa"/>
            <w:tcBorders>
              <w:left w:val="single" w:sz="4" w:space="0" w:color="D9D9D9" w:themeColor="background1" w:themeShade="D9"/>
            </w:tcBorders>
          </w:tcPr>
          <w:p w14:paraId="09EF1DA6" w14:textId="2049DED6" w:rsidR="00501259" w:rsidRPr="00930821" w:rsidRDefault="005769C6">
            <w:pPr>
              <w:pStyle w:val="P68B1DB1-Margin8"/>
              <w:rPr>
                <w:lang w:val="en-US"/>
              </w:rPr>
            </w:pPr>
            <w:r w:rsidRPr="00930821">
              <w:rPr>
                <w:lang w:val="en-US"/>
              </w:rPr>
              <w:br/>
            </w:r>
          </w:p>
        </w:tc>
      </w:tr>
      <w:tr w:rsidR="00501259" w:rsidRPr="004113C7" w14:paraId="0DF7EFA1"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6A341040" w14:textId="7B770DF4" w:rsidR="00501259" w:rsidRPr="00930821" w:rsidRDefault="005769C6">
            <w:pPr>
              <w:pStyle w:val="P68B1DB1-MenuPath12"/>
              <w:ind w:left="0" w:hanging="4"/>
              <w:jc w:val="both"/>
              <w:rPr>
                <w:lang w:val="en-US"/>
              </w:rPr>
            </w:pPr>
            <w:r w:rsidRPr="00930821">
              <w:rPr>
                <w:lang w:val="en-US"/>
              </w:rPr>
              <w:t>Before you can extend the data model with the 2019 sales figures, you need to extend the time dimension by the year 2019.</w:t>
            </w:r>
          </w:p>
        </w:tc>
        <w:tc>
          <w:tcPr>
            <w:tcW w:w="1996" w:type="dxa"/>
            <w:tcBorders>
              <w:left w:val="single" w:sz="4" w:space="0" w:color="D9D9D9" w:themeColor="background1" w:themeShade="D9"/>
            </w:tcBorders>
          </w:tcPr>
          <w:p w14:paraId="6A605DB6" w14:textId="77777777" w:rsidR="00501259" w:rsidRPr="00930821" w:rsidRDefault="00501259">
            <w:pPr>
              <w:pStyle w:val="Margin"/>
              <w:rPr>
                <w:rFonts w:cs="Arial"/>
                <w:lang w:val="en-US"/>
              </w:rPr>
            </w:pPr>
          </w:p>
        </w:tc>
      </w:tr>
      <w:tr w:rsidR="00501259" w:rsidRPr="008C14AF" w14:paraId="40359BA6"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4F4584EF" w14:textId="46ED6525" w:rsidR="00501259" w:rsidRPr="00930821" w:rsidRDefault="005769C6">
            <w:pPr>
              <w:pStyle w:val="P68B1DB1-MenuPath7"/>
              <w:ind w:left="0" w:hanging="4"/>
              <w:jc w:val="both"/>
              <w:rPr>
                <w:b w:val="0"/>
                <w:lang w:val="en-US"/>
              </w:rPr>
            </w:pPr>
            <w:proofErr w:type="gramStart"/>
            <w:r w:rsidRPr="00930821">
              <w:rPr>
                <w:lang w:val="en-US"/>
              </w:rPr>
              <w:t xml:space="preserve">Note </w:t>
            </w:r>
            <w:r w:rsidRPr="00930821">
              <w:rPr>
                <w:b w:val="0"/>
                <w:lang w:val="en-US"/>
              </w:rPr>
              <w:t xml:space="preserve"> The</w:t>
            </w:r>
            <w:proofErr w:type="gramEnd"/>
            <w:r w:rsidRPr="00930821">
              <w:rPr>
                <w:b w:val="0"/>
                <w:lang w:val="en-US"/>
              </w:rPr>
              <w:t xml:space="preserve"> time dimension can also be extended in advance for the coming years.</w:t>
            </w:r>
          </w:p>
        </w:tc>
        <w:tc>
          <w:tcPr>
            <w:tcW w:w="1996" w:type="dxa"/>
            <w:tcBorders>
              <w:left w:val="single" w:sz="4" w:space="0" w:color="D9D9D9" w:themeColor="background1" w:themeShade="D9"/>
            </w:tcBorders>
          </w:tcPr>
          <w:p w14:paraId="390998BF" w14:textId="77777777" w:rsidR="00501259" w:rsidRPr="00930821" w:rsidRDefault="00501259">
            <w:pPr>
              <w:pStyle w:val="Margin"/>
              <w:rPr>
                <w:rFonts w:cs="Arial"/>
                <w:lang w:val="en-US"/>
              </w:rPr>
            </w:pPr>
          </w:p>
        </w:tc>
      </w:tr>
      <w:tr w:rsidR="00501259" w:rsidRPr="004113C7" w14:paraId="60EAFAB2"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34B896B0" w14:textId="0D67DD88" w:rsidR="00501259" w:rsidRPr="00930821" w:rsidRDefault="005769C6">
            <w:pPr>
              <w:pStyle w:val="P68B1DB1-MenuPath7"/>
              <w:ind w:left="0" w:hanging="4"/>
              <w:jc w:val="both"/>
              <w:rPr>
                <w:b w:val="0"/>
                <w:lang w:val="en-US"/>
              </w:rPr>
            </w:pPr>
            <w:r w:rsidRPr="00930821">
              <w:rPr>
                <w:b w:val="0"/>
                <w:lang w:val="en-US"/>
              </w:rPr>
              <w:t xml:space="preserve">To do so, choose Calendar_Day under Dimensions in the Model Structure pane </w:t>
            </w:r>
            <w:r w:rsidRPr="00930821">
              <w:rPr>
                <w:lang w:val="en-US"/>
              </w:rPr>
              <w:t xml:space="preserve"> </w:t>
            </w:r>
            <w:r w:rsidRPr="00930821">
              <w:rPr>
                <w:b w:val="0"/>
                <w:lang w:val="en-US"/>
              </w:rPr>
              <w:t xml:space="preserve"> and navigate </w:t>
            </w:r>
            <w:proofErr w:type="gramStart"/>
            <w:r w:rsidRPr="00930821">
              <w:rPr>
                <w:b w:val="0"/>
                <w:lang w:val="en-US"/>
              </w:rPr>
              <w:t xml:space="preserve">to </w:t>
            </w:r>
            <w:r w:rsidRPr="00930821">
              <w:rPr>
                <w:lang w:val="en-US"/>
              </w:rPr>
              <w:t xml:space="preserve"> Edit</w:t>
            </w:r>
            <w:proofErr w:type="gramEnd"/>
            <w:r w:rsidRPr="00930821">
              <w:rPr>
                <w:lang w:val="en-US"/>
              </w:rPr>
              <w:t xml:space="preserve"> Dimension Table</w:t>
            </w:r>
            <w:r w:rsidRPr="00930821">
              <w:rPr>
                <w:b w:val="0"/>
                <w:lang w:val="en-US"/>
              </w:rPr>
              <w:t>.</w:t>
            </w:r>
          </w:p>
        </w:tc>
        <w:tc>
          <w:tcPr>
            <w:tcW w:w="1996" w:type="dxa"/>
            <w:tcBorders>
              <w:left w:val="single" w:sz="4" w:space="0" w:color="D9D9D9" w:themeColor="background1" w:themeShade="D9"/>
            </w:tcBorders>
          </w:tcPr>
          <w:p w14:paraId="2879BA40" w14:textId="10085665" w:rsidR="00501259" w:rsidRPr="00930821" w:rsidRDefault="005769C6">
            <w:pPr>
              <w:pStyle w:val="P68B1DB1-Margin8"/>
              <w:rPr>
                <w:lang w:val="en-US"/>
              </w:rPr>
            </w:pPr>
            <w:r w:rsidRPr="00930821">
              <w:rPr>
                <w:lang w:val="en-US"/>
              </w:rPr>
              <w:br/>
              <w:t>Calendar_Day</w:t>
            </w:r>
            <w:r w:rsidRPr="00930821">
              <w:rPr>
                <w:lang w:val="en-US"/>
              </w:rPr>
              <w:br/>
              <w:t xml:space="preserve"> Edit Dimension Table</w:t>
            </w:r>
          </w:p>
        </w:tc>
      </w:tr>
      <w:tr w:rsidR="00501259" w14:paraId="3B2AB37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55557221" w14:textId="4EA8BA31" w:rsidR="00501259" w:rsidRDefault="005769C6">
            <w:pPr>
              <w:pStyle w:val="MenuPath"/>
              <w:ind w:left="0" w:hanging="4"/>
              <w:jc w:val="both"/>
              <w:rPr>
                <w:b w:val="0"/>
              </w:rPr>
            </w:pPr>
            <w:r>
              <w:rPr>
                <w:noProof/>
              </w:rPr>
              <w:drawing>
                <wp:inline distT="0" distB="0" distL="0" distR="0" wp14:anchorId="39FBCDE8" wp14:editId="0C170A89">
                  <wp:extent cx="4716145" cy="1478280"/>
                  <wp:effectExtent l="0" t="0" r="8255" b="7620"/>
                  <wp:docPr id="913" name="Graphic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716145" cy="1478280"/>
                          </a:xfrm>
                          <a:prstGeom prst="rect">
                            <a:avLst/>
                          </a:prstGeom>
                        </pic:spPr>
                      </pic:pic>
                    </a:graphicData>
                  </a:graphic>
                </wp:inline>
              </w:drawing>
            </w:r>
          </w:p>
        </w:tc>
        <w:tc>
          <w:tcPr>
            <w:tcW w:w="1996" w:type="dxa"/>
            <w:tcBorders>
              <w:left w:val="single" w:sz="4" w:space="0" w:color="D9D9D9" w:themeColor="background1" w:themeShade="D9"/>
            </w:tcBorders>
          </w:tcPr>
          <w:p w14:paraId="4A084ACF" w14:textId="77777777" w:rsidR="00501259" w:rsidRDefault="00501259">
            <w:pPr>
              <w:pStyle w:val="Margin"/>
              <w:rPr>
                <w:rFonts w:cs="Arial"/>
              </w:rPr>
            </w:pPr>
          </w:p>
        </w:tc>
      </w:tr>
      <w:tr w:rsidR="00501259" w:rsidRPr="004113C7" w14:paraId="6B93F2BA"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0A5461ED" w14:textId="6DCE7E70" w:rsidR="00501259" w:rsidRPr="00930821" w:rsidRDefault="005769C6">
            <w:pPr>
              <w:pStyle w:val="P68B1DB1-MenuPath12"/>
              <w:ind w:left="0" w:hanging="4"/>
              <w:jc w:val="both"/>
              <w:rPr>
                <w:lang w:val="en-US"/>
              </w:rPr>
            </w:pPr>
            <w:r w:rsidRPr="00930821">
              <w:rPr>
                <w:lang w:val="en-US"/>
              </w:rPr>
              <w:t xml:space="preserve">Under </w:t>
            </w:r>
            <w:r w:rsidRPr="00930821">
              <w:rPr>
                <w:i/>
                <w:lang w:val="en-US"/>
              </w:rPr>
              <w:t>Date</w:t>
            </w:r>
            <w:r w:rsidRPr="00930821">
              <w:rPr>
                <w:lang w:val="en-US"/>
              </w:rPr>
              <w:t>, extend the time dimension to include the year 2019.</w:t>
            </w:r>
          </w:p>
        </w:tc>
        <w:tc>
          <w:tcPr>
            <w:tcW w:w="1996" w:type="dxa"/>
            <w:tcBorders>
              <w:left w:val="single" w:sz="4" w:space="0" w:color="D9D9D9" w:themeColor="background1" w:themeShade="D9"/>
            </w:tcBorders>
          </w:tcPr>
          <w:p w14:paraId="623D7A91" w14:textId="77777777" w:rsidR="00501259" w:rsidRPr="00930821" w:rsidRDefault="00501259">
            <w:pPr>
              <w:pStyle w:val="Margin"/>
              <w:rPr>
                <w:rFonts w:cs="Arial"/>
                <w:lang w:val="en-US"/>
              </w:rPr>
            </w:pPr>
          </w:p>
        </w:tc>
      </w:tr>
      <w:tr w:rsidR="00501259" w14:paraId="756B3AA3"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1CC212EE" w14:textId="4AE40BD4" w:rsidR="00501259" w:rsidRDefault="005769C6">
            <w:pPr>
              <w:pStyle w:val="MenuPath"/>
              <w:ind w:left="0" w:hanging="4"/>
              <w:jc w:val="center"/>
            </w:pPr>
            <w:r>
              <w:rPr>
                <w:noProof/>
              </w:rPr>
              <w:drawing>
                <wp:inline distT="0" distB="0" distL="0" distR="0" wp14:anchorId="29A6905F" wp14:editId="30C3399A">
                  <wp:extent cx="2334105" cy="1679746"/>
                  <wp:effectExtent l="0" t="0" r="9525" b="0"/>
                  <wp:docPr id="915" name="Graphic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340493" cy="1684343"/>
                          </a:xfrm>
                          <a:prstGeom prst="rect">
                            <a:avLst/>
                          </a:prstGeom>
                        </pic:spPr>
                      </pic:pic>
                    </a:graphicData>
                  </a:graphic>
                </wp:inline>
              </w:drawing>
            </w:r>
          </w:p>
        </w:tc>
        <w:tc>
          <w:tcPr>
            <w:tcW w:w="1996" w:type="dxa"/>
            <w:tcBorders>
              <w:left w:val="single" w:sz="4" w:space="0" w:color="D9D9D9" w:themeColor="background1" w:themeShade="D9"/>
            </w:tcBorders>
          </w:tcPr>
          <w:p w14:paraId="5C5CF68C" w14:textId="77777777" w:rsidR="00501259" w:rsidRDefault="00501259">
            <w:pPr>
              <w:pStyle w:val="Margin"/>
              <w:rPr>
                <w:rFonts w:cs="Arial"/>
              </w:rPr>
            </w:pPr>
          </w:p>
        </w:tc>
      </w:tr>
      <w:tr w:rsidR="00501259" w:rsidRPr="004113C7" w14:paraId="53ADBE0D"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4AF1C882" w14:textId="63514F9A" w:rsidR="00501259" w:rsidRPr="00930821" w:rsidRDefault="005769C6">
            <w:pPr>
              <w:pStyle w:val="P68B1DB1-MenuPath12"/>
              <w:ind w:left="0" w:hanging="4"/>
              <w:jc w:val="both"/>
              <w:rPr>
                <w:lang w:val="en-US"/>
              </w:rPr>
            </w:pPr>
            <w:r w:rsidRPr="00930821">
              <w:rPr>
                <w:lang w:val="en-US"/>
              </w:rPr>
              <w:t>You then see the following message:</w:t>
            </w:r>
          </w:p>
        </w:tc>
        <w:tc>
          <w:tcPr>
            <w:tcW w:w="1996" w:type="dxa"/>
            <w:tcBorders>
              <w:left w:val="single" w:sz="4" w:space="0" w:color="D9D9D9" w:themeColor="background1" w:themeShade="D9"/>
            </w:tcBorders>
          </w:tcPr>
          <w:p w14:paraId="38A60229" w14:textId="77777777" w:rsidR="00501259" w:rsidRPr="00930821" w:rsidRDefault="00501259">
            <w:pPr>
              <w:pStyle w:val="Margin"/>
              <w:rPr>
                <w:rFonts w:cs="Arial"/>
                <w:lang w:val="en-US"/>
              </w:rPr>
            </w:pPr>
          </w:p>
        </w:tc>
      </w:tr>
      <w:tr w:rsidR="00501259" w14:paraId="4E04E7A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676E5BD9" w14:textId="173417D4" w:rsidR="00501259" w:rsidRDefault="005769C6">
            <w:pPr>
              <w:pStyle w:val="MenuPath"/>
              <w:ind w:left="0" w:hanging="4"/>
              <w:jc w:val="center"/>
            </w:pPr>
            <w:r>
              <w:rPr>
                <w:noProof/>
              </w:rPr>
              <w:lastRenderedPageBreak/>
              <w:drawing>
                <wp:inline distT="0" distB="0" distL="0" distR="0" wp14:anchorId="4482D8E3" wp14:editId="30B4616B">
                  <wp:extent cx="1981715" cy="1693466"/>
                  <wp:effectExtent l="0" t="0" r="0" b="2540"/>
                  <wp:docPr id="916" name="Graphic 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990938" cy="1701348"/>
                          </a:xfrm>
                          <a:prstGeom prst="rect">
                            <a:avLst/>
                          </a:prstGeom>
                        </pic:spPr>
                      </pic:pic>
                    </a:graphicData>
                  </a:graphic>
                </wp:inline>
              </w:drawing>
            </w:r>
          </w:p>
        </w:tc>
        <w:tc>
          <w:tcPr>
            <w:tcW w:w="1996" w:type="dxa"/>
            <w:tcBorders>
              <w:left w:val="single" w:sz="4" w:space="0" w:color="D9D9D9" w:themeColor="background1" w:themeShade="D9"/>
            </w:tcBorders>
          </w:tcPr>
          <w:p w14:paraId="0FC685BA" w14:textId="77777777" w:rsidR="00501259" w:rsidRDefault="00501259">
            <w:pPr>
              <w:pStyle w:val="Margin"/>
              <w:rPr>
                <w:rFonts w:cs="Arial"/>
              </w:rPr>
            </w:pPr>
          </w:p>
        </w:tc>
      </w:tr>
      <w:tr w:rsidR="00501259" w14:paraId="2651049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7608B855" w14:textId="6B47D431" w:rsidR="00501259" w:rsidRPr="00930821" w:rsidRDefault="005769C6">
            <w:pPr>
              <w:pStyle w:val="P68B1DB1-MenuPath7"/>
              <w:jc w:val="both"/>
              <w:rPr>
                <w:b w:val="0"/>
                <w:lang w:val="en-US"/>
              </w:rPr>
            </w:pPr>
            <w:r w:rsidRPr="00930821">
              <w:rPr>
                <w:b w:val="0"/>
                <w:lang w:val="en-US"/>
              </w:rPr>
              <w:t xml:space="preserve">Click </w:t>
            </w:r>
            <w:r w:rsidRPr="00930821">
              <w:rPr>
                <w:lang w:val="en-US"/>
              </w:rPr>
              <w:t xml:space="preserve"> Refresh </w:t>
            </w:r>
            <w:r w:rsidRPr="00930821">
              <w:rPr>
                <w:b w:val="0"/>
                <w:lang w:val="en-US"/>
              </w:rPr>
              <w:t>to see the previous data again.</w:t>
            </w:r>
          </w:p>
        </w:tc>
        <w:tc>
          <w:tcPr>
            <w:tcW w:w="1996" w:type="dxa"/>
            <w:tcBorders>
              <w:left w:val="single" w:sz="4" w:space="0" w:color="D9D9D9" w:themeColor="background1" w:themeShade="D9"/>
            </w:tcBorders>
          </w:tcPr>
          <w:p w14:paraId="47947B75" w14:textId="68383CF1" w:rsidR="00501259" w:rsidRDefault="005769C6">
            <w:pPr>
              <w:pStyle w:val="P68B1DB1-Margin8"/>
            </w:pPr>
            <w:r w:rsidRPr="00930821">
              <w:rPr>
                <w:lang w:val="en-US"/>
              </w:rPr>
              <w:br/>
            </w:r>
            <w:r>
              <w:t>Refresh</w:t>
            </w:r>
          </w:p>
        </w:tc>
      </w:tr>
      <w:tr w:rsidR="00501259" w:rsidRPr="004113C7" w14:paraId="49C0C70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72288CF1" w14:textId="059C24D3" w:rsidR="00501259" w:rsidRPr="00930821" w:rsidRDefault="005769C6">
            <w:pPr>
              <w:pStyle w:val="P68B1DB1-MenuPath12"/>
              <w:jc w:val="both"/>
              <w:rPr>
                <w:lang w:val="en-US"/>
              </w:rPr>
            </w:pPr>
            <w:r w:rsidRPr="00930821">
              <w:rPr>
                <w:lang w:val="en-US"/>
              </w:rPr>
              <w:t>The transaction data for 2019 must now be loaded.</w:t>
            </w:r>
          </w:p>
        </w:tc>
        <w:tc>
          <w:tcPr>
            <w:tcW w:w="1996" w:type="dxa"/>
            <w:tcBorders>
              <w:left w:val="single" w:sz="4" w:space="0" w:color="D9D9D9" w:themeColor="background1" w:themeShade="D9"/>
            </w:tcBorders>
          </w:tcPr>
          <w:p w14:paraId="18B3EE11" w14:textId="77777777" w:rsidR="00501259" w:rsidRPr="00930821" w:rsidRDefault="00501259">
            <w:pPr>
              <w:pStyle w:val="Margin"/>
              <w:rPr>
                <w:rFonts w:cs="Arial"/>
                <w:lang w:val="en-US"/>
              </w:rPr>
            </w:pPr>
          </w:p>
        </w:tc>
      </w:tr>
      <w:tr w:rsidR="00501259" w14:paraId="4CF985A4"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063614BE" w14:textId="6D1EC974" w:rsidR="00501259" w:rsidRPr="00930821" w:rsidRDefault="005769C6">
            <w:pPr>
              <w:pStyle w:val="P68B1DB1-MenuPath7"/>
              <w:ind w:left="0" w:hanging="4"/>
              <w:jc w:val="both"/>
              <w:rPr>
                <w:lang w:val="en-US"/>
              </w:rPr>
            </w:pPr>
            <w:r w:rsidRPr="00930821">
              <w:rPr>
                <w:b w:val="0"/>
                <w:lang w:val="en-US"/>
              </w:rPr>
              <w:t xml:space="preserve">To do this, switch to Data Management in the </w:t>
            </w:r>
            <w:r w:rsidRPr="00930821">
              <w:rPr>
                <w:b w:val="0"/>
                <w:i/>
                <w:lang w:val="en-US"/>
              </w:rPr>
              <w:t>Workplace</w:t>
            </w:r>
            <w:r w:rsidRPr="00930821">
              <w:rPr>
                <w:b w:val="0"/>
                <w:lang w:val="en-US"/>
              </w:rPr>
              <w:t xml:space="preserve"> area on the upper left</w:t>
            </w:r>
            <w:r w:rsidRPr="00930821">
              <w:rPr>
                <w:lang w:val="en-US"/>
              </w:rPr>
              <w:t>.</w:t>
            </w:r>
          </w:p>
        </w:tc>
        <w:tc>
          <w:tcPr>
            <w:tcW w:w="1996" w:type="dxa"/>
            <w:tcBorders>
              <w:left w:val="single" w:sz="4" w:space="0" w:color="D9D9D9" w:themeColor="background1" w:themeShade="D9"/>
            </w:tcBorders>
          </w:tcPr>
          <w:p w14:paraId="63C6640F" w14:textId="319A8BE0" w:rsidR="00501259" w:rsidRDefault="005769C6">
            <w:pPr>
              <w:pStyle w:val="P68B1DB1-Margin8"/>
            </w:pPr>
            <w:r w:rsidRPr="00930821">
              <w:rPr>
                <w:lang w:val="en-US"/>
              </w:rPr>
              <w:br/>
            </w:r>
            <w:r>
              <w:t>Data Management</w:t>
            </w:r>
          </w:p>
        </w:tc>
      </w:tr>
      <w:tr w:rsidR="00501259" w14:paraId="10E483B0"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07339F10" w14:textId="21561B73" w:rsidR="00501259" w:rsidRDefault="005769C6">
            <w:pPr>
              <w:pStyle w:val="MenuPath"/>
              <w:ind w:left="0" w:hanging="4"/>
              <w:jc w:val="center"/>
              <w:rPr>
                <w:rFonts w:ascii="Times New Roman" w:hAnsi="Times New Roman" w:cs="Times New Roman"/>
                <w:b w:val="0"/>
                <w:sz w:val="24"/>
                <w:szCs w:val="24"/>
              </w:rPr>
            </w:pPr>
            <w:r>
              <w:rPr>
                <w:noProof/>
              </w:rPr>
              <w:drawing>
                <wp:inline distT="0" distB="0" distL="0" distR="0" wp14:anchorId="7F67C152" wp14:editId="555D9DCE">
                  <wp:extent cx="3276600" cy="1280853"/>
                  <wp:effectExtent l="0" t="0" r="0" b="0"/>
                  <wp:docPr id="51" name="Graphic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295981" cy="1288429"/>
                          </a:xfrm>
                          <a:prstGeom prst="rect">
                            <a:avLst/>
                          </a:prstGeom>
                        </pic:spPr>
                      </pic:pic>
                    </a:graphicData>
                  </a:graphic>
                </wp:inline>
              </w:drawing>
            </w:r>
          </w:p>
        </w:tc>
        <w:tc>
          <w:tcPr>
            <w:tcW w:w="1996" w:type="dxa"/>
            <w:tcBorders>
              <w:left w:val="single" w:sz="4" w:space="0" w:color="D9D9D9" w:themeColor="background1" w:themeShade="D9"/>
            </w:tcBorders>
          </w:tcPr>
          <w:p w14:paraId="6269D385" w14:textId="77777777" w:rsidR="00501259" w:rsidRDefault="00501259">
            <w:pPr>
              <w:pStyle w:val="Margin"/>
              <w:rPr>
                <w:rFonts w:cs="Arial"/>
              </w:rPr>
            </w:pPr>
          </w:p>
        </w:tc>
      </w:tr>
      <w:tr w:rsidR="00501259" w14:paraId="35E04DDE"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64246ACD" w14:textId="698DE791" w:rsidR="00501259" w:rsidRPr="00930821" w:rsidRDefault="005769C6">
            <w:pPr>
              <w:tabs>
                <w:tab w:val="left" w:pos="3060"/>
                <w:tab w:val="right" w:pos="7438"/>
              </w:tabs>
              <w:jc w:val="both"/>
              <w:rPr>
                <w:lang w:val="en-US"/>
              </w:rPr>
            </w:pPr>
            <w:r w:rsidRPr="00930821">
              <w:rPr>
                <w:lang w:val="en-US"/>
              </w:rPr>
              <w:t xml:space="preserve">For </w:t>
            </w:r>
            <w:r w:rsidRPr="00930821">
              <w:rPr>
                <w:i/>
                <w:lang w:val="en-US"/>
              </w:rPr>
              <w:t>import jobs</w:t>
            </w:r>
            <w:r w:rsidRPr="00930821">
              <w:rPr>
                <w:lang w:val="en-US"/>
              </w:rPr>
              <w:t xml:space="preserve">, click </w:t>
            </w:r>
            <w:r>
              <w:rPr>
                <w:noProof/>
              </w:rPr>
              <w:drawing>
                <wp:inline distT="0" distB="0" distL="0" distR="0" wp14:anchorId="7F71BBE9" wp14:editId="7FBA1E2B">
                  <wp:extent cx="278036" cy="157379"/>
                  <wp:effectExtent l="0" t="0" r="8255" b="0"/>
                  <wp:docPr id="54" name="Graphic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01127" cy="170449"/>
                          </a:xfrm>
                          <a:prstGeom prst="rect">
                            <a:avLst/>
                          </a:prstGeom>
                        </pic:spPr>
                      </pic:pic>
                    </a:graphicData>
                  </a:graphic>
                </wp:inline>
              </w:drawing>
            </w:r>
            <w:r w:rsidRPr="00930821">
              <w:rPr>
                <w:b/>
                <w:lang w:val="en-US"/>
              </w:rPr>
              <w:t>Import Data</w:t>
            </w:r>
            <w:r w:rsidRPr="00930821">
              <w:rPr>
                <w:lang w:val="en-US"/>
              </w:rPr>
              <w:t xml:space="preserve"> and choose.</w:t>
            </w:r>
          </w:p>
          <w:p w14:paraId="58C4AB54" w14:textId="7E2F2657" w:rsidR="00501259" w:rsidRDefault="005769C6">
            <w:pPr>
              <w:tabs>
                <w:tab w:val="left" w:pos="3060"/>
                <w:tab w:val="right" w:pos="7438"/>
              </w:tabs>
              <w:jc w:val="both"/>
            </w:pPr>
            <w:r>
              <w:rPr>
                <w:noProof/>
              </w:rPr>
              <w:drawing>
                <wp:inline distT="0" distB="0" distL="0" distR="0" wp14:anchorId="71DECC44" wp14:editId="0B4F45DE">
                  <wp:extent cx="4716145" cy="613410"/>
                  <wp:effectExtent l="0" t="0" r="8255" b="0"/>
                  <wp:docPr id="52" name="Graphic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716145" cy="613410"/>
                          </a:xfrm>
                          <a:prstGeom prst="rect">
                            <a:avLst/>
                          </a:prstGeom>
                        </pic:spPr>
                      </pic:pic>
                    </a:graphicData>
                  </a:graphic>
                </wp:inline>
              </w:drawing>
            </w:r>
          </w:p>
        </w:tc>
        <w:tc>
          <w:tcPr>
            <w:tcW w:w="1996" w:type="dxa"/>
            <w:tcBorders>
              <w:left w:val="single" w:sz="4" w:space="0" w:color="D9D9D9" w:themeColor="background1" w:themeShade="D9"/>
            </w:tcBorders>
          </w:tcPr>
          <w:p w14:paraId="0BED9E58" w14:textId="77B1401B" w:rsidR="00501259" w:rsidRDefault="005769C6">
            <w:pPr>
              <w:pStyle w:val="Margin"/>
            </w:pPr>
            <w:r>
              <w:br/>
              <w:t>Import Data</w:t>
            </w:r>
          </w:p>
        </w:tc>
      </w:tr>
      <w:tr w:rsidR="00501259" w14:paraId="605CB212"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427DEC92" w14:textId="54E35410" w:rsidR="00501259" w:rsidRPr="00930821" w:rsidRDefault="005769C6">
            <w:pPr>
              <w:tabs>
                <w:tab w:val="left" w:pos="3060"/>
                <w:tab w:val="right" w:pos="7438"/>
              </w:tabs>
              <w:jc w:val="both"/>
              <w:rPr>
                <w:lang w:val="en-US"/>
              </w:rPr>
            </w:pPr>
            <w:r w:rsidRPr="00930821">
              <w:rPr>
                <w:lang w:val="en-US"/>
              </w:rPr>
              <w:t xml:space="preserve">Choose </w:t>
            </w:r>
            <w:r w:rsidRPr="00930821">
              <w:rPr>
                <w:b/>
                <w:lang w:val="en-US"/>
              </w:rPr>
              <w:t>File</w:t>
            </w:r>
            <w:r w:rsidRPr="00930821">
              <w:rPr>
                <w:lang w:val="en-US"/>
              </w:rPr>
              <w:t xml:space="preserve"> (Local File or File Server).</w:t>
            </w:r>
          </w:p>
        </w:tc>
        <w:tc>
          <w:tcPr>
            <w:tcW w:w="1996" w:type="dxa"/>
            <w:tcBorders>
              <w:left w:val="single" w:sz="4" w:space="0" w:color="D9D9D9" w:themeColor="background1" w:themeShade="D9"/>
            </w:tcBorders>
          </w:tcPr>
          <w:p w14:paraId="73E9833D" w14:textId="05BD4770" w:rsidR="00501259" w:rsidRDefault="005769C6">
            <w:pPr>
              <w:pStyle w:val="Margin"/>
            </w:pPr>
            <w:r w:rsidRPr="00930821">
              <w:rPr>
                <w:lang w:val="en-US"/>
              </w:rPr>
              <w:br/>
            </w:r>
            <w:r>
              <w:t>File</w:t>
            </w:r>
          </w:p>
        </w:tc>
      </w:tr>
      <w:tr w:rsidR="00501259" w14:paraId="5EE0DBBB"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60C069E6" w14:textId="40BF7642" w:rsidR="00501259" w:rsidRDefault="005769C6">
            <w:pPr>
              <w:tabs>
                <w:tab w:val="left" w:pos="3060"/>
                <w:tab w:val="right" w:pos="7438"/>
              </w:tabs>
              <w:jc w:val="center"/>
            </w:pPr>
            <w:r>
              <w:rPr>
                <w:noProof/>
              </w:rPr>
              <w:drawing>
                <wp:inline distT="0" distB="0" distL="0" distR="0" wp14:anchorId="0C289646" wp14:editId="0C19BC2C">
                  <wp:extent cx="2886663" cy="1606379"/>
                  <wp:effectExtent l="0" t="0" r="0" b="0"/>
                  <wp:docPr id="930" name="Graphic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929694" cy="1630325"/>
                          </a:xfrm>
                          <a:prstGeom prst="rect">
                            <a:avLst/>
                          </a:prstGeom>
                        </pic:spPr>
                      </pic:pic>
                    </a:graphicData>
                  </a:graphic>
                </wp:inline>
              </w:drawing>
            </w:r>
          </w:p>
        </w:tc>
        <w:tc>
          <w:tcPr>
            <w:tcW w:w="1996" w:type="dxa"/>
            <w:tcBorders>
              <w:left w:val="single" w:sz="4" w:space="0" w:color="D9D9D9" w:themeColor="background1" w:themeShade="D9"/>
            </w:tcBorders>
          </w:tcPr>
          <w:p w14:paraId="50AB8381" w14:textId="77777777" w:rsidR="00501259" w:rsidRDefault="00501259">
            <w:pPr>
              <w:pStyle w:val="Margin"/>
            </w:pPr>
          </w:p>
        </w:tc>
      </w:tr>
      <w:tr w:rsidR="00501259" w14:paraId="14D40D6A"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0256DE34" w14:textId="5C5A8115" w:rsidR="00501259" w:rsidRPr="00930821" w:rsidRDefault="005769C6">
            <w:pPr>
              <w:tabs>
                <w:tab w:val="left" w:pos="3060"/>
                <w:tab w:val="right" w:pos="7438"/>
              </w:tabs>
              <w:jc w:val="both"/>
              <w:rPr>
                <w:lang w:val="en-US"/>
              </w:rPr>
            </w:pPr>
            <w:r w:rsidRPr="00930821">
              <w:rPr>
                <w:lang w:val="en-US"/>
              </w:rPr>
              <w:t xml:space="preserve">In the window that opens, click </w:t>
            </w:r>
            <w:r w:rsidRPr="00930821">
              <w:rPr>
                <w:i/>
                <w:lang w:val="en-US"/>
              </w:rPr>
              <w:t xml:space="preserve">Select Source File. </w:t>
            </w:r>
            <w:r w:rsidRPr="00930821">
              <w:rPr>
                <w:lang w:val="en-US"/>
              </w:rPr>
              <w:t xml:space="preserve">Search for the Excel file </w:t>
            </w:r>
            <w:r w:rsidRPr="00930821">
              <w:rPr>
                <w:i/>
                <w:lang w:val="en-US"/>
              </w:rPr>
              <w:t>Global Bike Transaction Data 2019.xlsx</w:t>
            </w:r>
            <w:r w:rsidRPr="00930821">
              <w:rPr>
                <w:lang w:val="en-US"/>
              </w:rPr>
              <w:t xml:space="preserve"> and choose </w:t>
            </w:r>
            <w:r>
              <w:rPr>
                <w:noProof/>
              </w:rPr>
              <w:drawing>
                <wp:inline distT="0" distB="0" distL="0" distR="0" wp14:anchorId="6EDB213C" wp14:editId="481FA7B9">
                  <wp:extent cx="326004" cy="151359"/>
                  <wp:effectExtent l="0" t="0" r="0" b="1270"/>
                  <wp:docPr id="958" name="Graphic 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33366" cy="154777"/>
                          </a:xfrm>
                          <a:prstGeom prst="rect">
                            <a:avLst/>
                          </a:prstGeom>
                        </pic:spPr>
                      </pic:pic>
                    </a:graphicData>
                  </a:graphic>
                </wp:inline>
              </w:drawing>
            </w:r>
            <w:r w:rsidRPr="00930821">
              <w:rPr>
                <w:lang w:val="en-US"/>
              </w:rPr>
              <w:t xml:space="preserve">. </w:t>
            </w:r>
          </w:p>
        </w:tc>
        <w:tc>
          <w:tcPr>
            <w:tcW w:w="1996" w:type="dxa"/>
            <w:tcBorders>
              <w:left w:val="single" w:sz="4" w:space="0" w:color="D9D9D9" w:themeColor="background1" w:themeShade="D9"/>
            </w:tcBorders>
          </w:tcPr>
          <w:p w14:paraId="78DE355E" w14:textId="77777777" w:rsidR="00501259" w:rsidRPr="00930821" w:rsidRDefault="00501259">
            <w:pPr>
              <w:pStyle w:val="Margin"/>
              <w:rPr>
                <w:lang w:val="en-US"/>
              </w:rPr>
            </w:pPr>
          </w:p>
          <w:p w14:paraId="59971A2D" w14:textId="28FCC0CC" w:rsidR="00501259" w:rsidRDefault="005769C6">
            <w:pPr>
              <w:pStyle w:val="Margin"/>
            </w:pPr>
            <w:r>
              <w:t>Import</w:t>
            </w:r>
          </w:p>
        </w:tc>
      </w:tr>
      <w:tr w:rsidR="00501259" w14:paraId="06DD89DB"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61124B00" w14:textId="06D68E48" w:rsidR="00501259" w:rsidRDefault="005769C6">
            <w:pPr>
              <w:tabs>
                <w:tab w:val="left" w:pos="3060"/>
                <w:tab w:val="right" w:pos="7438"/>
              </w:tabs>
              <w:jc w:val="center"/>
            </w:pPr>
            <w:r>
              <w:rPr>
                <w:noProof/>
              </w:rPr>
              <w:lastRenderedPageBreak/>
              <w:drawing>
                <wp:inline distT="0" distB="0" distL="0" distR="0" wp14:anchorId="701D19EC" wp14:editId="630D1FCA">
                  <wp:extent cx="3277912" cy="1877506"/>
                  <wp:effectExtent l="0" t="0" r="0" b="8890"/>
                  <wp:docPr id="57" name="Graphic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306214" cy="1893717"/>
                          </a:xfrm>
                          <a:prstGeom prst="rect">
                            <a:avLst/>
                          </a:prstGeom>
                        </pic:spPr>
                      </pic:pic>
                    </a:graphicData>
                  </a:graphic>
                </wp:inline>
              </w:drawing>
            </w:r>
          </w:p>
        </w:tc>
        <w:tc>
          <w:tcPr>
            <w:tcW w:w="1996" w:type="dxa"/>
            <w:tcBorders>
              <w:left w:val="single" w:sz="4" w:space="0" w:color="D9D9D9" w:themeColor="background1" w:themeShade="D9"/>
            </w:tcBorders>
          </w:tcPr>
          <w:p w14:paraId="15D426B4" w14:textId="77777777" w:rsidR="00501259" w:rsidRDefault="00501259">
            <w:pPr>
              <w:pStyle w:val="Margin"/>
            </w:pPr>
          </w:p>
        </w:tc>
      </w:tr>
      <w:tr w:rsidR="00501259" w14:paraId="09282484"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3420D705" w14:textId="640DA24F" w:rsidR="00501259" w:rsidRPr="00930821" w:rsidRDefault="005769C6">
            <w:pPr>
              <w:tabs>
                <w:tab w:val="left" w:pos="3060"/>
                <w:tab w:val="right" w:pos="7438"/>
              </w:tabs>
              <w:rPr>
                <w:lang w:val="en-US"/>
              </w:rPr>
            </w:pPr>
            <w:r w:rsidRPr="00930821">
              <w:rPr>
                <w:lang w:val="en-US"/>
              </w:rPr>
              <w:t xml:space="preserve">After the file is uploaded, choose </w:t>
            </w:r>
            <w:r w:rsidRPr="00930821">
              <w:rPr>
                <w:b/>
                <w:lang w:val="en-US"/>
              </w:rPr>
              <w:t>Set Up</w:t>
            </w:r>
            <w:r w:rsidRPr="00930821">
              <w:rPr>
                <w:b/>
                <w:i/>
                <w:lang w:val="en-US"/>
              </w:rPr>
              <w:t xml:space="preserve"> </w:t>
            </w:r>
            <w:r w:rsidRPr="00930821">
              <w:rPr>
                <w:b/>
                <w:lang w:val="en-US"/>
              </w:rPr>
              <w:t xml:space="preserve"> Import</w:t>
            </w:r>
            <w:r w:rsidRPr="00930821">
              <w:rPr>
                <w:lang w:val="en-US"/>
              </w:rPr>
              <w:t>.</w:t>
            </w:r>
          </w:p>
        </w:tc>
        <w:tc>
          <w:tcPr>
            <w:tcW w:w="1996" w:type="dxa"/>
            <w:tcBorders>
              <w:left w:val="single" w:sz="4" w:space="0" w:color="D9D9D9" w:themeColor="background1" w:themeShade="D9"/>
            </w:tcBorders>
          </w:tcPr>
          <w:p w14:paraId="0501BDDE" w14:textId="77777777" w:rsidR="00501259" w:rsidRPr="00930821" w:rsidRDefault="00501259">
            <w:pPr>
              <w:pStyle w:val="Margin"/>
              <w:rPr>
                <w:lang w:val="en-US"/>
              </w:rPr>
            </w:pPr>
          </w:p>
          <w:p w14:paraId="6AE5B39B" w14:textId="5DAC4C7F" w:rsidR="00501259" w:rsidRDefault="005769C6">
            <w:pPr>
              <w:pStyle w:val="Margin"/>
            </w:pPr>
            <w:r>
              <w:t>Set Up Import</w:t>
            </w:r>
          </w:p>
        </w:tc>
      </w:tr>
      <w:tr w:rsidR="00501259" w14:paraId="10F2CC29"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0147EBED" w14:textId="70A4BB4B" w:rsidR="00501259" w:rsidRDefault="005769C6">
            <w:pPr>
              <w:tabs>
                <w:tab w:val="left" w:pos="3060"/>
                <w:tab w:val="right" w:pos="7438"/>
              </w:tabs>
            </w:pPr>
            <w:r>
              <w:rPr>
                <w:noProof/>
              </w:rPr>
              <w:drawing>
                <wp:inline distT="0" distB="0" distL="0" distR="0" wp14:anchorId="7AB212E5" wp14:editId="1C8BD5B4">
                  <wp:extent cx="4716145" cy="665480"/>
                  <wp:effectExtent l="0" t="0" r="8255" b="1270"/>
                  <wp:docPr id="898" name="Graphic 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716145" cy="665480"/>
                          </a:xfrm>
                          <a:prstGeom prst="rect">
                            <a:avLst/>
                          </a:prstGeom>
                        </pic:spPr>
                      </pic:pic>
                    </a:graphicData>
                  </a:graphic>
                </wp:inline>
              </w:drawing>
            </w:r>
          </w:p>
        </w:tc>
        <w:tc>
          <w:tcPr>
            <w:tcW w:w="1996" w:type="dxa"/>
            <w:tcBorders>
              <w:left w:val="single" w:sz="4" w:space="0" w:color="D9D9D9" w:themeColor="background1" w:themeShade="D9"/>
            </w:tcBorders>
          </w:tcPr>
          <w:p w14:paraId="3F328A5C" w14:textId="77777777" w:rsidR="00501259" w:rsidRDefault="00501259">
            <w:pPr>
              <w:pStyle w:val="Margin"/>
            </w:pPr>
          </w:p>
        </w:tc>
      </w:tr>
      <w:tr w:rsidR="00501259" w14:paraId="42D62191"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62773093" w14:textId="5C32E66C" w:rsidR="00501259" w:rsidRPr="00930821" w:rsidRDefault="005769C6">
            <w:pPr>
              <w:tabs>
                <w:tab w:val="left" w:pos="3060"/>
                <w:tab w:val="right" w:pos="7438"/>
              </w:tabs>
              <w:rPr>
                <w:lang w:val="en-US"/>
              </w:rPr>
            </w:pPr>
            <w:r w:rsidRPr="00930821">
              <w:rPr>
                <w:lang w:val="en-US"/>
              </w:rPr>
              <w:t xml:space="preserve">In the following view, choose </w:t>
            </w:r>
            <w:r>
              <w:rPr>
                <w:noProof/>
              </w:rPr>
              <w:drawing>
                <wp:inline distT="0" distB="0" distL="0" distR="0" wp14:anchorId="2AAC5D5A" wp14:editId="6809C2F2">
                  <wp:extent cx="335134" cy="190417"/>
                  <wp:effectExtent l="0" t="0" r="8255" b="635"/>
                  <wp:docPr id="959" name="Graphic 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42113" cy="194382"/>
                          </a:xfrm>
                          <a:prstGeom prst="rect">
                            <a:avLst/>
                          </a:prstGeom>
                        </pic:spPr>
                      </pic:pic>
                    </a:graphicData>
                  </a:graphic>
                </wp:inline>
              </w:drawing>
            </w:r>
            <w:r w:rsidRPr="00930821">
              <w:rPr>
                <w:lang w:val="en-US"/>
              </w:rPr>
              <w:t xml:space="preserve"> at the bottom right.</w:t>
            </w:r>
          </w:p>
        </w:tc>
        <w:tc>
          <w:tcPr>
            <w:tcW w:w="1996" w:type="dxa"/>
            <w:tcBorders>
              <w:left w:val="single" w:sz="4" w:space="0" w:color="D9D9D9" w:themeColor="background1" w:themeShade="D9"/>
            </w:tcBorders>
          </w:tcPr>
          <w:p w14:paraId="737D1324" w14:textId="77777777" w:rsidR="00501259" w:rsidRPr="00930821" w:rsidRDefault="00501259">
            <w:pPr>
              <w:pStyle w:val="Margin"/>
              <w:rPr>
                <w:lang w:val="en-US"/>
              </w:rPr>
            </w:pPr>
          </w:p>
          <w:p w14:paraId="52A85153" w14:textId="253C03D7" w:rsidR="00501259" w:rsidRDefault="005769C6">
            <w:pPr>
              <w:pStyle w:val="Margin"/>
            </w:pPr>
            <w:r>
              <w:t>Next</w:t>
            </w:r>
          </w:p>
          <w:p w14:paraId="118F55AA" w14:textId="48A08F5A" w:rsidR="00501259" w:rsidRDefault="00501259">
            <w:pPr>
              <w:pStyle w:val="Margin"/>
              <w:jc w:val="center"/>
            </w:pPr>
          </w:p>
        </w:tc>
      </w:tr>
      <w:tr w:rsidR="00501259" w:rsidRPr="004113C7" w14:paraId="5E60D3F4"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04691EE3" w14:textId="1C85B7BB" w:rsidR="00501259" w:rsidRPr="00930821" w:rsidRDefault="005769C6">
            <w:pPr>
              <w:tabs>
                <w:tab w:val="left" w:pos="3060"/>
                <w:tab w:val="right" w:pos="7438"/>
              </w:tabs>
              <w:jc w:val="both"/>
              <w:rPr>
                <w:lang w:val="en-US"/>
              </w:rPr>
            </w:pPr>
            <w:r w:rsidRPr="00930821">
              <w:rPr>
                <w:lang w:val="en-US"/>
              </w:rPr>
              <w:t xml:space="preserve">On the following screen, on the right, you can see that 9 facts could already be </w:t>
            </w:r>
            <w:r w:rsidRPr="00930821">
              <w:rPr>
                <w:i/>
                <w:lang w:val="en-US"/>
              </w:rPr>
              <w:t>mapped</w:t>
            </w:r>
            <w:r w:rsidRPr="00930821">
              <w:rPr>
                <w:lang w:val="en-US"/>
              </w:rPr>
              <w:t xml:space="preserve"> automatically. In the middle of the window, you can see that 6 facts were not found automatically (</w:t>
            </w:r>
            <w:r w:rsidRPr="00930821">
              <w:rPr>
                <w:i/>
                <w:lang w:val="en-US"/>
              </w:rPr>
              <w:t>unmapped</w:t>
            </w:r>
            <w:r w:rsidRPr="00930821">
              <w:rPr>
                <w:lang w:val="en-US"/>
              </w:rPr>
              <w:t>).</w:t>
            </w:r>
          </w:p>
        </w:tc>
        <w:tc>
          <w:tcPr>
            <w:tcW w:w="1996" w:type="dxa"/>
            <w:tcBorders>
              <w:left w:val="single" w:sz="4" w:space="0" w:color="D9D9D9" w:themeColor="background1" w:themeShade="D9"/>
            </w:tcBorders>
          </w:tcPr>
          <w:p w14:paraId="2127316A" w14:textId="77777777" w:rsidR="00501259" w:rsidRPr="00930821" w:rsidRDefault="00501259">
            <w:pPr>
              <w:pStyle w:val="Margin"/>
              <w:rPr>
                <w:lang w:val="en-US"/>
              </w:rPr>
            </w:pPr>
          </w:p>
          <w:p w14:paraId="4FD2A06A" w14:textId="07BB44CB" w:rsidR="00501259" w:rsidRPr="00930821" w:rsidRDefault="00501259">
            <w:pPr>
              <w:pStyle w:val="Margin"/>
              <w:rPr>
                <w:lang w:val="en-US"/>
              </w:rPr>
            </w:pPr>
          </w:p>
        </w:tc>
      </w:tr>
      <w:tr w:rsidR="00501259" w14:paraId="12522742"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01FB7270" w14:textId="28D4B67A" w:rsidR="00501259" w:rsidRDefault="005769C6">
            <w:pPr>
              <w:tabs>
                <w:tab w:val="left" w:pos="3060"/>
                <w:tab w:val="right" w:pos="7438"/>
              </w:tabs>
              <w:jc w:val="center"/>
            </w:pPr>
            <w:r>
              <w:rPr>
                <w:noProof/>
              </w:rPr>
              <w:drawing>
                <wp:inline distT="0" distB="0" distL="0" distR="0" wp14:anchorId="03693A3E" wp14:editId="0575C16D">
                  <wp:extent cx="3781543" cy="3171567"/>
                  <wp:effectExtent l="0" t="0" r="0" b="0"/>
                  <wp:docPr id="901" name="Graphic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796542" cy="3184146"/>
                          </a:xfrm>
                          <a:prstGeom prst="rect">
                            <a:avLst/>
                          </a:prstGeom>
                        </pic:spPr>
                      </pic:pic>
                    </a:graphicData>
                  </a:graphic>
                </wp:inline>
              </w:drawing>
            </w:r>
          </w:p>
        </w:tc>
        <w:tc>
          <w:tcPr>
            <w:tcW w:w="1996" w:type="dxa"/>
            <w:tcBorders>
              <w:left w:val="single" w:sz="4" w:space="0" w:color="D9D9D9" w:themeColor="background1" w:themeShade="D9"/>
            </w:tcBorders>
          </w:tcPr>
          <w:p w14:paraId="2661D5C1" w14:textId="77777777" w:rsidR="00501259" w:rsidRDefault="00501259">
            <w:pPr>
              <w:pStyle w:val="Margin"/>
            </w:pPr>
          </w:p>
        </w:tc>
      </w:tr>
      <w:tr w:rsidR="00501259" w14:paraId="150D15A4"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68998D2E" w14:textId="65EBCEAD" w:rsidR="00501259" w:rsidRPr="00930821" w:rsidRDefault="005769C6">
            <w:pPr>
              <w:tabs>
                <w:tab w:val="left" w:pos="3060"/>
                <w:tab w:val="right" w:pos="7438"/>
              </w:tabs>
              <w:jc w:val="both"/>
              <w:rPr>
                <w:lang w:val="en-US"/>
              </w:rPr>
            </w:pPr>
            <w:r w:rsidRPr="00930821">
              <w:rPr>
                <w:lang w:val="en-US"/>
              </w:rPr>
              <w:t xml:space="preserve">On the left-hand side, in the </w:t>
            </w:r>
            <w:r w:rsidRPr="00930821">
              <w:rPr>
                <w:i/>
                <w:lang w:val="en-US"/>
              </w:rPr>
              <w:t>Source Columns</w:t>
            </w:r>
            <w:r w:rsidRPr="00930821">
              <w:rPr>
                <w:lang w:val="en-US"/>
              </w:rPr>
              <w:t xml:space="preserve">, find </w:t>
            </w:r>
            <w:r w:rsidRPr="00930821">
              <w:rPr>
                <w:b/>
                <w:lang w:val="en-US"/>
              </w:rPr>
              <w:t>Calendar Day</w:t>
            </w:r>
            <w:r w:rsidRPr="00930821">
              <w:rPr>
                <w:lang w:val="en-US"/>
              </w:rPr>
              <w:t xml:space="preserve">. Use drag and drop to drag it to the </w:t>
            </w:r>
            <w:r w:rsidRPr="00930821">
              <w:rPr>
                <w:i/>
                <w:lang w:val="en-US"/>
              </w:rPr>
              <w:t>Drag a column</w:t>
            </w:r>
            <w:r w:rsidRPr="00930821">
              <w:rPr>
                <w:lang w:val="en-US"/>
              </w:rPr>
              <w:t xml:space="preserve"> area for the entry </w:t>
            </w:r>
            <w:r w:rsidRPr="00930821">
              <w:rPr>
                <w:i/>
                <w:lang w:val="en-US"/>
              </w:rPr>
              <w:t>Date</w:t>
            </w:r>
            <w:r w:rsidRPr="00930821">
              <w:rPr>
                <w:lang w:val="en-US"/>
              </w:rPr>
              <w:t xml:space="preserve">. </w:t>
            </w:r>
          </w:p>
        </w:tc>
        <w:tc>
          <w:tcPr>
            <w:tcW w:w="1996" w:type="dxa"/>
            <w:tcBorders>
              <w:left w:val="single" w:sz="4" w:space="0" w:color="D9D9D9" w:themeColor="background1" w:themeShade="D9"/>
            </w:tcBorders>
          </w:tcPr>
          <w:p w14:paraId="38B68C65" w14:textId="77777777" w:rsidR="00501259" w:rsidRPr="00930821" w:rsidRDefault="00501259">
            <w:pPr>
              <w:pStyle w:val="Margin"/>
              <w:rPr>
                <w:lang w:val="en-US"/>
              </w:rPr>
            </w:pPr>
          </w:p>
          <w:p w14:paraId="3377ADEF" w14:textId="77777777" w:rsidR="00501259" w:rsidRDefault="005769C6">
            <w:pPr>
              <w:pStyle w:val="Margin"/>
            </w:pPr>
            <w:r>
              <w:t>Calendar Day</w:t>
            </w:r>
          </w:p>
          <w:p w14:paraId="65CA1824" w14:textId="649F5CCA" w:rsidR="00501259" w:rsidRDefault="00501259">
            <w:pPr>
              <w:pStyle w:val="Margin"/>
            </w:pPr>
          </w:p>
        </w:tc>
      </w:tr>
      <w:tr w:rsidR="00501259" w14:paraId="73FB4A39"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35492BD0" w14:textId="5E65547B" w:rsidR="00501259" w:rsidRDefault="005769C6">
            <w:pPr>
              <w:tabs>
                <w:tab w:val="left" w:pos="3060"/>
                <w:tab w:val="right" w:pos="7438"/>
              </w:tabs>
              <w:jc w:val="center"/>
            </w:pPr>
            <w:r>
              <w:rPr>
                <w:noProof/>
              </w:rPr>
              <w:drawing>
                <wp:inline distT="0" distB="0" distL="0" distR="0" wp14:anchorId="7066CC38" wp14:editId="562FB7A2">
                  <wp:extent cx="3020454" cy="302864"/>
                  <wp:effectExtent l="0" t="0" r="0" b="2540"/>
                  <wp:docPr id="902" name="Graphic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130436" cy="313892"/>
                          </a:xfrm>
                          <a:prstGeom prst="rect">
                            <a:avLst/>
                          </a:prstGeom>
                        </pic:spPr>
                      </pic:pic>
                    </a:graphicData>
                  </a:graphic>
                </wp:inline>
              </w:drawing>
            </w:r>
          </w:p>
        </w:tc>
        <w:tc>
          <w:tcPr>
            <w:tcW w:w="1996" w:type="dxa"/>
            <w:tcBorders>
              <w:left w:val="single" w:sz="4" w:space="0" w:color="D9D9D9" w:themeColor="background1" w:themeShade="D9"/>
            </w:tcBorders>
          </w:tcPr>
          <w:p w14:paraId="5322AAB2" w14:textId="77777777" w:rsidR="00501259" w:rsidRDefault="00501259">
            <w:pPr>
              <w:pStyle w:val="Margin"/>
            </w:pPr>
          </w:p>
        </w:tc>
      </w:tr>
      <w:tr w:rsidR="00501259" w:rsidRPr="004113C7" w14:paraId="181CAD26"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67118AF1" w14:textId="627DE606" w:rsidR="00501259" w:rsidRPr="00930821" w:rsidRDefault="005769C6">
            <w:pPr>
              <w:tabs>
                <w:tab w:val="left" w:pos="3060"/>
                <w:tab w:val="right" w:pos="7438"/>
              </w:tabs>
              <w:jc w:val="both"/>
              <w:rPr>
                <w:lang w:val="en-US"/>
              </w:rPr>
            </w:pPr>
            <w:r w:rsidRPr="00930821">
              <w:rPr>
                <w:lang w:val="en-US"/>
              </w:rPr>
              <w:lastRenderedPageBreak/>
              <w:t xml:space="preserve">In the same way, assign </w:t>
            </w:r>
            <w:r w:rsidRPr="00930821">
              <w:rPr>
                <w:b/>
                <w:lang w:val="en-US"/>
              </w:rPr>
              <w:t>Product Description, Division, Product Category, Color, and Components</w:t>
            </w:r>
            <w:r w:rsidRPr="00930821">
              <w:rPr>
                <w:lang w:val="en-US"/>
              </w:rPr>
              <w:t xml:space="preserve"> to the Target </w:t>
            </w:r>
            <w:r w:rsidRPr="00930821">
              <w:rPr>
                <w:b/>
                <w:lang w:val="en-US"/>
              </w:rPr>
              <w:t>Unmapped (5)</w:t>
            </w:r>
            <w:r w:rsidRPr="00930821">
              <w:rPr>
                <w:lang w:val="en-US"/>
              </w:rPr>
              <w:t>.</w:t>
            </w:r>
          </w:p>
        </w:tc>
        <w:tc>
          <w:tcPr>
            <w:tcW w:w="1996" w:type="dxa"/>
            <w:tcBorders>
              <w:left w:val="single" w:sz="4" w:space="0" w:color="D9D9D9" w:themeColor="background1" w:themeShade="D9"/>
            </w:tcBorders>
          </w:tcPr>
          <w:p w14:paraId="270C260E" w14:textId="3A55DBBB" w:rsidR="00501259" w:rsidRPr="00930821" w:rsidRDefault="005769C6">
            <w:pPr>
              <w:pStyle w:val="Margin"/>
              <w:rPr>
                <w:lang w:val="en-US"/>
              </w:rPr>
            </w:pPr>
            <w:r w:rsidRPr="00930821">
              <w:rPr>
                <w:lang w:val="en-US"/>
              </w:rPr>
              <w:br/>
            </w:r>
            <w:r w:rsidRPr="00930821">
              <w:rPr>
                <w:b/>
                <w:lang w:val="en-US"/>
              </w:rPr>
              <w:t xml:space="preserve"> </w:t>
            </w:r>
            <w:r w:rsidRPr="00930821">
              <w:rPr>
                <w:lang w:val="en-US"/>
              </w:rPr>
              <w:t>Product Description, Division, Product Category, Color, and Components</w:t>
            </w:r>
          </w:p>
        </w:tc>
      </w:tr>
      <w:tr w:rsidR="00501259" w14:paraId="2379CBA4"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4F51C908" w14:textId="54EEBAF8" w:rsidR="00501259" w:rsidRDefault="005769C6">
            <w:pPr>
              <w:tabs>
                <w:tab w:val="left" w:pos="3060"/>
                <w:tab w:val="right" w:pos="7438"/>
              </w:tabs>
            </w:pPr>
            <w:r>
              <w:rPr>
                <w:noProof/>
              </w:rPr>
              <w:drawing>
                <wp:inline distT="0" distB="0" distL="0" distR="0" wp14:anchorId="6587A3CB" wp14:editId="1FA38B93">
                  <wp:extent cx="4716145" cy="2239645"/>
                  <wp:effectExtent l="0" t="0" r="8255" b="8255"/>
                  <wp:docPr id="903" name="Graphic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716145" cy="2239645"/>
                          </a:xfrm>
                          <a:prstGeom prst="rect">
                            <a:avLst/>
                          </a:prstGeom>
                        </pic:spPr>
                      </pic:pic>
                    </a:graphicData>
                  </a:graphic>
                </wp:inline>
              </w:drawing>
            </w:r>
          </w:p>
        </w:tc>
        <w:tc>
          <w:tcPr>
            <w:tcW w:w="1996" w:type="dxa"/>
            <w:tcBorders>
              <w:left w:val="single" w:sz="4" w:space="0" w:color="D9D9D9" w:themeColor="background1" w:themeShade="D9"/>
            </w:tcBorders>
          </w:tcPr>
          <w:p w14:paraId="0F9A09E2" w14:textId="77777777" w:rsidR="00501259" w:rsidRDefault="00501259">
            <w:pPr>
              <w:pStyle w:val="Margin"/>
            </w:pPr>
          </w:p>
        </w:tc>
      </w:tr>
      <w:tr w:rsidR="00501259" w:rsidRPr="004113C7" w14:paraId="7B3AD2E1"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46699B7A" w14:textId="10AA5537" w:rsidR="00501259" w:rsidRPr="00930821" w:rsidRDefault="005769C6">
            <w:pPr>
              <w:tabs>
                <w:tab w:val="left" w:pos="3060"/>
                <w:tab w:val="right" w:pos="7438"/>
              </w:tabs>
              <w:jc w:val="both"/>
              <w:rPr>
                <w:lang w:val="en-US"/>
              </w:rPr>
            </w:pPr>
            <w:r w:rsidRPr="00930821">
              <w:rPr>
                <w:lang w:val="en-US"/>
              </w:rPr>
              <w:t>You should now see the following message in the middle of the screen.</w:t>
            </w:r>
          </w:p>
        </w:tc>
        <w:tc>
          <w:tcPr>
            <w:tcW w:w="1996" w:type="dxa"/>
            <w:tcBorders>
              <w:left w:val="single" w:sz="4" w:space="0" w:color="D9D9D9" w:themeColor="background1" w:themeShade="D9"/>
            </w:tcBorders>
          </w:tcPr>
          <w:p w14:paraId="5C7E7AD3" w14:textId="77777777" w:rsidR="00501259" w:rsidRPr="00930821" w:rsidRDefault="00501259">
            <w:pPr>
              <w:pStyle w:val="Margin"/>
              <w:rPr>
                <w:lang w:val="en-US"/>
              </w:rPr>
            </w:pPr>
          </w:p>
        </w:tc>
      </w:tr>
      <w:tr w:rsidR="00501259" w14:paraId="290F94CD"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1A558566" w14:textId="78251B69" w:rsidR="00501259" w:rsidRDefault="005769C6">
            <w:pPr>
              <w:tabs>
                <w:tab w:val="left" w:pos="3060"/>
                <w:tab w:val="right" w:pos="7438"/>
              </w:tabs>
              <w:jc w:val="center"/>
            </w:pPr>
            <w:r>
              <w:rPr>
                <w:noProof/>
              </w:rPr>
              <w:drawing>
                <wp:inline distT="0" distB="0" distL="0" distR="0" wp14:anchorId="42997D09" wp14:editId="5670EAD9">
                  <wp:extent cx="3425272" cy="1433384"/>
                  <wp:effectExtent l="0" t="0" r="3810" b="0"/>
                  <wp:docPr id="68" name="Graphic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461520" cy="1448553"/>
                          </a:xfrm>
                          <a:prstGeom prst="rect">
                            <a:avLst/>
                          </a:prstGeom>
                        </pic:spPr>
                      </pic:pic>
                    </a:graphicData>
                  </a:graphic>
                </wp:inline>
              </w:drawing>
            </w:r>
          </w:p>
        </w:tc>
        <w:tc>
          <w:tcPr>
            <w:tcW w:w="1996" w:type="dxa"/>
            <w:tcBorders>
              <w:left w:val="single" w:sz="4" w:space="0" w:color="D9D9D9" w:themeColor="background1" w:themeShade="D9"/>
            </w:tcBorders>
          </w:tcPr>
          <w:p w14:paraId="5DEB5B04" w14:textId="77777777" w:rsidR="00501259" w:rsidRDefault="00501259">
            <w:pPr>
              <w:pStyle w:val="Margin"/>
            </w:pPr>
          </w:p>
        </w:tc>
      </w:tr>
      <w:tr w:rsidR="00501259" w14:paraId="2B308905"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5A1FA626" w14:textId="5CB8D984" w:rsidR="00501259" w:rsidRPr="00930821" w:rsidRDefault="005769C6">
            <w:pPr>
              <w:tabs>
                <w:tab w:val="left" w:pos="3060"/>
                <w:tab w:val="right" w:pos="7438"/>
              </w:tabs>
              <w:jc w:val="both"/>
              <w:rPr>
                <w:lang w:val="en-US"/>
              </w:rPr>
            </w:pPr>
            <w:r w:rsidRPr="00930821">
              <w:rPr>
                <w:lang w:val="en-US"/>
              </w:rPr>
              <w:t xml:space="preserve">Click </w:t>
            </w:r>
            <w:r>
              <w:rPr>
                <w:noProof/>
              </w:rPr>
              <w:drawing>
                <wp:inline distT="0" distB="0" distL="0" distR="0" wp14:anchorId="510CE016" wp14:editId="75FD903E">
                  <wp:extent cx="335134" cy="190417"/>
                  <wp:effectExtent l="0" t="0" r="8255" b="635"/>
                  <wp:docPr id="70" name="Graphic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42113" cy="194382"/>
                          </a:xfrm>
                          <a:prstGeom prst="rect">
                            <a:avLst/>
                          </a:prstGeom>
                        </pic:spPr>
                      </pic:pic>
                    </a:graphicData>
                  </a:graphic>
                </wp:inline>
              </w:drawing>
            </w:r>
            <w:r w:rsidRPr="00930821">
              <w:rPr>
                <w:lang w:val="en-US"/>
              </w:rPr>
              <w:t xml:space="preserve"> in the bottom-right corner. You will receive this notification.</w:t>
            </w:r>
          </w:p>
        </w:tc>
        <w:tc>
          <w:tcPr>
            <w:tcW w:w="1996" w:type="dxa"/>
            <w:tcBorders>
              <w:left w:val="single" w:sz="4" w:space="0" w:color="D9D9D9" w:themeColor="background1" w:themeShade="D9"/>
            </w:tcBorders>
          </w:tcPr>
          <w:p w14:paraId="5469AC64" w14:textId="77777777" w:rsidR="00501259" w:rsidRPr="00930821" w:rsidRDefault="00501259">
            <w:pPr>
              <w:pStyle w:val="Margin"/>
              <w:rPr>
                <w:lang w:val="en-US"/>
              </w:rPr>
            </w:pPr>
          </w:p>
          <w:p w14:paraId="0B35D4C7" w14:textId="355F2307" w:rsidR="00501259" w:rsidRDefault="005769C6">
            <w:pPr>
              <w:pStyle w:val="Margin"/>
            </w:pPr>
            <w:r>
              <w:t>Next</w:t>
            </w:r>
          </w:p>
        </w:tc>
      </w:tr>
      <w:tr w:rsidR="00501259" w14:paraId="706F1E11"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330B5521" w14:textId="45AF49F8" w:rsidR="00501259" w:rsidRDefault="005769C6">
            <w:pPr>
              <w:tabs>
                <w:tab w:val="left" w:pos="3060"/>
                <w:tab w:val="right" w:pos="7438"/>
              </w:tabs>
              <w:jc w:val="center"/>
            </w:pPr>
            <w:r>
              <w:rPr>
                <w:noProof/>
              </w:rPr>
              <w:drawing>
                <wp:inline distT="0" distB="0" distL="0" distR="0" wp14:anchorId="70B57F0A" wp14:editId="7DD79B90">
                  <wp:extent cx="4716145" cy="1236345"/>
                  <wp:effectExtent l="0" t="0" r="8255" b="1905"/>
                  <wp:docPr id="906" name="Graphic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716145" cy="1236345"/>
                          </a:xfrm>
                          <a:prstGeom prst="rect">
                            <a:avLst/>
                          </a:prstGeom>
                        </pic:spPr>
                      </pic:pic>
                    </a:graphicData>
                  </a:graphic>
                </wp:inline>
              </w:drawing>
            </w:r>
          </w:p>
        </w:tc>
        <w:tc>
          <w:tcPr>
            <w:tcW w:w="1996" w:type="dxa"/>
            <w:tcBorders>
              <w:left w:val="single" w:sz="4" w:space="0" w:color="D9D9D9" w:themeColor="background1" w:themeShade="D9"/>
            </w:tcBorders>
          </w:tcPr>
          <w:p w14:paraId="54CDA63C" w14:textId="77777777" w:rsidR="00501259" w:rsidRDefault="00501259">
            <w:pPr>
              <w:pStyle w:val="Margin"/>
            </w:pPr>
          </w:p>
        </w:tc>
      </w:tr>
      <w:tr w:rsidR="00501259" w14:paraId="44EC90B6"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3B3AAFB4" w14:textId="0FCFCCBE" w:rsidR="00501259" w:rsidRPr="00930821" w:rsidRDefault="005769C6">
            <w:pPr>
              <w:tabs>
                <w:tab w:val="left" w:pos="3060"/>
                <w:tab w:val="right" w:pos="7438"/>
              </w:tabs>
              <w:jc w:val="both"/>
              <w:rPr>
                <w:lang w:val="en-US"/>
              </w:rPr>
            </w:pPr>
            <w:r w:rsidRPr="00930821">
              <w:rPr>
                <w:lang w:val="en-US"/>
              </w:rPr>
              <w:t xml:space="preserve">Click on </w:t>
            </w:r>
            <w:r>
              <w:rPr>
                <w:noProof/>
              </w:rPr>
              <w:drawing>
                <wp:inline distT="0" distB="0" distL="0" distR="0" wp14:anchorId="518DD18E" wp14:editId="48AD1132">
                  <wp:extent cx="335134" cy="190417"/>
                  <wp:effectExtent l="0" t="0" r="8255" b="635"/>
                  <wp:docPr id="908" name="Graphic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42113" cy="194382"/>
                          </a:xfrm>
                          <a:prstGeom prst="rect">
                            <a:avLst/>
                          </a:prstGeom>
                        </pic:spPr>
                      </pic:pic>
                    </a:graphicData>
                  </a:graphic>
                </wp:inline>
              </w:drawing>
            </w:r>
            <w:r w:rsidRPr="00930821">
              <w:rPr>
                <w:lang w:val="en-US"/>
              </w:rPr>
              <w:t xml:space="preserve"> again and you will receive the following success message.</w:t>
            </w:r>
          </w:p>
        </w:tc>
        <w:tc>
          <w:tcPr>
            <w:tcW w:w="1996" w:type="dxa"/>
            <w:tcBorders>
              <w:left w:val="single" w:sz="4" w:space="0" w:color="D9D9D9" w:themeColor="background1" w:themeShade="D9"/>
            </w:tcBorders>
          </w:tcPr>
          <w:p w14:paraId="43FC94C4" w14:textId="77777777" w:rsidR="00501259" w:rsidRPr="00930821" w:rsidRDefault="00501259">
            <w:pPr>
              <w:pStyle w:val="Margin"/>
              <w:rPr>
                <w:lang w:val="en-US"/>
              </w:rPr>
            </w:pPr>
          </w:p>
          <w:p w14:paraId="55735765" w14:textId="2E06A671" w:rsidR="00501259" w:rsidRDefault="005769C6">
            <w:pPr>
              <w:pStyle w:val="Margin"/>
            </w:pPr>
            <w:r w:rsidRPr="00930821">
              <w:rPr>
                <w:lang w:val="en-US"/>
              </w:rPr>
              <w:br/>
            </w:r>
            <w:r>
              <w:t>Next</w:t>
            </w:r>
          </w:p>
        </w:tc>
      </w:tr>
      <w:tr w:rsidR="00501259" w14:paraId="6D0EEDD7"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59824EDA" w14:textId="0B6B26BB" w:rsidR="00501259" w:rsidRDefault="005769C6">
            <w:pPr>
              <w:tabs>
                <w:tab w:val="left" w:pos="3060"/>
                <w:tab w:val="right" w:pos="7438"/>
              </w:tabs>
              <w:jc w:val="both"/>
            </w:pPr>
            <w:r>
              <w:rPr>
                <w:noProof/>
              </w:rPr>
              <w:lastRenderedPageBreak/>
              <w:drawing>
                <wp:inline distT="0" distB="0" distL="0" distR="0" wp14:anchorId="28B97C19" wp14:editId="6EDA8C58">
                  <wp:extent cx="4716145" cy="2508885"/>
                  <wp:effectExtent l="0" t="0" r="8255" b="5715"/>
                  <wp:docPr id="910" name="Graphic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716145" cy="2508885"/>
                          </a:xfrm>
                          <a:prstGeom prst="rect">
                            <a:avLst/>
                          </a:prstGeom>
                        </pic:spPr>
                      </pic:pic>
                    </a:graphicData>
                  </a:graphic>
                </wp:inline>
              </w:drawing>
            </w:r>
          </w:p>
        </w:tc>
        <w:tc>
          <w:tcPr>
            <w:tcW w:w="1996" w:type="dxa"/>
            <w:tcBorders>
              <w:left w:val="single" w:sz="4" w:space="0" w:color="D9D9D9" w:themeColor="background1" w:themeShade="D9"/>
            </w:tcBorders>
          </w:tcPr>
          <w:p w14:paraId="7717F495" w14:textId="77777777" w:rsidR="00501259" w:rsidRDefault="00501259">
            <w:pPr>
              <w:pStyle w:val="Margin"/>
            </w:pPr>
          </w:p>
        </w:tc>
      </w:tr>
      <w:tr w:rsidR="00501259" w:rsidRPr="004113C7" w14:paraId="3CCEF9C9"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6B601CA6" w14:textId="53A26F81" w:rsidR="00501259" w:rsidRPr="00930821" w:rsidRDefault="005769C6">
            <w:pPr>
              <w:tabs>
                <w:tab w:val="left" w:pos="3060"/>
                <w:tab w:val="right" w:pos="7438"/>
              </w:tabs>
              <w:jc w:val="both"/>
              <w:rPr>
                <w:lang w:val="en-US"/>
              </w:rPr>
            </w:pPr>
            <w:r w:rsidRPr="00930821">
              <w:rPr>
                <w:lang w:val="en-US"/>
              </w:rPr>
              <w:t>Now click on</w:t>
            </w:r>
            <w:r w:rsidRPr="00930821">
              <w:rPr>
                <w:b/>
                <w:lang w:val="en-US"/>
              </w:rPr>
              <w:t xml:space="preserve"> </w:t>
            </w:r>
            <w:r w:rsidRPr="00930821">
              <w:rPr>
                <w:lang w:val="en-US"/>
              </w:rPr>
              <w:t xml:space="preserve"> </w:t>
            </w:r>
            <w:r>
              <w:rPr>
                <w:noProof/>
              </w:rPr>
              <w:drawing>
                <wp:inline distT="0" distB="0" distL="0" distR="0" wp14:anchorId="7E98670C" wp14:editId="37B62B20">
                  <wp:extent cx="541808" cy="176088"/>
                  <wp:effectExtent l="0" t="0" r="0" b="0"/>
                  <wp:docPr id="911" name="Graphic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57554" cy="181206"/>
                          </a:xfrm>
                          <a:prstGeom prst="rect">
                            <a:avLst/>
                          </a:prstGeom>
                        </pic:spPr>
                      </pic:pic>
                    </a:graphicData>
                  </a:graphic>
                </wp:inline>
              </w:drawing>
            </w:r>
            <w:r w:rsidRPr="00930821">
              <w:rPr>
                <w:lang w:val="en-US"/>
              </w:rPr>
              <w:t xml:space="preserve"> on the bottom right and then on </w:t>
            </w:r>
            <w:r>
              <w:rPr>
                <w:noProof/>
              </w:rPr>
              <w:drawing>
                <wp:inline distT="0" distB="0" distL="0" distR="0" wp14:anchorId="62A13687" wp14:editId="5DB5B2F5">
                  <wp:extent cx="345882" cy="172941"/>
                  <wp:effectExtent l="0" t="0" r="0" b="0"/>
                  <wp:docPr id="912" name="Graphic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48149" cy="174074"/>
                          </a:xfrm>
                          <a:prstGeom prst="rect">
                            <a:avLst/>
                          </a:prstGeom>
                        </pic:spPr>
                      </pic:pic>
                    </a:graphicData>
                  </a:graphic>
                </wp:inline>
              </w:drawing>
            </w:r>
            <w:r w:rsidRPr="00930821">
              <w:rPr>
                <w:lang w:val="en-US"/>
              </w:rPr>
              <w:t>. As a result, you see the following status display.</w:t>
            </w:r>
          </w:p>
        </w:tc>
        <w:tc>
          <w:tcPr>
            <w:tcW w:w="1996" w:type="dxa"/>
            <w:tcBorders>
              <w:left w:val="single" w:sz="4" w:space="0" w:color="D9D9D9" w:themeColor="background1" w:themeShade="D9"/>
            </w:tcBorders>
          </w:tcPr>
          <w:p w14:paraId="613802C4" w14:textId="77777777" w:rsidR="00501259" w:rsidRPr="00930821" w:rsidRDefault="00501259">
            <w:pPr>
              <w:pStyle w:val="Margin"/>
              <w:rPr>
                <w:lang w:val="en-US"/>
              </w:rPr>
            </w:pPr>
          </w:p>
        </w:tc>
      </w:tr>
      <w:tr w:rsidR="00501259" w14:paraId="7B540678"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30472E27" w14:textId="61891B8F" w:rsidR="00501259" w:rsidRDefault="005769C6">
            <w:pPr>
              <w:tabs>
                <w:tab w:val="left" w:pos="3060"/>
                <w:tab w:val="right" w:pos="7438"/>
              </w:tabs>
              <w:jc w:val="center"/>
            </w:pPr>
            <w:r>
              <w:rPr>
                <w:noProof/>
              </w:rPr>
              <w:drawing>
                <wp:inline distT="0" distB="0" distL="0" distR="0" wp14:anchorId="63F3216D" wp14:editId="6C29B0FD">
                  <wp:extent cx="1985320" cy="790833"/>
                  <wp:effectExtent l="0" t="0" r="0" b="9525"/>
                  <wp:docPr id="896" name="Graphic 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 name="Screenshot 2021-09-02 163854.png"/>
                          <pic:cNvPicPr/>
                        </pic:nvPicPr>
                        <pic:blipFill>
                          <a:blip r:embed="rId77">
                            <a:extLst>
                              <a:ext uri="{28A0092B-C50C-407E-A947-70E740481C1C}">
                                <a14:useLocalDpi xmlns:a14="http://schemas.microsoft.com/office/drawing/2010/main" val="0"/>
                              </a:ext>
                            </a:extLst>
                          </a:blip>
                          <a:stretch>
                            <a:fillRect/>
                          </a:stretch>
                        </pic:blipFill>
                        <pic:spPr>
                          <a:xfrm>
                            <a:off x="0" y="0"/>
                            <a:ext cx="2013715" cy="802144"/>
                          </a:xfrm>
                          <a:prstGeom prst="rect">
                            <a:avLst/>
                          </a:prstGeom>
                        </pic:spPr>
                      </pic:pic>
                    </a:graphicData>
                  </a:graphic>
                </wp:inline>
              </w:drawing>
            </w:r>
          </w:p>
        </w:tc>
        <w:tc>
          <w:tcPr>
            <w:tcW w:w="1996" w:type="dxa"/>
            <w:tcBorders>
              <w:left w:val="single" w:sz="4" w:space="0" w:color="D9D9D9" w:themeColor="background1" w:themeShade="D9"/>
            </w:tcBorders>
          </w:tcPr>
          <w:p w14:paraId="35C2556D" w14:textId="77777777" w:rsidR="00501259" w:rsidRDefault="00501259">
            <w:pPr>
              <w:pStyle w:val="Margin"/>
            </w:pPr>
          </w:p>
        </w:tc>
      </w:tr>
      <w:tr w:rsidR="00501259" w14:paraId="6D9E412D"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636CB179" w14:textId="1139AD14" w:rsidR="00501259" w:rsidRDefault="005769C6">
            <w:pPr>
              <w:tabs>
                <w:tab w:val="left" w:pos="3060"/>
                <w:tab w:val="right" w:pos="7438"/>
              </w:tabs>
              <w:jc w:val="both"/>
            </w:pPr>
            <w:r w:rsidRPr="00930821">
              <w:rPr>
                <w:lang w:val="en-US"/>
              </w:rPr>
              <w:t xml:space="preserve">To return to your model, go back to </w:t>
            </w:r>
            <w:r w:rsidRPr="00930821">
              <w:rPr>
                <w:i/>
                <w:lang w:val="en-US"/>
              </w:rPr>
              <w:t>Model Structure</w:t>
            </w:r>
            <w:r w:rsidRPr="00930821">
              <w:rPr>
                <w:lang w:val="en-US"/>
              </w:rPr>
              <w:t xml:space="preserve"> in the </w:t>
            </w:r>
            <w:r w:rsidRPr="00930821">
              <w:rPr>
                <w:i/>
                <w:lang w:val="en-US"/>
              </w:rPr>
              <w:t>Workplace</w:t>
            </w:r>
            <w:r w:rsidRPr="00930821">
              <w:rPr>
                <w:lang w:val="en-US"/>
              </w:rPr>
              <w:t xml:space="preserve"> area. </w:t>
            </w:r>
            <w:r>
              <w:t>Your final model should look like this.</w:t>
            </w:r>
          </w:p>
        </w:tc>
        <w:tc>
          <w:tcPr>
            <w:tcW w:w="1996" w:type="dxa"/>
            <w:tcBorders>
              <w:left w:val="single" w:sz="4" w:space="0" w:color="D9D9D9" w:themeColor="background1" w:themeShade="D9"/>
            </w:tcBorders>
          </w:tcPr>
          <w:p w14:paraId="5BE14EF0" w14:textId="77777777" w:rsidR="00501259" w:rsidRDefault="00501259">
            <w:pPr>
              <w:pStyle w:val="Margin"/>
            </w:pPr>
          </w:p>
        </w:tc>
      </w:tr>
      <w:tr w:rsidR="00501259" w14:paraId="1AFFAB31"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218DD73A" w14:textId="0FADFFA1" w:rsidR="00501259" w:rsidRDefault="005769C6">
            <w:pPr>
              <w:tabs>
                <w:tab w:val="left" w:pos="3060"/>
                <w:tab w:val="right" w:pos="7438"/>
              </w:tabs>
              <w:jc w:val="center"/>
            </w:pPr>
            <w:r>
              <w:rPr>
                <w:noProof/>
              </w:rPr>
              <w:drawing>
                <wp:inline distT="0" distB="0" distL="0" distR="0" wp14:anchorId="213469EE" wp14:editId="72D089E7">
                  <wp:extent cx="4716145" cy="3410585"/>
                  <wp:effectExtent l="0" t="0" r="8255" b="0"/>
                  <wp:docPr id="918" name="Graphic 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716145" cy="3410585"/>
                          </a:xfrm>
                          <a:prstGeom prst="rect">
                            <a:avLst/>
                          </a:prstGeom>
                        </pic:spPr>
                      </pic:pic>
                    </a:graphicData>
                  </a:graphic>
                </wp:inline>
              </w:drawing>
            </w:r>
          </w:p>
        </w:tc>
        <w:tc>
          <w:tcPr>
            <w:tcW w:w="1996" w:type="dxa"/>
            <w:tcBorders>
              <w:left w:val="single" w:sz="4" w:space="0" w:color="D9D9D9" w:themeColor="background1" w:themeShade="D9"/>
            </w:tcBorders>
          </w:tcPr>
          <w:p w14:paraId="5986949A" w14:textId="77777777" w:rsidR="00501259" w:rsidRDefault="00501259">
            <w:pPr>
              <w:pStyle w:val="Margin"/>
            </w:pPr>
          </w:p>
        </w:tc>
      </w:tr>
      <w:tr w:rsidR="00501259" w:rsidRPr="004113C7" w14:paraId="6BC69DA1"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20F45129" w14:textId="3ED00C20" w:rsidR="00501259" w:rsidRPr="00930821" w:rsidRDefault="005769C6">
            <w:pPr>
              <w:tabs>
                <w:tab w:val="left" w:pos="3060"/>
                <w:tab w:val="right" w:pos="7438"/>
              </w:tabs>
              <w:jc w:val="both"/>
              <w:rPr>
                <w:lang w:val="en-US"/>
              </w:rPr>
            </w:pPr>
            <w:r w:rsidRPr="00930821">
              <w:rPr>
                <w:lang w:val="en-US"/>
              </w:rPr>
              <w:t>Under your model, you can see in the preview window that a total of 141,190 rows have been loaded.</w:t>
            </w:r>
          </w:p>
        </w:tc>
        <w:tc>
          <w:tcPr>
            <w:tcW w:w="1996" w:type="dxa"/>
            <w:tcBorders>
              <w:left w:val="single" w:sz="4" w:space="0" w:color="D9D9D9" w:themeColor="background1" w:themeShade="D9"/>
            </w:tcBorders>
          </w:tcPr>
          <w:p w14:paraId="57DA4645" w14:textId="77777777" w:rsidR="00501259" w:rsidRPr="00930821" w:rsidRDefault="00501259">
            <w:pPr>
              <w:pStyle w:val="Margin"/>
              <w:rPr>
                <w:lang w:val="en-US"/>
              </w:rPr>
            </w:pPr>
          </w:p>
        </w:tc>
      </w:tr>
      <w:tr w:rsidR="00501259" w14:paraId="3CBB862F"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547F4A53" w14:textId="5FA4F65F" w:rsidR="00501259" w:rsidRPr="00930821" w:rsidRDefault="005769C6">
            <w:pPr>
              <w:tabs>
                <w:tab w:val="left" w:pos="3060"/>
                <w:tab w:val="right" w:pos="7438"/>
              </w:tabs>
              <w:jc w:val="both"/>
              <w:rPr>
                <w:lang w:val="en-US"/>
              </w:rPr>
            </w:pPr>
            <w:r w:rsidRPr="00930821">
              <w:rPr>
                <w:lang w:val="en-US"/>
              </w:rPr>
              <w:lastRenderedPageBreak/>
              <w:t xml:space="preserve">Save your model by clicking </w:t>
            </w:r>
            <w:r w:rsidRPr="00930821">
              <w:rPr>
                <w:b/>
                <w:lang w:val="en-US"/>
              </w:rPr>
              <w:t xml:space="preserve">Save </w:t>
            </w:r>
            <w:r w:rsidRPr="00930821">
              <w:rPr>
                <w:lang w:val="en-US"/>
              </w:rPr>
              <w:t xml:space="preserve"> </w:t>
            </w:r>
            <w:r>
              <w:rPr>
                <w:noProof/>
                <w:szCs w:val="24"/>
              </w:rPr>
              <w:drawing>
                <wp:inline distT="0" distB="0" distL="0" distR="0" wp14:anchorId="2D2484F0" wp14:editId="6D0CB4D7">
                  <wp:extent cx="142895" cy="142895"/>
                  <wp:effectExtent l="0" t="0" r="9525" b="9525"/>
                  <wp:docPr id="56" name="Graphic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42895" cy="142895"/>
                          </a:xfrm>
                          <a:prstGeom prst="rect">
                            <a:avLst/>
                          </a:prstGeom>
                        </pic:spPr>
                      </pic:pic>
                    </a:graphicData>
                  </a:graphic>
                </wp:inline>
              </w:drawing>
            </w:r>
            <w:r w:rsidRPr="00930821">
              <w:rPr>
                <w:lang w:val="en-US"/>
              </w:rPr>
              <w:t xml:space="preserve"> in the top menu bar. It is now ready for use.</w:t>
            </w:r>
          </w:p>
        </w:tc>
        <w:tc>
          <w:tcPr>
            <w:tcW w:w="1996" w:type="dxa"/>
            <w:tcBorders>
              <w:left w:val="single" w:sz="4" w:space="0" w:color="D9D9D9" w:themeColor="background1" w:themeShade="D9"/>
            </w:tcBorders>
          </w:tcPr>
          <w:p w14:paraId="4BF515DE" w14:textId="77777777" w:rsidR="00501259" w:rsidRPr="00930821" w:rsidRDefault="00501259">
            <w:pPr>
              <w:pStyle w:val="Margin"/>
              <w:rPr>
                <w:lang w:val="en-US"/>
              </w:rPr>
            </w:pPr>
          </w:p>
          <w:p w14:paraId="32533240" w14:textId="1454D572" w:rsidR="00501259" w:rsidRDefault="005769C6">
            <w:pPr>
              <w:pStyle w:val="Margin"/>
            </w:pPr>
            <w:r>
              <w:t>Save</w:t>
            </w:r>
          </w:p>
        </w:tc>
      </w:tr>
      <w:tr w:rsidR="00501259" w14:paraId="50DED6FD"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51AECC73" w14:textId="2796FADE" w:rsidR="00501259" w:rsidRDefault="005769C6">
            <w:pPr>
              <w:pStyle w:val="StandardWeb"/>
              <w:tabs>
                <w:tab w:val="left" w:pos="3060"/>
                <w:tab w:val="right" w:pos="7438"/>
              </w:tabs>
              <w:jc w:val="right"/>
            </w:pPr>
            <w:r>
              <w:rPr>
                <w:noProof/>
              </w:rPr>
              <mc:AlternateContent>
                <mc:Choice Requires="wps">
                  <w:drawing>
                    <wp:inline distT="0" distB="0" distL="0" distR="0" wp14:anchorId="6622CD7E" wp14:editId="6032597A">
                      <wp:extent cx="144145" cy="144145"/>
                      <wp:effectExtent l="13970" t="12700" r="13335" b="5080"/>
                      <wp:docPr id="17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2D170760" id="Rectangle 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">
                      <w10:anchorlock/>
                    </v:rect>
                  </w:pict>
                </mc:Fallback>
              </mc:AlternateContent>
            </w:r>
          </w:p>
        </w:tc>
        <w:tc>
          <w:tcPr>
            <w:tcW w:w="1996" w:type="dxa"/>
            <w:tcBorders>
              <w:left w:val="single" w:sz="4" w:space="0" w:color="D9D9D9" w:themeColor="background1" w:themeShade="D9"/>
            </w:tcBorders>
          </w:tcPr>
          <w:p w14:paraId="39E63DD5" w14:textId="77777777" w:rsidR="00501259" w:rsidRDefault="00501259">
            <w:pPr>
              <w:pStyle w:val="Margin"/>
            </w:pPr>
          </w:p>
        </w:tc>
      </w:tr>
    </w:tbl>
    <w:p w14:paraId="79180474" w14:textId="77777777" w:rsidR="00501259" w:rsidRDefault="00501259">
      <w:pPr>
        <w:spacing w:before="0" w:after="0"/>
      </w:pPr>
    </w:p>
    <w:p w14:paraId="296FC8EF" w14:textId="77777777" w:rsidR="00501259" w:rsidRDefault="005769C6">
      <w:pPr>
        <w:spacing w:before="0" w:after="0"/>
      </w:pPr>
      <w:r>
        <w:br w:type="page"/>
      </w:r>
    </w:p>
    <w:tbl>
      <w:tblPr>
        <w:tblpPr w:leftFromText="142" w:rightFromText="142" w:vertAnchor="text" w:tblpY="1"/>
        <w:tblOverlap w:val="never"/>
        <w:tblW w:w="9639" w:type="dxa"/>
        <w:tblLayout w:type="fixed"/>
        <w:tblLook w:val="01E0" w:firstRow="1" w:lastRow="1" w:firstColumn="1" w:lastColumn="1" w:noHBand="0" w:noVBand="0"/>
      </w:tblPr>
      <w:tblGrid>
        <w:gridCol w:w="1148"/>
        <w:gridCol w:w="6495"/>
        <w:gridCol w:w="1996"/>
      </w:tblGrid>
      <w:tr w:rsidR="00501259" w14:paraId="00FD1707" w14:textId="77777777">
        <w:trPr>
          <w:trHeight w:val="850"/>
        </w:trPr>
        <w:tc>
          <w:tcPr>
            <w:tcW w:w="1148" w:type="dxa"/>
          </w:tcPr>
          <w:p w14:paraId="407C36CA" w14:textId="77777777" w:rsidR="00501259" w:rsidRDefault="005769C6">
            <w:pPr>
              <w:spacing w:before="0"/>
              <w:jc w:val="right"/>
            </w:pPr>
            <w:r>
              <w:lastRenderedPageBreak/>
              <w:br w:type="page"/>
            </w:r>
            <w:r>
              <w:br w:type="page"/>
            </w:r>
            <w:r>
              <w:rPr>
                <w:noProof/>
              </w:rPr>
              <mc:AlternateContent>
                <mc:Choice Requires="wps">
                  <w:drawing>
                    <wp:inline distT="0" distB="0" distL="0" distR="0" wp14:anchorId="1751C829" wp14:editId="37789008">
                      <wp:extent cx="265430" cy="247650"/>
                      <wp:effectExtent l="0" t="635" r="3175" b="0"/>
                      <wp:docPr id="7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4AA7E2" id="Rectangle 13"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" fillcolor="#943634" stroked="f">
                      <w10:anchorlock/>
                    </v:rect>
                  </w:pict>
                </mc:Fallback>
              </mc:AlternateContent>
            </w:r>
          </w:p>
        </w:tc>
        <w:tc>
          <w:tcPr>
            <w:tcW w:w="8491" w:type="dxa"/>
            <w:gridSpan w:val="2"/>
          </w:tcPr>
          <w:p w14:paraId="784EC589" w14:textId="7CB88890" w:rsidR="00501259" w:rsidRDefault="005769C6">
            <w:pPr>
              <w:pStyle w:val="berschrift1"/>
              <w:tabs>
                <w:tab w:val="left" w:pos="0"/>
              </w:tabs>
              <w:rPr>
                <w:rFonts w:ascii="Times New Roman" w:hAnsi="Times New Roman" w:cs="Times New Roman"/>
                <w:sz w:val="24"/>
                <w:szCs w:val="24"/>
              </w:rPr>
            </w:pPr>
            <w:bookmarkStart w:id="9" w:name="_Toc192507546"/>
            <w:r>
              <w:t>Step 8: Create story</w:t>
            </w:r>
            <w:bookmarkEnd w:id="9"/>
          </w:p>
        </w:tc>
      </w:tr>
      <w:tr w:rsidR="00501259" w14:paraId="10518DC8" w14:textId="77777777">
        <w:trPr>
          <w:trHeight w:val="940"/>
        </w:trPr>
        <w:tc>
          <w:tcPr>
            <w:tcW w:w="7643" w:type="dxa"/>
            <w:gridSpan w:val="2"/>
            <w:shd w:val="clear" w:color="auto" w:fill="D9D9D9"/>
          </w:tcPr>
          <w:p w14:paraId="612AC73D" w14:textId="28F1AD66" w:rsidR="00501259" w:rsidRPr="00930821" w:rsidRDefault="005769C6">
            <w:pPr>
              <w:tabs>
                <w:tab w:val="right" w:pos="9360"/>
              </w:tabs>
              <w:rPr>
                <w:lang w:val="en-US"/>
              </w:rPr>
            </w:pPr>
            <w:r w:rsidRPr="00930821">
              <w:rPr>
                <w:b/>
                <w:szCs w:val="24"/>
                <w:lang w:val="en-US"/>
              </w:rPr>
              <w:t>Task</w:t>
            </w:r>
            <w:r w:rsidRPr="00930821">
              <w:rPr>
                <w:szCs w:val="24"/>
                <w:lang w:val="en-US"/>
              </w:rPr>
              <w:t xml:space="preserve"> </w:t>
            </w:r>
            <w:r w:rsidRPr="00930821">
              <w:rPr>
                <w:lang w:val="en-US"/>
              </w:rPr>
              <w:t xml:space="preserve"> Create a simple story.</w:t>
            </w:r>
          </w:p>
          <w:p w14:paraId="43A01C18" w14:textId="3D500E68" w:rsidR="00501259" w:rsidRPr="00930821" w:rsidRDefault="005769C6">
            <w:pPr>
              <w:tabs>
                <w:tab w:val="right" w:pos="9360"/>
              </w:tabs>
              <w:rPr>
                <w:b/>
                <w:szCs w:val="24"/>
                <w:lang w:val="en-US"/>
              </w:rPr>
            </w:pPr>
            <w:r w:rsidRPr="00930821">
              <w:rPr>
                <w:b/>
                <w:lang w:val="en-US"/>
              </w:rPr>
              <w:t xml:space="preserve">Description </w:t>
            </w:r>
            <w:r w:rsidRPr="00930821">
              <w:rPr>
                <w:lang w:val="en-US"/>
              </w:rPr>
              <w:t xml:space="preserve"> Create a story based on your new model to test it.</w:t>
            </w:r>
          </w:p>
        </w:tc>
        <w:tc>
          <w:tcPr>
            <w:tcW w:w="1996" w:type="dxa"/>
            <w:shd w:val="clear" w:color="auto" w:fill="D9D9D9"/>
          </w:tcPr>
          <w:p w14:paraId="70629095" w14:textId="57CD631B" w:rsidR="00501259" w:rsidRDefault="005769C6">
            <w:pPr>
              <w:pStyle w:val="StandardWeb"/>
              <w:autoSpaceDE w:val="0"/>
              <w:autoSpaceDN w:val="0"/>
              <w:adjustRightInd w:val="0"/>
              <w:jc w:val="right"/>
              <w:rPr>
                <w:rFonts w:cs="FuturaStd-Book"/>
              </w:rPr>
            </w:pPr>
            <w:r>
              <w:rPr>
                <w:b/>
              </w:rPr>
              <w:t>Time</w:t>
            </w:r>
            <w:r>
              <w:t xml:space="preserve"> 30 min.</w:t>
            </w:r>
          </w:p>
        </w:tc>
      </w:tr>
      <w:tr w:rsidR="00501259" w14:paraId="2EDDCA24" w14:textId="77777777">
        <w:tc>
          <w:tcPr>
            <w:tcW w:w="9639" w:type="dxa"/>
            <w:gridSpan w:val="3"/>
            <w:shd w:val="clear" w:color="auto" w:fill="FFFFFF" w:themeFill="background1"/>
          </w:tcPr>
          <w:p w14:paraId="6AAAA08A" w14:textId="77777777" w:rsidR="00501259" w:rsidRDefault="00501259">
            <w:pPr>
              <w:pStyle w:val="Margin"/>
              <w:rPr>
                <w:rFonts w:cs="Arial"/>
              </w:rPr>
            </w:pPr>
          </w:p>
        </w:tc>
      </w:tr>
      <w:tr w:rsidR="00501259" w14:paraId="61E658D2"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2A7F802F" w14:textId="23045C00" w:rsidR="00501259" w:rsidRPr="00930821" w:rsidRDefault="005769C6">
            <w:pPr>
              <w:pStyle w:val="P68B1DB1-MenuPath11"/>
              <w:ind w:left="0" w:hanging="4"/>
              <w:jc w:val="both"/>
              <w:rPr>
                <w:szCs w:val="24"/>
                <w:lang w:val="en-US"/>
              </w:rPr>
            </w:pPr>
            <w:r w:rsidRPr="00930821">
              <w:rPr>
                <w:lang w:val="en-US"/>
              </w:rPr>
              <w:t xml:space="preserve">To create a new story, open the </w:t>
            </w:r>
            <w:r w:rsidRPr="00930821">
              <w:rPr>
                <w:i/>
                <w:lang w:val="en-US"/>
              </w:rPr>
              <w:t>Story Builder</w:t>
            </w:r>
            <w:r w:rsidRPr="00930821">
              <w:rPr>
                <w:lang w:val="en-US"/>
              </w:rPr>
              <w:t xml:space="preserve"> in the left menu bar by clicking </w:t>
            </w:r>
            <w:r>
              <w:rPr>
                <w:noProof/>
              </w:rPr>
              <w:drawing>
                <wp:inline distT="0" distB="0" distL="0" distR="0" wp14:anchorId="1B2F95DD" wp14:editId="0B950379">
                  <wp:extent cx="200053" cy="200053"/>
                  <wp:effectExtent l="0" t="0" r="9525" b="9525"/>
                  <wp:docPr id="81" name="Graphic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00053" cy="200053"/>
                          </a:xfrm>
                          <a:prstGeom prst="rect">
                            <a:avLst/>
                          </a:prstGeom>
                        </pic:spPr>
                      </pic:pic>
                    </a:graphicData>
                  </a:graphic>
                </wp:inline>
              </w:drawing>
            </w:r>
            <w:r w:rsidRPr="00930821">
              <w:rPr>
                <w:lang w:val="en-US"/>
              </w:rPr>
              <w:t xml:space="preserve"> (</w:t>
            </w:r>
            <w:r w:rsidRPr="00930821">
              <w:rPr>
                <w:i/>
                <w:lang w:val="en-US"/>
              </w:rPr>
              <w:t>Stories</w:t>
            </w:r>
            <w:r w:rsidRPr="00930821">
              <w:rPr>
                <w:lang w:val="en-US"/>
              </w:rPr>
              <w:t>).</w:t>
            </w:r>
          </w:p>
        </w:tc>
        <w:tc>
          <w:tcPr>
            <w:tcW w:w="1996" w:type="dxa"/>
            <w:tcBorders>
              <w:left w:val="single" w:sz="4" w:space="0" w:color="D9D9D9" w:themeColor="background1" w:themeShade="D9"/>
            </w:tcBorders>
          </w:tcPr>
          <w:p w14:paraId="36CC9D12" w14:textId="77777777" w:rsidR="00501259" w:rsidRPr="00930821" w:rsidRDefault="00501259">
            <w:pPr>
              <w:pStyle w:val="Margin"/>
              <w:rPr>
                <w:rFonts w:cs="Arial"/>
                <w:lang w:val="en-US"/>
              </w:rPr>
            </w:pPr>
          </w:p>
          <w:p w14:paraId="62B29D2B" w14:textId="77777777" w:rsidR="00501259" w:rsidRDefault="005769C6">
            <w:pPr>
              <w:pStyle w:val="P68B1DB1-Margin8"/>
            </w:pPr>
            <w:r>
              <w:t>Initial Screen</w:t>
            </w:r>
          </w:p>
          <w:p w14:paraId="78655121" w14:textId="77777777" w:rsidR="00501259" w:rsidRDefault="00501259">
            <w:pPr>
              <w:pStyle w:val="Margin"/>
              <w:rPr>
                <w:rFonts w:cs="Arial"/>
              </w:rPr>
            </w:pPr>
          </w:p>
        </w:tc>
      </w:tr>
      <w:tr w:rsidR="00501259" w14:paraId="7F875E39"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2C0A6745" w14:textId="44765BFE" w:rsidR="00501259" w:rsidRPr="00930821" w:rsidRDefault="005769C6">
            <w:pPr>
              <w:pStyle w:val="P68B1DB1-MenuPath12"/>
              <w:ind w:left="0" w:hanging="4"/>
              <w:jc w:val="both"/>
              <w:rPr>
                <w:lang w:val="en-US"/>
              </w:rPr>
            </w:pPr>
            <w:r w:rsidRPr="00930821">
              <w:rPr>
                <w:lang w:val="en-US"/>
              </w:rPr>
              <w:t xml:space="preserve">In the </w:t>
            </w:r>
            <w:r w:rsidRPr="00930821">
              <w:rPr>
                <w:i/>
                <w:lang w:val="en-US"/>
              </w:rPr>
              <w:t>Create New</w:t>
            </w:r>
            <w:r w:rsidRPr="00930821">
              <w:rPr>
                <w:lang w:val="en-US"/>
              </w:rPr>
              <w:t xml:space="preserve"> area, choose </w:t>
            </w:r>
            <w:r w:rsidRPr="00930821">
              <w:rPr>
                <w:i/>
                <w:lang w:val="en-US"/>
              </w:rPr>
              <w:t>Responsive</w:t>
            </w:r>
            <w:r w:rsidRPr="00930821">
              <w:rPr>
                <w:lang w:val="en-US"/>
              </w:rPr>
              <w:t>.</w:t>
            </w:r>
          </w:p>
        </w:tc>
        <w:tc>
          <w:tcPr>
            <w:tcW w:w="1996" w:type="dxa"/>
            <w:tcBorders>
              <w:left w:val="single" w:sz="4" w:space="0" w:color="D9D9D9" w:themeColor="background1" w:themeShade="D9"/>
            </w:tcBorders>
          </w:tcPr>
          <w:p w14:paraId="045255F4" w14:textId="77777777" w:rsidR="00501259" w:rsidRPr="00930821" w:rsidRDefault="00501259">
            <w:pPr>
              <w:pStyle w:val="Margin"/>
              <w:rPr>
                <w:rFonts w:cs="Arial"/>
                <w:lang w:val="en-US"/>
              </w:rPr>
            </w:pPr>
          </w:p>
          <w:p w14:paraId="26289FCE" w14:textId="22746450" w:rsidR="00501259" w:rsidRDefault="005769C6">
            <w:pPr>
              <w:pStyle w:val="P68B1DB1-Margin8"/>
            </w:pPr>
            <w:r>
              <w:t>Responsive</w:t>
            </w:r>
          </w:p>
        </w:tc>
      </w:tr>
      <w:tr w:rsidR="00501259" w14:paraId="5F7A1A58"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3383925A" w14:textId="148A0B06" w:rsidR="00501259" w:rsidRDefault="005769C6">
            <w:pPr>
              <w:tabs>
                <w:tab w:val="left" w:pos="3060"/>
                <w:tab w:val="right" w:pos="7438"/>
              </w:tabs>
              <w:jc w:val="center"/>
            </w:pPr>
            <w:r>
              <w:rPr>
                <w:noProof/>
              </w:rPr>
              <w:drawing>
                <wp:inline distT="0" distB="0" distL="0" distR="0" wp14:anchorId="0ED5A9F8" wp14:editId="0F74D470">
                  <wp:extent cx="4524292" cy="864410"/>
                  <wp:effectExtent l="0" t="0" r="0" b="0"/>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a.png"/>
                          <pic:cNvPicPr/>
                        </pic:nvPicPr>
                        <pic:blipFill>
                          <a:blip r:embed="rId81">
                            <a:extLst>
                              <a:ext uri="{28A0092B-C50C-407E-A947-70E740481C1C}">
                                <a14:useLocalDpi xmlns:a14="http://schemas.microsoft.com/office/drawing/2010/main" val="0"/>
                              </a:ext>
                            </a:extLst>
                          </a:blip>
                          <a:stretch>
                            <a:fillRect/>
                          </a:stretch>
                        </pic:blipFill>
                        <pic:spPr>
                          <a:xfrm>
                            <a:off x="0" y="0"/>
                            <a:ext cx="4544269" cy="868227"/>
                          </a:xfrm>
                          <a:prstGeom prst="rect">
                            <a:avLst/>
                          </a:prstGeom>
                        </pic:spPr>
                      </pic:pic>
                    </a:graphicData>
                  </a:graphic>
                </wp:inline>
              </w:drawing>
            </w:r>
          </w:p>
        </w:tc>
        <w:tc>
          <w:tcPr>
            <w:tcW w:w="1996" w:type="dxa"/>
            <w:tcBorders>
              <w:left w:val="single" w:sz="4" w:space="0" w:color="D9D9D9" w:themeColor="background1" w:themeShade="D9"/>
            </w:tcBorders>
          </w:tcPr>
          <w:p w14:paraId="59926002" w14:textId="77777777" w:rsidR="00501259" w:rsidRDefault="00501259">
            <w:pPr>
              <w:pStyle w:val="Margin"/>
            </w:pPr>
          </w:p>
        </w:tc>
      </w:tr>
      <w:tr w:rsidR="00501259" w14:paraId="022F93AA"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14A2F232" w14:textId="75CBB657" w:rsidR="00501259" w:rsidRPr="00930821" w:rsidRDefault="00930821">
            <w:pPr>
              <w:tabs>
                <w:tab w:val="left" w:pos="3060"/>
                <w:tab w:val="right" w:pos="7438"/>
              </w:tabs>
              <w:jc w:val="both"/>
              <w:rPr>
                <w:lang w:val="en-US"/>
              </w:rPr>
            </w:pPr>
            <w:r>
              <w:rPr>
                <w:lang w:val="en-US"/>
              </w:rPr>
              <w:t>In the window that opens,</w:t>
            </w:r>
            <w:r w:rsidR="005769C6" w:rsidRPr="00930821">
              <w:rPr>
                <w:i/>
                <w:lang w:val="en-US"/>
              </w:rPr>
              <w:t xml:space="preserve"> choose Select Design Mode Type</w:t>
            </w:r>
            <w:r w:rsidR="005769C6" w:rsidRPr="00930821">
              <w:rPr>
                <w:lang w:val="en-US"/>
              </w:rPr>
              <w:t xml:space="preserve"> </w:t>
            </w:r>
            <w:r w:rsidR="005769C6" w:rsidRPr="00930821">
              <w:rPr>
                <w:b/>
                <w:lang w:val="en-US"/>
              </w:rPr>
              <w:t>Optimized Design Experience</w:t>
            </w:r>
            <w:r>
              <w:rPr>
                <w:lang w:val="en-US"/>
              </w:rPr>
              <w:t xml:space="preserve"> and</w:t>
            </w:r>
            <w:r w:rsidR="005769C6" w:rsidRPr="00930821">
              <w:rPr>
                <w:b/>
                <w:lang w:val="en-US"/>
              </w:rPr>
              <w:t xml:space="preserve"> Create</w:t>
            </w:r>
            <w:r w:rsidR="005769C6" w:rsidRPr="00930821">
              <w:rPr>
                <w:lang w:val="en-US"/>
              </w:rPr>
              <w:t>.</w:t>
            </w:r>
          </w:p>
        </w:tc>
        <w:tc>
          <w:tcPr>
            <w:tcW w:w="1996" w:type="dxa"/>
            <w:tcBorders>
              <w:left w:val="single" w:sz="4" w:space="0" w:color="D9D9D9" w:themeColor="background1" w:themeShade="D9"/>
            </w:tcBorders>
          </w:tcPr>
          <w:p w14:paraId="4A322E85" w14:textId="757255E2" w:rsidR="00501259" w:rsidRDefault="005769C6">
            <w:pPr>
              <w:pStyle w:val="P68B1DB1-Margin8"/>
            </w:pPr>
            <w:r w:rsidRPr="00930821">
              <w:rPr>
                <w:lang w:val="en-US"/>
              </w:rPr>
              <w:br/>
            </w:r>
            <w:r>
              <w:t>Optimized Design Experience</w:t>
            </w:r>
          </w:p>
        </w:tc>
      </w:tr>
      <w:tr w:rsidR="00501259" w14:paraId="5B0CFC83"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71326F46" w14:textId="42B5B92C" w:rsidR="00501259" w:rsidRDefault="005769C6">
            <w:pPr>
              <w:tabs>
                <w:tab w:val="left" w:pos="3060"/>
                <w:tab w:val="right" w:pos="7438"/>
              </w:tabs>
              <w:jc w:val="center"/>
            </w:pPr>
            <w:r>
              <w:rPr>
                <w:noProof/>
              </w:rPr>
              <w:drawing>
                <wp:inline distT="0" distB="0" distL="0" distR="0" wp14:anchorId="508D937E" wp14:editId="62601FB0">
                  <wp:extent cx="3053715" cy="3234690"/>
                  <wp:effectExtent l="0" t="0" r="0" b="3810"/>
                  <wp:docPr id="190" name="Graphic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3053715" cy="3234690"/>
                          </a:xfrm>
                          <a:prstGeom prst="rect">
                            <a:avLst/>
                          </a:prstGeom>
                        </pic:spPr>
                      </pic:pic>
                    </a:graphicData>
                  </a:graphic>
                </wp:inline>
              </w:drawing>
            </w:r>
          </w:p>
        </w:tc>
        <w:tc>
          <w:tcPr>
            <w:tcW w:w="1996" w:type="dxa"/>
            <w:tcBorders>
              <w:left w:val="single" w:sz="4" w:space="0" w:color="D9D9D9" w:themeColor="background1" w:themeShade="D9"/>
            </w:tcBorders>
          </w:tcPr>
          <w:p w14:paraId="36E3C518" w14:textId="77777777" w:rsidR="00501259" w:rsidRDefault="00501259">
            <w:pPr>
              <w:pStyle w:val="Margin"/>
            </w:pPr>
          </w:p>
        </w:tc>
      </w:tr>
      <w:tr w:rsidR="00501259" w:rsidRPr="004113C7" w14:paraId="1C47F3CB"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6F3D23A3" w14:textId="1E0F595B" w:rsidR="00501259" w:rsidRPr="00930821" w:rsidRDefault="005769C6">
            <w:pPr>
              <w:tabs>
                <w:tab w:val="left" w:pos="3060"/>
                <w:tab w:val="right" w:pos="7438"/>
              </w:tabs>
              <w:rPr>
                <w:lang w:val="en-US"/>
              </w:rPr>
            </w:pPr>
            <w:r w:rsidRPr="00930821">
              <w:rPr>
                <w:lang w:val="en-US"/>
              </w:rPr>
              <w:t>Under View, click left side panel and close it and open the right side panel</w:t>
            </w:r>
            <w:r w:rsidRPr="00930821">
              <w:rPr>
                <w:b/>
                <w:lang w:val="en-US"/>
              </w:rPr>
              <w:t>.</w:t>
            </w:r>
          </w:p>
        </w:tc>
        <w:tc>
          <w:tcPr>
            <w:tcW w:w="1996" w:type="dxa"/>
            <w:tcBorders>
              <w:left w:val="single" w:sz="4" w:space="0" w:color="D9D9D9" w:themeColor="background1" w:themeShade="D9"/>
            </w:tcBorders>
          </w:tcPr>
          <w:p w14:paraId="178D216C" w14:textId="77777777" w:rsidR="00501259" w:rsidRPr="00930821" w:rsidRDefault="00501259">
            <w:pPr>
              <w:pStyle w:val="Margin"/>
              <w:jc w:val="left"/>
              <w:rPr>
                <w:lang w:val="en-US"/>
              </w:rPr>
            </w:pPr>
          </w:p>
        </w:tc>
      </w:tr>
      <w:tr w:rsidR="00501259" w14:paraId="502BC288"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71A195EB" w14:textId="4ABB96BE" w:rsidR="00501259" w:rsidRDefault="005769C6">
            <w:pPr>
              <w:tabs>
                <w:tab w:val="left" w:pos="3060"/>
                <w:tab w:val="right" w:pos="7438"/>
              </w:tabs>
              <w:jc w:val="center"/>
            </w:pPr>
            <w:r>
              <w:rPr>
                <w:noProof/>
              </w:rPr>
              <w:drawing>
                <wp:inline distT="0" distB="0" distL="0" distR="0" wp14:anchorId="1992E3F9" wp14:editId="33407EFB">
                  <wp:extent cx="1544320" cy="482600"/>
                  <wp:effectExtent l="0" t="0" r="0" b="0"/>
                  <wp:docPr id="36" name="Graphic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1544320" cy="482600"/>
                          </a:xfrm>
                          <a:prstGeom prst="rect">
                            <a:avLst/>
                          </a:prstGeom>
                        </pic:spPr>
                      </pic:pic>
                    </a:graphicData>
                  </a:graphic>
                </wp:inline>
              </w:drawing>
            </w:r>
          </w:p>
        </w:tc>
        <w:tc>
          <w:tcPr>
            <w:tcW w:w="1996" w:type="dxa"/>
            <w:tcBorders>
              <w:left w:val="single" w:sz="4" w:space="0" w:color="D9D9D9" w:themeColor="background1" w:themeShade="D9"/>
            </w:tcBorders>
          </w:tcPr>
          <w:p w14:paraId="5F014E75" w14:textId="77777777" w:rsidR="00501259" w:rsidRDefault="00501259">
            <w:pPr>
              <w:pStyle w:val="Margin"/>
              <w:jc w:val="left"/>
            </w:pPr>
          </w:p>
        </w:tc>
      </w:tr>
      <w:tr w:rsidR="00501259" w14:paraId="2C1AA532"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14DEA216" w14:textId="6F648464" w:rsidR="00501259" w:rsidRPr="00930821" w:rsidRDefault="005769C6">
            <w:pPr>
              <w:tabs>
                <w:tab w:val="left" w:pos="3060"/>
                <w:tab w:val="right" w:pos="7438"/>
              </w:tabs>
              <w:jc w:val="both"/>
              <w:rPr>
                <w:lang w:val="en-US"/>
              </w:rPr>
            </w:pPr>
            <w:r w:rsidRPr="00930821">
              <w:rPr>
                <w:lang w:val="en-US"/>
              </w:rPr>
              <w:t xml:space="preserve">To embed a graphic as an object type in your story first, choose the </w:t>
            </w:r>
            <w:r w:rsidRPr="00930821">
              <w:rPr>
                <w:b/>
                <w:lang w:val="en-US"/>
              </w:rPr>
              <w:t>Chart</w:t>
            </w:r>
            <w:r w:rsidRPr="00930821">
              <w:rPr>
                <w:lang w:val="en-US"/>
              </w:rPr>
              <w:t xml:space="preserve"> </w:t>
            </w:r>
            <w:r>
              <w:rPr>
                <w:noProof/>
              </w:rPr>
              <w:drawing>
                <wp:inline distT="0" distB="0" distL="0" distR="0" wp14:anchorId="216CE8B6" wp14:editId="1976A5A7">
                  <wp:extent cx="250481" cy="158842"/>
                  <wp:effectExtent l="0" t="0" r="0" b="0"/>
                  <wp:docPr id="907" name="Graphic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54587" cy="161446"/>
                          </a:xfrm>
                          <a:prstGeom prst="rect">
                            <a:avLst/>
                          </a:prstGeom>
                        </pic:spPr>
                      </pic:pic>
                    </a:graphicData>
                  </a:graphic>
                </wp:inline>
              </w:drawing>
            </w:r>
            <w:r w:rsidRPr="00930821">
              <w:rPr>
                <w:lang w:val="en-US"/>
              </w:rPr>
              <w:t xml:space="preserve"> icon in the </w:t>
            </w:r>
            <w:r w:rsidRPr="00930821">
              <w:rPr>
                <w:i/>
                <w:lang w:val="en-US"/>
              </w:rPr>
              <w:t>Insert</w:t>
            </w:r>
            <w:r w:rsidRPr="00930821">
              <w:rPr>
                <w:lang w:val="en-US"/>
              </w:rPr>
              <w:t xml:space="preserve"> area in the upper menu bar. </w:t>
            </w:r>
            <w:r w:rsidRPr="00930821">
              <w:rPr>
                <w:lang w:val="en-US"/>
              </w:rPr>
              <w:br/>
            </w:r>
          </w:p>
        </w:tc>
        <w:tc>
          <w:tcPr>
            <w:tcW w:w="1996" w:type="dxa"/>
            <w:tcBorders>
              <w:left w:val="single" w:sz="4" w:space="0" w:color="D9D9D9" w:themeColor="background1" w:themeShade="D9"/>
            </w:tcBorders>
          </w:tcPr>
          <w:p w14:paraId="3BFCEBE7" w14:textId="77777777" w:rsidR="00501259" w:rsidRPr="00930821" w:rsidRDefault="00501259">
            <w:pPr>
              <w:pStyle w:val="Margin"/>
              <w:rPr>
                <w:rFonts w:cs="Arial"/>
                <w:lang w:val="en-US"/>
              </w:rPr>
            </w:pPr>
          </w:p>
          <w:p w14:paraId="70F2C273" w14:textId="623026F6" w:rsidR="00501259" w:rsidRDefault="005769C6">
            <w:pPr>
              <w:pStyle w:val="P68B1DB1-Margin8"/>
            </w:pPr>
            <w:r>
              <w:t>Chart</w:t>
            </w:r>
          </w:p>
        </w:tc>
      </w:tr>
      <w:tr w:rsidR="00501259" w14:paraId="06B356A7"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4579EC88" w14:textId="4D9A4A59" w:rsidR="00501259" w:rsidRDefault="005769C6">
            <w:pPr>
              <w:tabs>
                <w:tab w:val="left" w:pos="3060"/>
                <w:tab w:val="right" w:pos="7438"/>
              </w:tabs>
              <w:jc w:val="center"/>
            </w:pPr>
            <w:r>
              <w:object w:dxaOrig="2985" w:dyaOrig="705" w14:anchorId="33909B15">
                <v:shape id="_x0000_i1026" type="#_x0000_t75" style="width:122.6pt;height:29.2pt" o:ole="">
                  <v:imagedata r:id="rId85" o:title=""/>
                </v:shape>
                <o:OLEObject Type="Embed" ProgID="PBrush" ShapeID="_x0000_i1026" DrawAspect="Content" ObjectID="_1803882032" r:id="rId86"/>
              </w:object>
            </w:r>
          </w:p>
        </w:tc>
        <w:tc>
          <w:tcPr>
            <w:tcW w:w="1996" w:type="dxa"/>
            <w:tcBorders>
              <w:left w:val="single" w:sz="4" w:space="0" w:color="D9D9D9" w:themeColor="background1" w:themeShade="D9"/>
            </w:tcBorders>
          </w:tcPr>
          <w:p w14:paraId="7173E8B5" w14:textId="77777777" w:rsidR="00501259" w:rsidRDefault="00501259">
            <w:pPr>
              <w:pStyle w:val="Margin"/>
              <w:jc w:val="left"/>
            </w:pPr>
          </w:p>
        </w:tc>
      </w:tr>
      <w:tr w:rsidR="00501259" w14:paraId="30718DE5"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5C0C56BF" w14:textId="7F4136A2" w:rsidR="00501259" w:rsidRDefault="005769C6">
            <w:pPr>
              <w:tabs>
                <w:tab w:val="left" w:pos="3060"/>
                <w:tab w:val="right" w:pos="7438"/>
              </w:tabs>
              <w:jc w:val="both"/>
              <w:rPr>
                <w:highlight w:val="yellow"/>
              </w:rPr>
            </w:pPr>
            <w:r w:rsidRPr="00930821">
              <w:rPr>
                <w:lang w:val="en-US"/>
              </w:rPr>
              <w:t xml:space="preserve">You now need to define which data source is to be used.  Navigate to your </w:t>
            </w:r>
            <w:r w:rsidRPr="00930821">
              <w:rPr>
                <w:i/>
                <w:lang w:val="en-US"/>
              </w:rPr>
              <w:t>My SAC course</w:t>
            </w:r>
            <w:r w:rsidRPr="00930821">
              <w:rPr>
                <w:lang w:val="en-US"/>
              </w:rPr>
              <w:t xml:space="preserve"> folder and then to the </w:t>
            </w:r>
            <w:r w:rsidRPr="00930821">
              <w:rPr>
                <w:i/>
                <w:lang w:val="en-US"/>
              </w:rPr>
              <w:t>Models</w:t>
            </w:r>
            <w:r w:rsidRPr="00930821">
              <w:rPr>
                <w:lang w:val="en-US"/>
              </w:rPr>
              <w:t xml:space="preserve"> subfolder. </w:t>
            </w:r>
            <w:r>
              <w:t xml:space="preserve">Choose your Model </w:t>
            </w:r>
            <w:r>
              <w:rPr>
                <w:b/>
              </w:rPr>
              <w:t>### Global Bike (analytic)</w:t>
            </w:r>
            <w:r>
              <w:t>.</w:t>
            </w:r>
          </w:p>
        </w:tc>
        <w:tc>
          <w:tcPr>
            <w:tcW w:w="1996" w:type="dxa"/>
            <w:tcBorders>
              <w:left w:val="single" w:sz="4" w:space="0" w:color="D9D9D9" w:themeColor="background1" w:themeShade="D9"/>
            </w:tcBorders>
          </w:tcPr>
          <w:p w14:paraId="6068D2F3" w14:textId="01E7624B" w:rsidR="00501259" w:rsidRDefault="005769C6">
            <w:pPr>
              <w:pStyle w:val="P68B1DB1-Margin14"/>
              <w:rPr>
                <w:rFonts w:cs="Arial"/>
              </w:rPr>
            </w:pPr>
            <w:r>
              <w:br/>
              <w:t>### Global Bike (analytic)</w:t>
            </w:r>
          </w:p>
        </w:tc>
      </w:tr>
      <w:tr w:rsidR="00501259" w14:paraId="00418195"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0F5D46F6" w14:textId="359762FB" w:rsidR="00501259" w:rsidRDefault="004113C7">
            <w:pPr>
              <w:tabs>
                <w:tab w:val="left" w:pos="3060"/>
                <w:tab w:val="right" w:pos="7438"/>
              </w:tabs>
              <w:jc w:val="center"/>
            </w:pPr>
            <w:r>
              <w:rPr>
                <w:noProof/>
              </w:rPr>
              <w:drawing>
                <wp:inline distT="0" distB="0" distL="0" distR="0" wp14:anchorId="0BBD05DD" wp14:editId="6D96981E">
                  <wp:extent cx="4716145" cy="1845310"/>
                  <wp:effectExtent l="0" t="0" r="8255" b="254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716145" cy="1845310"/>
                          </a:xfrm>
                          <a:prstGeom prst="rect">
                            <a:avLst/>
                          </a:prstGeom>
                        </pic:spPr>
                      </pic:pic>
                    </a:graphicData>
                  </a:graphic>
                </wp:inline>
              </w:drawing>
            </w:r>
          </w:p>
        </w:tc>
        <w:tc>
          <w:tcPr>
            <w:tcW w:w="1996" w:type="dxa"/>
            <w:tcBorders>
              <w:left w:val="single" w:sz="4" w:space="0" w:color="D9D9D9" w:themeColor="background1" w:themeShade="D9"/>
            </w:tcBorders>
          </w:tcPr>
          <w:p w14:paraId="08780AC3" w14:textId="77777777" w:rsidR="00501259" w:rsidRDefault="005769C6">
            <w:pPr>
              <w:pStyle w:val="P68B1DB1-Margin8"/>
            </w:pPr>
            <w:r>
              <w:t>Existing Model</w:t>
            </w:r>
          </w:p>
        </w:tc>
      </w:tr>
      <w:tr w:rsidR="00501259" w:rsidRPr="004113C7" w14:paraId="6AE8D33C"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21D79C40" w14:textId="77777777" w:rsidR="00501259" w:rsidRPr="00930821" w:rsidRDefault="005769C6">
            <w:pPr>
              <w:tabs>
                <w:tab w:val="left" w:pos="3060"/>
                <w:tab w:val="right" w:pos="7438"/>
              </w:tabs>
              <w:jc w:val="both"/>
              <w:rPr>
                <w:lang w:val="en-US"/>
              </w:rPr>
            </w:pPr>
            <w:r w:rsidRPr="00930821">
              <w:rPr>
                <w:lang w:val="en-US"/>
              </w:rPr>
              <w:t>Make sure you are in edit mode and have the Right Side Panel open.</w:t>
            </w:r>
          </w:p>
        </w:tc>
        <w:tc>
          <w:tcPr>
            <w:tcW w:w="1996" w:type="dxa"/>
            <w:tcBorders>
              <w:left w:val="single" w:sz="4" w:space="0" w:color="D9D9D9" w:themeColor="background1" w:themeShade="D9"/>
            </w:tcBorders>
          </w:tcPr>
          <w:p w14:paraId="6792197E" w14:textId="77777777" w:rsidR="00501259" w:rsidRPr="00930821" w:rsidRDefault="005769C6">
            <w:pPr>
              <w:pStyle w:val="P68B1DB1-Margin8"/>
              <w:rPr>
                <w:lang w:val="en-US"/>
              </w:rPr>
            </w:pPr>
            <w:r w:rsidRPr="00930821">
              <w:rPr>
                <w:lang w:val="en-US"/>
              </w:rPr>
              <w:br/>
              <w:t>Edit Mode</w:t>
            </w:r>
            <w:r w:rsidRPr="00930821">
              <w:rPr>
                <w:lang w:val="en-US"/>
              </w:rPr>
              <w:br/>
              <w:t xml:space="preserve"> Right Side Panel</w:t>
            </w:r>
          </w:p>
        </w:tc>
      </w:tr>
      <w:tr w:rsidR="00501259" w14:paraId="5D14A953"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11178B71" w14:textId="6408C8D9" w:rsidR="00501259" w:rsidRDefault="004113C7">
            <w:pPr>
              <w:tabs>
                <w:tab w:val="left" w:pos="3060"/>
                <w:tab w:val="right" w:pos="7438"/>
              </w:tabs>
              <w:jc w:val="center"/>
            </w:pPr>
            <w:r>
              <w:rPr>
                <w:noProof/>
              </w:rPr>
              <w:drawing>
                <wp:inline distT="0" distB="0" distL="0" distR="0" wp14:anchorId="400E0F37" wp14:editId="766A7769">
                  <wp:extent cx="4716145" cy="1781810"/>
                  <wp:effectExtent l="0" t="0" r="8255" b="889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716145" cy="1781810"/>
                          </a:xfrm>
                          <a:prstGeom prst="rect">
                            <a:avLst/>
                          </a:prstGeom>
                        </pic:spPr>
                      </pic:pic>
                    </a:graphicData>
                  </a:graphic>
                </wp:inline>
              </w:drawing>
            </w:r>
          </w:p>
        </w:tc>
        <w:tc>
          <w:tcPr>
            <w:tcW w:w="1996" w:type="dxa"/>
            <w:tcBorders>
              <w:left w:val="single" w:sz="4" w:space="0" w:color="D9D9D9" w:themeColor="background1" w:themeShade="D9"/>
            </w:tcBorders>
          </w:tcPr>
          <w:p w14:paraId="4F4D21C0" w14:textId="77777777" w:rsidR="00501259" w:rsidRDefault="00501259">
            <w:pPr>
              <w:pStyle w:val="Margin"/>
              <w:jc w:val="left"/>
            </w:pPr>
          </w:p>
        </w:tc>
      </w:tr>
      <w:tr w:rsidR="00501259" w14:paraId="4DD8E30B"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3E20C07B" w14:textId="705E0F61" w:rsidR="00501259" w:rsidRPr="00930821" w:rsidRDefault="005769C6">
            <w:pPr>
              <w:tabs>
                <w:tab w:val="left" w:pos="3060"/>
                <w:tab w:val="right" w:pos="7438"/>
              </w:tabs>
              <w:jc w:val="both"/>
              <w:rPr>
                <w:lang w:val="en-US"/>
              </w:rPr>
            </w:pPr>
            <w:r w:rsidRPr="00930821">
              <w:rPr>
                <w:lang w:val="en-US"/>
              </w:rPr>
              <w:t xml:space="preserve">Change the orientation of the chart to </w:t>
            </w:r>
            <w:r w:rsidRPr="00930821">
              <w:rPr>
                <w:i/>
                <w:lang w:val="en-US"/>
              </w:rPr>
              <w:t>Vertical</w:t>
            </w:r>
            <w:r w:rsidRPr="00930821">
              <w:rPr>
                <w:lang w:val="en-US"/>
              </w:rPr>
              <w:t>.</w:t>
            </w:r>
          </w:p>
        </w:tc>
        <w:tc>
          <w:tcPr>
            <w:tcW w:w="1996" w:type="dxa"/>
            <w:tcBorders>
              <w:left w:val="single" w:sz="4" w:space="0" w:color="D9D9D9" w:themeColor="background1" w:themeShade="D9"/>
            </w:tcBorders>
          </w:tcPr>
          <w:p w14:paraId="757E62E5" w14:textId="77777777" w:rsidR="00501259" w:rsidRPr="00930821" w:rsidRDefault="00501259">
            <w:pPr>
              <w:pStyle w:val="Margin"/>
              <w:rPr>
                <w:lang w:val="en-US"/>
              </w:rPr>
            </w:pPr>
          </w:p>
          <w:p w14:paraId="0984FC8A" w14:textId="0E7AEE78" w:rsidR="00501259" w:rsidRDefault="005769C6">
            <w:pPr>
              <w:pStyle w:val="Margin"/>
            </w:pPr>
            <w:r>
              <w:t>Vertical</w:t>
            </w:r>
          </w:p>
        </w:tc>
      </w:tr>
      <w:tr w:rsidR="00501259" w14:paraId="55EAC913"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354B5AEF" w14:textId="31F11885" w:rsidR="00501259" w:rsidRDefault="005769C6">
            <w:pPr>
              <w:tabs>
                <w:tab w:val="left" w:pos="3060"/>
                <w:tab w:val="right" w:pos="7438"/>
              </w:tabs>
              <w:jc w:val="center"/>
            </w:pPr>
            <w:r>
              <w:rPr>
                <w:noProof/>
              </w:rPr>
              <w:drawing>
                <wp:inline distT="0" distB="0" distL="0" distR="0" wp14:anchorId="09467F09" wp14:editId="3C77F363">
                  <wp:extent cx="2759832" cy="1589903"/>
                  <wp:effectExtent l="0" t="0" r="2540" b="0"/>
                  <wp:docPr id="917" name="Graphic 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772687" cy="1597309"/>
                          </a:xfrm>
                          <a:prstGeom prst="rect">
                            <a:avLst/>
                          </a:prstGeom>
                        </pic:spPr>
                      </pic:pic>
                    </a:graphicData>
                  </a:graphic>
                </wp:inline>
              </w:drawing>
            </w:r>
          </w:p>
        </w:tc>
        <w:tc>
          <w:tcPr>
            <w:tcW w:w="1996" w:type="dxa"/>
            <w:tcBorders>
              <w:left w:val="single" w:sz="4" w:space="0" w:color="D9D9D9" w:themeColor="background1" w:themeShade="D9"/>
            </w:tcBorders>
          </w:tcPr>
          <w:p w14:paraId="26EC64FB" w14:textId="77777777" w:rsidR="00501259" w:rsidRDefault="00501259">
            <w:pPr>
              <w:pStyle w:val="Margin"/>
            </w:pPr>
          </w:p>
        </w:tc>
      </w:tr>
      <w:tr w:rsidR="00501259" w14:paraId="521923A6"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084C5DA6" w14:textId="7481E506" w:rsidR="00501259" w:rsidRPr="00930821" w:rsidRDefault="005769C6">
            <w:pPr>
              <w:tabs>
                <w:tab w:val="left" w:pos="3060"/>
                <w:tab w:val="right" w:pos="7438"/>
              </w:tabs>
              <w:jc w:val="both"/>
              <w:rPr>
                <w:lang w:val="en-US"/>
              </w:rPr>
            </w:pPr>
            <w:r w:rsidRPr="00930821">
              <w:rPr>
                <w:lang w:val="en-US"/>
              </w:rPr>
              <w:t xml:space="preserve">In the </w:t>
            </w:r>
            <w:r w:rsidRPr="00930821">
              <w:rPr>
                <w:i/>
                <w:lang w:val="en-US"/>
              </w:rPr>
              <w:t>Measures</w:t>
            </w:r>
            <w:r w:rsidRPr="00930821">
              <w:rPr>
                <w:lang w:val="en-US"/>
              </w:rPr>
              <w:t xml:space="preserve"> section, add the measure </w:t>
            </w:r>
            <w:r w:rsidRPr="00930821">
              <w:rPr>
                <w:b/>
                <w:lang w:val="en-US"/>
              </w:rPr>
              <w:t>Sales Quantity</w:t>
            </w:r>
            <w:r w:rsidRPr="00930821">
              <w:rPr>
                <w:lang w:val="en-US"/>
              </w:rPr>
              <w:t xml:space="preserve">, and in the </w:t>
            </w:r>
            <w:r w:rsidRPr="00930821">
              <w:rPr>
                <w:i/>
                <w:lang w:val="en-US"/>
              </w:rPr>
              <w:t>Dimensions</w:t>
            </w:r>
            <w:r w:rsidRPr="00930821">
              <w:rPr>
                <w:lang w:val="en-US"/>
              </w:rPr>
              <w:t xml:space="preserve"> section, the dimensions </w:t>
            </w:r>
            <w:r w:rsidRPr="00930821">
              <w:rPr>
                <w:b/>
                <w:lang w:val="en-US"/>
              </w:rPr>
              <w:t>Country</w:t>
            </w:r>
            <w:r w:rsidRPr="00930821">
              <w:rPr>
                <w:lang w:val="en-US"/>
              </w:rPr>
              <w:t xml:space="preserve"> (under </w:t>
            </w:r>
            <w:r w:rsidRPr="00930821">
              <w:rPr>
                <w:i/>
                <w:lang w:val="en-US"/>
              </w:rPr>
              <w:t>Customer</w:t>
            </w:r>
            <w:r w:rsidRPr="00930821">
              <w:rPr>
                <w:lang w:val="en-US"/>
              </w:rPr>
              <w:t xml:space="preserve">) and </w:t>
            </w:r>
            <w:r w:rsidRPr="00930821">
              <w:rPr>
                <w:b/>
                <w:lang w:val="en-US"/>
              </w:rPr>
              <w:t>Product</w:t>
            </w:r>
            <w:r w:rsidRPr="00930821">
              <w:rPr>
                <w:lang w:val="en-US"/>
              </w:rPr>
              <w:t xml:space="preserve">. </w:t>
            </w:r>
          </w:p>
        </w:tc>
        <w:tc>
          <w:tcPr>
            <w:tcW w:w="1996" w:type="dxa"/>
            <w:tcBorders>
              <w:left w:val="single" w:sz="4" w:space="0" w:color="D9D9D9" w:themeColor="background1" w:themeShade="D9"/>
            </w:tcBorders>
          </w:tcPr>
          <w:p w14:paraId="703319CA" w14:textId="77777777" w:rsidR="00501259" w:rsidRPr="00930821" w:rsidRDefault="00501259">
            <w:pPr>
              <w:pStyle w:val="Margin"/>
              <w:rPr>
                <w:lang w:val="en-US"/>
              </w:rPr>
            </w:pPr>
          </w:p>
          <w:p w14:paraId="0F7ADFFF" w14:textId="5416226A" w:rsidR="00501259" w:rsidRDefault="005769C6">
            <w:pPr>
              <w:pStyle w:val="Margin"/>
            </w:pPr>
            <w:r>
              <w:t>Sales Quantity</w:t>
            </w:r>
          </w:p>
          <w:p w14:paraId="77F00310" w14:textId="77777777" w:rsidR="00501259" w:rsidRDefault="005769C6">
            <w:pPr>
              <w:pStyle w:val="Margin"/>
            </w:pPr>
            <w:r>
              <w:t>Country</w:t>
            </w:r>
          </w:p>
          <w:p w14:paraId="74B1550F" w14:textId="4DB27D50" w:rsidR="00501259" w:rsidRDefault="005769C6">
            <w:pPr>
              <w:pStyle w:val="Margin"/>
            </w:pPr>
            <w:r>
              <w:t>Product</w:t>
            </w:r>
          </w:p>
        </w:tc>
      </w:tr>
      <w:tr w:rsidR="00501259" w14:paraId="2F29CBC1"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2F55D6B9" w14:textId="2BC04B57" w:rsidR="00501259" w:rsidRDefault="005769C6">
            <w:pPr>
              <w:tabs>
                <w:tab w:val="left" w:pos="3060"/>
                <w:tab w:val="right" w:pos="7438"/>
              </w:tabs>
              <w:jc w:val="center"/>
            </w:pPr>
            <w:r>
              <w:rPr>
                <w:noProof/>
              </w:rPr>
              <w:lastRenderedPageBreak/>
              <w:drawing>
                <wp:inline distT="0" distB="0" distL="0" distR="0" wp14:anchorId="0B1702FA" wp14:editId="5D7D1773">
                  <wp:extent cx="2847488" cy="2329763"/>
                  <wp:effectExtent l="0" t="0" r="0" b="0"/>
                  <wp:docPr id="926" name="Graphic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863087" cy="2342526"/>
                          </a:xfrm>
                          <a:prstGeom prst="rect">
                            <a:avLst/>
                          </a:prstGeom>
                        </pic:spPr>
                      </pic:pic>
                    </a:graphicData>
                  </a:graphic>
                </wp:inline>
              </w:drawing>
            </w:r>
          </w:p>
        </w:tc>
        <w:tc>
          <w:tcPr>
            <w:tcW w:w="1996" w:type="dxa"/>
            <w:tcBorders>
              <w:left w:val="single" w:sz="4" w:space="0" w:color="D9D9D9" w:themeColor="background1" w:themeShade="D9"/>
            </w:tcBorders>
          </w:tcPr>
          <w:p w14:paraId="0B1B3E18" w14:textId="77777777" w:rsidR="00501259" w:rsidRDefault="00501259">
            <w:pPr>
              <w:pStyle w:val="Margin"/>
            </w:pPr>
          </w:p>
        </w:tc>
      </w:tr>
      <w:tr w:rsidR="00501259" w14:paraId="573EE20C"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34E7F41E" w14:textId="78C7FAF7" w:rsidR="00501259" w:rsidRDefault="005769C6">
            <w:pPr>
              <w:tabs>
                <w:tab w:val="left" w:pos="3060"/>
                <w:tab w:val="right" w:pos="7438"/>
              </w:tabs>
              <w:jc w:val="both"/>
            </w:pPr>
            <w:r w:rsidRPr="00930821">
              <w:rPr>
                <w:lang w:val="en-US"/>
              </w:rPr>
              <w:t xml:space="preserve">For the dimension </w:t>
            </w:r>
            <w:r w:rsidRPr="00930821">
              <w:rPr>
                <w:i/>
                <w:lang w:val="en-US"/>
              </w:rPr>
              <w:t>Product</w:t>
            </w:r>
            <w:r w:rsidRPr="00930821">
              <w:rPr>
                <w:lang w:val="en-US"/>
              </w:rPr>
              <w:t xml:space="preserve">, set the hierarchy level to </w:t>
            </w:r>
            <w:r w:rsidRPr="00930821">
              <w:rPr>
                <w:i/>
                <w:lang w:val="en-US"/>
              </w:rPr>
              <w:t>level 2</w:t>
            </w:r>
            <w:r w:rsidRPr="00930821">
              <w:rPr>
                <w:lang w:val="en-US"/>
              </w:rPr>
              <w:t xml:space="preserve"> by hovering over the dimension </w:t>
            </w:r>
            <w:r w:rsidRPr="00930821">
              <w:rPr>
                <w:i/>
                <w:lang w:val="en-US"/>
              </w:rPr>
              <w:t>Product</w:t>
            </w:r>
            <w:r w:rsidRPr="00930821">
              <w:rPr>
                <w:lang w:val="en-US"/>
              </w:rPr>
              <w:t xml:space="preserve"> and clicking the icon </w:t>
            </w:r>
            <w:r>
              <w:rPr>
                <w:noProof/>
              </w:rPr>
              <w:drawing>
                <wp:inline distT="0" distB="0" distL="0" distR="0" wp14:anchorId="7EBF6EBA" wp14:editId="1107CB49">
                  <wp:extent cx="209579" cy="190527"/>
                  <wp:effectExtent l="0" t="0" r="0" b="0"/>
                  <wp:docPr id="83" name="Graphic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09579" cy="190527"/>
                          </a:xfrm>
                          <a:prstGeom prst="rect">
                            <a:avLst/>
                          </a:prstGeom>
                        </pic:spPr>
                      </pic:pic>
                    </a:graphicData>
                  </a:graphic>
                </wp:inline>
              </w:drawing>
            </w:r>
            <w:r w:rsidRPr="00930821">
              <w:rPr>
                <w:lang w:val="en-US"/>
              </w:rPr>
              <w:t xml:space="preserve"> that appears. </w:t>
            </w:r>
            <w:r>
              <w:t xml:space="preserve">Select </w:t>
            </w:r>
            <w:r>
              <w:rPr>
                <w:b/>
              </w:rPr>
              <w:t>Level 2</w:t>
            </w:r>
            <w:r>
              <w:t xml:space="preserve"> here.</w:t>
            </w:r>
          </w:p>
        </w:tc>
        <w:tc>
          <w:tcPr>
            <w:tcW w:w="1996" w:type="dxa"/>
            <w:tcBorders>
              <w:left w:val="single" w:sz="4" w:space="0" w:color="D9D9D9" w:themeColor="background1" w:themeShade="D9"/>
            </w:tcBorders>
          </w:tcPr>
          <w:p w14:paraId="388ED89E" w14:textId="77777777" w:rsidR="00501259" w:rsidRDefault="00501259">
            <w:pPr>
              <w:pStyle w:val="Margin"/>
            </w:pPr>
          </w:p>
          <w:p w14:paraId="418CF279" w14:textId="7E5B8E4A" w:rsidR="00501259" w:rsidRDefault="005769C6">
            <w:pPr>
              <w:pStyle w:val="Margin"/>
            </w:pPr>
            <w:r>
              <w:t>Level 2</w:t>
            </w:r>
          </w:p>
        </w:tc>
      </w:tr>
      <w:tr w:rsidR="00501259" w14:paraId="38CBFBBF"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35A39368" w14:textId="44A66E94" w:rsidR="00501259" w:rsidRDefault="005769C6">
            <w:pPr>
              <w:tabs>
                <w:tab w:val="left" w:pos="3060"/>
                <w:tab w:val="right" w:pos="7438"/>
              </w:tabs>
              <w:jc w:val="center"/>
            </w:pPr>
            <w:r>
              <w:rPr>
                <w:noProof/>
              </w:rPr>
              <w:drawing>
                <wp:inline distT="0" distB="0" distL="0" distR="0" wp14:anchorId="3FED0938" wp14:editId="369FB7DA">
                  <wp:extent cx="2642380" cy="2996513"/>
                  <wp:effectExtent l="0" t="0" r="5715" b="0"/>
                  <wp:docPr id="927" name="Graphic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653005" cy="3008562"/>
                          </a:xfrm>
                          <a:prstGeom prst="rect">
                            <a:avLst/>
                          </a:prstGeom>
                        </pic:spPr>
                      </pic:pic>
                    </a:graphicData>
                  </a:graphic>
                </wp:inline>
              </w:drawing>
            </w:r>
          </w:p>
        </w:tc>
        <w:tc>
          <w:tcPr>
            <w:tcW w:w="1996" w:type="dxa"/>
            <w:tcBorders>
              <w:left w:val="single" w:sz="4" w:space="0" w:color="D9D9D9" w:themeColor="background1" w:themeShade="D9"/>
            </w:tcBorders>
          </w:tcPr>
          <w:p w14:paraId="5F5AC888" w14:textId="77777777" w:rsidR="00501259" w:rsidRDefault="00501259">
            <w:pPr>
              <w:pStyle w:val="Margin"/>
            </w:pPr>
          </w:p>
        </w:tc>
      </w:tr>
      <w:tr w:rsidR="00501259" w14:paraId="7B43E5E1"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644640A9" w14:textId="55DEC132" w:rsidR="00501259" w:rsidRPr="00930821" w:rsidRDefault="005769C6">
            <w:pPr>
              <w:tabs>
                <w:tab w:val="left" w:pos="3060"/>
                <w:tab w:val="right" w:pos="7438"/>
              </w:tabs>
              <w:jc w:val="both"/>
              <w:rPr>
                <w:lang w:val="en-US"/>
              </w:rPr>
            </w:pPr>
            <w:r w:rsidRPr="00930821">
              <w:rPr>
                <w:lang w:val="en-US"/>
              </w:rPr>
              <w:t xml:space="preserve">Change the gradient to </w:t>
            </w:r>
            <w:r w:rsidRPr="00930821">
              <w:rPr>
                <w:b/>
                <w:lang w:val="en-US"/>
              </w:rPr>
              <w:t>grayscale</w:t>
            </w:r>
            <w:r w:rsidRPr="00930821">
              <w:rPr>
                <w:lang w:val="en-US"/>
              </w:rPr>
              <w:t xml:space="preserve"> and choose a </w:t>
            </w:r>
            <w:r w:rsidRPr="00930821">
              <w:rPr>
                <w:b/>
                <w:lang w:val="en-US"/>
              </w:rPr>
              <w:t>gray tone</w:t>
            </w:r>
            <w:r w:rsidRPr="00930821">
              <w:rPr>
                <w:lang w:val="en-US"/>
              </w:rPr>
              <w:t xml:space="preserve"> as </w:t>
            </w:r>
            <w:r w:rsidRPr="00930821">
              <w:rPr>
                <w:i/>
                <w:lang w:val="en-US"/>
              </w:rPr>
              <w:t>the color</w:t>
            </w:r>
            <w:r w:rsidRPr="00930821">
              <w:rPr>
                <w:lang w:val="en-US"/>
              </w:rPr>
              <w:t>.</w:t>
            </w:r>
          </w:p>
        </w:tc>
        <w:tc>
          <w:tcPr>
            <w:tcW w:w="1996" w:type="dxa"/>
            <w:tcBorders>
              <w:left w:val="single" w:sz="4" w:space="0" w:color="D9D9D9" w:themeColor="background1" w:themeShade="D9"/>
            </w:tcBorders>
          </w:tcPr>
          <w:p w14:paraId="762B6EBB" w14:textId="1CADC5A3" w:rsidR="00501259" w:rsidRDefault="005769C6">
            <w:pPr>
              <w:pStyle w:val="Margin"/>
            </w:pPr>
            <w:r w:rsidRPr="00930821">
              <w:rPr>
                <w:lang w:val="en-US"/>
              </w:rPr>
              <w:br/>
            </w:r>
            <w:r>
              <w:t>Grayscale, grey tone</w:t>
            </w:r>
          </w:p>
        </w:tc>
      </w:tr>
      <w:tr w:rsidR="00501259" w14:paraId="15A1B101"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1BAD7BE7" w14:textId="190B8321" w:rsidR="00501259" w:rsidRDefault="005769C6">
            <w:pPr>
              <w:tabs>
                <w:tab w:val="left" w:pos="3060"/>
                <w:tab w:val="right" w:pos="7438"/>
              </w:tabs>
              <w:spacing w:before="0"/>
              <w:jc w:val="center"/>
            </w:pPr>
            <w:r>
              <w:rPr>
                <w:noProof/>
              </w:rPr>
              <w:drawing>
                <wp:inline distT="0" distB="0" distL="0" distR="0" wp14:anchorId="69B23B90" wp14:editId="53D3133D">
                  <wp:extent cx="2722887" cy="1336430"/>
                  <wp:effectExtent l="0" t="0" r="1270" b="0"/>
                  <wp:docPr id="106" name="Graphic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749926" cy="1349701"/>
                          </a:xfrm>
                          <a:prstGeom prst="rect">
                            <a:avLst/>
                          </a:prstGeom>
                        </pic:spPr>
                      </pic:pic>
                    </a:graphicData>
                  </a:graphic>
                </wp:inline>
              </w:drawing>
            </w:r>
          </w:p>
        </w:tc>
        <w:tc>
          <w:tcPr>
            <w:tcW w:w="1996" w:type="dxa"/>
            <w:tcBorders>
              <w:left w:val="single" w:sz="4" w:space="0" w:color="D9D9D9" w:themeColor="background1" w:themeShade="D9"/>
            </w:tcBorders>
          </w:tcPr>
          <w:p w14:paraId="69770257" w14:textId="77777777" w:rsidR="00501259" w:rsidRDefault="00501259">
            <w:pPr>
              <w:pStyle w:val="Margin"/>
            </w:pPr>
          </w:p>
        </w:tc>
      </w:tr>
      <w:tr w:rsidR="00501259" w:rsidRPr="004113C7" w14:paraId="06111C14"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215E6DC7" w14:textId="6016E0A6" w:rsidR="00501259" w:rsidRPr="00930821" w:rsidRDefault="005769C6">
            <w:pPr>
              <w:tabs>
                <w:tab w:val="left" w:pos="3060"/>
                <w:tab w:val="right" w:pos="7438"/>
              </w:tabs>
              <w:jc w:val="both"/>
              <w:rPr>
                <w:lang w:val="en-US"/>
              </w:rPr>
            </w:pPr>
            <w:r w:rsidRPr="00930821">
              <w:rPr>
                <w:lang w:val="en-US"/>
              </w:rPr>
              <w:t xml:space="preserve">Increase the size of the chart approximately to twice the size. Change the title to </w:t>
            </w:r>
            <w:r w:rsidRPr="00930821">
              <w:rPr>
                <w:b/>
                <w:lang w:val="en-US"/>
              </w:rPr>
              <w:t>Sales Quantity per Country and Product Hierarchy</w:t>
            </w:r>
            <w:r w:rsidRPr="00930821">
              <w:rPr>
                <w:lang w:val="en-US"/>
              </w:rPr>
              <w:t xml:space="preserve"> by double-clicking the chart header. </w:t>
            </w:r>
          </w:p>
        </w:tc>
        <w:tc>
          <w:tcPr>
            <w:tcW w:w="1996" w:type="dxa"/>
            <w:tcBorders>
              <w:left w:val="single" w:sz="4" w:space="0" w:color="D9D9D9" w:themeColor="background1" w:themeShade="D9"/>
            </w:tcBorders>
          </w:tcPr>
          <w:p w14:paraId="13F1A7E4" w14:textId="77777777" w:rsidR="00501259" w:rsidRPr="00930821" w:rsidRDefault="00501259">
            <w:pPr>
              <w:pStyle w:val="Margin"/>
              <w:rPr>
                <w:lang w:val="en-US"/>
              </w:rPr>
            </w:pPr>
          </w:p>
          <w:p w14:paraId="3EA61F72" w14:textId="0BB3BE65" w:rsidR="00501259" w:rsidRPr="00930821" w:rsidRDefault="005769C6">
            <w:pPr>
              <w:pStyle w:val="Margin"/>
              <w:rPr>
                <w:lang w:val="en-US"/>
              </w:rPr>
            </w:pPr>
            <w:r w:rsidRPr="00930821">
              <w:rPr>
                <w:lang w:val="en-US"/>
              </w:rPr>
              <w:t>Sales Quantity per Country and Product Hierarchy</w:t>
            </w:r>
          </w:p>
        </w:tc>
      </w:tr>
      <w:tr w:rsidR="00501259" w14:paraId="0AE272ED"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09EA8D30" w14:textId="67C6CA08" w:rsidR="00501259" w:rsidRDefault="005769C6">
            <w:pPr>
              <w:tabs>
                <w:tab w:val="left" w:pos="3060"/>
                <w:tab w:val="right" w:pos="7438"/>
              </w:tabs>
              <w:jc w:val="center"/>
            </w:pPr>
            <w:r>
              <w:rPr>
                <w:noProof/>
              </w:rPr>
              <w:lastRenderedPageBreak/>
              <w:drawing>
                <wp:inline distT="0" distB="0" distL="0" distR="0" wp14:anchorId="5041945C" wp14:editId="5CF7BAFF">
                  <wp:extent cx="3889668" cy="3802207"/>
                  <wp:effectExtent l="0" t="0" r="0" b="8255"/>
                  <wp:docPr id="107" name="Graphic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907812" cy="3819943"/>
                          </a:xfrm>
                          <a:prstGeom prst="rect">
                            <a:avLst/>
                          </a:prstGeom>
                        </pic:spPr>
                      </pic:pic>
                    </a:graphicData>
                  </a:graphic>
                </wp:inline>
              </w:drawing>
            </w:r>
          </w:p>
        </w:tc>
        <w:tc>
          <w:tcPr>
            <w:tcW w:w="1996" w:type="dxa"/>
            <w:tcBorders>
              <w:left w:val="single" w:sz="4" w:space="0" w:color="D9D9D9" w:themeColor="background1" w:themeShade="D9"/>
            </w:tcBorders>
          </w:tcPr>
          <w:p w14:paraId="063719B9" w14:textId="77777777" w:rsidR="00501259" w:rsidRDefault="00501259">
            <w:pPr>
              <w:pStyle w:val="Margin"/>
            </w:pPr>
          </w:p>
        </w:tc>
      </w:tr>
      <w:tr w:rsidR="00501259" w:rsidRPr="004113C7" w14:paraId="441FFF42"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0622A4E7" w14:textId="11A1D220" w:rsidR="00501259" w:rsidRPr="00930821" w:rsidRDefault="005769C6">
            <w:pPr>
              <w:tabs>
                <w:tab w:val="left" w:pos="3060"/>
                <w:tab w:val="right" w:pos="7438"/>
              </w:tabs>
              <w:jc w:val="both"/>
              <w:rPr>
                <w:lang w:val="en-US"/>
              </w:rPr>
            </w:pPr>
            <w:r w:rsidRPr="00930821">
              <w:rPr>
                <w:lang w:val="en-US"/>
              </w:rPr>
              <w:t xml:space="preserve">Insert a new area next to the graphic. To do this, click the area next to the graphic and choose </w:t>
            </w:r>
            <w:r w:rsidRPr="00930821">
              <w:rPr>
                <w:rStyle w:val="Hervorhebung"/>
                <w:b/>
                <w:i w:val="0"/>
                <w:iCs w:val="0"/>
                <w:lang w:val="en-US"/>
              </w:rPr>
              <w:t>More Actions</w:t>
            </w:r>
            <w:r w:rsidRPr="00930821">
              <w:rPr>
                <w:lang w:val="en-US"/>
              </w:rPr>
              <w:t xml:space="preserve"> </w:t>
            </w:r>
            <w:r>
              <w:rPr>
                <w:noProof/>
              </w:rPr>
              <w:drawing>
                <wp:inline distT="0" distB="0" distL="0" distR="0" wp14:anchorId="06F421B0" wp14:editId="5EBD1D39">
                  <wp:extent cx="159387" cy="174936"/>
                  <wp:effectExtent l="0" t="0" r="0" b="0"/>
                  <wp:docPr id="140" name="Graphic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168890" cy="185367"/>
                          </a:xfrm>
                          <a:prstGeom prst="rect">
                            <a:avLst/>
                          </a:prstGeom>
                        </pic:spPr>
                      </pic:pic>
                    </a:graphicData>
                  </a:graphic>
                </wp:inline>
              </w:drawing>
            </w:r>
            <w:r w:rsidRPr="00930821">
              <w:rPr>
                <w:b/>
                <w:i/>
                <w:lang w:val="en-US"/>
              </w:rPr>
              <w:t xml:space="preserve"> </w:t>
            </w:r>
            <w:r w:rsidRPr="00930821">
              <w:rPr>
                <w:b/>
                <w:i/>
                <w:color w:val="943634"/>
                <w:lang w:val="en-US"/>
              </w:rPr>
              <w:t xml:space="preserve">► </w:t>
            </w:r>
            <w:r w:rsidRPr="00930821">
              <w:rPr>
                <w:lang w:val="en-US"/>
              </w:rPr>
              <w:t xml:space="preserve"> </w:t>
            </w:r>
            <w:r w:rsidRPr="00930821">
              <w:rPr>
                <w:rStyle w:val="Hervorhebung"/>
                <w:b/>
                <w:i w:val="0"/>
                <w:iCs w:val="0"/>
                <w:lang w:val="en-US"/>
              </w:rPr>
              <w:t xml:space="preserve">Add Lane </w:t>
            </w:r>
            <w:r w:rsidRPr="00930821">
              <w:rPr>
                <w:lang w:val="en-US"/>
              </w:rPr>
              <w:t xml:space="preserve"> </w:t>
            </w:r>
            <w:r w:rsidRPr="00930821">
              <w:rPr>
                <w:b/>
                <w:i/>
                <w:color w:val="943634"/>
                <w:lang w:val="en-US"/>
              </w:rPr>
              <w:t>►</w:t>
            </w:r>
            <w:r w:rsidRPr="00930821">
              <w:rPr>
                <w:lang w:val="en-US"/>
              </w:rPr>
              <w:t xml:space="preserve"> </w:t>
            </w:r>
            <w:r w:rsidRPr="00930821">
              <w:rPr>
                <w:rStyle w:val="Hervorhebung"/>
                <w:b/>
                <w:i w:val="0"/>
                <w:iCs w:val="0"/>
                <w:lang w:val="en-US"/>
              </w:rPr>
              <w:t xml:space="preserve"> Add Lane to Right.</w:t>
            </w:r>
          </w:p>
        </w:tc>
        <w:tc>
          <w:tcPr>
            <w:tcW w:w="1996" w:type="dxa"/>
            <w:tcBorders>
              <w:left w:val="single" w:sz="4" w:space="0" w:color="D9D9D9" w:themeColor="background1" w:themeShade="D9"/>
            </w:tcBorders>
          </w:tcPr>
          <w:p w14:paraId="36745C70" w14:textId="36C36800" w:rsidR="00501259" w:rsidRPr="00930821" w:rsidRDefault="005769C6">
            <w:pPr>
              <w:pStyle w:val="Margin"/>
              <w:rPr>
                <w:lang w:val="en-US"/>
              </w:rPr>
            </w:pPr>
            <w:r w:rsidRPr="00930821">
              <w:rPr>
                <w:lang w:val="en-US"/>
              </w:rPr>
              <w:br/>
              <w:t xml:space="preserve"> More Actions </w:t>
            </w:r>
            <w:r>
              <w:sym w:font="Wingdings" w:char="F0E0"/>
            </w:r>
          </w:p>
          <w:p w14:paraId="290B13EC" w14:textId="77777777" w:rsidR="00501259" w:rsidRPr="00930821" w:rsidRDefault="005769C6">
            <w:pPr>
              <w:pStyle w:val="Margin"/>
              <w:rPr>
                <w:lang w:val="en-US"/>
              </w:rPr>
            </w:pPr>
            <w:r w:rsidRPr="00930821">
              <w:rPr>
                <w:lang w:val="en-US"/>
              </w:rPr>
              <w:t xml:space="preserve">Add Lane </w:t>
            </w:r>
            <w:r>
              <w:sym w:font="Wingdings" w:char="F0E0"/>
            </w:r>
          </w:p>
          <w:p w14:paraId="7A1CF640" w14:textId="29081968" w:rsidR="00501259" w:rsidRPr="00930821" w:rsidRDefault="005769C6">
            <w:pPr>
              <w:pStyle w:val="Margin"/>
              <w:rPr>
                <w:lang w:val="en-US"/>
              </w:rPr>
            </w:pPr>
            <w:r w:rsidRPr="00930821">
              <w:rPr>
                <w:lang w:val="en-US"/>
              </w:rPr>
              <w:t>Add Lane to Right</w:t>
            </w:r>
          </w:p>
        </w:tc>
      </w:tr>
      <w:tr w:rsidR="00501259" w14:paraId="374E57C4"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6698CD2F" w14:textId="324949FB" w:rsidR="00501259" w:rsidRPr="00930821" w:rsidRDefault="005769C6">
            <w:pPr>
              <w:tabs>
                <w:tab w:val="left" w:pos="3060"/>
                <w:tab w:val="right" w:pos="7438"/>
              </w:tabs>
              <w:jc w:val="both"/>
              <w:rPr>
                <w:lang w:val="en-US"/>
              </w:rPr>
            </w:pPr>
            <w:r w:rsidRPr="00930821">
              <w:rPr>
                <w:lang w:val="en-US"/>
              </w:rPr>
              <w:t xml:space="preserve">In the new area, insert a table using the </w:t>
            </w:r>
            <w:r w:rsidRPr="00930821">
              <w:rPr>
                <w:b/>
                <w:lang w:val="en-US"/>
              </w:rPr>
              <w:t>Table</w:t>
            </w:r>
            <w:r w:rsidRPr="00930821">
              <w:rPr>
                <w:lang w:val="en-US"/>
              </w:rPr>
              <w:t xml:space="preserve"> </w:t>
            </w:r>
            <w:r>
              <w:rPr>
                <w:noProof/>
              </w:rPr>
              <w:drawing>
                <wp:inline distT="0" distB="0" distL="0" distR="0" wp14:anchorId="69732B6F" wp14:editId="02562A4E">
                  <wp:extent cx="219106" cy="219106"/>
                  <wp:effectExtent l="0" t="0" r="9525" b="9525"/>
                  <wp:docPr id="205" name="Graphic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19106" cy="219106"/>
                          </a:xfrm>
                          <a:prstGeom prst="rect">
                            <a:avLst/>
                          </a:prstGeom>
                        </pic:spPr>
                      </pic:pic>
                    </a:graphicData>
                  </a:graphic>
                </wp:inline>
              </w:drawing>
            </w:r>
            <w:r w:rsidRPr="00930821">
              <w:rPr>
                <w:lang w:val="en-US"/>
              </w:rPr>
              <w:t xml:space="preserve"> icon.</w:t>
            </w:r>
          </w:p>
        </w:tc>
        <w:tc>
          <w:tcPr>
            <w:tcW w:w="1996" w:type="dxa"/>
            <w:tcBorders>
              <w:left w:val="single" w:sz="4" w:space="0" w:color="D9D9D9" w:themeColor="background1" w:themeShade="D9"/>
            </w:tcBorders>
          </w:tcPr>
          <w:p w14:paraId="0F046975" w14:textId="43D23050" w:rsidR="00501259" w:rsidRDefault="005769C6">
            <w:pPr>
              <w:pStyle w:val="Margin"/>
            </w:pPr>
            <w:r w:rsidRPr="00930821">
              <w:rPr>
                <w:lang w:val="en-US"/>
              </w:rPr>
              <w:br/>
            </w:r>
            <w:r>
              <w:t>Table</w:t>
            </w:r>
          </w:p>
        </w:tc>
      </w:tr>
      <w:tr w:rsidR="00501259" w:rsidRPr="004113C7" w14:paraId="0BF9D304"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2A3805B1" w14:textId="40358088" w:rsidR="00501259" w:rsidRPr="00930821" w:rsidRDefault="005769C6">
            <w:pPr>
              <w:tabs>
                <w:tab w:val="left" w:pos="3060"/>
                <w:tab w:val="right" w:pos="7438"/>
              </w:tabs>
              <w:jc w:val="both"/>
              <w:rPr>
                <w:lang w:val="en-US"/>
              </w:rPr>
            </w:pPr>
            <w:r w:rsidRPr="00930821">
              <w:rPr>
                <w:lang w:val="en-US"/>
              </w:rPr>
              <w:t xml:space="preserve">Under </w:t>
            </w:r>
            <w:r w:rsidRPr="00930821">
              <w:rPr>
                <w:i/>
                <w:lang w:val="en-US"/>
              </w:rPr>
              <w:t>Rows</w:t>
            </w:r>
            <w:r w:rsidRPr="00930821">
              <w:rPr>
                <w:lang w:val="en-US"/>
              </w:rPr>
              <w:t xml:space="preserve">, add the dimensions </w:t>
            </w:r>
            <w:r w:rsidRPr="00930821">
              <w:rPr>
                <w:b/>
                <w:lang w:val="en-US"/>
              </w:rPr>
              <w:t>Country Text</w:t>
            </w:r>
            <w:r w:rsidRPr="00930821">
              <w:rPr>
                <w:lang w:val="en-US"/>
              </w:rPr>
              <w:t xml:space="preserve">, </w:t>
            </w:r>
            <w:r w:rsidRPr="00930821">
              <w:rPr>
                <w:b/>
                <w:lang w:val="en-US"/>
              </w:rPr>
              <w:t>Division</w:t>
            </w:r>
            <w:r w:rsidRPr="00930821">
              <w:rPr>
                <w:lang w:val="en-US"/>
              </w:rPr>
              <w:t xml:space="preserve">, </w:t>
            </w:r>
            <w:r w:rsidRPr="00930821">
              <w:rPr>
                <w:b/>
                <w:lang w:val="en-US"/>
              </w:rPr>
              <w:t>Product Category</w:t>
            </w:r>
            <w:r w:rsidRPr="00930821">
              <w:rPr>
                <w:lang w:val="en-US"/>
              </w:rPr>
              <w:t xml:space="preserve">, and </w:t>
            </w:r>
            <w:r w:rsidRPr="00930821">
              <w:rPr>
                <w:b/>
                <w:lang w:val="en-US"/>
              </w:rPr>
              <w:t>Product</w:t>
            </w:r>
            <w:r w:rsidRPr="00930821">
              <w:rPr>
                <w:lang w:val="en-US"/>
              </w:rPr>
              <w:t xml:space="preserve">, and under </w:t>
            </w:r>
            <w:r w:rsidRPr="00930821">
              <w:rPr>
                <w:i/>
                <w:lang w:val="en-US"/>
              </w:rPr>
              <w:t>Columns</w:t>
            </w:r>
            <w:r w:rsidRPr="00930821">
              <w:rPr>
                <w:lang w:val="en-US"/>
              </w:rPr>
              <w:t xml:space="preserve">, add the key figures </w:t>
            </w:r>
            <w:r w:rsidRPr="00930821">
              <w:rPr>
                <w:b/>
                <w:lang w:val="en-US"/>
              </w:rPr>
              <w:t>Sales Quantity</w:t>
            </w:r>
            <w:r w:rsidRPr="00930821">
              <w:rPr>
                <w:lang w:val="en-US"/>
              </w:rPr>
              <w:t xml:space="preserve">, </w:t>
            </w:r>
            <w:r w:rsidRPr="00930821">
              <w:rPr>
                <w:b/>
                <w:lang w:val="en-US"/>
              </w:rPr>
              <w:t>Revenue LC</w:t>
            </w:r>
            <w:r w:rsidRPr="00930821">
              <w:rPr>
                <w:lang w:val="en-US"/>
              </w:rPr>
              <w:t xml:space="preserve">, and </w:t>
            </w:r>
            <w:r w:rsidRPr="00930821">
              <w:rPr>
                <w:b/>
                <w:lang w:val="en-US"/>
              </w:rPr>
              <w:t>Discount LC</w:t>
            </w:r>
            <w:r w:rsidRPr="00930821">
              <w:rPr>
                <w:lang w:val="en-US"/>
              </w:rPr>
              <w:t>.</w:t>
            </w:r>
          </w:p>
        </w:tc>
        <w:tc>
          <w:tcPr>
            <w:tcW w:w="1996" w:type="dxa"/>
            <w:tcBorders>
              <w:left w:val="single" w:sz="4" w:space="0" w:color="D9D9D9" w:themeColor="background1" w:themeShade="D9"/>
            </w:tcBorders>
          </w:tcPr>
          <w:p w14:paraId="31D2EFC0" w14:textId="77777777" w:rsidR="00501259" w:rsidRPr="00930821" w:rsidRDefault="00501259">
            <w:pPr>
              <w:pStyle w:val="Margin"/>
              <w:rPr>
                <w:lang w:val="en-US"/>
              </w:rPr>
            </w:pPr>
          </w:p>
          <w:p w14:paraId="1BA6D46B" w14:textId="77777777" w:rsidR="00501259" w:rsidRPr="00930821" w:rsidRDefault="005769C6">
            <w:pPr>
              <w:pStyle w:val="Margin"/>
              <w:rPr>
                <w:lang w:val="en-US"/>
              </w:rPr>
            </w:pPr>
            <w:r w:rsidRPr="00930821">
              <w:rPr>
                <w:lang w:val="en-US"/>
              </w:rPr>
              <w:t>Country Text, Division, Product Category, Product</w:t>
            </w:r>
          </w:p>
          <w:p w14:paraId="6A2FC118" w14:textId="77777777" w:rsidR="00501259" w:rsidRPr="00930821" w:rsidRDefault="005769C6">
            <w:pPr>
              <w:pStyle w:val="Margin"/>
              <w:rPr>
                <w:lang w:val="en-US"/>
              </w:rPr>
            </w:pPr>
            <w:r w:rsidRPr="00930821">
              <w:rPr>
                <w:lang w:val="en-US"/>
              </w:rPr>
              <w:t>Sales quantity</w:t>
            </w:r>
          </w:p>
          <w:p w14:paraId="423F284C" w14:textId="450FA6B6" w:rsidR="00501259" w:rsidRPr="00930821" w:rsidRDefault="005769C6">
            <w:pPr>
              <w:pStyle w:val="Margin"/>
              <w:rPr>
                <w:lang w:val="en-US"/>
              </w:rPr>
            </w:pPr>
            <w:r w:rsidRPr="00930821">
              <w:rPr>
                <w:lang w:val="en-US"/>
              </w:rPr>
              <w:t>Revenue LC, Discount LC</w:t>
            </w:r>
          </w:p>
        </w:tc>
      </w:tr>
      <w:tr w:rsidR="00501259" w:rsidRPr="004113C7" w14:paraId="061FE293"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0A211EDB" w14:textId="41B29D15" w:rsidR="00501259" w:rsidRPr="00930821" w:rsidRDefault="005769C6">
            <w:pPr>
              <w:tabs>
                <w:tab w:val="left" w:pos="3060"/>
                <w:tab w:val="right" w:pos="7438"/>
              </w:tabs>
              <w:jc w:val="both"/>
              <w:rPr>
                <w:lang w:val="en-US"/>
              </w:rPr>
            </w:pPr>
            <w:r w:rsidRPr="00930821">
              <w:rPr>
                <w:b/>
                <w:lang w:val="en-US"/>
              </w:rPr>
              <w:t>Note</w:t>
            </w:r>
            <w:r w:rsidRPr="00930821">
              <w:rPr>
                <w:lang w:val="en-US"/>
              </w:rPr>
              <w:t xml:space="preserve"> The order of the checkbox of the boxes determines the order of the key figures in the table.</w:t>
            </w:r>
          </w:p>
        </w:tc>
        <w:tc>
          <w:tcPr>
            <w:tcW w:w="1996" w:type="dxa"/>
            <w:tcBorders>
              <w:left w:val="single" w:sz="4" w:space="0" w:color="D9D9D9" w:themeColor="background1" w:themeShade="D9"/>
            </w:tcBorders>
          </w:tcPr>
          <w:p w14:paraId="33A96F4E" w14:textId="77777777" w:rsidR="00501259" w:rsidRPr="00930821" w:rsidRDefault="00501259">
            <w:pPr>
              <w:pStyle w:val="Margin"/>
              <w:rPr>
                <w:lang w:val="en-US"/>
              </w:rPr>
            </w:pPr>
          </w:p>
        </w:tc>
      </w:tr>
      <w:tr w:rsidR="00501259" w14:paraId="44DFC17C"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4AF7ECC6" w14:textId="3DC8C02F" w:rsidR="00501259" w:rsidRPr="00930821" w:rsidRDefault="005769C6">
            <w:pPr>
              <w:tabs>
                <w:tab w:val="left" w:pos="3060"/>
                <w:tab w:val="right" w:pos="7438"/>
              </w:tabs>
              <w:jc w:val="both"/>
              <w:rPr>
                <w:lang w:val="en-US"/>
              </w:rPr>
            </w:pPr>
            <w:r w:rsidRPr="00930821">
              <w:rPr>
                <w:lang w:val="en-US"/>
              </w:rPr>
              <w:t xml:space="preserve">For </w:t>
            </w:r>
            <w:r w:rsidRPr="00930821">
              <w:rPr>
                <w:i/>
                <w:lang w:val="en-US"/>
              </w:rPr>
              <w:t>Product</w:t>
            </w:r>
            <w:r w:rsidRPr="00930821">
              <w:rPr>
                <w:lang w:val="en-US"/>
              </w:rPr>
              <w:t xml:space="preserve">, switch from the hierarchical display to the flat display.  To do so, in the </w:t>
            </w:r>
            <w:r w:rsidRPr="00930821">
              <w:rPr>
                <w:i/>
                <w:lang w:val="en-US"/>
              </w:rPr>
              <w:t>Builder</w:t>
            </w:r>
            <w:r w:rsidRPr="00930821">
              <w:rPr>
                <w:lang w:val="en-US"/>
              </w:rPr>
              <w:t xml:space="preserve"> panel on the </w:t>
            </w:r>
            <w:r w:rsidRPr="00930821">
              <w:rPr>
                <w:i/>
                <w:lang w:val="en-US"/>
              </w:rPr>
              <w:t>right side</w:t>
            </w:r>
            <w:r w:rsidRPr="00930821">
              <w:rPr>
                <w:lang w:val="en-US"/>
              </w:rPr>
              <w:t xml:space="preserve"> panel, under </w:t>
            </w:r>
            <w:r w:rsidRPr="00930821">
              <w:rPr>
                <w:i/>
                <w:lang w:val="en-US"/>
              </w:rPr>
              <w:t>Measures</w:t>
            </w:r>
            <w:r w:rsidRPr="00930821">
              <w:rPr>
                <w:lang w:val="en-US"/>
              </w:rPr>
              <w:t xml:space="preserve">, click </w:t>
            </w:r>
            <w:r w:rsidRPr="00930821">
              <w:rPr>
                <w:b/>
                <w:lang w:val="en-US"/>
              </w:rPr>
              <w:t>More</w:t>
            </w:r>
            <w:r w:rsidRPr="00930821">
              <w:rPr>
                <w:lang w:val="en-US"/>
              </w:rPr>
              <w:t xml:space="preserve"> </w:t>
            </w:r>
            <w:r>
              <w:rPr>
                <w:noProof/>
              </w:rPr>
              <w:drawing>
                <wp:inline distT="0" distB="0" distL="0" distR="0" wp14:anchorId="097ECA28" wp14:editId="601E0971">
                  <wp:extent cx="238158" cy="171474"/>
                  <wp:effectExtent l="0" t="0" r="9525" b="0"/>
                  <wp:docPr id="113" name="Graphic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38158" cy="171474"/>
                          </a:xfrm>
                          <a:prstGeom prst="rect">
                            <a:avLst/>
                          </a:prstGeom>
                        </pic:spPr>
                      </pic:pic>
                    </a:graphicData>
                  </a:graphic>
                </wp:inline>
              </w:drawing>
            </w:r>
            <w:r w:rsidRPr="00930821">
              <w:rPr>
                <w:lang w:val="en-US"/>
              </w:rPr>
              <w:t xml:space="preserve"> and choose</w:t>
            </w:r>
            <w:r w:rsidRPr="00930821">
              <w:rPr>
                <w:b/>
                <w:i/>
                <w:color w:val="943634"/>
                <w:lang w:val="en-US"/>
              </w:rPr>
              <w:t xml:space="preserve"> </w:t>
            </w:r>
            <w:r w:rsidRPr="00930821">
              <w:rPr>
                <w:lang w:val="en-US"/>
              </w:rPr>
              <w:t xml:space="preserve"> </w:t>
            </w:r>
            <w:r w:rsidRPr="00930821">
              <w:rPr>
                <w:b/>
                <w:lang w:val="en-US"/>
              </w:rPr>
              <w:t>Hierarchy…</w:t>
            </w:r>
            <w:r w:rsidRPr="00930821">
              <w:rPr>
                <w:lang w:val="en-US"/>
              </w:rPr>
              <w:t>.</w:t>
            </w:r>
          </w:p>
        </w:tc>
        <w:tc>
          <w:tcPr>
            <w:tcW w:w="1996" w:type="dxa"/>
            <w:tcBorders>
              <w:left w:val="single" w:sz="4" w:space="0" w:color="D9D9D9" w:themeColor="background1" w:themeShade="D9"/>
            </w:tcBorders>
          </w:tcPr>
          <w:p w14:paraId="3CF5E4BD" w14:textId="77777777" w:rsidR="00501259" w:rsidRPr="00930821" w:rsidRDefault="00501259">
            <w:pPr>
              <w:pStyle w:val="Margin"/>
              <w:rPr>
                <w:lang w:val="en-US"/>
              </w:rPr>
            </w:pPr>
          </w:p>
          <w:p w14:paraId="24434CA3" w14:textId="5535B210" w:rsidR="00501259" w:rsidRDefault="005769C6">
            <w:pPr>
              <w:pStyle w:val="Margin"/>
            </w:pPr>
            <w:r w:rsidRPr="00930821">
              <w:rPr>
                <w:lang w:val="en-US"/>
              </w:rPr>
              <w:br/>
            </w:r>
            <w:r>
              <w:t>More</w:t>
            </w:r>
            <w:r>
              <w:br/>
              <w:t xml:space="preserve"> Hierarchy…</w:t>
            </w:r>
          </w:p>
        </w:tc>
      </w:tr>
      <w:tr w:rsidR="00501259" w14:paraId="3C2F037B"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74D8EB07" w14:textId="02B6CA46" w:rsidR="00501259" w:rsidRDefault="005769C6">
            <w:pPr>
              <w:tabs>
                <w:tab w:val="left" w:pos="3060"/>
                <w:tab w:val="right" w:pos="7438"/>
              </w:tabs>
              <w:jc w:val="center"/>
            </w:pPr>
            <w:r>
              <w:rPr>
                <w:noProof/>
              </w:rPr>
              <w:drawing>
                <wp:inline distT="0" distB="0" distL="0" distR="0" wp14:anchorId="397A8771" wp14:editId="24330542">
                  <wp:extent cx="2470639" cy="1548871"/>
                  <wp:effectExtent l="0" t="0" r="6350" b="0"/>
                  <wp:docPr id="939" name="Graphic 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486185" cy="1558617"/>
                          </a:xfrm>
                          <a:prstGeom prst="rect">
                            <a:avLst/>
                          </a:prstGeom>
                        </pic:spPr>
                      </pic:pic>
                    </a:graphicData>
                  </a:graphic>
                </wp:inline>
              </w:drawing>
            </w:r>
          </w:p>
        </w:tc>
        <w:tc>
          <w:tcPr>
            <w:tcW w:w="1996" w:type="dxa"/>
            <w:tcBorders>
              <w:left w:val="single" w:sz="4" w:space="0" w:color="D9D9D9" w:themeColor="background1" w:themeShade="D9"/>
            </w:tcBorders>
          </w:tcPr>
          <w:p w14:paraId="40BD6095" w14:textId="77777777" w:rsidR="00501259" w:rsidRDefault="00501259">
            <w:pPr>
              <w:pStyle w:val="Margin"/>
            </w:pPr>
          </w:p>
        </w:tc>
      </w:tr>
      <w:tr w:rsidR="00501259" w14:paraId="4D89074C"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484B2CC3" w14:textId="6DC3A708" w:rsidR="00501259" w:rsidRPr="00930821" w:rsidRDefault="005769C6">
            <w:pPr>
              <w:tabs>
                <w:tab w:val="left" w:pos="3060"/>
                <w:tab w:val="right" w:pos="7438"/>
              </w:tabs>
              <w:rPr>
                <w:lang w:val="en-US"/>
              </w:rPr>
            </w:pPr>
            <w:r w:rsidRPr="00930821">
              <w:rPr>
                <w:lang w:val="en-US"/>
              </w:rPr>
              <w:lastRenderedPageBreak/>
              <w:t xml:space="preserve">In the window that opens, under </w:t>
            </w:r>
            <w:r w:rsidRPr="00930821">
              <w:rPr>
                <w:i/>
                <w:lang w:val="en-US"/>
              </w:rPr>
              <w:t>Hierarchy</w:t>
            </w:r>
            <w:r w:rsidRPr="00930821">
              <w:rPr>
                <w:lang w:val="en-US"/>
              </w:rPr>
              <w:t xml:space="preserve">, select the </w:t>
            </w:r>
            <w:r w:rsidRPr="00930821">
              <w:rPr>
                <w:b/>
                <w:lang w:val="en-US"/>
              </w:rPr>
              <w:t>Flat Presentation</w:t>
            </w:r>
            <w:r w:rsidRPr="00930821">
              <w:rPr>
                <w:lang w:val="en-US"/>
              </w:rPr>
              <w:t xml:space="preserve"> option and close the window by choosing </w:t>
            </w:r>
            <w:r w:rsidRPr="00930821">
              <w:rPr>
                <w:b/>
                <w:lang w:val="en-US"/>
              </w:rPr>
              <w:t>Set</w:t>
            </w:r>
            <w:r w:rsidRPr="00930821">
              <w:rPr>
                <w:lang w:val="en-US"/>
              </w:rPr>
              <w:t>.</w:t>
            </w:r>
          </w:p>
        </w:tc>
        <w:tc>
          <w:tcPr>
            <w:tcW w:w="1996" w:type="dxa"/>
            <w:tcBorders>
              <w:left w:val="single" w:sz="4" w:space="0" w:color="D9D9D9" w:themeColor="background1" w:themeShade="D9"/>
            </w:tcBorders>
          </w:tcPr>
          <w:p w14:paraId="0AD6E33E" w14:textId="77777777" w:rsidR="00501259" w:rsidRPr="00930821" w:rsidRDefault="00501259">
            <w:pPr>
              <w:pStyle w:val="Margin"/>
              <w:rPr>
                <w:lang w:val="en-US"/>
              </w:rPr>
            </w:pPr>
          </w:p>
          <w:p w14:paraId="0701077D" w14:textId="38D427C6" w:rsidR="00501259" w:rsidRDefault="005769C6">
            <w:pPr>
              <w:pStyle w:val="Margin"/>
            </w:pPr>
            <w:r>
              <w:t>Flat Presentation</w:t>
            </w:r>
            <w:r>
              <w:br/>
              <w:t xml:space="preserve"> Set</w:t>
            </w:r>
          </w:p>
        </w:tc>
      </w:tr>
      <w:tr w:rsidR="00501259" w14:paraId="308E96DE"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10C5D8DE" w14:textId="2718CF95" w:rsidR="00501259" w:rsidRDefault="005769C6">
            <w:pPr>
              <w:tabs>
                <w:tab w:val="left" w:pos="3060"/>
                <w:tab w:val="right" w:pos="7438"/>
              </w:tabs>
              <w:jc w:val="center"/>
            </w:pPr>
            <w:r>
              <w:rPr>
                <w:noProof/>
              </w:rPr>
              <w:drawing>
                <wp:inline distT="0" distB="0" distL="0" distR="0" wp14:anchorId="7DE05B1F" wp14:editId="5546B65B">
                  <wp:extent cx="2648102" cy="1413313"/>
                  <wp:effectExtent l="0" t="0" r="0" b="0"/>
                  <wp:docPr id="18"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1-10-25 185148.png"/>
                          <pic:cNvPicPr/>
                        </pic:nvPicPr>
                        <pic:blipFill>
                          <a:blip r:embed="rId99">
                            <a:extLst>
                              <a:ext uri="{28A0092B-C50C-407E-A947-70E740481C1C}">
                                <a14:useLocalDpi xmlns:a14="http://schemas.microsoft.com/office/drawing/2010/main" val="0"/>
                              </a:ext>
                            </a:extLst>
                          </a:blip>
                          <a:stretch>
                            <a:fillRect/>
                          </a:stretch>
                        </pic:blipFill>
                        <pic:spPr>
                          <a:xfrm>
                            <a:off x="0" y="0"/>
                            <a:ext cx="2658364" cy="1418790"/>
                          </a:xfrm>
                          <a:prstGeom prst="rect">
                            <a:avLst/>
                          </a:prstGeom>
                        </pic:spPr>
                      </pic:pic>
                    </a:graphicData>
                  </a:graphic>
                </wp:inline>
              </w:drawing>
            </w:r>
          </w:p>
        </w:tc>
        <w:tc>
          <w:tcPr>
            <w:tcW w:w="1996" w:type="dxa"/>
            <w:tcBorders>
              <w:left w:val="single" w:sz="4" w:space="0" w:color="D9D9D9" w:themeColor="background1" w:themeShade="D9"/>
            </w:tcBorders>
          </w:tcPr>
          <w:p w14:paraId="111D6A95" w14:textId="77777777" w:rsidR="00501259" w:rsidRDefault="00501259">
            <w:pPr>
              <w:pStyle w:val="Margin"/>
            </w:pPr>
          </w:p>
        </w:tc>
      </w:tr>
      <w:tr w:rsidR="00501259" w14:paraId="0C1817D2"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03D18472" w14:textId="0B488D1B" w:rsidR="00501259" w:rsidRPr="00930821" w:rsidRDefault="005769C6">
            <w:pPr>
              <w:tabs>
                <w:tab w:val="left" w:pos="3060"/>
                <w:tab w:val="right" w:pos="7438"/>
              </w:tabs>
              <w:jc w:val="both"/>
              <w:rPr>
                <w:lang w:val="en-US"/>
              </w:rPr>
            </w:pPr>
            <w:r w:rsidRPr="00930821">
              <w:rPr>
                <w:lang w:val="en-US"/>
              </w:rPr>
              <w:t xml:space="preserve">Next, remove the table title, subtitle, and table details by clicking your table and choosing </w:t>
            </w:r>
            <w:r w:rsidRPr="00930821">
              <w:rPr>
                <w:rStyle w:val="Hervorhebung"/>
                <w:b/>
                <w:i w:val="0"/>
                <w:lang w:val="en-US"/>
              </w:rPr>
              <w:t xml:space="preserve">More Actions </w:t>
            </w:r>
            <w:r w:rsidRPr="00930821">
              <w:rPr>
                <w:lang w:val="en-US"/>
              </w:rPr>
              <w:t xml:space="preserve"> </w:t>
            </w:r>
            <w:r>
              <w:rPr>
                <w:noProof/>
              </w:rPr>
              <w:drawing>
                <wp:inline distT="0" distB="0" distL="0" distR="0" wp14:anchorId="2BFD8EC8" wp14:editId="395B5EFB">
                  <wp:extent cx="160997" cy="165470"/>
                  <wp:effectExtent l="0" t="0" r="0" b="6350"/>
                  <wp:docPr id="941" name="Graphic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2021-10-18 171430.png"/>
                          <pic:cNvPicPr/>
                        </pic:nvPicPr>
                        <pic:blipFill>
                          <a:blip r:embed="rId100">
                            <a:extLst>
                              <a:ext uri="{28A0092B-C50C-407E-A947-70E740481C1C}">
                                <a14:useLocalDpi xmlns:a14="http://schemas.microsoft.com/office/drawing/2010/main" val="0"/>
                              </a:ext>
                            </a:extLst>
                          </a:blip>
                          <a:stretch>
                            <a:fillRect/>
                          </a:stretch>
                        </pic:blipFill>
                        <pic:spPr>
                          <a:xfrm>
                            <a:off x="0" y="0"/>
                            <a:ext cx="175448" cy="180322"/>
                          </a:xfrm>
                          <a:prstGeom prst="rect">
                            <a:avLst/>
                          </a:prstGeom>
                        </pic:spPr>
                      </pic:pic>
                    </a:graphicData>
                  </a:graphic>
                </wp:inline>
              </w:drawing>
            </w:r>
            <w:r w:rsidRPr="00930821">
              <w:rPr>
                <w:lang w:val="en-US"/>
              </w:rPr>
              <w:t xml:space="preserve"> in the upper right corner. In the menu, choose </w:t>
            </w:r>
            <w:r w:rsidRPr="00930821">
              <w:rPr>
                <w:rStyle w:val="Hervorhebung"/>
                <w:b/>
                <w:i w:val="0"/>
                <w:lang w:val="en-US"/>
              </w:rPr>
              <w:t>Show/Hide</w:t>
            </w:r>
            <w:r w:rsidRPr="00930821">
              <w:rPr>
                <w:lang w:val="en-US"/>
              </w:rPr>
              <w:t xml:space="preserve">. In the following submenu, deselect </w:t>
            </w:r>
            <w:r w:rsidRPr="00930821">
              <w:rPr>
                <w:rStyle w:val="Hervorhebung"/>
                <w:b/>
                <w:i w:val="0"/>
                <w:lang w:val="en-US"/>
              </w:rPr>
              <w:t xml:space="preserve"> Subtitle </w:t>
            </w:r>
            <w:r w:rsidRPr="00930821">
              <w:rPr>
                <w:lang w:val="en-US"/>
              </w:rPr>
              <w:t xml:space="preserve"> </w:t>
            </w:r>
            <w:r w:rsidRPr="00930821">
              <w:rPr>
                <w:rStyle w:val="Hervorhebung"/>
                <w:i w:val="0"/>
                <w:lang w:val="en-US"/>
              </w:rPr>
              <w:t xml:space="preserve">and </w:t>
            </w:r>
            <w:r w:rsidRPr="00930821">
              <w:rPr>
                <w:rStyle w:val="Hervorhebung"/>
                <w:b/>
                <w:i w:val="0"/>
                <w:lang w:val="en-US"/>
              </w:rPr>
              <w:t xml:space="preserve"> Table Details</w:t>
            </w:r>
            <w:r w:rsidRPr="00930821">
              <w:rPr>
                <w:lang w:val="en-US"/>
              </w:rPr>
              <w:t xml:space="preserve">. </w:t>
            </w:r>
          </w:p>
        </w:tc>
        <w:tc>
          <w:tcPr>
            <w:tcW w:w="1996" w:type="dxa"/>
            <w:tcBorders>
              <w:left w:val="single" w:sz="4" w:space="0" w:color="D9D9D9" w:themeColor="background1" w:themeShade="D9"/>
            </w:tcBorders>
          </w:tcPr>
          <w:p w14:paraId="6A66D004" w14:textId="77777777" w:rsidR="00501259" w:rsidRPr="00930821" w:rsidRDefault="00501259">
            <w:pPr>
              <w:pStyle w:val="Margin"/>
              <w:rPr>
                <w:lang w:val="en-US"/>
              </w:rPr>
            </w:pPr>
          </w:p>
          <w:p w14:paraId="4A93DBC6" w14:textId="6A3AB9BB" w:rsidR="00501259" w:rsidRDefault="005769C6">
            <w:pPr>
              <w:pStyle w:val="Margin"/>
            </w:pPr>
            <w:r>
              <w:t>Show/Hide</w:t>
            </w:r>
          </w:p>
          <w:p w14:paraId="02534C66" w14:textId="3E9AE78D" w:rsidR="00501259" w:rsidRDefault="005769C6">
            <w:pPr>
              <w:pStyle w:val="P68B1DB1-Margin9"/>
            </w:pPr>
            <w:r>
              <w:t>Subtitle</w:t>
            </w:r>
          </w:p>
          <w:p w14:paraId="52C33E7C" w14:textId="35A0CCE8" w:rsidR="00501259" w:rsidRDefault="005769C6">
            <w:pPr>
              <w:pStyle w:val="P68B1DB1-Margin9"/>
            </w:pPr>
            <w:r>
              <w:t>Table Details</w:t>
            </w:r>
          </w:p>
          <w:p w14:paraId="3832681E" w14:textId="77777777" w:rsidR="00501259" w:rsidRDefault="00501259">
            <w:pPr>
              <w:pStyle w:val="Margin"/>
              <w:jc w:val="center"/>
            </w:pPr>
          </w:p>
          <w:p w14:paraId="3364B659" w14:textId="77777777" w:rsidR="00501259" w:rsidRDefault="00501259">
            <w:pPr>
              <w:pStyle w:val="Margin"/>
              <w:jc w:val="center"/>
            </w:pPr>
          </w:p>
          <w:p w14:paraId="17D2C68F" w14:textId="386FC852" w:rsidR="00501259" w:rsidRDefault="00501259">
            <w:pPr>
              <w:pStyle w:val="Margin"/>
              <w:jc w:val="center"/>
            </w:pPr>
          </w:p>
        </w:tc>
      </w:tr>
      <w:tr w:rsidR="00501259" w14:paraId="075D0438"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4613B119" w14:textId="40EF073E" w:rsidR="00501259" w:rsidRDefault="005769C6">
            <w:pPr>
              <w:tabs>
                <w:tab w:val="left" w:pos="3060"/>
                <w:tab w:val="right" w:pos="7438"/>
              </w:tabs>
              <w:jc w:val="center"/>
            </w:pPr>
            <w:r>
              <w:rPr>
                <w:noProof/>
              </w:rPr>
              <w:drawing>
                <wp:inline distT="0" distB="0" distL="0" distR="0" wp14:anchorId="2CF5A925" wp14:editId="4EC847C8">
                  <wp:extent cx="3080571" cy="2784230"/>
                  <wp:effectExtent l="0" t="0" r="5715" b="0"/>
                  <wp:docPr id="108" name="Graphic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3092516" cy="2795026"/>
                          </a:xfrm>
                          <a:prstGeom prst="rect">
                            <a:avLst/>
                          </a:prstGeom>
                        </pic:spPr>
                      </pic:pic>
                    </a:graphicData>
                  </a:graphic>
                </wp:inline>
              </w:drawing>
            </w:r>
          </w:p>
        </w:tc>
        <w:tc>
          <w:tcPr>
            <w:tcW w:w="1996" w:type="dxa"/>
            <w:tcBorders>
              <w:left w:val="single" w:sz="4" w:space="0" w:color="D9D9D9" w:themeColor="background1" w:themeShade="D9"/>
            </w:tcBorders>
          </w:tcPr>
          <w:p w14:paraId="7C7DF641" w14:textId="77777777" w:rsidR="00501259" w:rsidRDefault="00501259">
            <w:pPr>
              <w:pStyle w:val="Margin"/>
            </w:pPr>
          </w:p>
        </w:tc>
      </w:tr>
      <w:tr w:rsidR="00501259" w14:paraId="0DF5D867"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34CD16C6" w14:textId="321A105C" w:rsidR="00501259" w:rsidRPr="00930821" w:rsidRDefault="005769C6">
            <w:pPr>
              <w:tabs>
                <w:tab w:val="left" w:pos="3060"/>
                <w:tab w:val="right" w:pos="7438"/>
              </w:tabs>
              <w:jc w:val="both"/>
              <w:rPr>
                <w:lang w:val="en-US"/>
              </w:rPr>
            </w:pPr>
            <w:r w:rsidRPr="00930821">
              <w:rPr>
                <w:lang w:val="en-US"/>
              </w:rPr>
              <w:t xml:space="preserve">Rename your table to </w:t>
            </w:r>
            <w:r w:rsidRPr="00930821">
              <w:rPr>
                <w:b/>
                <w:lang w:val="en-US"/>
              </w:rPr>
              <w:t>Detail Product Analysis</w:t>
            </w:r>
            <w:r w:rsidRPr="00930821">
              <w:rPr>
                <w:lang w:val="en-US"/>
              </w:rPr>
              <w:t>.</w:t>
            </w:r>
          </w:p>
        </w:tc>
        <w:tc>
          <w:tcPr>
            <w:tcW w:w="1996" w:type="dxa"/>
            <w:tcBorders>
              <w:left w:val="single" w:sz="4" w:space="0" w:color="D9D9D9" w:themeColor="background1" w:themeShade="D9"/>
            </w:tcBorders>
          </w:tcPr>
          <w:p w14:paraId="3AEF6B58" w14:textId="36C613BC" w:rsidR="00501259" w:rsidRDefault="005769C6">
            <w:pPr>
              <w:pStyle w:val="Margin"/>
            </w:pPr>
            <w:r w:rsidRPr="00930821">
              <w:rPr>
                <w:lang w:val="en-US"/>
              </w:rPr>
              <w:br/>
              <w:t xml:space="preserve"> </w:t>
            </w:r>
            <w:r>
              <w:t>Detailed Product Analysis</w:t>
            </w:r>
          </w:p>
        </w:tc>
      </w:tr>
      <w:tr w:rsidR="00501259" w:rsidRPr="004113C7" w14:paraId="2DDA44C1"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319F5473" w14:textId="11F1743D" w:rsidR="00501259" w:rsidRPr="00930821" w:rsidRDefault="005769C6">
            <w:pPr>
              <w:tabs>
                <w:tab w:val="left" w:pos="3060"/>
                <w:tab w:val="right" w:pos="7438"/>
              </w:tabs>
              <w:jc w:val="both"/>
              <w:rPr>
                <w:lang w:val="en-US"/>
              </w:rPr>
            </w:pPr>
            <w:r w:rsidRPr="00930821">
              <w:rPr>
                <w:lang w:val="en-US"/>
              </w:rPr>
              <w:t xml:space="preserve">Now enlarge the area of the </w:t>
            </w:r>
            <w:r w:rsidRPr="00930821">
              <w:rPr>
                <w:i/>
                <w:lang w:val="en-US"/>
              </w:rPr>
              <w:t>table</w:t>
            </w:r>
            <w:r w:rsidRPr="00930821">
              <w:rPr>
                <w:lang w:val="en-US"/>
              </w:rPr>
              <w:t xml:space="preserve"> using the left side. The table should be visible without horizontal scrollbars.</w:t>
            </w:r>
          </w:p>
        </w:tc>
        <w:tc>
          <w:tcPr>
            <w:tcW w:w="1996" w:type="dxa"/>
            <w:tcBorders>
              <w:left w:val="single" w:sz="4" w:space="0" w:color="D9D9D9" w:themeColor="background1" w:themeShade="D9"/>
            </w:tcBorders>
          </w:tcPr>
          <w:p w14:paraId="48778FF3" w14:textId="77777777" w:rsidR="00501259" w:rsidRPr="00930821" w:rsidRDefault="00501259">
            <w:pPr>
              <w:pStyle w:val="Margin"/>
              <w:rPr>
                <w:lang w:val="en-US"/>
              </w:rPr>
            </w:pPr>
          </w:p>
        </w:tc>
      </w:tr>
      <w:tr w:rsidR="00501259" w:rsidRPr="004113C7" w14:paraId="07025D7E"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5D14083C" w14:textId="57D888F3" w:rsidR="00501259" w:rsidRPr="00930821" w:rsidRDefault="005769C6">
            <w:pPr>
              <w:tabs>
                <w:tab w:val="left" w:pos="3060"/>
                <w:tab w:val="right" w:pos="7438"/>
              </w:tabs>
              <w:jc w:val="both"/>
              <w:rPr>
                <w:lang w:val="en-US"/>
              </w:rPr>
            </w:pPr>
            <w:r w:rsidRPr="00930821">
              <w:rPr>
                <w:lang w:val="en-US"/>
              </w:rPr>
              <w:t xml:space="preserve">For filters, insert a new area above the graphic and the table. To do this, click on the area of the graphic and choose </w:t>
            </w:r>
            <w:r w:rsidRPr="00930821">
              <w:rPr>
                <w:rStyle w:val="Hervorhebung"/>
                <w:b/>
                <w:i w:val="0"/>
                <w:iCs w:val="0"/>
                <w:lang w:val="en-US"/>
              </w:rPr>
              <w:t>More Actions</w:t>
            </w:r>
            <w:r w:rsidRPr="00930821">
              <w:rPr>
                <w:lang w:val="en-US"/>
              </w:rPr>
              <w:t xml:space="preserve"> </w:t>
            </w:r>
            <w:r>
              <w:rPr>
                <w:noProof/>
              </w:rPr>
              <w:drawing>
                <wp:inline distT="0" distB="0" distL="0" distR="0" wp14:anchorId="407C3EE2" wp14:editId="798541D5">
                  <wp:extent cx="159387" cy="174936"/>
                  <wp:effectExtent l="0" t="0" r="0" b="0"/>
                  <wp:docPr id="950" name="Graphic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168890" cy="185367"/>
                          </a:xfrm>
                          <a:prstGeom prst="rect">
                            <a:avLst/>
                          </a:prstGeom>
                        </pic:spPr>
                      </pic:pic>
                    </a:graphicData>
                  </a:graphic>
                </wp:inline>
              </w:drawing>
            </w:r>
            <w:r w:rsidRPr="00930821">
              <w:rPr>
                <w:b/>
                <w:i/>
                <w:lang w:val="en-US"/>
              </w:rPr>
              <w:t xml:space="preserve"> </w:t>
            </w:r>
            <w:r w:rsidRPr="00930821">
              <w:rPr>
                <w:b/>
                <w:i/>
                <w:color w:val="943634"/>
                <w:lang w:val="en-US"/>
              </w:rPr>
              <w:t xml:space="preserve">► </w:t>
            </w:r>
            <w:r w:rsidRPr="00930821">
              <w:rPr>
                <w:lang w:val="en-US"/>
              </w:rPr>
              <w:t xml:space="preserve"> </w:t>
            </w:r>
            <w:r w:rsidRPr="00930821">
              <w:rPr>
                <w:rStyle w:val="Hervorhebung"/>
                <w:b/>
                <w:i w:val="0"/>
                <w:iCs w:val="0"/>
                <w:lang w:val="en-US"/>
              </w:rPr>
              <w:t xml:space="preserve">Add Lane </w:t>
            </w:r>
            <w:r w:rsidRPr="00930821">
              <w:rPr>
                <w:lang w:val="en-US"/>
              </w:rPr>
              <w:t xml:space="preserve"> </w:t>
            </w:r>
            <w:r w:rsidRPr="00930821">
              <w:rPr>
                <w:b/>
                <w:i/>
                <w:color w:val="943634"/>
                <w:lang w:val="en-US"/>
              </w:rPr>
              <w:t>►</w:t>
            </w:r>
            <w:r w:rsidRPr="00930821">
              <w:rPr>
                <w:lang w:val="en-US"/>
              </w:rPr>
              <w:t xml:space="preserve"> </w:t>
            </w:r>
            <w:r w:rsidRPr="00930821">
              <w:rPr>
                <w:rStyle w:val="Hervorhebung"/>
                <w:b/>
                <w:i w:val="0"/>
                <w:iCs w:val="0"/>
                <w:lang w:val="en-US"/>
              </w:rPr>
              <w:t xml:space="preserve"> Add Lane Above.</w:t>
            </w:r>
          </w:p>
        </w:tc>
        <w:tc>
          <w:tcPr>
            <w:tcW w:w="1996" w:type="dxa"/>
            <w:tcBorders>
              <w:left w:val="single" w:sz="4" w:space="0" w:color="D9D9D9" w:themeColor="background1" w:themeShade="D9"/>
            </w:tcBorders>
          </w:tcPr>
          <w:p w14:paraId="648CC22E" w14:textId="1C5CA7BE" w:rsidR="00501259" w:rsidRPr="00930821" w:rsidRDefault="00501259">
            <w:pPr>
              <w:pStyle w:val="Margin"/>
              <w:rPr>
                <w:lang w:val="en-US"/>
              </w:rPr>
            </w:pPr>
          </w:p>
          <w:p w14:paraId="41440BE3" w14:textId="77777777" w:rsidR="00501259" w:rsidRPr="00930821" w:rsidRDefault="005769C6">
            <w:pPr>
              <w:pStyle w:val="Margin"/>
              <w:rPr>
                <w:lang w:val="en-US"/>
              </w:rPr>
            </w:pPr>
            <w:r w:rsidRPr="00930821">
              <w:rPr>
                <w:lang w:val="en-US"/>
              </w:rPr>
              <w:t xml:space="preserve">More Actions </w:t>
            </w:r>
            <w:r>
              <w:sym w:font="Wingdings" w:char="F0E0"/>
            </w:r>
          </w:p>
          <w:p w14:paraId="6A88DAFB" w14:textId="77777777" w:rsidR="00501259" w:rsidRPr="00930821" w:rsidRDefault="005769C6">
            <w:pPr>
              <w:pStyle w:val="Margin"/>
              <w:rPr>
                <w:lang w:val="en-US"/>
              </w:rPr>
            </w:pPr>
            <w:r w:rsidRPr="00930821">
              <w:rPr>
                <w:lang w:val="en-US"/>
              </w:rPr>
              <w:t xml:space="preserve">Add Lane </w:t>
            </w:r>
            <w:r>
              <w:sym w:font="Wingdings" w:char="F0E0"/>
            </w:r>
          </w:p>
          <w:p w14:paraId="6BDEB429" w14:textId="1F45AF05" w:rsidR="00501259" w:rsidRPr="00930821" w:rsidRDefault="005769C6">
            <w:pPr>
              <w:pStyle w:val="Margin"/>
              <w:rPr>
                <w:lang w:val="en-US"/>
              </w:rPr>
            </w:pPr>
            <w:r w:rsidRPr="00930821">
              <w:rPr>
                <w:lang w:val="en-US"/>
              </w:rPr>
              <w:t>Add Lane Above</w:t>
            </w:r>
          </w:p>
        </w:tc>
      </w:tr>
      <w:tr w:rsidR="00501259" w14:paraId="3DFE662B"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2170242D" w14:textId="79E3E545" w:rsidR="00501259" w:rsidRDefault="005769C6">
            <w:pPr>
              <w:tabs>
                <w:tab w:val="left" w:pos="3060"/>
                <w:tab w:val="right" w:pos="7438"/>
              </w:tabs>
              <w:jc w:val="center"/>
            </w:pPr>
            <w:r>
              <w:rPr>
                <w:noProof/>
              </w:rPr>
              <w:drawing>
                <wp:inline distT="0" distB="0" distL="0" distR="0" wp14:anchorId="36DF7FA7" wp14:editId="0C454CFC">
                  <wp:extent cx="1991214" cy="841248"/>
                  <wp:effectExtent l="0" t="0" r="0" b="0"/>
                  <wp:docPr id="30" name="Graphic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1-10-18 190138.png"/>
                          <pic:cNvPicPr/>
                        </pic:nvPicPr>
                        <pic:blipFill>
                          <a:blip r:embed="rId102">
                            <a:extLst>
                              <a:ext uri="{28A0092B-C50C-407E-A947-70E740481C1C}">
                                <a14:useLocalDpi xmlns:a14="http://schemas.microsoft.com/office/drawing/2010/main" val="0"/>
                              </a:ext>
                            </a:extLst>
                          </a:blip>
                          <a:stretch>
                            <a:fillRect/>
                          </a:stretch>
                        </pic:blipFill>
                        <pic:spPr>
                          <a:xfrm>
                            <a:off x="0" y="0"/>
                            <a:ext cx="2021906" cy="854215"/>
                          </a:xfrm>
                          <a:prstGeom prst="rect">
                            <a:avLst/>
                          </a:prstGeom>
                        </pic:spPr>
                      </pic:pic>
                    </a:graphicData>
                  </a:graphic>
                </wp:inline>
              </w:drawing>
            </w:r>
          </w:p>
        </w:tc>
        <w:tc>
          <w:tcPr>
            <w:tcW w:w="1996" w:type="dxa"/>
            <w:tcBorders>
              <w:left w:val="single" w:sz="4" w:space="0" w:color="D9D9D9" w:themeColor="background1" w:themeShade="D9"/>
            </w:tcBorders>
          </w:tcPr>
          <w:p w14:paraId="6628958E" w14:textId="77777777" w:rsidR="00501259" w:rsidRDefault="00501259">
            <w:pPr>
              <w:pStyle w:val="Margin"/>
            </w:pPr>
          </w:p>
        </w:tc>
      </w:tr>
      <w:tr w:rsidR="00501259" w:rsidRPr="004113C7" w14:paraId="4CD63A3C"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364843F5" w14:textId="64EEC7A7" w:rsidR="00501259" w:rsidRPr="00930821" w:rsidRDefault="005769C6">
            <w:pPr>
              <w:tabs>
                <w:tab w:val="left" w:pos="3060"/>
                <w:tab w:val="right" w:pos="7438"/>
              </w:tabs>
              <w:jc w:val="both"/>
              <w:rPr>
                <w:lang w:val="en-US"/>
              </w:rPr>
            </w:pPr>
            <w:r w:rsidRPr="00930821">
              <w:rPr>
                <w:lang w:val="en-US"/>
              </w:rPr>
              <w:t xml:space="preserve">Define a </w:t>
            </w:r>
            <w:r w:rsidRPr="00930821">
              <w:rPr>
                <w:rStyle w:val="Hervorhebung"/>
                <w:lang w:val="en-US"/>
              </w:rPr>
              <w:t xml:space="preserve">Page Filter </w:t>
            </w:r>
            <w:r w:rsidRPr="00930821">
              <w:rPr>
                <w:rStyle w:val="Hervorhebung"/>
                <w:i w:val="0"/>
                <w:iCs w:val="0"/>
                <w:lang w:val="en-US"/>
              </w:rPr>
              <w:t>on</w:t>
            </w:r>
            <w:r w:rsidRPr="00930821">
              <w:rPr>
                <w:rStyle w:val="Hervorhebung"/>
                <w:lang w:val="en-US"/>
              </w:rPr>
              <w:t xml:space="preserve"> Date</w:t>
            </w:r>
            <w:r w:rsidRPr="00930821">
              <w:rPr>
                <w:lang w:val="en-US"/>
              </w:rPr>
              <w:t xml:space="preserve"> that allows end users to select a maximum of the last 5 years.</w:t>
            </w:r>
          </w:p>
        </w:tc>
        <w:tc>
          <w:tcPr>
            <w:tcW w:w="1996" w:type="dxa"/>
            <w:tcBorders>
              <w:left w:val="single" w:sz="4" w:space="0" w:color="D9D9D9" w:themeColor="background1" w:themeShade="D9"/>
            </w:tcBorders>
          </w:tcPr>
          <w:p w14:paraId="0D63E85F" w14:textId="77777777" w:rsidR="00501259" w:rsidRPr="00930821" w:rsidRDefault="00501259">
            <w:pPr>
              <w:pStyle w:val="Margin"/>
              <w:rPr>
                <w:lang w:val="en-US"/>
              </w:rPr>
            </w:pPr>
          </w:p>
        </w:tc>
      </w:tr>
      <w:tr w:rsidR="00501259" w14:paraId="7FB08D0A"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5BE4787C" w14:textId="7C814F5B" w:rsidR="00501259" w:rsidRPr="00930821" w:rsidRDefault="005769C6">
            <w:pPr>
              <w:tabs>
                <w:tab w:val="left" w:pos="3060"/>
                <w:tab w:val="right" w:pos="7438"/>
              </w:tabs>
              <w:jc w:val="both"/>
              <w:rPr>
                <w:lang w:val="en-US"/>
              </w:rPr>
            </w:pPr>
            <w:r w:rsidRPr="00930821">
              <w:rPr>
                <w:lang w:val="en-US"/>
              </w:rPr>
              <w:lastRenderedPageBreak/>
              <w:t xml:space="preserve">To do this, click in the new area and insert a filter using the </w:t>
            </w:r>
            <w:r w:rsidRPr="00930821">
              <w:rPr>
                <w:rStyle w:val="Hervorhebung"/>
                <w:iCs w:val="0"/>
                <w:lang w:val="en-US"/>
              </w:rPr>
              <w:t>Insert</w:t>
            </w:r>
            <w:r w:rsidRPr="00930821">
              <w:rPr>
                <w:lang w:val="en-US"/>
              </w:rPr>
              <w:t xml:space="preserve"> </w:t>
            </w:r>
            <w:proofErr w:type="gramStart"/>
            <w:r w:rsidRPr="00930821">
              <w:rPr>
                <w:lang w:val="en-US"/>
              </w:rPr>
              <w:t xml:space="preserve">ribbon </w:t>
            </w:r>
            <w:r w:rsidRPr="00930821">
              <w:rPr>
                <w:rStyle w:val="Hervorhebung"/>
                <w:i w:val="0"/>
                <w:lang w:val="en-US"/>
              </w:rPr>
              <w:t xml:space="preserve"> and</w:t>
            </w:r>
            <w:proofErr w:type="gramEnd"/>
            <w:r w:rsidRPr="00930821">
              <w:rPr>
                <w:rStyle w:val="Hervorhebung"/>
                <w:i w:val="0"/>
                <w:lang w:val="en-US"/>
              </w:rPr>
              <w:t xml:space="preserve"> click on the icon </w:t>
            </w:r>
            <w:r w:rsidRPr="00930821">
              <w:rPr>
                <w:rStyle w:val="Hervorhebung"/>
                <w:b/>
                <w:i w:val="0"/>
                <w:iCs w:val="0"/>
                <w:lang w:val="en-US"/>
              </w:rPr>
              <w:t>input control</w:t>
            </w:r>
            <w:r w:rsidRPr="00930821">
              <w:rPr>
                <w:rStyle w:val="Hervorhebung"/>
                <w:i w:val="0"/>
                <w:lang w:val="en-US"/>
              </w:rPr>
              <w:t xml:space="preserve"> </w:t>
            </w:r>
            <w:r w:rsidRPr="00930821">
              <w:rPr>
                <w:lang w:val="en-US"/>
              </w:rPr>
              <w:t xml:space="preserve"> </w:t>
            </w:r>
            <w:r>
              <w:rPr>
                <w:rStyle w:val="Hervorhebung"/>
                <w:i w:val="0"/>
                <w:noProof/>
              </w:rPr>
              <w:drawing>
                <wp:inline distT="0" distB="0" distL="0" distR="0" wp14:anchorId="06FAB469" wp14:editId="5AE7C8AE">
                  <wp:extent cx="247685" cy="209579"/>
                  <wp:effectExtent l="0" t="0" r="0" b="0"/>
                  <wp:docPr id="943" name="Graphic 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47685" cy="209579"/>
                          </a:xfrm>
                          <a:prstGeom prst="rect">
                            <a:avLst/>
                          </a:prstGeom>
                        </pic:spPr>
                      </pic:pic>
                    </a:graphicData>
                  </a:graphic>
                </wp:inline>
              </w:drawing>
            </w:r>
            <w:r w:rsidRPr="00930821">
              <w:rPr>
                <w:rStyle w:val="Hervorhebung"/>
                <w:lang w:val="en-US"/>
              </w:rPr>
              <w:t xml:space="preserve"> </w:t>
            </w:r>
            <w:r w:rsidRPr="00930821">
              <w:rPr>
                <w:rStyle w:val="Hervorhebung"/>
                <w:i w:val="0"/>
                <w:iCs w:val="0"/>
                <w:lang w:val="en-US"/>
              </w:rPr>
              <w:t>.</w:t>
            </w:r>
          </w:p>
        </w:tc>
        <w:tc>
          <w:tcPr>
            <w:tcW w:w="1996" w:type="dxa"/>
            <w:tcBorders>
              <w:left w:val="single" w:sz="4" w:space="0" w:color="D9D9D9" w:themeColor="background1" w:themeShade="D9"/>
            </w:tcBorders>
          </w:tcPr>
          <w:p w14:paraId="7694C277" w14:textId="77777777" w:rsidR="00501259" w:rsidRPr="00930821" w:rsidRDefault="00501259">
            <w:pPr>
              <w:pStyle w:val="Margin"/>
              <w:rPr>
                <w:lang w:val="en-US"/>
              </w:rPr>
            </w:pPr>
          </w:p>
          <w:p w14:paraId="66EF26CE" w14:textId="6DA0BDBF" w:rsidR="00501259" w:rsidRDefault="005769C6">
            <w:pPr>
              <w:pStyle w:val="Margin"/>
            </w:pPr>
            <w:r>
              <w:t>Input Control</w:t>
            </w:r>
          </w:p>
        </w:tc>
      </w:tr>
      <w:tr w:rsidR="00501259" w:rsidRPr="004113C7" w14:paraId="3DD36900"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255C404D" w14:textId="1424D48E" w:rsidR="00501259" w:rsidRDefault="005769C6">
            <w:pPr>
              <w:tabs>
                <w:tab w:val="left" w:pos="3060"/>
                <w:tab w:val="right" w:pos="7438"/>
              </w:tabs>
              <w:jc w:val="center"/>
            </w:pPr>
            <w:r>
              <w:rPr>
                <w:noProof/>
              </w:rPr>
              <w:drawing>
                <wp:inline distT="0" distB="0" distL="0" distR="0" wp14:anchorId="63FB0847" wp14:editId="30796A94">
                  <wp:extent cx="4716145" cy="344805"/>
                  <wp:effectExtent l="0" t="0" r="8255" b="0"/>
                  <wp:docPr id="948" name="Graphic 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716145" cy="344805"/>
                          </a:xfrm>
                          <a:prstGeom prst="rect">
                            <a:avLst/>
                          </a:prstGeom>
                        </pic:spPr>
                      </pic:pic>
                    </a:graphicData>
                  </a:graphic>
                </wp:inline>
              </w:drawing>
            </w:r>
          </w:p>
        </w:tc>
        <w:tc>
          <w:tcPr>
            <w:tcW w:w="1996" w:type="dxa"/>
            <w:tcBorders>
              <w:left w:val="single" w:sz="4" w:space="0" w:color="D9D9D9" w:themeColor="background1" w:themeShade="D9"/>
            </w:tcBorders>
          </w:tcPr>
          <w:p w14:paraId="45F573DB" w14:textId="5AD4318F" w:rsidR="00501259" w:rsidRPr="00930821" w:rsidRDefault="005769C6">
            <w:pPr>
              <w:pStyle w:val="Margin"/>
              <w:rPr>
                <w:lang w:val="en-US"/>
              </w:rPr>
            </w:pPr>
            <w:r w:rsidRPr="00930821">
              <w:rPr>
                <w:lang w:val="en-US"/>
              </w:rPr>
              <w:br/>
              <w:t xml:space="preserve"> Dimensions </w:t>
            </w:r>
            <w:r>
              <w:sym w:font="Wingdings" w:char="F0E0"/>
            </w:r>
          </w:p>
          <w:p w14:paraId="746A826E" w14:textId="77777777" w:rsidR="00501259" w:rsidRPr="00930821" w:rsidRDefault="005769C6">
            <w:pPr>
              <w:pStyle w:val="Margin"/>
              <w:rPr>
                <w:lang w:val="en-US"/>
              </w:rPr>
            </w:pPr>
            <w:r w:rsidRPr="00930821">
              <w:rPr>
                <w:lang w:val="en-US"/>
              </w:rPr>
              <w:t xml:space="preserve">Date </w:t>
            </w:r>
            <w:r>
              <w:sym w:font="Wingdings" w:char="F0E0"/>
            </w:r>
          </w:p>
          <w:p w14:paraId="5F1B853D" w14:textId="351AA90D" w:rsidR="00501259" w:rsidRPr="00930821" w:rsidRDefault="005769C6">
            <w:pPr>
              <w:pStyle w:val="Margin"/>
              <w:rPr>
                <w:lang w:val="en-US"/>
              </w:rPr>
            </w:pPr>
            <w:r w:rsidRPr="00930821">
              <w:rPr>
                <w:lang w:val="en-US"/>
              </w:rPr>
              <w:t>Filter by Member…</w:t>
            </w:r>
          </w:p>
        </w:tc>
      </w:tr>
      <w:tr w:rsidR="00501259" w:rsidRPr="004113C7" w14:paraId="0B2398A0"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2507B982" w14:textId="10C54FDD" w:rsidR="00501259" w:rsidRPr="00930821" w:rsidRDefault="005769C6">
            <w:pPr>
              <w:tabs>
                <w:tab w:val="left" w:pos="3060"/>
                <w:tab w:val="right" w:pos="7438"/>
              </w:tabs>
              <w:jc w:val="both"/>
              <w:rPr>
                <w:lang w:val="en-US"/>
              </w:rPr>
            </w:pPr>
            <w:r w:rsidRPr="00930821">
              <w:rPr>
                <w:lang w:val="en-US"/>
              </w:rPr>
              <w:t xml:space="preserve">The system then inserts a </w:t>
            </w:r>
            <w:r w:rsidRPr="00930821">
              <w:rPr>
                <w:rStyle w:val="Hervorhebung"/>
                <w:lang w:val="en-US"/>
              </w:rPr>
              <w:t>Page Filter</w:t>
            </w:r>
            <w:r w:rsidRPr="00930821">
              <w:rPr>
                <w:lang w:val="en-US"/>
              </w:rPr>
              <w:t xml:space="preserve"> element. You must now define this. To do this, select the entry </w:t>
            </w:r>
            <w:r w:rsidRPr="00930821">
              <w:rPr>
                <w:rStyle w:val="Hervorhebung"/>
                <w:b/>
                <w:i w:val="0"/>
                <w:iCs w:val="0"/>
                <w:lang w:val="en-US"/>
              </w:rPr>
              <w:t xml:space="preserve">Dimensions </w:t>
            </w:r>
            <w:r w:rsidRPr="00930821">
              <w:rPr>
                <w:lang w:val="en-US"/>
              </w:rPr>
              <w:t xml:space="preserve"> </w:t>
            </w:r>
            <w:r w:rsidRPr="00930821">
              <w:rPr>
                <w:b/>
                <w:i/>
                <w:color w:val="943634"/>
                <w:lang w:val="en-US"/>
              </w:rPr>
              <w:t>►</w:t>
            </w:r>
            <w:r w:rsidRPr="00930821">
              <w:rPr>
                <w:lang w:val="en-US"/>
              </w:rPr>
              <w:t xml:space="preserve"> </w:t>
            </w:r>
            <w:r w:rsidRPr="00930821">
              <w:rPr>
                <w:rStyle w:val="Hervorhebung"/>
                <w:b/>
                <w:i w:val="0"/>
                <w:iCs w:val="0"/>
                <w:lang w:val="en-US"/>
              </w:rPr>
              <w:t xml:space="preserve"> Date </w:t>
            </w:r>
            <w:r w:rsidRPr="00930821">
              <w:rPr>
                <w:lang w:val="en-US"/>
              </w:rPr>
              <w:t xml:space="preserve"> </w:t>
            </w:r>
            <w:r w:rsidRPr="00930821">
              <w:rPr>
                <w:b/>
                <w:i/>
                <w:color w:val="943634"/>
                <w:lang w:val="en-US"/>
              </w:rPr>
              <w:t xml:space="preserve">► </w:t>
            </w:r>
            <w:r w:rsidRPr="00930821">
              <w:rPr>
                <w:lang w:val="en-US"/>
              </w:rPr>
              <w:t xml:space="preserve"> </w:t>
            </w:r>
            <w:r w:rsidRPr="00930821">
              <w:rPr>
                <w:rStyle w:val="Hervorhebung"/>
                <w:b/>
                <w:i w:val="0"/>
                <w:iCs w:val="0"/>
                <w:lang w:val="en-US"/>
              </w:rPr>
              <w:t>Filter by Member…</w:t>
            </w:r>
            <w:r w:rsidRPr="00930821">
              <w:rPr>
                <w:lang w:val="en-US"/>
              </w:rPr>
              <w:t xml:space="preserve"> in the menu that opens.</w:t>
            </w:r>
          </w:p>
        </w:tc>
        <w:tc>
          <w:tcPr>
            <w:tcW w:w="1996" w:type="dxa"/>
            <w:tcBorders>
              <w:left w:val="single" w:sz="4" w:space="0" w:color="D9D9D9" w:themeColor="background1" w:themeShade="D9"/>
            </w:tcBorders>
          </w:tcPr>
          <w:p w14:paraId="3464692C" w14:textId="77777777" w:rsidR="00501259" w:rsidRPr="00930821" w:rsidRDefault="00501259">
            <w:pPr>
              <w:pStyle w:val="Margin"/>
              <w:rPr>
                <w:lang w:val="en-US"/>
              </w:rPr>
            </w:pPr>
          </w:p>
        </w:tc>
      </w:tr>
      <w:tr w:rsidR="00501259" w14:paraId="67498C7D"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149AF9E8" w14:textId="2652F5FB" w:rsidR="00501259" w:rsidRPr="00930821" w:rsidRDefault="005769C6">
            <w:pPr>
              <w:tabs>
                <w:tab w:val="left" w:pos="3060"/>
                <w:tab w:val="right" w:pos="7438"/>
              </w:tabs>
              <w:jc w:val="both"/>
              <w:rPr>
                <w:lang w:val="en-US"/>
              </w:rPr>
            </w:pPr>
            <w:r w:rsidRPr="00930821">
              <w:rPr>
                <w:lang w:val="en-US"/>
              </w:rPr>
              <w:t xml:space="preserve">In the following dialog, select </w:t>
            </w:r>
            <w:r w:rsidRPr="00930821">
              <w:rPr>
                <w:rStyle w:val="Hervorhebung"/>
                <w:i w:val="0"/>
                <w:lang w:val="en-US"/>
              </w:rPr>
              <w:t xml:space="preserve">the values </w:t>
            </w:r>
            <w:proofErr w:type="gramStart"/>
            <w:r w:rsidRPr="00930821">
              <w:rPr>
                <w:rStyle w:val="Hervorhebung"/>
                <w:i w:val="0"/>
                <w:lang w:val="en-US"/>
              </w:rPr>
              <w:t xml:space="preserve">for </w:t>
            </w:r>
            <w:r w:rsidRPr="00930821">
              <w:rPr>
                <w:rStyle w:val="Hervorhebung"/>
                <w:b/>
                <w:i w:val="0"/>
                <w:lang w:val="en-US"/>
              </w:rPr>
              <w:t xml:space="preserve"> 2015</w:t>
            </w:r>
            <w:proofErr w:type="gramEnd"/>
            <w:r w:rsidRPr="00930821">
              <w:rPr>
                <w:rStyle w:val="Hervorhebung"/>
                <w:b/>
                <w:i w:val="0"/>
                <w:lang w:val="en-US"/>
              </w:rPr>
              <w:t xml:space="preserve"> - 2019 </w:t>
            </w:r>
            <w:r w:rsidRPr="00930821">
              <w:rPr>
                <w:rStyle w:val="Hervorhebung"/>
                <w:i w:val="0"/>
                <w:lang w:val="en-US"/>
              </w:rPr>
              <w:t xml:space="preserve"> individually.</w:t>
            </w:r>
          </w:p>
        </w:tc>
        <w:tc>
          <w:tcPr>
            <w:tcW w:w="1996" w:type="dxa"/>
            <w:tcBorders>
              <w:left w:val="single" w:sz="4" w:space="0" w:color="D9D9D9" w:themeColor="background1" w:themeShade="D9"/>
            </w:tcBorders>
          </w:tcPr>
          <w:p w14:paraId="46A0C08E" w14:textId="77777777" w:rsidR="00501259" w:rsidRPr="00930821" w:rsidRDefault="00501259">
            <w:pPr>
              <w:pStyle w:val="Margin"/>
              <w:rPr>
                <w:lang w:val="en-US"/>
              </w:rPr>
            </w:pPr>
          </w:p>
          <w:p w14:paraId="1871F826" w14:textId="1DF26E26" w:rsidR="00501259" w:rsidRDefault="005769C6">
            <w:pPr>
              <w:pStyle w:val="Margin"/>
            </w:pPr>
            <w:r>
              <w:t>2015 - 2019</w:t>
            </w:r>
          </w:p>
        </w:tc>
      </w:tr>
      <w:tr w:rsidR="00501259" w:rsidRPr="004113C7" w14:paraId="441040BB"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2BFC8E00" w14:textId="1FC4CDA2" w:rsidR="00501259" w:rsidRDefault="005769C6">
            <w:pPr>
              <w:tabs>
                <w:tab w:val="left" w:pos="3060"/>
                <w:tab w:val="right" w:pos="7438"/>
              </w:tabs>
              <w:jc w:val="both"/>
            </w:pPr>
            <w:r w:rsidRPr="00930821">
              <w:rPr>
                <w:lang w:val="en-US"/>
              </w:rPr>
              <w:t xml:space="preserve">Since only a single selection of the year is to be possible in this filter, choose the </w:t>
            </w:r>
            <w:r w:rsidRPr="00930821">
              <w:rPr>
                <w:b/>
                <w:lang w:val="en-US"/>
              </w:rPr>
              <w:t>Settings</w:t>
            </w:r>
            <w:r w:rsidRPr="00930821">
              <w:rPr>
                <w:lang w:val="en-US"/>
              </w:rPr>
              <w:t xml:space="preserve"> button and define the </w:t>
            </w:r>
            <w:r w:rsidRPr="00930821">
              <w:rPr>
                <w:i/>
                <w:lang w:val="en-US"/>
              </w:rPr>
              <w:t>selection type</w:t>
            </w:r>
            <w:r w:rsidRPr="00930821">
              <w:rPr>
                <w:lang w:val="en-US"/>
              </w:rPr>
              <w:t xml:space="preserve"> as </w:t>
            </w:r>
            <w:r w:rsidRPr="00930821">
              <w:rPr>
                <w:b/>
                <w:lang w:val="en-US"/>
              </w:rPr>
              <w:t>Single Selection</w:t>
            </w:r>
            <w:r w:rsidRPr="00930821">
              <w:rPr>
                <w:lang w:val="en-US"/>
              </w:rPr>
              <w:t xml:space="preserve">. </w:t>
            </w:r>
            <w:r>
              <w:t xml:space="preserve">Confirm the window with </w:t>
            </w:r>
            <w:r>
              <w:rPr>
                <w:b/>
              </w:rPr>
              <w:t>OK.</w:t>
            </w:r>
          </w:p>
        </w:tc>
        <w:tc>
          <w:tcPr>
            <w:tcW w:w="1996" w:type="dxa"/>
            <w:tcBorders>
              <w:left w:val="single" w:sz="4" w:space="0" w:color="D9D9D9" w:themeColor="background1" w:themeShade="D9"/>
            </w:tcBorders>
          </w:tcPr>
          <w:p w14:paraId="6A0510C6" w14:textId="55EEF159" w:rsidR="00501259" w:rsidRPr="00930821" w:rsidRDefault="005769C6">
            <w:pPr>
              <w:pStyle w:val="Margin"/>
              <w:rPr>
                <w:lang w:val="en-US"/>
              </w:rPr>
            </w:pPr>
            <w:r w:rsidRPr="00930821">
              <w:rPr>
                <w:lang w:val="en-US"/>
              </w:rPr>
              <w:br/>
              <w:t xml:space="preserve"> Settings</w:t>
            </w:r>
          </w:p>
          <w:p w14:paraId="5F617C48" w14:textId="77777777" w:rsidR="00501259" w:rsidRPr="00930821" w:rsidRDefault="005769C6">
            <w:pPr>
              <w:pStyle w:val="Margin"/>
              <w:rPr>
                <w:lang w:val="en-US"/>
              </w:rPr>
            </w:pPr>
            <w:r w:rsidRPr="00930821">
              <w:rPr>
                <w:lang w:val="en-US"/>
              </w:rPr>
              <w:t>Single Selection</w:t>
            </w:r>
          </w:p>
          <w:p w14:paraId="12E05B03" w14:textId="39E9B5C4" w:rsidR="00501259" w:rsidRPr="00930821" w:rsidRDefault="005769C6">
            <w:pPr>
              <w:pStyle w:val="Margin"/>
              <w:rPr>
                <w:lang w:val="en-US"/>
              </w:rPr>
            </w:pPr>
            <w:r w:rsidRPr="00930821">
              <w:rPr>
                <w:lang w:val="en-US"/>
              </w:rPr>
              <w:t>Ok then</w:t>
            </w:r>
          </w:p>
        </w:tc>
      </w:tr>
      <w:tr w:rsidR="00501259" w14:paraId="1AC909C4"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13F6A782" w14:textId="382890A5" w:rsidR="00501259" w:rsidRDefault="005769C6">
            <w:pPr>
              <w:tabs>
                <w:tab w:val="left" w:pos="3060"/>
                <w:tab w:val="right" w:pos="7438"/>
              </w:tabs>
            </w:pPr>
            <w:r w:rsidRPr="00930821">
              <w:rPr>
                <w:lang w:val="en-US"/>
              </w:rPr>
              <w:t xml:space="preserve">    </w:t>
            </w:r>
            <w:r>
              <w:rPr>
                <w:noProof/>
              </w:rPr>
              <w:drawing>
                <wp:inline distT="0" distB="0" distL="0" distR="0" wp14:anchorId="55615BF3" wp14:editId="13115225">
                  <wp:extent cx="4716145" cy="2915920"/>
                  <wp:effectExtent l="0" t="0" r="8255" b="0"/>
                  <wp:docPr id="952" name="Graphic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716145" cy="2915920"/>
                          </a:xfrm>
                          <a:prstGeom prst="rect">
                            <a:avLst/>
                          </a:prstGeom>
                        </pic:spPr>
                      </pic:pic>
                    </a:graphicData>
                  </a:graphic>
                </wp:inline>
              </w:drawing>
            </w:r>
            <w:r>
              <w:t xml:space="preserve">    </w:t>
            </w:r>
          </w:p>
        </w:tc>
        <w:tc>
          <w:tcPr>
            <w:tcW w:w="1996" w:type="dxa"/>
            <w:tcBorders>
              <w:left w:val="single" w:sz="4" w:space="0" w:color="D9D9D9" w:themeColor="background1" w:themeShade="D9"/>
            </w:tcBorders>
          </w:tcPr>
          <w:p w14:paraId="7884D414" w14:textId="77777777" w:rsidR="00501259" w:rsidRDefault="00501259">
            <w:pPr>
              <w:pStyle w:val="Margin"/>
              <w:jc w:val="center"/>
            </w:pPr>
          </w:p>
        </w:tc>
      </w:tr>
      <w:tr w:rsidR="00501259" w:rsidRPr="004113C7" w14:paraId="20D7182D"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65FEFB8D" w14:textId="2124D3C3" w:rsidR="00501259" w:rsidRPr="00930821" w:rsidRDefault="005769C6">
            <w:pPr>
              <w:tabs>
                <w:tab w:val="left" w:pos="3060"/>
                <w:tab w:val="right" w:pos="7438"/>
              </w:tabs>
              <w:jc w:val="both"/>
              <w:rPr>
                <w:lang w:val="en-US"/>
              </w:rPr>
            </w:pPr>
            <w:r w:rsidRPr="00930821">
              <w:rPr>
                <w:lang w:val="en-US"/>
              </w:rPr>
              <w:t>Define a linked analysis in the form that a selection of a graphical element filters the table.</w:t>
            </w:r>
          </w:p>
        </w:tc>
        <w:tc>
          <w:tcPr>
            <w:tcW w:w="1996" w:type="dxa"/>
            <w:tcBorders>
              <w:left w:val="single" w:sz="4" w:space="0" w:color="D9D9D9" w:themeColor="background1" w:themeShade="D9"/>
            </w:tcBorders>
          </w:tcPr>
          <w:p w14:paraId="02054FE8" w14:textId="77777777" w:rsidR="00501259" w:rsidRPr="00930821" w:rsidRDefault="00501259">
            <w:pPr>
              <w:pStyle w:val="Margin"/>
              <w:rPr>
                <w:lang w:val="en-US"/>
              </w:rPr>
            </w:pPr>
          </w:p>
        </w:tc>
      </w:tr>
      <w:tr w:rsidR="00501259" w14:paraId="6B030FA8"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6EDB7E9A" w14:textId="0283345A" w:rsidR="00501259" w:rsidRPr="00930821" w:rsidRDefault="005769C6">
            <w:pPr>
              <w:tabs>
                <w:tab w:val="left" w:pos="3060"/>
                <w:tab w:val="right" w:pos="7438"/>
              </w:tabs>
              <w:jc w:val="both"/>
              <w:rPr>
                <w:lang w:val="en-US"/>
              </w:rPr>
            </w:pPr>
            <w:r w:rsidRPr="00930821">
              <w:rPr>
                <w:lang w:val="en-US"/>
              </w:rPr>
              <w:t xml:space="preserve">When you click on the graphic, the option </w:t>
            </w:r>
            <w:r w:rsidRPr="00930821">
              <w:rPr>
                <w:b/>
                <w:lang w:val="en-US"/>
              </w:rPr>
              <w:t>More Actions</w:t>
            </w:r>
            <w:r w:rsidRPr="00930821">
              <w:rPr>
                <w:lang w:val="en-US"/>
              </w:rPr>
              <w:t xml:space="preserve"> </w:t>
            </w:r>
            <w:r>
              <w:rPr>
                <w:noProof/>
              </w:rPr>
              <w:drawing>
                <wp:inline distT="0" distB="0" distL="0" distR="0" wp14:anchorId="7941192A" wp14:editId="516F4D5A">
                  <wp:extent cx="151200" cy="165600"/>
                  <wp:effectExtent l="0" t="0" r="1270" b="6350"/>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151200" cy="165600"/>
                          </a:xfrm>
                          <a:prstGeom prst="rect">
                            <a:avLst/>
                          </a:prstGeom>
                        </pic:spPr>
                      </pic:pic>
                    </a:graphicData>
                  </a:graphic>
                </wp:inline>
              </w:drawing>
            </w:r>
            <w:r w:rsidRPr="00930821">
              <w:rPr>
                <w:lang w:val="en-US"/>
              </w:rPr>
              <w:t xml:space="preserve"> appears in the upper right corner. Click the button. In the context menu, choose </w:t>
            </w:r>
            <w:r w:rsidRPr="00930821">
              <w:rPr>
                <w:b/>
                <w:lang w:val="en-US"/>
              </w:rPr>
              <w:t xml:space="preserve"> More Options </w:t>
            </w:r>
            <w:r w:rsidRPr="00930821">
              <w:rPr>
                <w:b/>
                <w:color w:val="943634"/>
                <w:lang w:val="en-US"/>
              </w:rPr>
              <w:t xml:space="preserve">► </w:t>
            </w:r>
            <w:r w:rsidRPr="00930821">
              <w:rPr>
                <w:b/>
                <w:lang w:val="en-US"/>
              </w:rPr>
              <w:t xml:space="preserve"> </w:t>
            </w:r>
            <w:r w:rsidRPr="00930821">
              <w:rPr>
                <w:rStyle w:val="Hervorhebung"/>
                <w:b/>
                <w:i w:val="0"/>
                <w:lang w:val="en-US"/>
              </w:rPr>
              <w:t>Linked Analysis</w:t>
            </w:r>
            <w:r w:rsidRPr="00930821">
              <w:rPr>
                <w:b/>
                <w:lang w:val="en-US"/>
              </w:rPr>
              <w:t xml:space="preserve"> </w:t>
            </w:r>
            <w:r w:rsidRPr="00930821">
              <w:rPr>
                <w:b/>
                <w:color w:val="943634"/>
                <w:lang w:val="en-US"/>
              </w:rPr>
              <w:t xml:space="preserve">► </w:t>
            </w:r>
            <w:r w:rsidRPr="00930821">
              <w:rPr>
                <w:b/>
                <w:lang w:val="en-US"/>
              </w:rPr>
              <w:t xml:space="preserve"> Settings</w:t>
            </w:r>
            <w:r w:rsidRPr="00930821">
              <w:rPr>
                <w:lang w:val="en-US"/>
              </w:rPr>
              <w:t>.</w:t>
            </w:r>
          </w:p>
        </w:tc>
        <w:tc>
          <w:tcPr>
            <w:tcW w:w="1996" w:type="dxa"/>
            <w:tcBorders>
              <w:left w:val="single" w:sz="4" w:space="0" w:color="D9D9D9" w:themeColor="background1" w:themeShade="D9"/>
            </w:tcBorders>
          </w:tcPr>
          <w:p w14:paraId="00156B0D" w14:textId="77777777" w:rsidR="00501259" w:rsidRPr="00930821" w:rsidRDefault="00501259">
            <w:pPr>
              <w:pStyle w:val="Margin"/>
              <w:rPr>
                <w:lang w:val="en-US"/>
              </w:rPr>
            </w:pPr>
          </w:p>
          <w:p w14:paraId="47AB9819" w14:textId="77777777" w:rsidR="00501259" w:rsidRPr="00930821" w:rsidRDefault="005769C6">
            <w:pPr>
              <w:pStyle w:val="Margin"/>
              <w:rPr>
                <w:lang w:val="en-US"/>
              </w:rPr>
            </w:pPr>
            <w:r w:rsidRPr="00930821">
              <w:rPr>
                <w:lang w:val="en-US"/>
              </w:rPr>
              <w:t>More Actions</w:t>
            </w:r>
          </w:p>
          <w:p w14:paraId="1CF6DD5D" w14:textId="77777777" w:rsidR="00501259" w:rsidRPr="00930821" w:rsidRDefault="005769C6">
            <w:pPr>
              <w:pStyle w:val="Margin"/>
              <w:rPr>
                <w:lang w:val="en-US"/>
              </w:rPr>
            </w:pPr>
            <w:r w:rsidRPr="00930821">
              <w:rPr>
                <w:lang w:val="en-US"/>
              </w:rPr>
              <w:t xml:space="preserve">More Options </w:t>
            </w:r>
            <w:r>
              <w:sym w:font="Wingdings" w:char="F0E0"/>
            </w:r>
          </w:p>
          <w:p w14:paraId="4596E9F0" w14:textId="77777777" w:rsidR="00501259" w:rsidRPr="00930821" w:rsidRDefault="005769C6">
            <w:pPr>
              <w:pStyle w:val="Margin"/>
              <w:rPr>
                <w:lang w:val="en-US"/>
              </w:rPr>
            </w:pPr>
            <w:r w:rsidRPr="00930821">
              <w:rPr>
                <w:lang w:val="en-US"/>
              </w:rPr>
              <w:t xml:space="preserve">Linked Analysis </w:t>
            </w:r>
            <w:r>
              <w:sym w:font="Wingdings" w:char="F0E0"/>
            </w:r>
          </w:p>
          <w:p w14:paraId="49997C05" w14:textId="77777777" w:rsidR="00501259" w:rsidRDefault="005769C6">
            <w:pPr>
              <w:pStyle w:val="Margin"/>
            </w:pPr>
            <w:r>
              <w:t>Settings</w:t>
            </w:r>
          </w:p>
          <w:p w14:paraId="7594DD84" w14:textId="217BD45E" w:rsidR="00501259" w:rsidRDefault="00501259">
            <w:pPr>
              <w:pStyle w:val="Margin"/>
              <w:jc w:val="center"/>
            </w:pPr>
          </w:p>
        </w:tc>
      </w:tr>
      <w:tr w:rsidR="00501259" w14:paraId="2967E507"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3EDED52E" w14:textId="485ECF4A" w:rsidR="00501259" w:rsidRDefault="005769C6">
            <w:pPr>
              <w:tabs>
                <w:tab w:val="left" w:pos="3060"/>
                <w:tab w:val="right" w:pos="7438"/>
              </w:tabs>
              <w:jc w:val="center"/>
            </w:pPr>
            <w:r>
              <w:rPr>
                <w:noProof/>
              </w:rPr>
              <w:drawing>
                <wp:inline distT="0" distB="0" distL="0" distR="0" wp14:anchorId="78432A9D" wp14:editId="5B1A9D4B">
                  <wp:extent cx="4411345" cy="1554395"/>
                  <wp:effectExtent l="0" t="0" r="0" b="8255"/>
                  <wp:docPr id="956" name="Graphic 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418474" cy="1556907"/>
                          </a:xfrm>
                          <a:prstGeom prst="rect">
                            <a:avLst/>
                          </a:prstGeom>
                        </pic:spPr>
                      </pic:pic>
                    </a:graphicData>
                  </a:graphic>
                </wp:inline>
              </w:drawing>
            </w:r>
          </w:p>
        </w:tc>
        <w:tc>
          <w:tcPr>
            <w:tcW w:w="1996" w:type="dxa"/>
            <w:tcBorders>
              <w:left w:val="single" w:sz="4" w:space="0" w:color="D9D9D9" w:themeColor="background1" w:themeShade="D9"/>
            </w:tcBorders>
          </w:tcPr>
          <w:p w14:paraId="05A516CA" w14:textId="77777777" w:rsidR="00501259" w:rsidRDefault="00501259">
            <w:pPr>
              <w:pStyle w:val="Margin"/>
            </w:pPr>
          </w:p>
        </w:tc>
      </w:tr>
      <w:tr w:rsidR="00501259" w14:paraId="52DC5BCF"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503AE560" w14:textId="6C90C8E2" w:rsidR="00501259" w:rsidRPr="00930821" w:rsidRDefault="005769C6">
            <w:pPr>
              <w:tabs>
                <w:tab w:val="left" w:pos="3060"/>
                <w:tab w:val="right" w:pos="7438"/>
              </w:tabs>
              <w:rPr>
                <w:lang w:val="en-US"/>
              </w:rPr>
            </w:pPr>
            <w:r w:rsidRPr="00930821">
              <w:rPr>
                <w:lang w:val="en-US"/>
              </w:rPr>
              <w:lastRenderedPageBreak/>
              <w:t xml:space="preserve">The definition view now opens in the right-hand pane. First, in the </w:t>
            </w:r>
            <w:r w:rsidRPr="00930821">
              <w:rPr>
                <w:i/>
                <w:lang w:val="en-US"/>
              </w:rPr>
              <w:t>Interactions apply to</w:t>
            </w:r>
            <w:r w:rsidRPr="00930821">
              <w:rPr>
                <w:lang w:val="en-US"/>
              </w:rPr>
              <w:t xml:space="preserve"> area, select </w:t>
            </w:r>
            <w:r w:rsidRPr="00930821">
              <w:rPr>
                <w:b/>
                <w:lang w:val="en-US"/>
              </w:rPr>
              <w:t>All Widgets on the Page</w:t>
            </w:r>
            <w:r w:rsidRPr="00930821">
              <w:rPr>
                <w:lang w:val="en-US"/>
              </w:rPr>
              <w:t xml:space="preserve">. In the </w:t>
            </w:r>
            <w:r w:rsidRPr="00930821">
              <w:rPr>
                <w:i/>
                <w:lang w:val="en-US"/>
              </w:rPr>
              <w:t>Settings</w:t>
            </w:r>
            <w:r w:rsidRPr="00930821">
              <w:rPr>
                <w:lang w:val="en-US"/>
              </w:rPr>
              <w:t xml:space="preserve"> area that then appears, choose the </w:t>
            </w:r>
            <w:r w:rsidRPr="00930821">
              <w:rPr>
                <w:b/>
                <w:lang w:val="en-US"/>
              </w:rPr>
              <w:t xml:space="preserve">Filter on Data Point Selection </w:t>
            </w:r>
            <w:r w:rsidRPr="00930821">
              <w:rPr>
                <w:lang w:val="en-US"/>
              </w:rPr>
              <w:t xml:space="preserve"> option and close the window by </w:t>
            </w:r>
            <w:r w:rsidRPr="00930821">
              <w:rPr>
                <w:b/>
                <w:lang w:val="en-US"/>
              </w:rPr>
              <w:t xml:space="preserve"> choosing Apply</w:t>
            </w:r>
            <w:r w:rsidRPr="00930821">
              <w:rPr>
                <w:lang w:val="en-US"/>
              </w:rPr>
              <w:t>.</w:t>
            </w:r>
          </w:p>
        </w:tc>
        <w:tc>
          <w:tcPr>
            <w:tcW w:w="1996" w:type="dxa"/>
            <w:tcBorders>
              <w:left w:val="single" w:sz="4" w:space="0" w:color="D9D9D9" w:themeColor="background1" w:themeShade="D9"/>
            </w:tcBorders>
          </w:tcPr>
          <w:p w14:paraId="3CF139C7" w14:textId="60A44585" w:rsidR="00501259" w:rsidRPr="00930821" w:rsidRDefault="005769C6">
            <w:pPr>
              <w:pStyle w:val="Margin"/>
              <w:rPr>
                <w:lang w:val="en-US"/>
              </w:rPr>
            </w:pPr>
            <w:r w:rsidRPr="00930821">
              <w:rPr>
                <w:lang w:val="en-US"/>
              </w:rPr>
              <w:br/>
              <w:t xml:space="preserve"> All Widgets on the Page</w:t>
            </w:r>
          </w:p>
          <w:p w14:paraId="46D1844F" w14:textId="697376D5" w:rsidR="00501259" w:rsidRPr="00930821" w:rsidRDefault="005769C6">
            <w:pPr>
              <w:pStyle w:val="Margin"/>
              <w:rPr>
                <w:lang w:val="en-US"/>
              </w:rPr>
            </w:pPr>
            <w:r w:rsidRPr="00930821">
              <w:rPr>
                <w:lang w:val="en-US"/>
              </w:rPr>
              <w:t>Filter on Data Point Selection</w:t>
            </w:r>
          </w:p>
          <w:p w14:paraId="7E7E6B03" w14:textId="6ECD9A45" w:rsidR="00501259" w:rsidRDefault="005769C6">
            <w:pPr>
              <w:pStyle w:val="Margin"/>
            </w:pPr>
            <w:r>
              <w:t>Apply</w:t>
            </w:r>
          </w:p>
        </w:tc>
      </w:tr>
      <w:tr w:rsidR="00501259" w14:paraId="1A5BE0DE"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22EAA1F6" w14:textId="04D57423" w:rsidR="00501259" w:rsidRDefault="005769C6">
            <w:pPr>
              <w:tabs>
                <w:tab w:val="left" w:pos="3060"/>
                <w:tab w:val="right" w:pos="7438"/>
              </w:tabs>
              <w:jc w:val="center"/>
            </w:pPr>
            <w:r>
              <w:rPr>
                <w:noProof/>
              </w:rPr>
              <w:drawing>
                <wp:inline distT="0" distB="0" distL="0" distR="0" wp14:anchorId="0BD52255" wp14:editId="40249997">
                  <wp:extent cx="2396642" cy="2013438"/>
                  <wp:effectExtent l="0" t="0" r="3810" b="6350"/>
                  <wp:docPr id="46" name="Graphic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shot 2021-10-18 190138.png"/>
                          <pic:cNvPicPr/>
                        </pic:nvPicPr>
                        <pic:blipFill>
                          <a:blip r:embed="rId107">
                            <a:extLst>
                              <a:ext uri="{28A0092B-C50C-407E-A947-70E740481C1C}">
                                <a14:useLocalDpi xmlns:a14="http://schemas.microsoft.com/office/drawing/2010/main" val="0"/>
                              </a:ext>
                            </a:extLst>
                          </a:blip>
                          <a:stretch>
                            <a:fillRect/>
                          </a:stretch>
                        </pic:blipFill>
                        <pic:spPr>
                          <a:xfrm>
                            <a:off x="0" y="0"/>
                            <a:ext cx="2438104" cy="2048270"/>
                          </a:xfrm>
                          <a:prstGeom prst="rect">
                            <a:avLst/>
                          </a:prstGeom>
                        </pic:spPr>
                      </pic:pic>
                    </a:graphicData>
                  </a:graphic>
                </wp:inline>
              </w:drawing>
            </w:r>
          </w:p>
        </w:tc>
        <w:tc>
          <w:tcPr>
            <w:tcW w:w="1996" w:type="dxa"/>
            <w:tcBorders>
              <w:left w:val="single" w:sz="4" w:space="0" w:color="D9D9D9" w:themeColor="background1" w:themeShade="D9"/>
            </w:tcBorders>
          </w:tcPr>
          <w:p w14:paraId="1E5412A4" w14:textId="77777777" w:rsidR="00501259" w:rsidRDefault="00501259">
            <w:pPr>
              <w:pStyle w:val="Margin"/>
            </w:pPr>
          </w:p>
        </w:tc>
      </w:tr>
      <w:tr w:rsidR="00501259" w14:paraId="69FA1DE1"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3394D323" w14:textId="0F4ED79A" w:rsidR="00501259" w:rsidRPr="00930821" w:rsidRDefault="005769C6">
            <w:pPr>
              <w:tabs>
                <w:tab w:val="left" w:pos="3060"/>
                <w:tab w:val="right" w:pos="7438"/>
              </w:tabs>
              <w:jc w:val="both"/>
              <w:rPr>
                <w:lang w:val="en-US"/>
              </w:rPr>
            </w:pPr>
            <w:r w:rsidRPr="00930821">
              <w:rPr>
                <w:lang w:val="en-US"/>
              </w:rPr>
              <w:t xml:space="preserve">In the </w:t>
            </w:r>
            <w:r w:rsidRPr="00930821">
              <w:rPr>
                <w:i/>
                <w:lang w:val="en-US"/>
              </w:rPr>
              <w:t>right-hand side panel</w:t>
            </w:r>
            <w:r w:rsidRPr="00930821">
              <w:rPr>
                <w:lang w:val="en-US"/>
              </w:rPr>
              <w:t xml:space="preserve">, switch from the </w:t>
            </w:r>
            <w:r w:rsidRPr="00930821">
              <w:rPr>
                <w:i/>
                <w:lang w:val="en-US"/>
              </w:rPr>
              <w:t>Builder</w:t>
            </w:r>
            <w:r w:rsidRPr="00930821">
              <w:rPr>
                <w:lang w:val="en-US"/>
              </w:rPr>
              <w:t xml:space="preserve"> panel to the </w:t>
            </w:r>
            <w:r w:rsidRPr="00930821">
              <w:rPr>
                <w:b/>
                <w:lang w:val="en-US"/>
              </w:rPr>
              <w:t>Styling</w:t>
            </w:r>
            <w:r w:rsidRPr="00930821">
              <w:rPr>
                <w:lang w:val="en-US"/>
              </w:rPr>
              <w:t xml:space="preserve"> panel.</w:t>
            </w:r>
          </w:p>
        </w:tc>
        <w:tc>
          <w:tcPr>
            <w:tcW w:w="1996" w:type="dxa"/>
            <w:tcBorders>
              <w:left w:val="single" w:sz="4" w:space="0" w:color="D9D9D9" w:themeColor="background1" w:themeShade="D9"/>
            </w:tcBorders>
          </w:tcPr>
          <w:p w14:paraId="6F74AC12" w14:textId="2630304A" w:rsidR="00501259" w:rsidRDefault="005769C6">
            <w:pPr>
              <w:pStyle w:val="Margin"/>
            </w:pPr>
            <w:r w:rsidRPr="00930821">
              <w:rPr>
                <w:lang w:val="en-US"/>
              </w:rPr>
              <w:br/>
            </w:r>
            <w:r>
              <w:t>Styling</w:t>
            </w:r>
          </w:p>
        </w:tc>
      </w:tr>
      <w:tr w:rsidR="00501259" w14:paraId="61AF11C2"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7B4C2754" w14:textId="73561BC1" w:rsidR="00501259" w:rsidRPr="00930821" w:rsidRDefault="005769C6">
            <w:pPr>
              <w:tabs>
                <w:tab w:val="left" w:pos="3060"/>
                <w:tab w:val="right" w:pos="7438"/>
              </w:tabs>
              <w:jc w:val="both"/>
              <w:rPr>
                <w:lang w:val="en-US"/>
              </w:rPr>
            </w:pPr>
            <w:r w:rsidRPr="00930821">
              <w:rPr>
                <w:lang w:val="en-US"/>
              </w:rPr>
              <w:t xml:space="preserve">In the </w:t>
            </w:r>
            <w:r w:rsidRPr="00930821">
              <w:rPr>
                <w:i/>
                <w:lang w:val="en-US"/>
              </w:rPr>
              <w:t>Quick Menus</w:t>
            </w:r>
            <w:r w:rsidRPr="00930821">
              <w:rPr>
                <w:lang w:val="en-US"/>
              </w:rPr>
              <w:t xml:space="preserve"> area of the </w:t>
            </w:r>
            <w:r w:rsidRPr="00930821">
              <w:rPr>
                <w:i/>
                <w:lang w:val="en-US"/>
              </w:rPr>
              <w:t>right-hand side panel</w:t>
            </w:r>
            <w:r w:rsidRPr="00930821">
              <w:rPr>
                <w:lang w:val="en-US"/>
              </w:rPr>
              <w:t xml:space="preserve">, deselect it for the </w:t>
            </w:r>
            <w:r w:rsidRPr="00930821">
              <w:rPr>
                <w:i/>
                <w:lang w:val="en-US"/>
              </w:rPr>
              <w:t>graphic</w:t>
            </w:r>
            <w:r w:rsidRPr="00930821">
              <w:rPr>
                <w:lang w:val="en-US"/>
              </w:rPr>
              <w:t xml:space="preserve">, </w:t>
            </w:r>
            <w:r w:rsidRPr="00930821">
              <w:rPr>
                <w:i/>
                <w:lang w:val="en-US"/>
              </w:rPr>
              <w:t>table</w:t>
            </w:r>
            <w:r w:rsidRPr="00930821">
              <w:rPr>
                <w:lang w:val="en-US"/>
              </w:rPr>
              <w:t xml:space="preserve">, and </w:t>
            </w:r>
            <w:r w:rsidRPr="00930821">
              <w:rPr>
                <w:i/>
                <w:lang w:val="en-US"/>
              </w:rPr>
              <w:t>page filter</w:t>
            </w:r>
            <w:r w:rsidRPr="00930821">
              <w:rPr>
                <w:lang w:val="en-US"/>
              </w:rPr>
              <w:t>.</w:t>
            </w:r>
          </w:p>
        </w:tc>
        <w:tc>
          <w:tcPr>
            <w:tcW w:w="1996" w:type="dxa"/>
            <w:tcBorders>
              <w:left w:val="single" w:sz="4" w:space="0" w:color="D9D9D9" w:themeColor="background1" w:themeShade="D9"/>
            </w:tcBorders>
          </w:tcPr>
          <w:p w14:paraId="338DCAEF" w14:textId="25ABFF2E" w:rsidR="00501259" w:rsidRDefault="005769C6">
            <w:pPr>
              <w:pStyle w:val="Margin"/>
            </w:pPr>
            <w:r w:rsidRPr="00930821">
              <w:rPr>
                <w:lang w:val="en-US"/>
              </w:rPr>
              <w:br/>
            </w:r>
            <w:r w:rsidRPr="00930821">
              <w:rPr>
                <w:strike/>
                <w:lang w:val="en-US"/>
              </w:rPr>
              <w:t xml:space="preserve"> </w:t>
            </w:r>
            <w:r>
              <w:rPr>
                <w:strike/>
              </w:rPr>
              <w:t>Quick Menu</w:t>
            </w:r>
          </w:p>
        </w:tc>
      </w:tr>
      <w:tr w:rsidR="00501259" w14:paraId="645CBE94"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0B788569" w14:textId="64B47CD2" w:rsidR="00501259" w:rsidRDefault="005769C6">
            <w:pPr>
              <w:tabs>
                <w:tab w:val="left" w:pos="3060"/>
                <w:tab w:val="right" w:pos="7438"/>
              </w:tabs>
              <w:jc w:val="center"/>
            </w:pPr>
            <w:r>
              <w:rPr>
                <w:noProof/>
              </w:rPr>
              <w:drawing>
                <wp:inline distT="0" distB="0" distL="0" distR="0" wp14:anchorId="7B257175" wp14:editId="2C796D35">
                  <wp:extent cx="2751992" cy="2599872"/>
                  <wp:effectExtent l="0" t="0" r="0" b="0"/>
                  <wp:docPr id="90" name="Graphic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758655" cy="2606167"/>
                          </a:xfrm>
                          <a:prstGeom prst="rect">
                            <a:avLst/>
                          </a:prstGeom>
                        </pic:spPr>
                      </pic:pic>
                    </a:graphicData>
                  </a:graphic>
                </wp:inline>
              </w:drawing>
            </w:r>
          </w:p>
        </w:tc>
        <w:tc>
          <w:tcPr>
            <w:tcW w:w="1996" w:type="dxa"/>
            <w:tcBorders>
              <w:left w:val="single" w:sz="4" w:space="0" w:color="D9D9D9" w:themeColor="background1" w:themeShade="D9"/>
            </w:tcBorders>
          </w:tcPr>
          <w:p w14:paraId="29A2C498" w14:textId="77777777" w:rsidR="00501259" w:rsidRDefault="00501259">
            <w:pPr>
              <w:pStyle w:val="Margin"/>
            </w:pPr>
          </w:p>
        </w:tc>
      </w:tr>
      <w:tr w:rsidR="00501259" w14:paraId="3D4F8019"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2DBB34DE" w14:textId="53836B9C" w:rsidR="00501259" w:rsidRPr="00930821" w:rsidRDefault="005769C6">
            <w:pPr>
              <w:tabs>
                <w:tab w:val="left" w:pos="3060"/>
                <w:tab w:val="right" w:pos="7438"/>
              </w:tabs>
              <w:jc w:val="both"/>
              <w:rPr>
                <w:lang w:val="en-US"/>
              </w:rPr>
            </w:pPr>
            <w:r w:rsidRPr="00930821">
              <w:rPr>
                <w:lang w:val="en-US"/>
              </w:rPr>
              <w:t xml:space="preserve">Rename your page from Page_1 to </w:t>
            </w:r>
            <w:r w:rsidRPr="00930821">
              <w:rPr>
                <w:b/>
                <w:lang w:val="en-US"/>
              </w:rPr>
              <w:t>Product Analysis</w:t>
            </w:r>
            <w:r w:rsidRPr="00930821">
              <w:rPr>
                <w:lang w:val="en-US"/>
              </w:rPr>
              <w:t>.</w:t>
            </w:r>
          </w:p>
        </w:tc>
        <w:tc>
          <w:tcPr>
            <w:tcW w:w="1996" w:type="dxa"/>
            <w:tcBorders>
              <w:left w:val="single" w:sz="4" w:space="0" w:color="D9D9D9" w:themeColor="background1" w:themeShade="D9"/>
            </w:tcBorders>
          </w:tcPr>
          <w:p w14:paraId="01E8068A" w14:textId="0D065550" w:rsidR="00501259" w:rsidRDefault="005769C6">
            <w:pPr>
              <w:pStyle w:val="Margin"/>
            </w:pPr>
            <w:r w:rsidRPr="00930821">
              <w:rPr>
                <w:lang w:val="en-US"/>
              </w:rPr>
              <w:br/>
              <w:t xml:space="preserve"> </w:t>
            </w:r>
            <w:r>
              <w:t>Product Analysis</w:t>
            </w:r>
          </w:p>
        </w:tc>
      </w:tr>
      <w:tr w:rsidR="00501259" w:rsidRPr="004113C7" w14:paraId="554B957D"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2D40BAAE" w14:textId="3F166245" w:rsidR="00501259" w:rsidRPr="00930821" w:rsidRDefault="005769C6">
            <w:pPr>
              <w:tabs>
                <w:tab w:val="left" w:pos="3060"/>
                <w:tab w:val="right" w:pos="7438"/>
              </w:tabs>
              <w:jc w:val="both"/>
              <w:rPr>
                <w:lang w:val="en-US"/>
              </w:rPr>
            </w:pPr>
            <w:r w:rsidRPr="00930821">
              <w:rPr>
                <w:lang w:val="en-US"/>
              </w:rPr>
              <w:t>Your story should now look like this.</w:t>
            </w:r>
          </w:p>
        </w:tc>
        <w:tc>
          <w:tcPr>
            <w:tcW w:w="1996" w:type="dxa"/>
            <w:tcBorders>
              <w:left w:val="single" w:sz="4" w:space="0" w:color="D9D9D9" w:themeColor="background1" w:themeShade="D9"/>
            </w:tcBorders>
          </w:tcPr>
          <w:p w14:paraId="274676E2" w14:textId="77777777" w:rsidR="00501259" w:rsidRPr="00930821" w:rsidRDefault="00501259">
            <w:pPr>
              <w:pStyle w:val="Margin"/>
              <w:rPr>
                <w:lang w:val="en-US"/>
              </w:rPr>
            </w:pPr>
          </w:p>
        </w:tc>
      </w:tr>
      <w:tr w:rsidR="00501259" w14:paraId="1AEB0BEA"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4798FB25" w14:textId="4486F7FD" w:rsidR="00501259" w:rsidRDefault="005769C6">
            <w:pPr>
              <w:tabs>
                <w:tab w:val="left" w:pos="3060"/>
                <w:tab w:val="right" w:pos="7438"/>
              </w:tabs>
              <w:jc w:val="center"/>
            </w:pPr>
            <w:r>
              <w:rPr>
                <w:noProof/>
              </w:rPr>
              <w:lastRenderedPageBreak/>
              <w:drawing>
                <wp:inline distT="0" distB="0" distL="0" distR="0" wp14:anchorId="08E48D84" wp14:editId="4315A3F2">
                  <wp:extent cx="4716145" cy="2028825"/>
                  <wp:effectExtent l="0" t="0" r="8255" b="9525"/>
                  <wp:docPr id="105" name="Graphic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716145" cy="2028825"/>
                          </a:xfrm>
                          <a:prstGeom prst="rect">
                            <a:avLst/>
                          </a:prstGeom>
                        </pic:spPr>
                      </pic:pic>
                    </a:graphicData>
                  </a:graphic>
                </wp:inline>
              </w:drawing>
            </w:r>
          </w:p>
        </w:tc>
        <w:tc>
          <w:tcPr>
            <w:tcW w:w="1996" w:type="dxa"/>
            <w:tcBorders>
              <w:left w:val="single" w:sz="4" w:space="0" w:color="D9D9D9" w:themeColor="background1" w:themeShade="D9"/>
            </w:tcBorders>
          </w:tcPr>
          <w:p w14:paraId="52E79FD2" w14:textId="77777777" w:rsidR="00501259" w:rsidRDefault="00501259">
            <w:pPr>
              <w:pStyle w:val="Margin"/>
            </w:pPr>
          </w:p>
        </w:tc>
      </w:tr>
      <w:tr w:rsidR="00501259" w14:paraId="48674E9E"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64EEE12A" w14:textId="205513BF" w:rsidR="00501259" w:rsidRPr="00930821" w:rsidRDefault="005769C6">
            <w:pPr>
              <w:tabs>
                <w:tab w:val="left" w:pos="3060"/>
                <w:tab w:val="right" w:pos="7438"/>
              </w:tabs>
              <w:jc w:val="both"/>
              <w:rPr>
                <w:lang w:val="en-US"/>
              </w:rPr>
            </w:pPr>
            <w:r w:rsidRPr="00930821">
              <w:rPr>
                <w:lang w:val="en-US"/>
              </w:rPr>
              <w:t xml:space="preserve">Finally, save your story by clicking </w:t>
            </w:r>
            <w:r w:rsidRPr="00930821">
              <w:rPr>
                <w:b/>
                <w:lang w:val="en-US"/>
              </w:rPr>
              <w:t xml:space="preserve">Save </w:t>
            </w:r>
            <w:r w:rsidRPr="00930821">
              <w:rPr>
                <w:lang w:val="en-US"/>
              </w:rPr>
              <w:t xml:space="preserve"> </w:t>
            </w:r>
            <w:r>
              <w:rPr>
                <w:noProof/>
                <w:szCs w:val="24"/>
              </w:rPr>
              <w:drawing>
                <wp:inline distT="0" distB="0" distL="0" distR="0" wp14:anchorId="35F644A6" wp14:editId="43B46035">
                  <wp:extent cx="142895" cy="142895"/>
                  <wp:effectExtent l="0" t="0" r="9525" b="9525"/>
                  <wp:docPr id="60" name="Graphic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42895" cy="142895"/>
                          </a:xfrm>
                          <a:prstGeom prst="rect">
                            <a:avLst/>
                          </a:prstGeom>
                        </pic:spPr>
                      </pic:pic>
                    </a:graphicData>
                  </a:graphic>
                </wp:inline>
              </w:drawing>
            </w:r>
            <w:r w:rsidRPr="00930821">
              <w:rPr>
                <w:lang w:val="en-US"/>
              </w:rPr>
              <w:t xml:space="preserve"> in the upper left corner. In the window that opens, choose your personal folder </w:t>
            </w:r>
            <w:r w:rsidRPr="00930821">
              <w:rPr>
                <w:i/>
                <w:lang w:val="en-US"/>
              </w:rPr>
              <w:t>My SAC course</w:t>
            </w:r>
            <w:r w:rsidRPr="00930821">
              <w:rPr>
                <w:lang w:val="en-US"/>
              </w:rPr>
              <w:t xml:space="preserve"> as the location, go to the </w:t>
            </w:r>
            <w:r w:rsidRPr="00930821">
              <w:rPr>
                <w:i/>
                <w:lang w:val="en-US"/>
              </w:rPr>
              <w:t>stories</w:t>
            </w:r>
            <w:r w:rsidRPr="00930821">
              <w:rPr>
                <w:lang w:val="en-US"/>
              </w:rPr>
              <w:t xml:space="preserve"> subfolder, and name your story </w:t>
            </w:r>
            <w:r w:rsidRPr="00930821">
              <w:rPr>
                <w:b/>
                <w:lang w:val="en-US"/>
              </w:rPr>
              <w:t>### Story 3</w:t>
            </w:r>
            <w:r w:rsidRPr="00930821">
              <w:rPr>
                <w:lang w:val="en-US"/>
              </w:rPr>
              <w:t>.</w:t>
            </w:r>
          </w:p>
        </w:tc>
        <w:tc>
          <w:tcPr>
            <w:tcW w:w="1996" w:type="dxa"/>
            <w:tcBorders>
              <w:left w:val="single" w:sz="4" w:space="0" w:color="D9D9D9" w:themeColor="background1" w:themeShade="D9"/>
            </w:tcBorders>
          </w:tcPr>
          <w:p w14:paraId="19F1179D" w14:textId="77777777" w:rsidR="00501259" w:rsidRPr="00930821" w:rsidRDefault="00501259">
            <w:pPr>
              <w:pStyle w:val="Margin"/>
              <w:rPr>
                <w:lang w:val="en-US"/>
              </w:rPr>
            </w:pPr>
          </w:p>
          <w:p w14:paraId="681DA42C" w14:textId="77777777" w:rsidR="00501259" w:rsidRDefault="005769C6">
            <w:pPr>
              <w:pStyle w:val="Margin"/>
            </w:pPr>
            <w:r>
              <w:t>Save</w:t>
            </w:r>
          </w:p>
          <w:p w14:paraId="3B4104F0" w14:textId="53D67A43" w:rsidR="00501259" w:rsidRDefault="005769C6">
            <w:pPr>
              <w:pStyle w:val="Margin"/>
            </w:pPr>
            <w:r>
              <w:t>### Story 3</w:t>
            </w:r>
          </w:p>
        </w:tc>
      </w:tr>
      <w:tr w:rsidR="00501259" w14:paraId="1CB3E0A2"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7BF5C821" w14:textId="26122F01" w:rsidR="00501259" w:rsidRDefault="005769C6">
            <w:pPr>
              <w:pStyle w:val="StandardWeb"/>
              <w:tabs>
                <w:tab w:val="left" w:pos="3060"/>
                <w:tab w:val="right" w:pos="7438"/>
              </w:tabs>
              <w:jc w:val="right"/>
            </w:pPr>
            <w:r>
              <w:rPr>
                <w:noProof/>
              </w:rPr>
              <mc:AlternateContent>
                <mc:Choice Requires="wps">
                  <w:drawing>
                    <wp:inline distT="0" distB="0" distL="0" distR="0" wp14:anchorId="22A1FB9A" wp14:editId="3B3E0C4D">
                      <wp:extent cx="144145" cy="144145"/>
                      <wp:effectExtent l="13970" t="12700" r="13335" b="5080"/>
                      <wp:docPr id="17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7F7B0E02" id="Rectangle 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">
                      <w10:anchorlock/>
                    </v:rect>
                  </w:pict>
                </mc:Fallback>
              </mc:AlternateContent>
            </w:r>
          </w:p>
        </w:tc>
        <w:tc>
          <w:tcPr>
            <w:tcW w:w="1996" w:type="dxa"/>
            <w:tcBorders>
              <w:left w:val="single" w:sz="4" w:space="0" w:color="D9D9D9" w:themeColor="background1" w:themeShade="D9"/>
            </w:tcBorders>
          </w:tcPr>
          <w:p w14:paraId="1F0BA489" w14:textId="77777777" w:rsidR="00501259" w:rsidRDefault="00501259">
            <w:pPr>
              <w:pStyle w:val="Margin"/>
            </w:pPr>
          </w:p>
        </w:tc>
      </w:tr>
    </w:tbl>
    <w:p w14:paraId="0627CAA9" w14:textId="26B57AAE" w:rsidR="00501259" w:rsidRDefault="00501259">
      <w:pPr>
        <w:spacing w:before="0" w:after="0"/>
      </w:pPr>
    </w:p>
    <w:p w14:paraId="1B3026DA" w14:textId="7906D16B" w:rsidR="00501259" w:rsidRDefault="005769C6">
      <w:pPr>
        <w:spacing w:before="0" w:after="0"/>
      </w:pPr>
      <w:r>
        <w:br w:type="page"/>
      </w:r>
    </w:p>
    <w:p w14:paraId="159CFF11" w14:textId="77777777" w:rsidR="00501259" w:rsidRDefault="00501259">
      <w:pPr>
        <w:spacing w:before="0" w:after="0"/>
      </w:pPr>
    </w:p>
    <w:tbl>
      <w:tblPr>
        <w:tblpPr w:leftFromText="142" w:rightFromText="142" w:vertAnchor="text" w:tblpY="1"/>
        <w:tblOverlap w:val="never"/>
        <w:tblW w:w="9639" w:type="dxa"/>
        <w:tblLayout w:type="fixed"/>
        <w:tblLook w:val="01E0" w:firstRow="1" w:lastRow="1" w:firstColumn="1" w:lastColumn="1" w:noHBand="0" w:noVBand="0"/>
      </w:tblPr>
      <w:tblGrid>
        <w:gridCol w:w="1148"/>
        <w:gridCol w:w="6495"/>
        <w:gridCol w:w="1996"/>
      </w:tblGrid>
      <w:tr w:rsidR="00501259" w:rsidRPr="004113C7" w14:paraId="1E7E1CE0" w14:textId="77777777">
        <w:trPr>
          <w:trHeight w:val="850"/>
        </w:trPr>
        <w:tc>
          <w:tcPr>
            <w:tcW w:w="1148" w:type="dxa"/>
          </w:tcPr>
          <w:p w14:paraId="0AD740CE" w14:textId="77777777" w:rsidR="00501259" w:rsidRDefault="005769C6">
            <w:pPr>
              <w:spacing w:before="0"/>
              <w:jc w:val="right"/>
            </w:pPr>
            <w:r>
              <w:br w:type="page"/>
            </w:r>
            <w:r>
              <w:br w:type="page"/>
            </w:r>
            <w:r>
              <w:rPr>
                <w:noProof/>
              </w:rPr>
              <mc:AlternateContent>
                <mc:Choice Requires="wps">
                  <w:drawing>
                    <wp:inline distT="0" distB="0" distL="0" distR="0" wp14:anchorId="71A59FC2" wp14:editId="79EEBC20">
                      <wp:extent cx="265430" cy="247650"/>
                      <wp:effectExtent l="0" t="635" r="3175" b="0"/>
                      <wp:docPr id="8"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47650"/>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1F895C" id="Rectangle 13" o:spid="_x0000_s1026" style="width:20.9pt;height: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" fillcolor="#943634" stroked="f">
                      <w10:anchorlock/>
                    </v:rect>
                  </w:pict>
                </mc:Fallback>
              </mc:AlternateContent>
            </w:r>
          </w:p>
        </w:tc>
        <w:tc>
          <w:tcPr>
            <w:tcW w:w="8491" w:type="dxa"/>
            <w:gridSpan w:val="2"/>
          </w:tcPr>
          <w:p w14:paraId="7EDDCFE9" w14:textId="5F50EF41" w:rsidR="00501259" w:rsidRPr="00930821" w:rsidRDefault="005769C6">
            <w:pPr>
              <w:pStyle w:val="berschrift1"/>
              <w:tabs>
                <w:tab w:val="left" w:pos="0"/>
              </w:tabs>
              <w:rPr>
                <w:rFonts w:ascii="Times New Roman" w:hAnsi="Times New Roman" w:cs="Times New Roman"/>
                <w:sz w:val="24"/>
                <w:szCs w:val="24"/>
                <w:lang w:val="en-US"/>
              </w:rPr>
            </w:pPr>
            <w:bookmarkStart w:id="10" w:name="_Toc192507547"/>
            <w:r w:rsidRPr="00930821">
              <w:rPr>
                <w:lang w:val="en-US"/>
              </w:rPr>
              <w:t>Challenge 1: Calculated Measures in Model or Story</w:t>
            </w:r>
            <w:bookmarkEnd w:id="10"/>
          </w:p>
        </w:tc>
      </w:tr>
      <w:tr w:rsidR="00501259" w14:paraId="735AAC77" w14:textId="77777777">
        <w:trPr>
          <w:trHeight w:val="940"/>
        </w:trPr>
        <w:tc>
          <w:tcPr>
            <w:tcW w:w="7643" w:type="dxa"/>
            <w:gridSpan w:val="2"/>
            <w:shd w:val="clear" w:color="auto" w:fill="D9D9D9"/>
          </w:tcPr>
          <w:p w14:paraId="67268155" w14:textId="5A76563D" w:rsidR="00501259" w:rsidRPr="00930821" w:rsidRDefault="005769C6">
            <w:pPr>
              <w:pStyle w:val="StandardWeb"/>
              <w:tabs>
                <w:tab w:val="right" w:pos="9360"/>
              </w:tabs>
              <w:rPr>
                <w:highlight w:val="yellow"/>
                <w:lang w:val="en-US"/>
              </w:rPr>
            </w:pPr>
            <w:r w:rsidRPr="00930821">
              <w:rPr>
                <w:b/>
                <w:lang w:val="en-US"/>
              </w:rPr>
              <w:t>Challenge</w:t>
            </w:r>
            <w:r w:rsidRPr="00930821">
              <w:rPr>
                <w:lang w:val="en-US"/>
              </w:rPr>
              <w:t xml:space="preserve"> Create a new calculated measure </w:t>
            </w:r>
            <w:r w:rsidRPr="00930821">
              <w:rPr>
                <w:i/>
                <w:lang w:val="en-US"/>
              </w:rPr>
              <w:t>Discount %</w:t>
            </w:r>
            <w:r w:rsidRPr="00930821">
              <w:rPr>
                <w:lang w:val="en-US"/>
              </w:rPr>
              <w:t>.</w:t>
            </w:r>
          </w:p>
          <w:p w14:paraId="4B3C906A" w14:textId="107CCD31" w:rsidR="00501259" w:rsidRPr="00930821" w:rsidRDefault="005769C6">
            <w:pPr>
              <w:tabs>
                <w:tab w:val="right" w:pos="9360"/>
              </w:tabs>
              <w:rPr>
                <w:b/>
                <w:szCs w:val="24"/>
                <w:lang w:val="en-US"/>
              </w:rPr>
            </w:pPr>
            <w:r w:rsidRPr="00930821">
              <w:rPr>
                <w:b/>
                <w:lang w:val="en-US"/>
              </w:rPr>
              <w:t xml:space="preserve">Description </w:t>
            </w:r>
            <w:r w:rsidRPr="00930821">
              <w:rPr>
                <w:lang w:val="en-US"/>
              </w:rPr>
              <w:t xml:space="preserve"> Create the measure twice, in the model and in the story, and examine the differences between the two.</w:t>
            </w:r>
          </w:p>
        </w:tc>
        <w:tc>
          <w:tcPr>
            <w:tcW w:w="1996" w:type="dxa"/>
            <w:shd w:val="clear" w:color="auto" w:fill="D9D9D9"/>
          </w:tcPr>
          <w:p w14:paraId="6D7D19FB" w14:textId="1FF4F200" w:rsidR="00501259" w:rsidRDefault="005769C6">
            <w:pPr>
              <w:pStyle w:val="StandardWeb"/>
              <w:autoSpaceDE w:val="0"/>
              <w:autoSpaceDN w:val="0"/>
              <w:adjustRightInd w:val="0"/>
              <w:jc w:val="right"/>
              <w:rPr>
                <w:rFonts w:cs="FuturaStd-Book"/>
              </w:rPr>
            </w:pPr>
            <w:r>
              <w:rPr>
                <w:b/>
              </w:rPr>
              <w:t>Time</w:t>
            </w:r>
            <w:r>
              <w:t xml:space="preserve"> 15 min.</w:t>
            </w:r>
          </w:p>
        </w:tc>
      </w:tr>
      <w:tr w:rsidR="00501259" w14:paraId="5CE00651" w14:textId="77777777">
        <w:tc>
          <w:tcPr>
            <w:tcW w:w="9639" w:type="dxa"/>
            <w:gridSpan w:val="3"/>
            <w:shd w:val="clear" w:color="auto" w:fill="FFFFFF" w:themeFill="background1"/>
          </w:tcPr>
          <w:p w14:paraId="78973BDA" w14:textId="77777777" w:rsidR="00501259" w:rsidRDefault="00501259">
            <w:pPr>
              <w:pStyle w:val="Margin"/>
              <w:rPr>
                <w:rFonts w:cs="Arial"/>
              </w:rPr>
            </w:pPr>
          </w:p>
        </w:tc>
      </w:tr>
      <w:tr w:rsidR="00501259" w14:paraId="7F20F9BF"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195F2F77" w14:textId="2297F094" w:rsidR="00501259" w:rsidRPr="00930821" w:rsidRDefault="005769C6">
            <w:pPr>
              <w:pStyle w:val="P68B1DB1-MenuPath12"/>
              <w:ind w:left="0" w:hanging="4"/>
              <w:jc w:val="both"/>
              <w:rPr>
                <w:lang w:val="en-US"/>
              </w:rPr>
            </w:pPr>
            <w:r w:rsidRPr="00930821">
              <w:rPr>
                <w:lang w:val="en-US"/>
              </w:rPr>
              <w:t>A calculated measure can be created either directly in the model or in a story built on top of it.</w:t>
            </w:r>
          </w:p>
        </w:tc>
        <w:tc>
          <w:tcPr>
            <w:tcW w:w="1996" w:type="dxa"/>
            <w:tcBorders>
              <w:left w:val="single" w:sz="4" w:space="0" w:color="D9D9D9" w:themeColor="background1" w:themeShade="D9"/>
            </w:tcBorders>
          </w:tcPr>
          <w:p w14:paraId="73AC9A21" w14:textId="77777777" w:rsidR="00501259" w:rsidRPr="00930821" w:rsidRDefault="00501259">
            <w:pPr>
              <w:pStyle w:val="Margin"/>
              <w:rPr>
                <w:rFonts w:cs="Arial"/>
                <w:lang w:val="en-US"/>
              </w:rPr>
            </w:pPr>
          </w:p>
          <w:p w14:paraId="4093BF5C" w14:textId="62B478D6" w:rsidR="00501259" w:rsidRDefault="005769C6">
            <w:pPr>
              <w:pStyle w:val="P68B1DB1-Margin8"/>
            </w:pPr>
            <w:r>
              <w:t>Initial Screen</w:t>
            </w:r>
          </w:p>
        </w:tc>
      </w:tr>
      <w:tr w:rsidR="00501259" w14:paraId="14BF2846"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01AD19F5" w14:textId="5AF79D9B" w:rsidR="00501259" w:rsidRPr="00930821" w:rsidRDefault="005769C6">
            <w:pPr>
              <w:pStyle w:val="P68B1DB1-MenuPath12"/>
              <w:ind w:left="0" w:hanging="4"/>
              <w:jc w:val="both"/>
              <w:rPr>
                <w:lang w:val="en-US"/>
              </w:rPr>
            </w:pPr>
            <w:r w:rsidRPr="00930821">
              <w:rPr>
                <w:lang w:val="en-US"/>
              </w:rPr>
              <w:t xml:space="preserve">In the model: In this case study, you have already created the calculated measure </w:t>
            </w:r>
            <w:r w:rsidRPr="00930821">
              <w:rPr>
                <w:i/>
                <w:lang w:val="en-US"/>
              </w:rPr>
              <w:t>Contribution Margin</w:t>
            </w:r>
            <w:r w:rsidRPr="00930821">
              <w:rPr>
                <w:lang w:val="en-US"/>
              </w:rPr>
              <w:t xml:space="preserve"> in your #</w:t>
            </w:r>
            <w:r w:rsidRPr="00930821">
              <w:rPr>
                <w:i/>
                <w:lang w:val="en-US"/>
              </w:rPr>
              <w:t>#</w:t>
            </w:r>
            <w:r w:rsidR="007464A6">
              <w:rPr>
                <w:i/>
                <w:lang w:val="en-US"/>
              </w:rPr>
              <w:t># Global Bike (analytic</w:t>
            </w:r>
            <w:bookmarkStart w:id="11" w:name="_GoBack"/>
            <w:bookmarkEnd w:id="11"/>
            <w:r w:rsidRPr="00930821">
              <w:rPr>
                <w:i/>
                <w:lang w:val="en-US"/>
              </w:rPr>
              <w:t>)</w:t>
            </w:r>
            <w:r w:rsidRPr="00930821">
              <w:rPr>
                <w:lang w:val="en-US"/>
              </w:rPr>
              <w:t xml:space="preserve"> model. </w:t>
            </w:r>
          </w:p>
        </w:tc>
        <w:tc>
          <w:tcPr>
            <w:tcW w:w="1996" w:type="dxa"/>
            <w:tcBorders>
              <w:left w:val="single" w:sz="4" w:space="0" w:color="D9D9D9" w:themeColor="background1" w:themeShade="D9"/>
            </w:tcBorders>
          </w:tcPr>
          <w:p w14:paraId="43BAA1DB" w14:textId="77777777" w:rsidR="00501259" w:rsidRPr="00930821" w:rsidRDefault="00501259">
            <w:pPr>
              <w:pStyle w:val="Margin"/>
              <w:rPr>
                <w:rFonts w:cs="Arial"/>
                <w:lang w:val="en-US"/>
              </w:rPr>
            </w:pPr>
          </w:p>
          <w:p w14:paraId="68C97CA1" w14:textId="7AEACA2A" w:rsidR="00501259" w:rsidRDefault="005769C6">
            <w:pPr>
              <w:pStyle w:val="P68B1DB1-Margin8"/>
            </w:pPr>
            <w:r>
              <w:t>Model</w:t>
            </w:r>
          </w:p>
        </w:tc>
      </w:tr>
      <w:tr w:rsidR="00501259" w14:paraId="0560BCE5"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0E6DFB3F" w14:textId="75DD1575" w:rsidR="00501259" w:rsidRPr="00930821" w:rsidRDefault="005769C6">
            <w:pPr>
              <w:pStyle w:val="P68B1DB1-MenuPath12"/>
              <w:ind w:left="0" w:hanging="4"/>
              <w:jc w:val="both"/>
              <w:rPr>
                <w:lang w:val="en-US"/>
              </w:rPr>
            </w:pPr>
            <w:r w:rsidRPr="00930821">
              <w:rPr>
                <w:lang w:val="en-US"/>
              </w:rPr>
              <w:t xml:space="preserve">In the story: in the SAC Story Builder exercise, you have already used the calculated measure </w:t>
            </w:r>
            <w:r w:rsidRPr="00930821">
              <w:rPr>
                <w:i/>
                <w:lang w:val="en-US"/>
              </w:rPr>
              <w:t>Discount %</w:t>
            </w:r>
            <w:r w:rsidRPr="00930821">
              <w:rPr>
                <w:lang w:val="en-US"/>
              </w:rPr>
              <w:t xml:space="preserve">. In the Story Builder case study, you have created a new calculated measure </w:t>
            </w:r>
            <w:r w:rsidRPr="00930821">
              <w:rPr>
                <w:i/>
                <w:lang w:val="en-US"/>
              </w:rPr>
              <w:t>contribution margin %</w:t>
            </w:r>
            <w:r w:rsidRPr="00930821">
              <w:rPr>
                <w:lang w:val="en-US"/>
              </w:rPr>
              <w:t>.</w:t>
            </w:r>
          </w:p>
        </w:tc>
        <w:tc>
          <w:tcPr>
            <w:tcW w:w="1996" w:type="dxa"/>
            <w:tcBorders>
              <w:left w:val="single" w:sz="4" w:space="0" w:color="D9D9D9" w:themeColor="background1" w:themeShade="D9"/>
            </w:tcBorders>
          </w:tcPr>
          <w:p w14:paraId="723ADA86" w14:textId="77777777" w:rsidR="00501259" w:rsidRPr="00930821" w:rsidRDefault="00501259">
            <w:pPr>
              <w:pStyle w:val="Margin"/>
              <w:rPr>
                <w:rFonts w:cs="Arial"/>
                <w:lang w:val="en-US"/>
              </w:rPr>
            </w:pPr>
          </w:p>
          <w:p w14:paraId="2C4C4786" w14:textId="6631DB04" w:rsidR="00501259" w:rsidRDefault="005769C6">
            <w:pPr>
              <w:pStyle w:val="P68B1DB1-Margin8"/>
            </w:pPr>
            <w:r>
              <w:t>Story</w:t>
            </w:r>
          </w:p>
        </w:tc>
      </w:tr>
      <w:tr w:rsidR="00501259" w14:paraId="01094BA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2F19FF9C" w14:textId="3BB87415" w:rsidR="00501259" w:rsidRPr="00930821" w:rsidRDefault="005769C6">
            <w:pPr>
              <w:pStyle w:val="P68B1DB1-MenuPath12"/>
              <w:ind w:left="0" w:hanging="4"/>
              <w:jc w:val="both"/>
              <w:rPr>
                <w:lang w:val="en-US"/>
              </w:rPr>
            </w:pPr>
            <w:r w:rsidRPr="00930821">
              <w:rPr>
                <w:lang w:val="en-US"/>
              </w:rPr>
              <w:t xml:space="preserve">In your </w:t>
            </w:r>
            <w:r w:rsidRPr="00930821">
              <w:rPr>
                <w:i/>
                <w:lang w:val="en-US"/>
              </w:rPr>
              <w:t xml:space="preserve"> ### Global Bike (analytic)</w:t>
            </w:r>
            <w:r w:rsidRPr="00930821">
              <w:rPr>
                <w:lang w:val="en-US"/>
              </w:rPr>
              <w:t xml:space="preserve"> model, create a new calculated key figure </w:t>
            </w:r>
            <w:r w:rsidRPr="00930821">
              <w:rPr>
                <w:i/>
                <w:lang w:val="en-US"/>
              </w:rPr>
              <w:t>Discount %</w:t>
            </w:r>
            <w:r w:rsidRPr="00930821">
              <w:rPr>
                <w:lang w:val="en-US"/>
              </w:rPr>
              <w:t xml:space="preserve"> with the correct formula.</w:t>
            </w:r>
          </w:p>
        </w:tc>
        <w:tc>
          <w:tcPr>
            <w:tcW w:w="1996" w:type="dxa"/>
            <w:tcBorders>
              <w:left w:val="single" w:sz="4" w:space="0" w:color="D9D9D9" w:themeColor="background1" w:themeShade="D9"/>
            </w:tcBorders>
          </w:tcPr>
          <w:p w14:paraId="2AB771DB" w14:textId="77777777" w:rsidR="00501259" w:rsidRPr="00930821" w:rsidRDefault="00501259">
            <w:pPr>
              <w:pStyle w:val="Margin"/>
              <w:rPr>
                <w:rFonts w:cs="Arial"/>
                <w:lang w:val="en-US"/>
              </w:rPr>
            </w:pPr>
          </w:p>
          <w:p w14:paraId="452A40EB" w14:textId="6513C801" w:rsidR="00501259" w:rsidRDefault="005769C6">
            <w:pPr>
              <w:pStyle w:val="P68B1DB1-Margin8"/>
            </w:pPr>
            <w:r>
              <w:t>Discount %</w:t>
            </w:r>
          </w:p>
        </w:tc>
      </w:tr>
      <w:tr w:rsidR="00501259" w:rsidRPr="004113C7" w14:paraId="44195E2C"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363E87B0" w14:textId="2B64DC20" w:rsidR="00501259" w:rsidRPr="00930821" w:rsidRDefault="005769C6">
            <w:pPr>
              <w:pStyle w:val="P68B1DB1-MenuPath7"/>
              <w:ind w:left="0" w:hanging="4"/>
              <w:jc w:val="both"/>
              <w:rPr>
                <w:b w:val="0"/>
                <w:lang w:val="en-US"/>
              </w:rPr>
            </w:pPr>
            <w:r w:rsidRPr="00930821">
              <w:rPr>
                <w:b w:val="0"/>
                <w:lang w:val="en-US"/>
              </w:rPr>
              <w:t xml:space="preserve">You then create the same calculated measure in your story </w:t>
            </w:r>
            <w:r w:rsidRPr="00930821">
              <w:rPr>
                <w:lang w:val="en-US"/>
              </w:rPr>
              <w:t xml:space="preserve"> ### Story 3</w:t>
            </w:r>
            <w:r w:rsidRPr="00930821">
              <w:rPr>
                <w:b w:val="0"/>
                <w:lang w:val="en-US"/>
              </w:rPr>
              <w:t>.</w:t>
            </w:r>
          </w:p>
        </w:tc>
        <w:tc>
          <w:tcPr>
            <w:tcW w:w="1996" w:type="dxa"/>
            <w:tcBorders>
              <w:left w:val="single" w:sz="4" w:space="0" w:color="D9D9D9" w:themeColor="background1" w:themeShade="D9"/>
            </w:tcBorders>
          </w:tcPr>
          <w:p w14:paraId="17E8412F" w14:textId="77777777" w:rsidR="00501259" w:rsidRPr="00930821" w:rsidRDefault="00501259">
            <w:pPr>
              <w:pStyle w:val="Margin"/>
              <w:rPr>
                <w:rFonts w:cs="Arial"/>
                <w:lang w:val="en-US"/>
              </w:rPr>
            </w:pPr>
          </w:p>
        </w:tc>
      </w:tr>
      <w:tr w:rsidR="00501259" w:rsidRPr="008C14AF" w14:paraId="2A18FF6B" w14:textId="77777777">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673A9047" w14:textId="24B484E5" w:rsidR="00501259" w:rsidRPr="00930821" w:rsidRDefault="005769C6">
            <w:pPr>
              <w:pStyle w:val="P68B1DB1-MenuPath7"/>
              <w:ind w:left="0" w:hanging="4"/>
              <w:jc w:val="both"/>
              <w:rPr>
                <w:lang w:val="en-US"/>
              </w:rPr>
            </w:pPr>
            <w:proofErr w:type="gramStart"/>
            <w:r w:rsidRPr="00930821">
              <w:rPr>
                <w:lang w:val="en-US"/>
              </w:rPr>
              <w:t xml:space="preserve">Question </w:t>
            </w:r>
            <w:r w:rsidRPr="00930821">
              <w:rPr>
                <w:b w:val="0"/>
                <w:lang w:val="en-US"/>
              </w:rPr>
              <w:t xml:space="preserve"> When</w:t>
            </w:r>
            <w:proofErr w:type="gramEnd"/>
            <w:r w:rsidRPr="00930821">
              <w:rPr>
                <w:b w:val="0"/>
                <w:lang w:val="en-US"/>
              </w:rPr>
              <w:t xml:space="preserve"> does it make more sense to create the calculated measure in the model and when in the story?</w:t>
            </w:r>
          </w:p>
        </w:tc>
        <w:tc>
          <w:tcPr>
            <w:tcW w:w="1996" w:type="dxa"/>
            <w:tcBorders>
              <w:left w:val="single" w:sz="4" w:space="0" w:color="D9D9D9" w:themeColor="background1" w:themeShade="D9"/>
            </w:tcBorders>
          </w:tcPr>
          <w:p w14:paraId="4CBDD81F" w14:textId="77777777" w:rsidR="00501259" w:rsidRPr="00930821" w:rsidRDefault="00501259">
            <w:pPr>
              <w:pStyle w:val="Margin"/>
              <w:rPr>
                <w:rFonts w:cs="Arial"/>
                <w:lang w:val="en-US"/>
              </w:rPr>
            </w:pPr>
          </w:p>
        </w:tc>
      </w:tr>
      <w:tr w:rsidR="00501259" w:rsidRPr="008C14AF" w14:paraId="30179153"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FFFFFF" w:themeFill="background1"/>
          </w:tcPr>
          <w:p w14:paraId="2C8D1A63" w14:textId="4E4B9E04" w:rsidR="00501259" w:rsidRPr="00930821" w:rsidRDefault="005769C6">
            <w:pPr>
              <w:tabs>
                <w:tab w:val="left" w:pos="3060"/>
                <w:tab w:val="right" w:pos="7438"/>
              </w:tabs>
              <w:jc w:val="both"/>
              <w:rPr>
                <w:lang w:val="en-US"/>
              </w:rPr>
            </w:pPr>
            <w:r w:rsidRPr="00930821">
              <w:rPr>
                <w:lang w:val="en-US"/>
              </w:rPr>
              <w:t>Note that, depending on the use case, one or more stories can be based on the same model.</w:t>
            </w:r>
          </w:p>
        </w:tc>
        <w:tc>
          <w:tcPr>
            <w:tcW w:w="1996" w:type="dxa"/>
            <w:tcBorders>
              <w:left w:val="single" w:sz="4" w:space="0" w:color="D9D9D9" w:themeColor="background1" w:themeShade="D9"/>
            </w:tcBorders>
          </w:tcPr>
          <w:p w14:paraId="4D898747" w14:textId="55C83027" w:rsidR="00501259" w:rsidRPr="00930821" w:rsidRDefault="00501259">
            <w:pPr>
              <w:pStyle w:val="Margin"/>
              <w:rPr>
                <w:lang w:val="en-US"/>
              </w:rPr>
            </w:pPr>
          </w:p>
        </w:tc>
      </w:tr>
      <w:tr w:rsidR="00501259" w14:paraId="5D7BCE49" w14:textId="77777777">
        <w:trPr>
          <w:trHeight w:val="454"/>
        </w:trPr>
        <w:tc>
          <w:tcPr>
            <w:tcW w:w="7643" w:type="dxa"/>
            <w:gridSpan w:val="2"/>
            <w:tcBorders>
              <w:left w:val="single" w:sz="4" w:space="0" w:color="D9D9D9" w:themeColor="background1" w:themeShade="D9"/>
              <w:right w:val="single" w:sz="4" w:space="0" w:color="D9D9D9" w:themeColor="background1" w:themeShade="D9"/>
            </w:tcBorders>
            <w:shd w:val="clear" w:color="auto" w:fill="D9D9D9" w:themeFill="background1" w:themeFillShade="D9"/>
          </w:tcPr>
          <w:p w14:paraId="132EF186" w14:textId="77777777" w:rsidR="00501259" w:rsidRDefault="005769C6">
            <w:pPr>
              <w:pStyle w:val="StandardWeb"/>
              <w:tabs>
                <w:tab w:val="left" w:pos="3060"/>
                <w:tab w:val="right" w:pos="7438"/>
              </w:tabs>
              <w:jc w:val="right"/>
            </w:pPr>
            <w:r>
              <w:rPr>
                <w:noProof/>
              </w:rPr>
              <mc:AlternateContent>
                <mc:Choice Requires="wps">
                  <w:drawing>
                    <wp:inline distT="0" distB="0" distL="0" distR="0" wp14:anchorId="1ACA6129" wp14:editId="60FE1A9D">
                      <wp:extent cx="144145" cy="144145"/>
                      <wp:effectExtent l="13970" t="12700" r="13335" b="5080"/>
                      <wp:docPr id="1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rect w14:anchorId="3647E992" id="Rectangle 2"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">
                      <w10:anchorlock/>
                    </v:rect>
                  </w:pict>
                </mc:Fallback>
              </mc:AlternateContent>
            </w:r>
          </w:p>
        </w:tc>
        <w:tc>
          <w:tcPr>
            <w:tcW w:w="1996" w:type="dxa"/>
            <w:tcBorders>
              <w:left w:val="single" w:sz="4" w:space="0" w:color="D9D9D9" w:themeColor="background1" w:themeShade="D9"/>
            </w:tcBorders>
          </w:tcPr>
          <w:p w14:paraId="0AF46964" w14:textId="77777777" w:rsidR="00501259" w:rsidRDefault="00501259">
            <w:pPr>
              <w:pStyle w:val="Margin"/>
            </w:pPr>
          </w:p>
        </w:tc>
      </w:tr>
    </w:tbl>
    <w:p w14:paraId="682320FD" w14:textId="77777777" w:rsidR="00501259" w:rsidRDefault="00501259">
      <w:pPr>
        <w:spacing w:before="0" w:after="0"/>
      </w:pPr>
    </w:p>
    <w:p w14:paraId="32863096" w14:textId="01DCE173" w:rsidR="00501259" w:rsidRDefault="00501259">
      <w:pPr>
        <w:spacing w:before="0" w:after="0"/>
      </w:pPr>
    </w:p>
    <w:sectPr w:rsidR="00501259">
      <w:headerReference w:type="default" r:id="rId110"/>
      <w:footerReference w:type="default" r:id="rId111"/>
      <w:headerReference w:type="first" r:id="rId112"/>
      <w:footerReference w:type="first" r:id="rId113"/>
      <w:pgSz w:w="11906" w:h="16838" w:code="9"/>
      <w:pgMar w:top="1616" w:right="1287" w:bottom="1077" w:left="1134" w:header="709" w:footer="130"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FE3D2D" w14:textId="77777777" w:rsidR="00501259" w:rsidRDefault="005769C6">
      <w:pPr>
        <w:spacing w:after="0"/>
      </w:pPr>
      <w:r>
        <w:separator/>
      </w:r>
    </w:p>
    <w:p w14:paraId="587DE2C1" w14:textId="77777777" w:rsidR="00501259" w:rsidRDefault="00501259"/>
  </w:endnote>
  <w:endnote w:type="continuationSeparator" w:id="0">
    <w:p w14:paraId="363DDA73" w14:textId="77777777" w:rsidR="00501259" w:rsidRDefault="005769C6">
      <w:pPr>
        <w:spacing w:after="0"/>
      </w:pPr>
      <w:r>
        <w:continuationSeparator/>
      </w:r>
    </w:p>
    <w:p w14:paraId="7DF2466A" w14:textId="77777777" w:rsidR="00501259" w:rsidRDefault="005012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Std Medium">
    <w:altName w:val="Century Gothic"/>
    <w:panose1 w:val="00000000000000000000"/>
    <w:charset w:val="00"/>
    <w:family w:val="swiss"/>
    <w:notTrueType/>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uturaStd-Light">
    <w:panose1 w:val="00000000000000000000"/>
    <w:charset w:val="00"/>
    <w:family w:val="swiss"/>
    <w:notTrueType/>
    <w:pitch w:val="default"/>
    <w:sig w:usb0="00000003" w:usb1="00000000" w:usb2="00000000" w:usb3="00000000" w:csb0="00000001" w:csb1="00000000"/>
  </w:font>
  <w:font w:name="FuturaStd-Heavy">
    <w:panose1 w:val="00000000000000000000"/>
    <w:charset w:val="00"/>
    <w:family w:val="auto"/>
    <w:notTrueType/>
    <w:pitch w:val="default"/>
    <w:sig w:usb0="00000003" w:usb1="00000000" w:usb2="00000000" w:usb3="00000000" w:csb0="00000001" w:csb1="00000000"/>
  </w:font>
  <w:font w:name="Futura-Bold">
    <w:altName w:val="Arial"/>
    <w:panose1 w:val="00000000000000000000"/>
    <w:charset w:val="00"/>
    <w:family w:val="swiss"/>
    <w:notTrueType/>
    <w:pitch w:val="default"/>
    <w:sig w:usb0="00000003" w:usb1="00000000" w:usb2="00000000" w:usb3="00000000" w:csb0="00000001" w:csb1="00000000"/>
  </w:font>
  <w:font w:name="FuturaStd-Book">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Futura Std ExtraBold">
    <w:altName w:val="Arial"/>
    <w:panose1 w:val="00000000000000000000"/>
    <w:charset w:val="00"/>
    <w:family w:val="swiss"/>
    <w:notTrueType/>
    <w:pitch w:val="variable"/>
    <w:sig w:usb0="800000AF" w:usb1="4000204A" w:usb2="00000000" w:usb3="00000000" w:csb0="00000001" w:csb1="00000000"/>
  </w:font>
  <w:font w:name="Futura Std Book">
    <w:altName w:val="Century Gothic"/>
    <w:panose1 w:val="00000000000000000000"/>
    <w:charset w:val="00"/>
    <w:family w:val="swiss"/>
    <w:notTrueType/>
    <w:pitch w:val="variable"/>
    <w:sig w:usb0="800000AF" w:usb1="4000204A"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AF1764" w14:textId="56340994" w:rsidR="00501259" w:rsidRDefault="005769C6">
    <w:pPr>
      <w:pStyle w:val="P68B1DB1-Fuzeile115"/>
      <w:tabs>
        <w:tab w:val="clear" w:pos="9360"/>
        <w:tab w:val="right" w:pos="9540"/>
      </w:tabs>
      <w:ind w:left="-112"/>
      <w:rPr>
        <w:bCs/>
        <w:szCs w:val="18"/>
      </w:rPr>
    </w:pPr>
    <w:r>
      <w:rPr>
        <w:noProof/>
      </w:rPr>
      <mc:AlternateContent>
        <mc:Choice Requires="wps">
          <w:drawing>
            <wp:anchor distT="0" distB="0" distL="114300" distR="114300" simplePos="0" relativeHeight="251660288" behindDoc="0" locked="0" layoutInCell="1" allowOverlap="1" wp14:anchorId="4186CB47" wp14:editId="6B31391C">
              <wp:simplePos x="0" y="0"/>
              <wp:positionH relativeFrom="column">
                <wp:posOffset>-74295</wp:posOffset>
              </wp:positionH>
              <wp:positionV relativeFrom="paragraph">
                <wp:posOffset>-58420</wp:posOffset>
              </wp:positionV>
              <wp:extent cx="6120130" cy="635"/>
              <wp:effectExtent l="0" t="0" r="33020" b="37465"/>
              <wp:wrapNone/>
              <wp:docPr id="4"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34A503" id="_x0000_t32" coordsize="21600,21600" o:spt="32" o:oned="t" path="m,l21600,21600e" filled="f">
              <v:path arrowok="t" fillok="f" o:connecttype="none"/>
              <o:lock v:ext="edit" shapetype="t"/>
            </v:shapetype>
            <v:shape id="AutoShape 17" o:spid="_x0000_s1026" type="#_x0000_t32" style="position:absolute;margin-left:-5.85pt;margin-top:-4.6pt;width:481.9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"/>
          </w:pict>
        </mc:Fallback>
      </mc:AlternateContent>
    </w:r>
    <w:r>
      <w:t>© SAP UCC Magdeburg</w:t>
    </w:r>
    <w:r>
      <w:tab/>
      <w:t xml:space="preserve"> Page </w:t>
    </w:r>
    <w:r>
      <w:fldChar w:fldCharType="begin"/>
    </w:r>
    <w:r>
      <w:rPr>
        <w:bCs/>
        <w:szCs w:val="18"/>
      </w:rPr>
      <w:instrText xml:space="preserve"> PAGE   \* MERGEFORMAT </w:instrText>
    </w:r>
    <w:r>
      <w:rPr>
        <w:bCs/>
        <w:szCs w:val="18"/>
      </w:rPr>
      <w:fldChar w:fldCharType="separate"/>
    </w:r>
    <w:r w:rsidR="007464A6">
      <w:rPr>
        <w:bCs/>
        <w:noProof/>
        <w:szCs w:val="18"/>
      </w:rPr>
      <w:t>36</w:t>
    </w:r>
    <w:r>
      <w:rPr>
        <w:bCs/>
        <w:szCs w:val="18"/>
      </w:rPr>
      <w:fldChar w:fldCharType="end"/>
    </w:r>
  </w:p>
  <w:p w14:paraId="42215283" w14:textId="77777777" w:rsidR="00501259" w:rsidRDefault="00501259">
    <w:pPr>
      <w:rPr>
        <w:rFonts w:ascii="Arial" w:hAnsi="Arial" w:cs="Arial"/>
        <w:bCs/>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AC1F15" w14:textId="77777777" w:rsidR="00501259" w:rsidRDefault="005769C6">
    <w:pPr>
      <w:pStyle w:val="P68B1DB1-Fuzeile115"/>
      <w:tabs>
        <w:tab w:val="clear" w:pos="9360"/>
        <w:tab w:val="right" w:pos="9540"/>
      </w:tabs>
      <w:ind w:left="-112"/>
      <w:rPr>
        <w:bCs/>
        <w:szCs w:val="18"/>
      </w:rPr>
    </w:pPr>
    <w:r>
      <w:rPr>
        <w:noProof/>
        <w:sz w:val="20"/>
      </w:rPr>
      <w:drawing>
        <wp:anchor distT="0" distB="0" distL="114300" distR="114300" simplePos="0" relativeHeight="251655168" behindDoc="0" locked="0" layoutInCell="1" allowOverlap="1" wp14:anchorId="531A220B" wp14:editId="2C98F064">
          <wp:simplePos x="0" y="0"/>
          <wp:positionH relativeFrom="column">
            <wp:posOffset>-31115</wp:posOffset>
          </wp:positionH>
          <wp:positionV relativeFrom="paragraph">
            <wp:posOffset>-605155</wp:posOffset>
          </wp:positionV>
          <wp:extent cx="1246480" cy="672999"/>
          <wp:effectExtent l="19050" t="0" r="0" b="0"/>
          <wp:wrapNone/>
          <wp:docPr id="21" name="Screen 3" descr="M:\Dokumente\UCC_Partner\Logos\SAP UA Logo\SAP_University_Alliances_Logo_2013_Februar\RGB\SAP_UniversityAlliances_scrn_R_pos_sta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3" descr="M:\Dokumente\UCC_Partner\Logos\SAP UA Logo\SAP_University_Alliances_Logo_2013_Februar\RGB\SAP_UniversityAlliances_scrn_R_pos_stac3.png"/>
                  <pic:cNvPicPr>
                    <a:picLocks noChangeAspect="1" noChangeArrowheads="1"/>
                  </pic:cNvPicPr>
                </pic:nvPicPr>
                <pic:blipFill>
                  <a:blip r:embed="rId1"/>
                  <a:srcRect/>
                  <a:stretch>
                    <a:fillRect/>
                  </a:stretch>
                </pic:blipFill>
                <pic:spPr bwMode="auto">
                  <a:xfrm>
                    <a:off x="0" y="0"/>
                    <a:ext cx="1246480" cy="672999"/>
                  </a:xfrm>
                  <a:prstGeom prst="rect">
                    <a:avLst/>
                  </a:prstGeom>
                  <a:noFill/>
                  <a:ln w="9525">
                    <a:noFill/>
                    <a:miter lim="800000"/>
                    <a:headEnd/>
                    <a:tailEnd/>
                  </a:ln>
                </pic:spPr>
              </pic:pic>
            </a:graphicData>
          </a:graphic>
        </wp:anchor>
      </w:drawing>
    </w:r>
    <w:r>
      <w:tab/>
      <w:t>© SAP UCC Magdeburg</w:t>
    </w:r>
  </w:p>
  <w:p w14:paraId="26313B0D" w14:textId="77777777" w:rsidR="00501259" w:rsidRDefault="00501259">
    <w:pPr>
      <w:pStyle w:val="Fuzeile1"/>
      <w:tabs>
        <w:tab w:val="clear" w:pos="9360"/>
        <w:tab w:val="left" w:pos="2350"/>
      </w:tabs>
      <w:rPr>
        <w:rFonts w:cs="Arial"/>
        <w:bCs/>
        <w:sz w:val="20"/>
      </w:rPr>
    </w:pPr>
  </w:p>
  <w:p w14:paraId="49B33412" w14:textId="77777777" w:rsidR="00501259" w:rsidRDefault="00501259">
    <w:pPr>
      <w:pStyle w:val="Fuzeile"/>
      <w:rPr>
        <w:rFonts w:ascii="Arial" w:hAnsi="Arial" w:cs="Arial"/>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C80E32" w14:textId="77777777" w:rsidR="00501259" w:rsidRDefault="005769C6">
      <w:pPr>
        <w:spacing w:after="0"/>
      </w:pPr>
      <w:r>
        <w:separator/>
      </w:r>
    </w:p>
    <w:p w14:paraId="79D554F9" w14:textId="77777777" w:rsidR="00501259" w:rsidRDefault="00501259"/>
  </w:footnote>
  <w:footnote w:type="continuationSeparator" w:id="0">
    <w:p w14:paraId="487F812D" w14:textId="77777777" w:rsidR="00501259" w:rsidRDefault="005769C6">
      <w:pPr>
        <w:spacing w:after="0"/>
      </w:pPr>
      <w:r>
        <w:continuationSeparator/>
      </w:r>
    </w:p>
    <w:p w14:paraId="5E8B85E5" w14:textId="77777777" w:rsidR="00501259" w:rsidRDefault="00501259"/>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AA2F59" w14:textId="77777777" w:rsidR="00501259" w:rsidRDefault="005769C6">
    <w:pPr>
      <w:pStyle w:val="Kopfzeile"/>
    </w:pPr>
    <w:r>
      <w:rPr>
        <w:noProof/>
      </w:rPr>
      <mc:AlternateContent>
        <mc:Choice Requires="wps">
          <w:drawing>
            <wp:anchor distT="0" distB="0" distL="114300" distR="114300" simplePos="0" relativeHeight="251657216" behindDoc="0" locked="0" layoutInCell="1" allowOverlap="1" wp14:anchorId="5B169136" wp14:editId="0BCD9E3C">
              <wp:simplePos x="0" y="0"/>
              <wp:positionH relativeFrom="column">
                <wp:posOffset>4229100</wp:posOffset>
              </wp:positionH>
              <wp:positionV relativeFrom="paragraph">
                <wp:posOffset>135890</wp:posOffset>
              </wp:positionV>
              <wp:extent cx="1828800" cy="342900"/>
              <wp:effectExtent l="0" t="0" r="0" b="0"/>
              <wp:wrapNone/>
              <wp:docPr id="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342900"/>
                      </a:xfrm>
                      <a:prstGeom prst="rect">
                        <a:avLst/>
                      </a:prstGeom>
                      <a:noFill/>
                      <a:ln>
                        <a:noFill/>
                      </a:ln>
                      <a:extLst>
                        <a:ext uri="{909E8E84-426E-40DD-AFC4-6F175D3DCCD1}">
                          <a14:hiddenFill xmlns:a14="http://schemas.microsoft.com/office/drawing/2010/main">
                            <a:solidFill>
                              <a:srgbClr val="FFFFFF">
                                <a:alpha val="0"/>
                              </a:srgb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21D370" w14:textId="77777777" w:rsidR="00501259" w:rsidRDefault="005769C6">
                          <w:pPr>
                            <w:pStyle w:val="DescCover"/>
                          </w:pPr>
                          <w:r>
                            <w:t>CASE STUDY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169136" id="Rectangle 3" o:spid="_x0000_s1027" style="position:absolute;margin-left:333pt;margin-top:10.7pt;width:2in;height:2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" filled="f" stroked="f">
              <v:fill opacity="0"/>
              <v:textbox>
                <w:txbxContent>
                  <w:p w14:paraId="0321D370" w14:textId="77777777" w:rsidR="00501259" w:rsidRDefault="005769C6">
                    <w:pPr>
                      <w:pStyle w:val="DescCover"/>
                    </w:pPr>
                    <w:r>
                      <w:t>CASE STUDY</w:t>
                    </w:r>
                  </w:p>
                </w:txbxContent>
              </v:textbox>
            </v:rect>
          </w:pict>
        </mc:Fallback>
      </mc:AlternateContent>
    </w:r>
    <w:r>
      <w:rPr>
        <w:noProof/>
      </w:rPr>
      <mc:AlternateContent>
        <mc:Choice Requires="wps">
          <w:drawing>
            <wp:anchor distT="0" distB="0" distL="114300" distR="114300" simplePos="0" relativeHeight="251656192" behindDoc="0" locked="0" layoutInCell="1" allowOverlap="1" wp14:anchorId="6A3C2090" wp14:editId="1FBA1A11">
              <wp:simplePos x="0" y="0"/>
              <wp:positionH relativeFrom="column">
                <wp:posOffset>6059805</wp:posOffset>
              </wp:positionH>
              <wp:positionV relativeFrom="paragraph">
                <wp:posOffset>136525</wp:posOffset>
              </wp:positionV>
              <wp:extent cx="784225" cy="247015"/>
              <wp:effectExtent l="0" t="0" r="0" b="635"/>
              <wp:wrapNone/>
              <wp:docPr id="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4225" cy="247015"/>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D87463" id="Rectangle 2" o:spid="_x0000_s1026" style="position:absolute;margin-left:477.15pt;margin-top:10.75pt;width:61.75pt;height:19.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" fillcolor="#943634" stroked="f"/>
          </w:pict>
        </mc:Fallback>
      </mc:AlternateContent>
    </w:r>
  </w:p>
  <w:p w14:paraId="1BE7098B" w14:textId="77777777" w:rsidR="00501259" w:rsidRDefault="00501259"/>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ABF7FA" w14:textId="77777777" w:rsidR="00501259" w:rsidRDefault="005769C6">
    <w:pPr>
      <w:pStyle w:val="P68B1DB1-Kopfzeile16"/>
    </w:pPr>
    <w:r>
      <w:rPr>
        <w:noProof/>
      </w:rPr>
      <mc:AlternateContent>
        <mc:Choice Requires="wps">
          <w:drawing>
            <wp:anchor distT="0" distB="0" distL="114300" distR="114300" simplePos="0" relativeHeight="251659264" behindDoc="0" locked="0" layoutInCell="1" allowOverlap="1" wp14:anchorId="5A68CA9A" wp14:editId="01315149">
              <wp:simplePos x="0" y="0"/>
              <wp:positionH relativeFrom="column">
                <wp:posOffset>4229100</wp:posOffset>
              </wp:positionH>
              <wp:positionV relativeFrom="paragraph">
                <wp:posOffset>135890</wp:posOffset>
              </wp:positionV>
              <wp:extent cx="1828800" cy="3429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342900"/>
                      </a:xfrm>
                      <a:prstGeom prst="rect">
                        <a:avLst/>
                      </a:prstGeom>
                      <a:noFill/>
                      <a:ln>
                        <a:noFill/>
                      </a:ln>
                      <a:extLst>
                        <a:ext uri="{909E8E84-426E-40DD-AFC4-6F175D3DCCD1}">
                          <a14:hiddenFill xmlns:a14="http://schemas.microsoft.com/office/drawing/2010/main">
                            <a:solidFill>
                              <a:srgbClr val="FFFFFF">
                                <a:alpha val="0"/>
                              </a:srgb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DCE48B" w14:textId="77777777" w:rsidR="00501259" w:rsidRDefault="005769C6">
                          <w:pPr>
                            <w:pStyle w:val="DescCover"/>
                          </w:pPr>
                          <w:r>
                            <w:t>CASE STUDY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68CA9A" id="Rectangle 11" o:spid="_x0000_s1028" style="position:absolute;margin-left:333pt;margin-top:10.7pt;width:2in;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" filled="f" stroked="f">
              <v:fill opacity="0"/>
              <v:textbox>
                <w:txbxContent>
                  <w:p w14:paraId="31DCE48B" w14:textId="77777777" w:rsidR="00501259" w:rsidRDefault="005769C6">
                    <w:pPr>
                      <w:pStyle w:val="DescCover"/>
                    </w:pPr>
                    <w:r>
                      <w:t>CASE STUDY</w:t>
                    </w:r>
                  </w:p>
                </w:txbxContent>
              </v:textbox>
            </v:rect>
          </w:pict>
        </mc:Fallback>
      </mc:AlternateContent>
    </w:r>
    <w:r>
      <w:rPr>
        <w:noProof/>
      </w:rPr>
      <mc:AlternateContent>
        <mc:Choice Requires="wps">
          <w:drawing>
            <wp:anchor distT="0" distB="0" distL="114300" distR="114300" simplePos="0" relativeHeight="251658240" behindDoc="0" locked="0" layoutInCell="1" allowOverlap="1" wp14:anchorId="5C08211A" wp14:editId="3EEADC81">
              <wp:simplePos x="0" y="0"/>
              <wp:positionH relativeFrom="column">
                <wp:posOffset>6059805</wp:posOffset>
              </wp:positionH>
              <wp:positionV relativeFrom="paragraph">
                <wp:posOffset>136525</wp:posOffset>
              </wp:positionV>
              <wp:extent cx="784225" cy="247015"/>
              <wp:effectExtent l="0" t="0" r="0" b="635"/>
              <wp:wrapNone/>
              <wp:docPr id="2"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4225" cy="247015"/>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11FAB8" id="Rectangle 10" o:spid="_x0000_s1026" style="position:absolute;margin-left:477.15pt;margin-top:10.75pt;width:61.75pt;height:19.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" fillcolor="#943634" stroked="f"/>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181E82AE"/>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4BE8684E"/>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6034285A"/>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45C8A020"/>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37FC1DD8"/>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27E73F0"/>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62AC522"/>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0BA7A7E"/>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240C7A2"/>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E902958C"/>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DD4898"/>
    <w:multiLevelType w:val="hybridMultilevel"/>
    <w:tmpl w:val="082CFFF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01B10971"/>
    <w:multiLevelType w:val="hybridMultilevel"/>
    <w:tmpl w:val="DAA2FD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5BD5040"/>
    <w:multiLevelType w:val="hybridMultilevel"/>
    <w:tmpl w:val="D5269F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60177B6"/>
    <w:multiLevelType w:val="hybridMultilevel"/>
    <w:tmpl w:val="BEA8A8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B0E1E3A"/>
    <w:multiLevelType w:val="hybridMultilevel"/>
    <w:tmpl w:val="DE20EB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1B2A4258"/>
    <w:multiLevelType w:val="hybridMultilevel"/>
    <w:tmpl w:val="6D1E927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1FFE7D79"/>
    <w:multiLevelType w:val="hybridMultilevel"/>
    <w:tmpl w:val="D5F255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3164DF3"/>
    <w:multiLevelType w:val="hybridMultilevel"/>
    <w:tmpl w:val="F20C4E1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27412FE4"/>
    <w:multiLevelType w:val="hybridMultilevel"/>
    <w:tmpl w:val="3F1C9EE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27F05880"/>
    <w:multiLevelType w:val="hybridMultilevel"/>
    <w:tmpl w:val="307434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C6E44F1"/>
    <w:multiLevelType w:val="hybridMultilevel"/>
    <w:tmpl w:val="0F08ED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321333C4"/>
    <w:multiLevelType w:val="hybridMultilevel"/>
    <w:tmpl w:val="6728FC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363D76D0"/>
    <w:multiLevelType w:val="hybridMultilevel"/>
    <w:tmpl w:val="49B2A0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38F72A25"/>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3A242A78"/>
    <w:multiLevelType w:val="hybridMultilevel"/>
    <w:tmpl w:val="25C45A0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4D656E28"/>
    <w:multiLevelType w:val="hybridMultilevel"/>
    <w:tmpl w:val="8B84BC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4EA44171"/>
    <w:multiLevelType w:val="hybridMultilevel"/>
    <w:tmpl w:val="94E4571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4F7D3D69"/>
    <w:multiLevelType w:val="hybridMultilevel"/>
    <w:tmpl w:val="137E16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54C71C47"/>
    <w:multiLevelType w:val="hybridMultilevel"/>
    <w:tmpl w:val="0964886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55E334B1"/>
    <w:multiLevelType w:val="hybridMultilevel"/>
    <w:tmpl w:val="73A86D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A484D90"/>
    <w:multiLevelType w:val="hybridMultilevel"/>
    <w:tmpl w:val="F20C4E1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5B396225"/>
    <w:multiLevelType w:val="hybridMultilevel"/>
    <w:tmpl w:val="4A62EF0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5E6B7E57"/>
    <w:multiLevelType w:val="hybridMultilevel"/>
    <w:tmpl w:val="3CA62B8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66CF6102"/>
    <w:multiLevelType w:val="hybridMultilevel"/>
    <w:tmpl w:val="2BC8250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73067055"/>
    <w:multiLevelType w:val="multilevel"/>
    <w:tmpl w:val="0407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5" w15:restartNumberingAfterBreak="0">
    <w:nsid w:val="7521493F"/>
    <w:multiLevelType w:val="hybridMultilevel"/>
    <w:tmpl w:val="76B21DB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76ED3222"/>
    <w:multiLevelType w:val="hybridMultilevel"/>
    <w:tmpl w:val="F20C4E1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772E0153"/>
    <w:multiLevelType w:val="multilevel"/>
    <w:tmpl w:val="04070023"/>
    <w:styleLink w:val="ArtikelAbschnitt"/>
    <w:lvl w:ilvl="0">
      <w:start w:val="1"/>
      <w:numFmt w:val="upperRoman"/>
      <w:lvlText w:val="Artikel %1."/>
      <w:lvlJc w:val="left"/>
      <w:pPr>
        <w:tabs>
          <w:tab w:val="num" w:pos="1440"/>
        </w:tabs>
        <w:ind w:left="0" w:firstLine="0"/>
      </w:pPr>
    </w:lvl>
    <w:lvl w:ilvl="1">
      <w:start w:val="1"/>
      <w:numFmt w:val="decimalZero"/>
      <w:isLgl/>
      <w:lvlText w:val="Abschnitt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8" w15:restartNumberingAfterBreak="0">
    <w:nsid w:val="7A7E7609"/>
    <w:multiLevelType w:val="hybridMultilevel"/>
    <w:tmpl w:val="17F2031A"/>
    <w:lvl w:ilvl="0" w:tplc="5A68DCE0">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9" w15:restartNumberingAfterBreak="0">
    <w:nsid w:val="7E711AA8"/>
    <w:multiLevelType w:val="hybridMultilevel"/>
    <w:tmpl w:val="1D9EA1C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34"/>
  </w:num>
  <w:num w:numId="12">
    <w:abstractNumId w:val="23"/>
  </w:num>
  <w:num w:numId="13">
    <w:abstractNumId w:val="37"/>
  </w:num>
  <w:num w:numId="14">
    <w:abstractNumId w:val="38"/>
  </w:num>
  <w:num w:numId="15">
    <w:abstractNumId w:val="10"/>
  </w:num>
  <w:num w:numId="16">
    <w:abstractNumId w:val="31"/>
  </w:num>
  <w:num w:numId="17">
    <w:abstractNumId w:val="20"/>
  </w:num>
  <w:num w:numId="18">
    <w:abstractNumId w:val="11"/>
  </w:num>
  <w:num w:numId="19">
    <w:abstractNumId w:val="36"/>
  </w:num>
  <w:num w:numId="20">
    <w:abstractNumId w:val="17"/>
  </w:num>
  <w:num w:numId="21">
    <w:abstractNumId w:val="30"/>
  </w:num>
  <w:num w:numId="22">
    <w:abstractNumId w:val="32"/>
  </w:num>
  <w:num w:numId="23">
    <w:abstractNumId w:val="22"/>
  </w:num>
  <w:num w:numId="24">
    <w:abstractNumId w:val="33"/>
  </w:num>
  <w:num w:numId="25">
    <w:abstractNumId w:val="26"/>
  </w:num>
  <w:num w:numId="26">
    <w:abstractNumId w:val="12"/>
  </w:num>
  <w:num w:numId="27">
    <w:abstractNumId w:val="39"/>
  </w:num>
  <w:num w:numId="28">
    <w:abstractNumId w:val="35"/>
  </w:num>
  <w:num w:numId="29">
    <w:abstractNumId w:val="24"/>
  </w:num>
  <w:num w:numId="30">
    <w:abstractNumId w:val="28"/>
  </w:num>
  <w:num w:numId="31">
    <w:abstractNumId w:val="14"/>
  </w:num>
  <w:num w:numId="32">
    <w:abstractNumId w:val="18"/>
  </w:num>
  <w:num w:numId="33">
    <w:abstractNumId w:val="15"/>
  </w:num>
  <w:num w:numId="34">
    <w:abstractNumId w:val="21"/>
  </w:num>
  <w:num w:numId="35">
    <w:abstractNumId w:val="13"/>
  </w:num>
  <w:num w:numId="36">
    <w:abstractNumId w:val="27"/>
  </w:num>
  <w:num w:numId="37">
    <w:abstractNumId w:val="25"/>
  </w:num>
  <w:num w:numId="38">
    <w:abstractNumId w:val="19"/>
  </w:num>
  <w:num w:numId="39">
    <w:abstractNumId w:val="29"/>
  </w:num>
  <w:num w:numId="40">
    <w:abstractNumId w:val="1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activeWritingStyle w:appName="MSWord" w:lang="de-DE" w:vendorID="64" w:dllVersion="131078" w:nlCheck="1" w:checkStyle="0"/>
  <w:activeWritingStyle w:appName="MSWord" w:lang="en-US" w:vendorID="64" w:dllVersion="131078" w:nlCheck="1" w:checkStyle="1"/>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characterSpacingControl w:val="doNotCompress"/>
  <w:hdrShapeDefaults>
    <o:shapedefaults v:ext="edit" spidmax="47105">
      <o:colormru v:ext="edit" colors="navy,#d8d8d8,#943634"/>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07F"/>
    <w:rsid w:val="000031E9"/>
    <w:rsid w:val="00004E1D"/>
    <w:rsid w:val="0000500E"/>
    <w:rsid w:val="00006451"/>
    <w:rsid w:val="000067A9"/>
    <w:rsid w:val="00006BA0"/>
    <w:rsid w:val="00006C4F"/>
    <w:rsid w:val="0000733F"/>
    <w:rsid w:val="00007497"/>
    <w:rsid w:val="000074DA"/>
    <w:rsid w:val="00007F00"/>
    <w:rsid w:val="0001034C"/>
    <w:rsid w:val="00011726"/>
    <w:rsid w:val="00011B53"/>
    <w:rsid w:val="000138D6"/>
    <w:rsid w:val="00015183"/>
    <w:rsid w:val="0001688A"/>
    <w:rsid w:val="000169AF"/>
    <w:rsid w:val="0002137D"/>
    <w:rsid w:val="00022207"/>
    <w:rsid w:val="0002263B"/>
    <w:rsid w:val="00024467"/>
    <w:rsid w:val="000251E2"/>
    <w:rsid w:val="000258C9"/>
    <w:rsid w:val="00027A88"/>
    <w:rsid w:val="000301EA"/>
    <w:rsid w:val="0003107F"/>
    <w:rsid w:val="000312E7"/>
    <w:rsid w:val="00032938"/>
    <w:rsid w:val="000335EE"/>
    <w:rsid w:val="000347A2"/>
    <w:rsid w:val="00034E92"/>
    <w:rsid w:val="000353D4"/>
    <w:rsid w:val="00036306"/>
    <w:rsid w:val="00036E44"/>
    <w:rsid w:val="00037408"/>
    <w:rsid w:val="000375AC"/>
    <w:rsid w:val="00037C1B"/>
    <w:rsid w:val="00041083"/>
    <w:rsid w:val="000418AD"/>
    <w:rsid w:val="00041CF3"/>
    <w:rsid w:val="00042E5D"/>
    <w:rsid w:val="000431ED"/>
    <w:rsid w:val="0004329A"/>
    <w:rsid w:val="00043652"/>
    <w:rsid w:val="00045716"/>
    <w:rsid w:val="000479A8"/>
    <w:rsid w:val="00050C04"/>
    <w:rsid w:val="000516FF"/>
    <w:rsid w:val="00052E6C"/>
    <w:rsid w:val="00053E2A"/>
    <w:rsid w:val="00054D23"/>
    <w:rsid w:val="0005548C"/>
    <w:rsid w:val="0005567D"/>
    <w:rsid w:val="00056EC1"/>
    <w:rsid w:val="000610B7"/>
    <w:rsid w:val="00061D75"/>
    <w:rsid w:val="000620E6"/>
    <w:rsid w:val="0006234D"/>
    <w:rsid w:val="00063DD8"/>
    <w:rsid w:val="000649E0"/>
    <w:rsid w:val="00064A6D"/>
    <w:rsid w:val="00065451"/>
    <w:rsid w:val="00066605"/>
    <w:rsid w:val="00070315"/>
    <w:rsid w:val="00071D82"/>
    <w:rsid w:val="00073E1E"/>
    <w:rsid w:val="00074171"/>
    <w:rsid w:val="00075979"/>
    <w:rsid w:val="00075F9A"/>
    <w:rsid w:val="0008066B"/>
    <w:rsid w:val="00080A39"/>
    <w:rsid w:val="00082A7A"/>
    <w:rsid w:val="000835C8"/>
    <w:rsid w:val="0008430A"/>
    <w:rsid w:val="00084F53"/>
    <w:rsid w:val="0008582F"/>
    <w:rsid w:val="000931AC"/>
    <w:rsid w:val="000949EE"/>
    <w:rsid w:val="00094DFD"/>
    <w:rsid w:val="00094FCB"/>
    <w:rsid w:val="00095338"/>
    <w:rsid w:val="00095440"/>
    <w:rsid w:val="000A015F"/>
    <w:rsid w:val="000A1A31"/>
    <w:rsid w:val="000A5435"/>
    <w:rsid w:val="000A6D5B"/>
    <w:rsid w:val="000A6F75"/>
    <w:rsid w:val="000A7E58"/>
    <w:rsid w:val="000B56EC"/>
    <w:rsid w:val="000B61D8"/>
    <w:rsid w:val="000B71B1"/>
    <w:rsid w:val="000B7C65"/>
    <w:rsid w:val="000B7D44"/>
    <w:rsid w:val="000C14E3"/>
    <w:rsid w:val="000C1D3B"/>
    <w:rsid w:val="000C1F39"/>
    <w:rsid w:val="000C2843"/>
    <w:rsid w:val="000C43D3"/>
    <w:rsid w:val="000C7013"/>
    <w:rsid w:val="000D0393"/>
    <w:rsid w:val="000D0494"/>
    <w:rsid w:val="000D0FDA"/>
    <w:rsid w:val="000D27C7"/>
    <w:rsid w:val="000D3C39"/>
    <w:rsid w:val="000D435A"/>
    <w:rsid w:val="000D78D0"/>
    <w:rsid w:val="000E0135"/>
    <w:rsid w:val="000E0741"/>
    <w:rsid w:val="000E0D76"/>
    <w:rsid w:val="000E2868"/>
    <w:rsid w:val="000E3568"/>
    <w:rsid w:val="000E3824"/>
    <w:rsid w:val="000E3EC8"/>
    <w:rsid w:val="000E4B31"/>
    <w:rsid w:val="000E4D6C"/>
    <w:rsid w:val="000E57F7"/>
    <w:rsid w:val="000E7754"/>
    <w:rsid w:val="000E7924"/>
    <w:rsid w:val="000E7D2B"/>
    <w:rsid w:val="000E7DCA"/>
    <w:rsid w:val="000F19F2"/>
    <w:rsid w:val="000F1A46"/>
    <w:rsid w:val="000F1F03"/>
    <w:rsid w:val="000F390E"/>
    <w:rsid w:val="000F5096"/>
    <w:rsid w:val="000F5361"/>
    <w:rsid w:val="000F6C1F"/>
    <w:rsid w:val="0010265E"/>
    <w:rsid w:val="001062D9"/>
    <w:rsid w:val="001073B4"/>
    <w:rsid w:val="0010775E"/>
    <w:rsid w:val="00107B4B"/>
    <w:rsid w:val="0011002C"/>
    <w:rsid w:val="00111420"/>
    <w:rsid w:val="001115FD"/>
    <w:rsid w:val="00111673"/>
    <w:rsid w:val="001127AF"/>
    <w:rsid w:val="0011285A"/>
    <w:rsid w:val="00114CD4"/>
    <w:rsid w:val="00115102"/>
    <w:rsid w:val="00115328"/>
    <w:rsid w:val="00115F9E"/>
    <w:rsid w:val="001201A7"/>
    <w:rsid w:val="0012028E"/>
    <w:rsid w:val="001211F7"/>
    <w:rsid w:val="00121863"/>
    <w:rsid w:val="00121A4A"/>
    <w:rsid w:val="001224D2"/>
    <w:rsid w:val="00123525"/>
    <w:rsid w:val="00124A60"/>
    <w:rsid w:val="001271B2"/>
    <w:rsid w:val="00130776"/>
    <w:rsid w:val="00131B00"/>
    <w:rsid w:val="00131F44"/>
    <w:rsid w:val="001334E7"/>
    <w:rsid w:val="00134699"/>
    <w:rsid w:val="00134A66"/>
    <w:rsid w:val="00136263"/>
    <w:rsid w:val="00136C4F"/>
    <w:rsid w:val="001379B7"/>
    <w:rsid w:val="00143720"/>
    <w:rsid w:val="00143AAC"/>
    <w:rsid w:val="0014476F"/>
    <w:rsid w:val="00146871"/>
    <w:rsid w:val="00147725"/>
    <w:rsid w:val="0015194F"/>
    <w:rsid w:val="00152C0B"/>
    <w:rsid w:val="00153104"/>
    <w:rsid w:val="0016179F"/>
    <w:rsid w:val="00163F6B"/>
    <w:rsid w:val="001653C4"/>
    <w:rsid w:val="00165678"/>
    <w:rsid w:val="001671DA"/>
    <w:rsid w:val="001710E8"/>
    <w:rsid w:val="00171840"/>
    <w:rsid w:val="001720A7"/>
    <w:rsid w:val="00172659"/>
    <w:rsid w:val="001734C8"/>
    <w:rsid w:val="00182A92"/>
    <w:rsid w:val="00183662"/>
    <w:rsid w:val="00184769"/>
    <w:rsid w:val="001849FD"/>
    <w:rsid w:val="00184A52"/>
    <w:rsid w:val="00185E5E"/>
    <w:rsid w:val="001870FC"/>
    <w:rsid w:val="00187C86"/>
    <w:rsid w:val="0019085B"/>
    <w:rsid w:val="001919F6"/>
    <w:rsid w:val="00195A2A"/>
    <w:rsid w:val="001A2B16"/>
    <w:rsid w:val="001A36C3"/>
    <w:rsid w:val="001A42AF"/>
    <w:rsid w:val="001A513D"/>
    <w:rsid w:val="001A6269"/>
    <w:rsid w:val="001A6770"/>
    <w:rsid w:val="001A6A38"/>
    <w:rsid w:val="001A72DE"/>
    <w:rsid w:val="001A74CF"/>
    <w:rsid w:val="001B01A0"/>
    <w:rsid w:val="001B0381"/>
    <w:rsid w:val="001B0583"/>
    <w:rsid w:val="001B06F3"/>
    <w:rsid w:val="001B2451"/>
    <w:rsid w:val="001B251D"/>
    <w:rsid w:val="001B4216"/>
    <w:rsid w:val="001B4A54"/>
    <w:rsid w:val="001B515E"/>
    <w:rsid w:val="001C0E79"/>
    <w:rsid w:val="001C17DC"/>
    <w:rsid w:val="001C202A"/>
    <w:rsid w:val="001C234B"/>
    <w:rsid w:val="001C2A47"/>
    <w:rsid w:val="001C4418"/>
    <w:rsid w:val="001C52BC"/>
    <w:rsid w:val="001D046D"/>
    <w:rsid w:val="001D0653"/>
    <w:rsid w:val="001D0926"/>
    <w:rsid w:val="001D15CB"/>
    <w:rsid w:val="001D2FB0"/>
    <w:rsid w:val="001D42F5"/>
    <w:rsid w:val="001D6335"/>
    <w:rsid w:val="001D6A6D"/>
    <w:rsid w:val="001D707F"/>
    <w:rsid w:val="001E0506"/>
    <w:rsid w:val="001E077A"/>
    <w:rsid w:val="001E2012"/>
    <w:rsid w:val="001E3FF3"/>
    <w:rsid w:val="001E54FE"/>
    <w:rsid w:val="001E604C"/>
    <w:rsid w:val="001E71AC"/>
    <w:rsid w:val="001E7911"/>
    <w:rsid w:val="001F286A"/>
    <w:rsid w:val="001F497C"/>
    <w:rsid w:val="001F4E6C"/>
    <w:rsid w:val="002012F6"/>
    <w:rsid w:val="00203A26"/>
    <w:rsid w:val="00203DDE"/>
    <w:rsid w:val="00204C71"/>
    <w:rsid w:val="00205289"/>
    <w:rsid w:val="00206629"/>
    <w:rsid w:val="00206810"/>
    <w:rsid w:val="00207D03"/>
    <w:rsid w:val="00214B47"/>
    <w:rsid w:val="00215CF9"/>
    <w:rsid w:val="00216AC0"/>
    <w:rsid w:val="002175C9"/>
    <w:rsid w:val="002179AF"/>
    <w:rsid w:val="0022152E"/>
    <w:rsid w:val="00223092"/>
    <w:rsid w:val="002232F4"/>
    <w:rsid w:val="00224DA1"/>
    <w:rsid w:val="00225500"/>
    <w:rsid w:val="00225C36"/>
    <w:rsid w:val="0023040D"/>
    <w:rsid w:val="00231984"/>
    <w:rsid w:val="00231B9E"/>
    <w:rsid w:val="00232321"/>
    <w:rsid w:val="00233145"/>
    <w:rsid w:val="00236C6E"/>
    <w:rsid w:val="00237828"/>
    <w:rsid w:val="002413FF"/>
    <w:rsid w:val="00241BC0"/>
    <w:rsid w:val="0024404E"/>
    <w:rsid w:val="00245F38"/>
    <w:rsid w:val="002507FF"/>
    <w:rsid w:val="002524CD"/>
    <w:rsid w:val="00252581"/>
    <w:rsid w:val="00252F60"/>
    <w:rsid w:val="00254FCD"/>
    <w:rsid w:val="00255F6C"/>
    <w:rsid w:val="002570EF"/>
    <w:rsid w:val="0026203F"/>
    <w:rsid w:val="0026333B"/>
    <w:rsid w:val="00263564"/>
    <w:rsid w:val="00265579"/>
    <w:rsid w:val="00265C0D"/>
    <w:rsid w:val="002663EB"/>
    <w:rsid w:val="002675DF"/>
    <w:rsid w:val="002706DD"/>
    <w:rsid w:val="00270A4E"/>
    <w:rsid w:val="0027281A"/>
    <w:rsid w:val="0027286D"/>
    <w:rsid w:val="00276FAC"/>
    <w:rsid w:val="00280080"/>
    <w:rsid w:val="00280BFF"/>
    <w:rsid w:val="0028359F"/>
    <w:rsid w:val="002835C1"/>
    <w:rsid w:val="00285A14"/>
    <w:rsid w:val="002865A1"/>
    <w:rsid w:val="00286E41"/>
    <w:rsid w:val="00287780"/>
    <w:rsid w:val="00290172"/>
    <w:rsid w:val="00291DCB"/>
    <w:rsid w:val="00292E4A"/>
    <w:rsid w:val="00293083"/>
    <w:rsid w:val="00293C9C"/>
    <w:rsid w:val="00293CE9"/>
    <w:rsid w:val="002942A4"/>
    <w:rsid w:val="00297F23"/>
    <w:rsid w:val="002A3CA9"/>
    <w:rsid w:val="002A64AF"/>
    <w:rsid w:val="002A6C1D"/>
    <w:rsid w:val="002B0663"/>
    <w:rsid w:val="002B3AD7"/>
    <w:rsid w:val="002B3DFD"/>
    <w:rsid w:val="002B44E1"/>
    <w:rsid w:val="002C300B"/>
    <w:rsid w:val="002C3B0A"/>
    <w:rsid w:val="002C4C8A"/>
    <w:rsid w:val="002C56B6"/>
    <w:rsid w:val="002C6285"/>
    <w:rsid w:val="002C62D5"/>
    <w:rsid w:val="002C71DB"/>
    <w:rsid w:val="002C7398"/>
    <w:rsid w:val="002E024B"/>
    <w:rsid w:val="002E18FE"/>
    <w:rsid w:val="002E1B15"/>
    <w:rsid w:val="002E1E5B"/>
    <w:rsid w:val="002E4CE5"/>
    <w:rsid w:val="002E6A0E"/>
    <w:rsid w:val="002E7195"/>
    <w:rsid w:val="002E75E5"/>
    <w:rsid w:val="002E7B1E"/>
    <w:rsid w:val="002F25AC"/>
    <w:rsid w:val="002F2804"/>
    <w:rsid w:val="002F2DD1"/>
    <w:rsid w:val="0030160A"/>
    <w:rsid w:val="003018C8"/>
    <w:rsid w:val="0030234F"/>
    <w:rsid w:val="00302CDE"/>
    <w:rsid w:val="003056EE"/>
    <w:rsid w:val="00305D34"/>
    <w:rsid w:val="00305DB4"/>
    <w:rsid w:val="00307921"/>
    <w:rsid w:val="003106A6"/>
    <w:rsid w:val="00310CEA"/>
    <w:rsid w:val="0031100C"/>
    <w:rsid w:val="0031151B"/>
    <w:rsid w:val="00312384"/>
    <w:rsid w:val="00316CD2"/>
    <w:rsid w:val="00320BE5"/>
    <w:rsid w:val="00320E1E"/>
    <w:rsid w:val="0032163E"/>
    <w:rsid w:val="00323148"/>
    <w:rsid w:val="00323241"/>
    <w:rsid w:val="00324621"/>
    <w:rsid w:val="00324D6A"/>
    <w:rsid w:val="003253F9"/>
    <w:rsid w:val="0033038A"/>
    <w:rsid w:val="00331050"/>
    <w:rsid w:val="003332CA"/>
    <w:rsid w:val="00333C0D"/>
    <w:rsid w:val="003379F8"/>
    <w:rsid w:val="00337CEF"/>
    <w:rsid w:val="00344ACE"/>
    <w:rsid w:val="00344CBD"/>
    <w:rsid w:val="0034502A"/>
    <w:rsid w:val="00345641"/>
    <w:rsid w:val="003554D8"/>
    <w:rsid w:val="00357763"/>
    <w:rsid w:val="00362DD5"/>
    <w:rsid w:val="00363034"/>
    <w:rsid w:val="003645EF"/>
    <w:rsid w:val="00364845"/>
    <w:rsid w:val="00365349"/>
    <w:rsid w:val="00366828"/>
    <w:rsid w:val="00367514"/>
    <w:rsid w:val="00367BC8"/>
    <w:rsid w:val="0037436A"/>
    <w:rsid w:val="0037634A"/>
    <w:rsid w:val="00377AF3"/>
    <w:rsid w:val="00377AF7"/>
    <w:rsid w:val="00381BD1"/>
    <w:rsid w:val="00381D79"/>
    <w:rsid w:val="003823D6"/>
    <w:rsid w:val="003826FB"/>
    <w:rsid w:val="0038325F"/>
    <w:rsid w:val="003844A3"/>
    <w:rsid w:val="003849AF"/>
    <w:rsid w:val="00384E7F"/>
    <w:rsid w:val="00385C92"/>
    <w:rsid w:val="003920C4"/>
    <w:rsid w:val="00392216"/>
    <w:rsid w:val="003926FC"/>
    <w:rsid w:val="00394B09"/>
    <w:rsid w:val="00396EBA"/>
    <w:rsid w:val="003973F5"/>
    <w:rsid w:val="003A0955"/>
    <w:rsid w:val="003A11F0"/>
    <w:rsid w:val="003A1356"/>
    <w:rsid w:val="003A3CDF"/>
    <w:rsid w:val="003A5C59"/>
    <w:rsid w:val="003B037E"/>
    <w:rsid w:val="003B0E90"/>
    <w:rsid w:val="003B13DA"/>
    <w:rsid w:val="003B3BA4"/>
    <w:rsid w:val="003B531C"/>
    <w:rsid w:val="003B5730"/>
    <w:rsid w:val="003B7A09"/>
    <w:rsid w:val="003C06CE"/>
    <w:rsid w:val="003D09D2"/>
    <w:rsid w:val="003D101B"/>
    <w:rsid w:val="003D10E1"/>
    <w:rsid w:val="003D1AEC"/>
    <w:rsid w:val="003D2581"/>
    <w:rsid w:val="003D30DA"/>
    <w:rsid w:val="003D3359"/>
    <w:rsid w:val="003D335E"/>
    <w:rsid w:val="003D382C"/>
    <w:rsid w:val="003D447F"/>
    <w:rsid w:val="003D53AA"/>
    <w:rsid w:val="003E1CDA"/>
    <w:rsid w:val="003E3008"/>
    <w:rsid w:val="003E3932"/>
    <w:rsid w:val="003E5248"/>
    <w:rsid w:val="003E5D3A"/>
    <w:rsid w:val="003E629E"/>
    <w:rsid w:val="003E64AC"/>
    <w:rsid w:val="003E6A0C"/>
    <w:rsid w:val="003E7B80"/>
    <w:rsid w:val="003F1674"/>
    <w:rsid w:val="003F1AA6"/>
    <w:rsid w:val="003F372E"/>
    <w:rsid w:val="003F3842"/>
    <w:rsid w:val="003F47FA"/>
    <w:rsid w:val="003F6083"/>
    <w:rsid w:val="003F62EC"/>
    <w:rsid w:val="003F7629"/>
    <w:rsid w:val="00400A32"/>
    <w:rsid w:val="004034F2"/>
    <w:rsid w:val="00404C5F"/>
    <w:rsid w:val="00404F4C"/>
    <w:rsid w:val="00405032"/>
    <w:rsid w:val="00405E98"/>
    <w:rsid w:val="00410B30"/>
    <w:rsid w:val="00410B58"/>
    <w:rsid w:val="004113C7"/>
    <w:rsid w:val="0041149C"/>
    <w:rsid w:val="00412590"/>
    <w:rsid w:val="00412B0D"/>
    <w:rsid w:val="00413A14"/>
    <w:rsid w:val="00413A54"/>
    <w:rsid w:val="0042014C"/>
    <w:rsid w:val="00422F76"/>
    <w:rsid w:val="00424362"/>
    <w:rsid w:val="004252AE"/>
    <w:rsid w:val="00425D03"/>
    <w:rsid w:val="004266B4"/>
    <w:rsid w:val="00431E2B"/>
    <w:rsid w:val="00432DBC"/>
    <w:rsid w:val="004406F3"/>
    <w:rsid w:val="00444863"/>
    <w:rsid w:val="0044595D"/>
    <w:rsid w:val="00447950"/>
    <w:rsid w:val="00447D21"/>
    <w:rsid w:val="004526B6"/>
    <w:rsid w:val="00453DD8"/>
    <w:rsid w:val="00455EF4"/>
    <w:rsid w:val="00455FCD"/>
    <w:rsid w:val="0046538E"/>
    <w:rsid w:val="00466780"/>
    <w:rsid w:val="004667B4"/>
    <w:rsid w:val="00470FE9"/>
    <w:rsid w:val="004746B2"/>
    <w:rsid w:val="00474F81"/>
    <w:rsid w:val="004753E8"/>
    <w:rsid w:val="00476189"/>
    <w:rsid w:val="0047628D"/>
    <w:rsid w:val="004862A6"/>
    <w:rsid w:val="004867EB"/>
    <w:rsid w:val="0048789A"/>
    <w:rsid w:val="004903F6"/>
    <w:rsid w:val="0049067B"/>
    <w:rsid w:val="00490F1A"/>
    <w:rsid w:val="00491044"/>
    <w:rsid w:val="00494239"/>
    <w:rsid w:val="00496EF1"/>
    <w:rsid w:val="004972FC"/>
    <w:rsid w:val="004974EC"/>
    <w:rsid w:val="004A23A6"/>
    <w:rsid w:val="004A2608"/>
    <w:rsid w:val="004A3D01"/>
    <w:rsid w:val="004A54EC"/>
    <w:rsid w:val="004A6194"/>
    <w:rsid w:val="004B0451"/>
    <w:rsid w:val="004B05DE"/>
    <w:rsid w:val="004B1CAC"/>
    <w:rsid w:val="004B24F4"/>
    <w:rsid w:val="004B2D28"/>
    <w:rsid w:val="004B309E"/>
    <w:rsid w:val="004B3D7C"/>
    <w:rsid w:val="004B427E"/>
    <w:rsid w:val="004B4C7F"/>
    <w:rsid w:val="004B4E2E"/>
    <w:rsid w:val="004B5DBD"/>
    <w:rsid w:val="004B7AB1"/>
    <w:rsid w:val="004C0072"/>
    <w:rsid w:val="004C3565"/>
    <w:rsid w:val="004C3985"/>
    <w:rsid w:val="004C7B1D"/>
    <w:rsid w:val="004D0C10"/>
    <w:rsid w:val="004D1FDF"/>
    <w:rsid w:val="004D5BEE"/>
    <w:rsid w:val="004D62BB"/>
    <w:rsid w:val="004E082E"/>
    <w:rsid w:val="004E0A50"/>
    <w:rsid w:val="004E1868"/>
    <w:rsid w:val="004E3D5E"/>
    <w:rsid w:val="004E4167"/>
    <w:rsid w:val="004E4897"/>
    <w:rsid w:val="004E79BE"/>
    <w:rsid w:val="004F45C1"/>
    <w:rsid w:val="004F5ACB"/>
    <w:rsid w:val="004F790C"/>
    <w:rsid w:val="00501259"/>
    <w:rsid w:val="005020A4"/>
    <w:rsid w:val="00503C3D"/>
    <w:rsid w:val="005063C4"/>
    <w:rsid w:val="005071A4"/>
    <w:rsid w:val="00507EA8"/>
    <w:rsid w:val="0051142C"/>
    <w:rsid w:val="00511B84"/>
    <w:rsid w:val="00511D7A"/>
    <w:rsid w:val="00514CA5"/>
    <w:rsid w:val="00516E61"/>
    <w:rsid w:val="00516ED6"/>
    <w:rsid w:val="0051784A"/>
    <w:rsid w:val="00522657"/>
    <w:rsid w:val="0052395E"/>
    <w:rsid w:val="0052737C"/>
    <w:rsid w:val="0053047E"/>
    <w:rsid w:val="00530515"/>
    <w:rsid w:val="00530A68"/>
    <w:rsid w:val="00531BF2"/>
    <w:rsid w:val="00531E61"/>
    <w:rsid w:val="0053233B"/>
    <w:rsid w:val="00534C43"/>
    <w:rsid w:val="00535837"/>
    <w:rsid w:val="00535ECD"/>
    <w:rsid w:val="0054007D"/>
    <w:rsid w:val="005438DB"/>
    <w:rsid w:val="0054408A"/>
    <w:rsid w:val="005449C9"/>
    <w:rsid w:val="00545064"/>
    <w:rsid w:val="00546164"/>
    <w:rsid w:val="005512F3"/>
    <w:rsid w:val="00552966"/>
    <w:rsid w:val="00552F90"/>
    <w:rsid w:val="00553E95"/>
    <w:rsid w:val="0055501C"/>
    <w:rsid w:val="0055536C"/>
    <w:rsid w:val="00555E1A"/>
    <w:rsid w:val="005562BB"/>
    <w:rsid w:val="005637B5"/>
    <w:rsid w:val="005659B6"/>
    <w:rsid w:val="00566187"/>
    <w:rsid w:val="00566575"/>
    <w:rsid w:val="00566758"/>
    <w:rsid w:val="00566CC1"/>
    <w:rsid w:val="00567F88"/>
    <w:rsid w:val="00570B4A"/>
    <w:rsid w:val="00571379"/>
    <w:rsid w:val="005717D6"/>
    <w:rsid w:val="00572274"/>
    <w:rsid w:val="00572662"/>
    <w:rsid w:val="0057306A"/>
    <w:rsid w:val="0057486F"/>
    <w:rsid w:val="00574EA1"/>
    <w:rsid w:val="005753A6"/>
    <w:rsid w:val="0057660F"/>
    <w:rsid w:val="005769C6"/>
    <w:rsid w:val="005778E1"/>
    <w:rsid w:val="005818E4"/>
    <w:rsid w:val="00583360"/>
    <w:rsid w:val="005929FD"/>
    <w:rsid w:val="00593A25"/>
    <w:rsid w:val="00594144"/>
    <w:rsid w:val="00594422"/>
    <w:rsid w:val="00596361"/>
    <w:rsid w:val="0059652D"/>
    <w:rsid w:val="005971EF"/>
    <w:rsid w:val="005A0089"/>
    <w:rsid w:val="005A0385"/>
    <w:rsid w:val="005A12B2"/>
    <w:rsid w:val="005A1F67"/>
    <w:rsid w:val="005A2D12"/>
    <w:rsid w:val="005A2E1D"/>
    <w:rsid w:val="005A3222"/>
    <w:rsid w:val="005A45A7"/>
    <w:rsid w:val="005A7284"/>
    <w:rsid w:val="005A7777"/>
    <w:rsid w:val="005B2B85"/>
    <w:rsid w:val="005B4EDA"/>
    <w:rsid w:val="005B529D"/>
    <w:rsid w:val="005B6C52"/>
    <w:rsid w:val="005B6F88"/>
    <w:rsid w:val="005B7ABE"/>
    <w:rsid w:val="005C1355"/>
    <w:rsid w:val="005C13FF"/>
    <w:rsid w:val="005C3FEB"/>
    <w:rsid w:val="005C41A0"/>
    <w:rsid w:val="005C7C41"/>
    <w:rsid w:val="005D0D8F"/>
    <w:rsid w:val="005D2F28"/>
    <w:rsid w:val="005D3515"/>
    <w:rsid w:val="005D371B"/>
    <w:rsid w:val="005D40C9"/>
    <w:rsid w:val="005D5D4D"/>
    <w:rsid w:val="005D78F9"/>
    <w:rsid w:val="005E14DF"/>
    <w:rsid w:val="005E1560"/>
    <w:rsid w:val="005E238F"/>
    <w:rsid w:val="005E3AA3"/>
    <w:rsid w:val="005F3215"/>
    <w:rsid w:val="005F487D"/>
    <w:rsid w:val="005F589A"/>
    <w:rsid w:val="005F643F"/>
    <w:rsid w:val="005F6576"/>
    <w:rsid w:val="005F6600"/>
    <w:rsid w:val="005F6F8D"/>
    <w:rsid w:val="005F7044"/>
    <w:rsid w:val="00602902"/>
    <w:rsid w:val="00602994"/>
    <w:rsid w:val="00607223"/>
    <w:rsid w:val="00610C85"/>
    <w:rsid w:val="00610EEC"/>
    <w:rsid w:val="006121A4"/>
    <w:rsid w:val="00613283"/>
    <w:rsid w:val="006142BD"/>
    <w:rsid w:val="00623008"/>
    <w:rsid w:val="00623650"/>
    <w:rsid w:val="00630467"/>
    <w:rsid w:val="00631927"/>
    <w:rsid w:val="00631983"/>
    <w:rsid w:val="006333A6"/>
    <w:rsid w:val="006351AE"/>
    <w:rsid w:val="00636246"/>
    <w:rsid w:val="00636C4B"/>
    <w:rsid w:val="0063718D"/>
    <w:rsid w:val="006372D0"/>
    <w:rsid w:val="00637485"/>
    <w:rsid w:val="00641534"/>
    <w:rsid w:val="00641919"/>
    <w:rsid w:val="00643604"/>
    <w:rsid w:val="00643679"/>
    <w:rsid w:val="006437F5"/>
    <w:rsid w:val="006442A3"/>
    <w:rsid w:val="006460FE"/>
    <w:rsid w:val="00646BCE"/>
    <w:rsid w:val="00647646"/>
    <w:rsid w:val="006518DB"/>
    <w:rsid w:val="0065355B"/>
    <w:rsid w:val="00656C33"/>
    <w:rsid w:val="0065704F"/>
    <w:rsid w:val="00657E13"/>
    <w:rsid w:val="00657E16"/>
    <w:rsid w:val="00661D10"/>
    <w:rsid w:val="006631C4"/>
    <w:rsid w:val="0066392A"/>
    <w:rsid w:val="006654D8"/>
    <w:rsid w:val="0066758D"/>
    <w:rsid w:val="00667752"/>
    <w:rsid w:val="00670A5D"/>
    <w:rsid w:val="00670CB1"/>
    <w:rsid w:val="00673082"/>
    <w:rsid w:val="0067324B"/>
    <w:rsid w:val="00673344"/>
    <w:rsid w:val="006733C9"/>
    <w:rsid w:val="00675A5F"/>
    <w:rsid w:val="006814E4"/>
    <w:rsid w:val="0068298F"/>
    <w:rsid w:val="00684AAD"/>
    <w:rsid w:val="0068500B"/>
    <w:rsid w:val="006850F7"/>
    <w:rsid w:val="006860A7"/>
    <w:rsid w:val="006862F1"/>
    <w:rsid w:val="00686357"/>
    <w:rsid w:val="006866FB"/>
    <w:rsid w:val="00686C0F"/>
    <w:rsid w:val="00687C8B"/>
    <w:rsid w:val="0069068B"/>
    <w:rsid w:val="00690DA5"/>
    <w:rsid w:val="006923C3"/>
    <w:rsid w:val="00692F91"/>
    <w:rsid w:val="00694FEF"/>
    <w:rsid w:val="00696707"/>
    <w:rsid w:val="00696CF9"/>
    <w:rsid w:val="00696FE8"/>
    <w:rsid w:val="006A2C33"/>
    <w:rsid w:val="006A498E"/>
    <w:rsid w:val="006A5D7E"/>
    <w:rsid w:val="006B29B8"/>
    <w:rsid w:val="006B2CA9"/>
    <w:rsid w:val="006B33CE"/>
    <w:rsid w:val="006B43C2"/>
    <w:rsid w:val="006B782C"/>
    <w:rsid w:val="006B7F3F"/>
    <w:rsid w:val="006C00A8"/>
    <w:rsid w:val="006C3C90"/>
    <w:rsid w:val="006C3F72"/>
    <w:rsid w:val="006D17E1"/>
    <w:rsid w:val="006D233A"/>
    <w:rsid w:val="006D2CC4"/>
    <w:rsid w:val="006D4954"/>
    <w:rsid w:val="006D5207"/>
    <w:rsid w:val="006D58BA"/>
    <w:rsid w:val="006D6047"/>
    <w:rsid w:val="006D64BF"/>
    <w:rsid w:val="006D6C19"/>
    <w:rsid w:val="006E036F"/>
    <w:rsid w:val="006E4AE3"/>
    <w:rsid w:val="006F06A2"/>
    <w:rsid w:val="006F2BD5"/>
    <w:rsid w:val="006F32CA"/>
    <w:rsid w:val="006F4505"/>
    <w:rsid w:val="006F4675"/>
    <w:rsid w:val="006F48FA"/>
    <w:rsid w:val="006F5037"/>
    <w:rsid w:val="006F521E"/>
    <w:rsid w:val="006F6530"/>
    <w:rsid w:val="006F6FFD"/>
    <w:rsid w:val="006F736D"/>
    <w:rsid w:val="006F7AE6"/>
    <w:rsid w:val="00700230"/>
    <w:rsid w:val="0070026E"/>
    <w:rsid w:val="00701E83"/>
    <w:rsid w:val="0070227C"/>
    <w:rsid w:val="007029D2"/>
    <w:rsid w:val="00702CFB"/>
    <w:rsid w:val="00703A71"/>
    <w:rsid w:val="007042C3"/>
    <w:rsid w:val="00705015"/>
    <w:rsid w:val="0071145B"/>
    <w:rsid w:val="00711939"/>
    <w:rsid w:val="0071510F"/>
    <w:rsid w:val="00715FC7"/>
    <w:rsid w:val="007172B4"/>
    <w:rsid w:val="00723641"/>
    <w:rsid w:val="0072390A"/>
    <w:rsid w:val="00723B96"/>
    <w:rsid w:val="007247AA"/>
    <w:rsid w:val="00724D7A"/>
    <w:rsid w:val="007260B3"/>
    <w:rsid w:val="00727F41"/>
    <w:rsid w:val="007304A8"/>
    <w:rsid w:val="00731401"/>
    <w:rsid w:val="0073205C"/>
    <w:rsid w:val="00732075"/>
    <w:rsid w:val="00733571"/>
    <w:rsid w:val="00733791"/>
    <w:rsid w:val="007363E7"/>
    <w:rsid w:val="007365E0"/>
    <w:rsid w:val="007374F1"/>
    <w:rsid w:val="00740F2D"/>
    <w:rsid w:val="00740FFD"/>
    <w:rsid w:val="0074411C"/>
    <w:rsid w:val="00746116"/>
    <w:rsid w:val="007464A6"/>
    <w:rsid w:val="007468DC"/>
    <w:rsid w:val="00747B89"/>
    <w:rsid w:val="00750393"/>
    <w:rsid w:val="007506D4"/>
    <w:rsid w:val="0075144D"/>
    <w:rsid w:val="007522DF"/>
    <w:rsid w:val="00753AEA"/>
    <w:rsid w:val="007543C9"/>
    <w:rsid w:val="00754C2E"/>
    <w:rsid w:val="007557A3"/>
    <w:rsid w:val="0075707C"/>
    <w:rsid w:val="00757CEF"/>
    <w:rsid w:val="00757F5D"/>
    <w:rsid w:val="00762010"/>
    <w:rsid w:val="007655AF"/>
    <w:rsid w:val="00774A4B"/>
    <w:rsid w:val="0077505D"/>
    <w:rsid w:val="007752D9"/>
    <w:rsid w:val="00776DF8"/>
    <w:rsid w:val="00777FC1"/>
    <w:rsid w:val="007803D0"/>
    <w:rsid w:val="0078089A"/>
    <w:rsid w:val="00780C7C"/>
    <w:rsid w:val="00782479"/>
    <w:rsid w:val="00782FEE"/>
    <w:rsid w:val="00785030"/>
    <w:rsid w:val="0078709B"/>
    <w:rsid w:val="007878F7"/>
    <w:rsid w:val="0079107F"/>
    <w:rsid w:val="00792B80"/>
    <w:rsid w:val="00793637"/>
    <w:rsid w:val="00794897"/>
    <w:rsid w:val="00794964"/>
    <w:rsid w:val="00795647"/>
    <w:rsid w:val="00797B86"/>
    <w:rsid w:val="00797FE1"/>
    <w:rsid w:val="007A0ADA"/>
    <w:rsid w:val="007A2E5A"/>
    <w:rsid w:val="007A5BEE"/>
    <w:rsid w:val="007A7FD5"/>
    <w:rsid w:val="007B0C94"/>
    <w:rsid w:val="007B3121"/>
    <w:rsid w:val="007B41C1"/>
    <w:rsid w:val="007B48E6"/>
    <w:rsid w:val="007B5B8F"/>
    <w:rsid w:val="007B6408"/>
    <w:rsid w:val="007B7458"/>
    <w:rsid w:val="007C00F5"/>
    <w:rsid w:val="007C1B13"/>
    <w:rsid w:val="007C2701"/>
    <w:rsid w:val="007C3742"/>
    <w:rsid w:val="007C3ADC"/>
    <w:rsid w:val="007C7B66"/>
    <w:rsid w:val="007D1710"/>
    <w:rsid w:val="007D5BC1"/>
    <w:rsid w:val="007D6ECB"/>
    <w:rsid w:val="007E055F"/>
    <w:rsid w:val="007E0D77"/>
    <w:rsid w:val="007E15A3"/>
    <w:rsid w:val="007E44DA"/>
    <w:rsid w:val="007E6881"/>
    <w:rsid w:val="007E786A"/>
    <w:rsid w:val="007E7DEE"/>
    <w:rsid w:val="007F2ECA"/>
    <w:rsid w:val="007F399E"/>
    <w:rsid w:val="007F3EB4"/>
    <w:rsid w:val="007F5F6F"/>
    <w:rsid w:val="007F5F97"/>
    <w:rsid w:val="007F6879"/>
    <w:rsid w:val="00800283"/>
    <w:rsid w:val="008014CC"/>
    <w:rsid w:val="00801A0D"/>
    <w:rsid w:val="0080473A"/>
    <w:rsid w:val="008107BA"/>
    <w:rsid w:val="008115D2"/>
    <w:rsid w:val="00811E72"/>
    <w:rsid w:val="00812DF6"/>
    <w:rsid w:val="00814DBA"/>
    <w:rsid w:val="00815292"/>
    <w:rsid w:val="0081554E"/>
    <w:rsid w:val="00816DB5"/>
    <w:rsid w:val="008235D1"/>
    <w:rsid w:val="00823852"/>
    <w:rsid w:val="00825695"/>
    <w:rsid w:val="00825C6A"/>
    <w:rsid w:val="00827A04"/>
    <w:rsid w:val="008300B7"/>
    <w:rsid w:val="0083054D"/>
    <w:rsid w:val="00830707"/>
    <w:rsid w:val="00830EA0"/>
    <w:rsid w:val="00831378"/>
    <w:rsid w:val="00831C1D"/>
    <w:rsid w:val="00832B88"/>
    <w:rsid w:val="00835ABB"/>
    <w:rsid w:val="00835CAA"/>
    <w:rsid w:val="00835EBE"/>
    <w:rsid w:val="00836553"/>
    <w:rsid w:val="008365D4"/>
    <w:rsid w:val="00836799"/>
    <w:rsid w:val="00836FD1"/>
    <w:rsid w:val="008378E0"/>
    <w:rsid w:val="00837F5F"/>
    <w:rsid w:val="00841667"/>
    <w:rsid w:val="00841E8C"/>
    <w:rsid w:val="00842656"/>
    <w:rsid w:val="0084289B"/>
    <w:rsid w:val="00842AA9"/>
    <w:rsid w:val="00843BA6"/>
    <w:rsid w:val="008443A3"/>
    <w:rsid w:val="008467C7"/>
    <w:rsid w:val="00850DB0"/>
    <w:rsid w:val="00851285"/>
    <w:rsid w:val="00851B1F"/>
    <w:rsid w:val="00852085"/>
    <w:rsid w:val="00855870"/>
    <w:rsid w:val="00855D97"/>
    <w:rsid w:val="00856726"/>
    <w:rsid w:val="008576E7"/>
    <w:rsid w:val="00860EC6"/>
    <w:rsid w:val="0086270B"/>
    <w:rsid w:val="0086362C"/>
    <w:rsid w:val="008656B4"/>
    <w:rsid w:val="00866DEB"/>
    <w:rsid w:val="00870030"/>
    <w:rsid w:val="00871179"/>
    <w:rsid w:val="00871D4E"/>
    <w:rsid w:val="0087237B"/>
    <w:rsid w:val="0087347E"/>
    <w:rsid w:val="00873C56"/>
    <w:rsid w:val="00876008"/>
    <w:rsid w:val="00877667"/>
    <w:rsid w:val="00882CBA"/>
    <w:rsid w:val="008901A8"/>
    <w:rsid w:val="0089180D"/>
    <w:rsid w:val="008920BF"/>
    <w:rsid w:val="00892505"/>
    <w:rsid w:val="00893CCF"/>
    <w:rsid w:val="00893CDB"/>
    <w:rsid w:val="00894763"/>
    <w:rsid w:val="008948C3"/>
    <w:rsid w:val="00894CA5"/>
    <w:rsid w:val="00895285"/>
    <w:rsid w:val="00897472"/>
    <w:rsid w:val="00897D1D"/>
    <w:rsid w:val="008A0184"/>
    <w:rsid w:val="008A2371"/>
    <w:rsid w:val="008A37CD"/>
    <w:rsid w:val="008A5EB6"/>
    <w:rsid w:val="008A63B2"/>
    <w:rsid w:val="008B0B2F"/>
    <w:rsid w:val="008B15CC"/>
    <w:rsid w:val="008B262C"/>
    <w:rsid w:val="008B41F8"/>
    <w:rsid w:val="008B51D6"/>
    <w:rsid w:val="008B59AA"/>
    <w:rsid w:val="008B6EB5"/>
    <w:rsid w:val="008C0124"/>
    <w:rsid w:val="008C14AF"/>
    <w:rsid w:val="008C1949"/>
    <w:rsid w:val="008C1990"/>
    <w:rsid w:val="008C19A6"/>
    <w:rsid w:val="008C1DDD"/>
    <w:rsid w:val="008C2450"/>
    <w:rsid w:val="008C4DFB"/>
    <w:rsid w:val="008C4FD6"/>
    <w:rsid w:val="008C6EEB"/>
    <w:rsid w:val="008D0384"/>
    <w:rsid w:val="008D04F0"/>
    <w:rsid w:val="008D27CF"/>
    <w:rsid w:val="008D2CE7"/>
    <w:rsid w:val="008D5CB1"/>
    <w:rsid w:val="008D5CF6"/>
    <w:rsid w:val="008E0AD1"/>
    <w:rsid w:val="008E3742"/>
    <w:rsid w:val="008E3CE8"/>
    <w:rsid w:val="008E5109"/>
    <w:rsid w:val="008E5F16"/>
    <w:rsid w:val="008E6619"/>
    <w:rsid w:val="008E6E45"/>
    <w:rsid w:val="008F288F"/>
    <w:rsid w:val="008F28E8"/>
    <w:rsid w:val="008F49CA"/>
    <w:rsid w:val="008F657B"/>
    <w:rsid w:val="008F74DD"/>
    <w:rsid w:val="0090092D"/>
    <w:rsid w:val="009014BA"/>
    <w:rsid w:val="00901EDC"/>
    <w:rsid w:val="00902BB8"/>
    <w:rsid w:val="009044EE"/>
    <w:rsid w:val="00906540"/>
    <w:rsid w:val="00906BFD"/>
    <w:rsid w:val="0090788E"/>
    <w:rsid w:val="0090794D"/>
    <w:rsid w:val="00907C9C"/>
    <w:rsid w:val="00907E87"/>
    <w:rsid w:val="00910082"/>
    <w:rsid w:val="0091039C"/>
    <w:rsid w:val="00910954"/>
    <w:rsid w:val="00910EE8"/>
    <w:rsid w:val="0091265F"/>
    <w:rsid w:val="00914A0D"/>
    <w:rsid w:val="00915E50"/>
    <w:rsid w:val="0091632B"/>
    <w:rsid w:val="00916F4C"/>
    <w:rsid w:val="00917C86"/>
    <w:rsid w:val="00921059"/>
    <w:rsid w:val="0092319D"/>
    <w:rsid w:val="00927186"/>
    <w:rsid w:val="00930821"/>
    <w:rsid w:val="0093083B"/>
    <w:rsid w:val="009322B4"/>
    <w:rsid w:val="00934172"/>
    <w:rsid w:val="00934FA3"/>
    <w:rsid w:val="00935528"/>
    <w:rsid w:val="00935DF2"/>
    <w:rsid w:val="00937108"/>
    <w:rsid w:val="00940BFA"/>
    <w:rsid w:val="0094179C"/>
    <w:rsid w:val="009425CB"/>
    <w:rsid w:val="00942695"/>
    <w:rsid w:val="009455B7"/>
    <w:rsid w:val="009462D7"/>
    <w:rsid w:val="00946CC0"/>
    <w:rsid w:val="00950401"/>
    <w:rsid w:val="009508B0"/>
    <w:rsid w:val="009523F5"/>
    <w:rsid w:val="00952E15"/>
    <w:rsid w:val="00953210"/>
    <w:rsid w:val="009562F9"/>
    <w:rsid w:val="009565F9"/>
    <w:rsid w:val="00957855"/>
    <w:rsid w:val="009637AE"/>
    <w:rsid w:val="00963DEE"/>
    <w:rsid w:val="00970641"/>
    <w:rsid w:val="009722A5"/>
    <w:rsid w:val="00972A90"/>
    <w:rsid w:val="00973137"/>
    <w:rsid w:val="00977DE4"/>
    <w:rsid w:val="009817E5"/>
    <w:rsid w:val="009832E2"/>
    <w:rsid w:val="009832F9"/>
    <w:rsid w:val="00983AD3"/>
    <w:rsid w:val="009862B5"/>
    <w:rsid w:val="00987526"/>
    <w:rsid w:val="00990920"/>
    <w:rsid w:val="009929EF"/>
    <w:rsid w:val="00992DEF"/>
    <w:rsid w:val="009939AD"/>
    <w:rsid w:val="009942C4"/>
    <w:rsid w:val="00995D48"/>
    <w:rsid w:val="00997F03"/>
    <w:rsid w:val="009A4A36"/>
    <w:rsid w:val="009A6109"/>
    <w:rsid w:val="009B1FF2"/>
    <w:rsid w:val="009B25E6"/>
    <w:rsid w:val="009B7214"/>
    <w:rsid w:val="009B7F8C"/>
    <w:rsid w:val="009C04A6"/>
    <w:rsid w:val="009C2046"/>
    <w:rsid w:val="009C23CB"/>
    <w:rsid w:val="009C2A01"/>
    <w:rsid w:val="009C2E38"/>
    <w:rsid w:val="009C30E7"/>
    <w:rsid w:val="009C33EB"/>
    <w:rsid w:val="009C3979"/>
    <w:rsid w:val="009C5D35"/>
    <w:rsid w:val="009C6345"/>
    <w:rsid w:val="009C64F3"/>
    <w:rsid w:val="009C6957"/>
    <w:rsid w:val="009E335C"/>
    <w:rsid w:val="009E3D3F"/>
    <w:rsid w:val="009E49BE"/>
    <w:rsid w:val="009E6B5A"/>
    <w:rsid w:val="009E71B8"/>
    <w:rsid w:val="009E749E"/>
    <w:rsid w:val="009E7DC6"/>
    <w:rsid w:val="009F2170"/>
    <w:rsid w:val="009F2E6D"/>
    <w:rsid w:val="009F458F"/>
    <w:rsid w:val="009F4A19"/>
    <w:rsid w:val="009F5A8F"/>
    <w:rsid w:val="009F6FE8"/>
    <w:rsid w:val="00A00096"/>
    <w:rsid w:val="00A02B38"/>
    <w:rsid w:val="00A02B3B"/>
    <w:rsid w:val="00A03878"/>
    <w:rsid w:val="00A03A6D"/>
    <w:rsid w:val="00A05295"/>
    <w:rsid w:val="00A052E8"/>
    <w:rsid w:val="00A06581"/>
    <w:rsid w:val="00A10C38"/>
    <w:rsid w:val="00A12EB3"/>
    <w:rsid w:val="00A14625"/>
    <w:rsid w:val="00A14FD2"/>
    <w:rsid w:val="00A15085"/>
    <w:rsid w:val="00A1679C"/>
    <w:rsid w:val="00A16BE1"/>
    <w:rsid w:val="00A226A7"/>
    <w:rsid w:val="00A22E01"/>
    <w:rsid w:val="00A25076"/>
    <w:rsid w:val="00A2563F"/>
    <w:rsid w:val="00A257EB"/>
    <w:rsid w:val="00A25C74"/>
    <w:rsid w:val="00A26329"/>
    <w:rsid w:val="00A265B5"/>
    <w:rsid w:val="00A27AC9"/>
    <w:rsid w:val="00A30E6F"/>
    <w:rsid w:val="00A31822"/>
    <w:rsid w:val="00A32DFB"/>
    <w:rsid w:val="00A34872"/>
    <w:rsid w:val="00A35456"/>
    <w:rsid w:val="00A3597A"/>
    <w:rsid w:val="00A36B5E"/>
    <w:rsid w:val="00A40D1E"/>
    <w:rsid w:val="00A41121"/>
    <w:rsid w:val="00A43670"/>
    <w:rsid w:val="00A4405C"/>
    <w:rsid w:val="00A44AE8"/>
    <w:rsid w:val="00A455F4"/>
    <w:rsid w:val="00A4563D"/>
    <w:rsid w:val="00A457B1"/>
    <w:rsid w:val="00A45E22"/>
    <w:rsid w:val="00A46001"/>
    <w:rsid w:val="00A470F3"/>
    <w:rsid w:val="00A52EF9"/>
    <w:rsid w:val="00A54BBA"/>
    <w:rsid w:val="00A554BF"/>
    <w:rsid w:val="00A5761D"/>
    <w:rsid w:val="00A60AB6"/>
    <w:rsid w:val="00A63D68"/>
    <w:rsid w:val="00A63FF4"/>
    <w:rsid w:val="00A64932"/>
    <w:rsid w:val="00A66267"/>
    <w:rsid w:val="00A67BC1"/>
    <w:rsid w:val="00A7089C"/>
    <w:rsid w:val="00A70D9C"/>
    <w:rsid w:val="00A714B5"/>
    <w:rsid w:val="00A73716"/>
    <w:rsid w:val="00A73B96"/>
    <w:rsid w:val="00A73CB8"/>
    <w:rsid w:val="00A75093"/>
    <w:rsid w:val="00A7696E"/>
    <w:rsid w:val="00A76D32"/>
    <w:rsid w:val="00A770BB"/>
    <w:rsid w:val="00A82663"/>
    <w:rsid w:val="00A84296"/>
    <w:rsid w:val="00A843AD"/>
    <w:rsid w:val="00A8492F"/>
    <w:rsid w:val="00A86FE3"/>
    <w:rsid w:val="00A90C78"/>
    <w:rsid w:val="00A9210B"/>
    <w:rsid w:val="00A92196"/>
    <w:rsid w:val="00A944BD"/>
    <w:rsid w:val="00A96AD3"/>
    <w:rsid w:val="00AA01EE"/>
    <w:rsid w:val="00AA0D8D"/>
    <w:rsid w:val="00AA147C"/>
    <w:rsid w:val="00AA421B"/>
    <w:rsid w:val="00AB4079"/>
    <w:rsid w:val="00AB52DD"/>
    <w:rsid w:val="00AB60E9"/>
    <w:rsid w:val="00AB6566"/>
    <w:rsid w:val="00AC0A84"/>
    <w:rsid w:val="00AC3718"/>
    <w:rsid w:val="00AC4321"/>
    <w:rsid w:val="00AC445A"/>
    <w:rsid w:val="00AC713B"/>
    <w:rsid w:val="00AD1414"/>
    <w:rsid w:val="00AD4835"/>
    <w:rsid w:val="00AD5289"/>
    <w:rsid w:val="00AD59AA"/>
    <w:rsid w:val="00AE1E3C"/>
    <w:rsid w:val="00AE2210"/>
    <w:rsid w:val="00AE714D"/>
    <w:rsid w:val="00AF36A4"/>
    <w:rsid w:val="00B021E6"/>
    <w:rsid w:val="00B03DC6"/>
    <w:rsid w:val="00B03E43"/>
    <w:rsid w:val="00B04562"/>
    <w:rsid w:val="00B066C9"/>
    <w:rsid w:val="00B06A72"/>
    <w:rsid w:val="00B06DAB"/>
    <w:rsid w:val="00B0718C"/>
    <w:rsid w:val="00B07387"/>
    <w:rsid w:val="00B07868"/>
    <w:rsid w:val="00B07CB6"/>
    <w:rsid w:val="00B108A4"/>
    <w:rsid w:val="00B11E16"/>
    <w:rsid w:val="00B12168"/>
    <w:rsid w:val="00B12B6F"/>
    <w:rsid w:val="00B12DA4"/>
    <w:rsid w:val="00B13BB2"/>
    <w:rsid w:val="00B14A23"/>
    <w:rsid w:val="00B15135"/>
    <w:rsid w:val="00B224EF"/>
    <w:rsid w:val="00B22619"/>
    <w:rsid w:val="00B24095"/>
    <w:rsid w:val="00B266B9"/>
    <w:rsid w:val="00B27B42"/>
    <w:rsid w:val="00B30457"/>
    <w:rsid w:val="00B327E2"/>
    <w:rsid w:val="00B33E48"/>
    <w:rsid w:val="00B37376"/>
    <w:rsid w:val="00B40391"/>
    <w:rsid w:val="00B4055C"/>
    <w:rsid w:val="00B427E0"/>
    <w:rsid w:val="00B43380"/>
    <w:rsid w:val="00B455F1"/>
    <w:rsid w:val="00B50BEE"/>
    <w:rsid w:val="00B53D99"/>
    <w:rsid w:val="00B5691D"/>
    <w:rsid w:val="00B56A3A"/>
    <w:rsid w:val="00B610D4"/>
    <w:rsid w:val="00B634A1"/>
    <w:rsid w:val="00B64489"/>
    <w:rsid w:val="00B646B1"/>
    <w:rsid w:val="00B6611E"/>
    <w:rsid w:val="00B67056"/>
    <w:rsid w:val="00B67225"/>
    <w:rsid w:val="00B67B50"/>
    <w:rsid w:val="00B700E5"/>
    <w:rsid w:val="00B711A2"/>
    <w:rsid w:val="00B711A3"/>
    <w:rsid w:val="00B71EBF"/>
    <w:rsid w:val="00B72239"/>
    <w:rsid w:val="00B723B6"/>
    <w:rsid w:val="00B72897"/>
    <w:rsid w:val="00B72B9D"/>
    <w:rsid w:val="00B7388D"/>
    <w:rsid w:val="00B743A6"/>
    <w:rsid w:val="00B749B7"/>
    <w:rsid w:val="00B74E9C"/>
    <w:rsid w:val="00B776A7"/>
    <w:rsid w:val="00B826F8"/>
    <w:rsid w:val="00B83F40"/>
    <w:rsid w:val="00B8533C"/>
    <w:rsid w:val="00B85A78"/>
    <w:rsid w:val="00B863B7"/>
    <w:rsid w:val="00B9145B"/>
    <w:rsid w:val="00B917B4"/>
    <w:rsid w:val="00B9180D"/>
    <w:rsid w:val="00B93478"/>
    <w:rsid w:val="00B946C1"/>
    <w:rsid w:val="00B952CA"/>
    <w:rsid w:val="00B9749A"/>
    <w:rsid w:val="00BA3949"/>
    <w:rsid w:val="00BA75AF"/>
    <w:rsid w:val="00BB1BE6"/>
    <w:rsid w:val="00BB2889"/>
    <w:rsid w:val="00BB2FE0"/>
    <w:rsid w:val="00BB449D"/>
    <w:rsid w:val="00BB63D7"/>
    <w:rsid w:val="00BB7E28"/>
    <w:rsid w:val="00BB7FA3"/>
    <w:rsid w:val="00BC10E0"/>
    <w:rsid w:val="00BC4DE5"/>
    <w:rsid w:val="00BC5FDC"/>
    <w:rsid w:val="00BC7739"/>
    <w:rsid w:val="00BC776B"/>
    <w:rsid w:val="00BD03B5"/>
    <w:rsid w:val="00BD03B8"/>
    <w:rsid w:val="00BD0FEF"/>
    <w:rsid w:val="00BD200C"/>
    <w:rsid w:val="00BD2BD1"/>
    <w:rsid w:val="00BD49DD"/>
    <w:rsid w:val="00BD53A2"/>
    <w:rsid w:val="00BE47AD"/>
    <w:rsid w:val="00BE49D3"/>
    <w:rsid w:val="00BE4A0A"/>
    <w:rsid w:val="00BE5810"/>
    <w:rsid w:val="00BE6503"/>
    <w:rsid w:val="00BE654D"/>
    <w:rsid w:val="00BE695C"/>
    <w:rsid w:val="00BF2315"/>
    <w:rsid w:val="00BF5CD2"/>
    <w:rsid w:val="00BF6131"/>
    <w:rsid w:val="00C016B1"/>
    <w:rsid w:val="00C047A3"/>
    <w:rsid w:val="00C04BF1"/>
    <w:rsid w:val="00C05C05"/>
    <w:rsid w:val="00C078DB"/>
    <w:rsid w:val="00C07FC5"/>
    <w:rsid w:val="00C14EA3"/>
    <w:rsid w:val="00C16C69"/>
    <w:rsid w:val="00C1714F"/>
    <w:rsid w:val="00C21B4D"/>
    <w:rsid w:val="00C22448"/>
    <w:rsid w:val="00C229C3"/>
    <w:rsid w:val="00C23292"/>
    <w:rsid w:val="00C260EE"/>
    <w:rsid w:val="00C26901"/>
    <w:rsid w:val="00C26A1E"/>
    <w:rsid w:val="00C27C7F"/>
    <w:rsid w:val="00C32B03"/>
    <w:rsid w:val="00C330AB"/>
    <w:rsid w:val="00C3418C"/>
    <w:rsid w:val="00C346E7"/>
    <w:rsid w:val="00C352E0"/>
    <w:rsid w:val="00C3532D"/>
    <w:rsid w:val="00C368FF"/>
    <w:rsid w:val="00C369D8"/>
    <w:rsid w:val="00C36DFB"/>
    <w:rsid w:val="00C4048D"/>
    <w:rsid w:val="00C42975"/>
    <w:rsid w:val="00C43197"/>
    <w:rsid w:val="00C439E7"/>
    <w:rsid w:val="00C43BD0"/>
    <w:rsid w:val="00C44BD0"/>
    <w:rsid w:val="00C458D8"/>
    <w:rsid w:val="00C4654C"/>
    <w:rsid w:val="00C46D98"/>
    <w:rsid w:val="00C47496"/>
    <w:rsid w:val="00C50CF2"/>
    <w:rsid w:val="00C50E0A"/>
    <w:rsid w:val="00C50F45"/>
    <w:rsid w:val="00C51A3A"/>
    <w:rsid w:val="00C5211C"/>
    <w:rsid w:val="00C5327F"/>
    <w:rsid w:val="00C57069"/>
    <w:rsid w:val="00C57956"/>
    <w:rsid w:val="00C607B7"/>
    <w:rsid w:val="00C60DD0"/>
    <w:rsid w:val="00C63301"/>
    <w:rsid w:val="00C63783"/>
    <w:rsid w:val="00C6428D"/>
    <w:rsid w:val="00C645C6"/>
    <w:rsid w:val="00C66A4F"/>
    <w:rsid w:val="00C67600"/>
    <w:rsid w:val="00C718F8"/>
    <w:rsid w:val="00C728DD"/>
    <w:rsid w:val="00C764D3"/>
    <w:rsid w:val="00C77F4D"/>
    <w:rsid w:val="00C80000"/>
    <w:rsid w:val="00C80167"/>
    <w:rsid w:val="00C805B4"/>
    <w:rsid w:val="00C8061B"/>
    <w:rsid w:val="00C80979"/>
    <w:rsid w:val="00C815CD"/>
    <w:rsid w:val="00C83528"/>
    <w:rsid w:val="00C84630"/>
    <w:rsid w:val="00C87772"/>
    <w:rsid w:val="00C90142"/>
    <w:rsid w:val="00C918AF"/>
    <w:rsid w:val="00C91ADC"/>
    <w:rsid w:val="00C925D1"/>
    <w:rsid w:val="00C92712"/>
    <w:rsid w:val="00C92C7B"/>
    <w:rsid w:val="00C94A22"/>
    <w:rsid w:val="00C9539E"/>
    <w:rsid w:val="00C97000"/>
    <w:rsid w:val="00CA0CD4"/>
    <w:rsid w:val="00CA2C88"/>
    <w:rsid w:val="00CA411F"/>
    <w:rsid w:val="00CA66DC"/>
    <w:rsid w:val="00CB1CE2"/>
    <w:rsid w:val="00CB2713"/>
    <w:rsid w:val="00CB5B24"/>
    <w:rsid w:val="00CB7DFA"/>
    <w:rsid w:val="00CC052A"/>
    <w:rsid w:val="00CC43CE"/>
    <w:rsid w:val="00CC60D5"/>
    <w:rsid w:val="00CC798C"/>
    <w:rsid w:val="00CD2133"/>
    <w:rsid w:val="00CD27EE"/>
    <w:rsid w:val="00CD590C"/>
    <w:rsid w:val="00CE192C"/>
    <w:rsid w:val="00CE20D4"/>
    <w:rsid w:val="00CE3B0F"/>
    <w:rsid w:val="00CE3F76"/>
    <w:rsid w:val="00CE5EA5"/>
    <w:rsid w:val="00CE6BBB"/>
    <w:rsid w:val="00CE73AA"/>
    <w:rsid w:val="00CE7E0E"/>
    <w:rsid w:val="00CF1989"/>
    <w:rsid w:val="00CF44A0"/>
    <w:rsid w:val="00CF56CA"/>
    <w:rsid w:val="00CF589C"/>
    <w:rsid w:val="00CF5A32"/>
    <w:rsid w:val="00CF6934"/>
    <w:rsid w:val="00CF775C"/>
    <w:rsid w:val="00CF7AC7"/>
    <w:rsid w:val="00D05CC4"/>
    <w:rsid w:val="00D1239A"/>
    <w:rsid w:val="00D1299B"/>
    <w:rsid w:val="00D15245"/>
    <w:rsid w:val="00D158EE"/>
    <w:rsid w:val="00D20CE2"/>
    <w:rsid w:val="00D21426"/>
    <w:rsid w:val="00D219B7"/>
    <w:rsid w:val="00D25F33"/>
    <w:rsid w:val="00D267AE"/>
    <w:rsid w:val="00D270CD"/>
    <w:rsid w:val="00D30083"/>
    <w:rsid w:val="00D316D9"/>
    <w:rsid w:val="00D31750"/>
    <w:rsid w:val="00D31A1C"/>
    <w:rsid w:val="00D34DF8"/>
    <w:rsid w:val="00D352E5"/>
    <w:rsid w:val="00D368C8"/>
    <w:rsid w:val="00D36B38"/>
    <w:rsid w:val="00D41FE2"/>
    <w:rsid w:val="00D445D8"/>
    <w:rsid w:val="00D44720"/>
    <w:rsid w:val="00D44C78"/>
    <w:rsid w:val="00D4671C"/>
    <w:rsid w:val="00D471A8"/>
    <w:rsid w:val="00D47A58"/>
    <w:rsid w:val="00D5007E"/>
    <w:rsid w:val="00D50713"/>
    <w:rsid w:val="00D50C7D"/>
    <w:rsid w:val="00D5211D"/>
    <w:rsid w:val="00D539D5"/>
    <w:rsid w:val="00D53B64"/>
    <w:rsid w:val="00D53D08"/>
    <w:rsid w:val="00D5415C"/>
    <w:rsid w:val="00D56938"/>
    <w:rsid w:val="00D57199"/>
    <w:rsid w:val="00D575E9"/>
    <w:rsid w:val="00D57A54"/>
    <w:rsid w:val="00D62002"/>
    <w:rsid w:val="00D665EA"/>
    <w:rsid w:val="00D729E3"/>
    <w:rsid w:val="00D7473F"/>
    <w:rsid w:val="00D764B5"/>
    <w:rsid w:val="00D769A9"/>
    <w:rsid w:val="00D779C2"/>
    <w:rsid w:val="00D80549"/>
    <w:rsid w:val="00D82013"/>
    <w:rsid w:val="00D83FDA"/>
    <w:rsid w:val="00D85843"/>
    <w:rsid w:val="00D86303"/>
    <w:rsid w:val="00D879AB"/>
    <w:rsid w:val="00D90117"/>
    <w:rsid w:val="00D93F8F"/>
    <w:rsid w:val="00D94835"/>
    <w:rsid w:val="00D96A05"/>
    <w:rsid w:val="00D97AAF"/>
    <w:rsid w:val="00DA0530"/>
    <w:rsid w:val="00DA0A48"/>
    <w:rsid w:val="00DA1281"/>
    <w:rsid w:val="00DA2BE6"/>
    <w:rsid w:val="00DA5821"/>
    <w:rsid w:val="00DA74B0"/>
    <w:rsid w:val="00DB0F31"/>
    <w:rsid w:val="00DB1EAD"/>
    <w:rsid w:val="00DB209E"/>
    <w:rsid w:val="00DB3A2E"/>
    <w:rsid w:val="00DB63F3"/>
    <w:rsid w:val="00DB77D8"/>
    <w:rsid w:val="00DC126A"/>
    <w:rsid w:val="00DC445F"/>
    <w:rsid w:val="00DC4E0E"/>
    <w:rsid w:val="00DC53A8"/>
    <w:rsid w:val="00DC6F9E"/>
    <w:rsid w:val="00DD1E90"/>
    <w:rsid w:val="00DD6621"/>
    <w:rsid w:val="00DE0A4B"/>
    <w:rsid w:val="00DE2A1C"/>
    <w:rsid w:val="00DE5832"/>
    <w:rsid w:val="00DE781E"/>
    <w:rsid w:val="00DF0DD3"/>
    <w:rsid w:val="00DF5CA4"/>
    <w:rsid w:val="00DF66E1"/>
    <w:rsid w:val="00DF6D49"/>
    <w:rsid w:val="00DF773A"/>
    <w:rsid w:val="00E00241"/>
    <w:rsid w:val="00E01908"/>
    <w:rsid w:val="00E025EA"/>
    <w:rsid w:val="00E045DB"/>
    <w:rsid w:val="00E049F3"/>
    <w:rsid w:val="00E05CEF"/>
    <w:rsid w:val="00E065A4"/>
    <w:rsid w:val="00E06E7A"/>
    <w:rsid w:val="00E07B63"/>
    <w:rsid w:val="00E111B0"/>
    <w:rsid w:val="00E1123B"/>
    <w:rsid w:val="00E1554E"/>
    <w:rsid w:val="00E174CD"/>
    <w:rsid w:val="00E20507"/>
    <w:rsid w:val="00E20546"/>
    <w:rsid w:val="00E21270"/>
    <w:rsid w:val="00E22415"/>
    <w:rsid w:val="00E23B6E"/>
    <w:rsid w:val="00E245B4"/>
    <w:rsid w:val="00E24A9B"/>
    <w:rsid w:val="00E279D1"/>
    <w:rsid w:val="00E31DEF"/>
    <w:rsid w:val="00E3269B"/>
    <w:rsid w:val="00E35FED"/>
    <w:rsid w:val="00E36099"/>
    <w:rsid w:val="00E3704C"/>
    <w:rsid w:val="00E37772"/>
    <w:rsid w:val="00E37FC4"/>
    <w:rsid w:val="00E40290"/>
    <w:rsid w:val="00E41423"/>
    <w:rsid w:val="00E434EE"/>
    <w:rsid w:val="00E45B35"/>
    <w:rsid w:val="00E4605C"/>
    <w:rsid w:val="00E52605"/>
    <w:rsid w:val="00E52BDD"/>
    <w:rsid w:val="00E538E1"/>
    <w:rsid w:val="00E53BE6"/>
    <w:rsid w:val="00E5781E"/>
    <w:rsid w:val="00E62816"/>
    <w:rsid w:val="00E62CBA"/>
    <w:rsid w:val="00E630CF"/>
    <w:rsid w:val="00E63A48"/>
    <w:rsid w:val="00E63ACF"/>
    <w:rsid w:val="00E641B7"/>
    <w:rsid w:val="00E64FE7"/>
    <w:rsid w:val="00E65F50"/>
    <w:rsid w:val="00E66D37"/>
    <w:rsid w:val="00E67FA9"/>
    <w:rsid w:val="00E72253"/>
    <w:rsid w:val="00E72A36"/>
    <w:rsid w:val="00E76A47"/>
    <w:rsid w:val="00E803F4"/>
    <w:rsid w:val="00E81970"/>
    <w:rsid w:val="00E842FA"/>
    <w:rsid w:val="00E87372"/>
    <w:rsid w:val="00E878A3"/>
    <w:rsid w:val="00E87BFB"/>
    <w:rsid w:val="00E90D9D"/>
    <w:rsid w:val="00E93EA5"/>
    <w:rsid w:val="00E93F77"/>
    <w:rsid w:val="00E942B7"/>
    <w:rsid w:val="00E943B5"/>
    <w:rsid w:val="00E94591"/>
    <w:rsid w:val="00E96552"/>
    <w:rsid w:val="00E96F4E"/>
    <w:rsid w:val="00E975B9"/>
    <w:rsid w:val="00E97A08"/>
    <w:rsid w:val="00EA00CB"/>
    <w:rsid w:val="00EA325C"/>
    <w:rsid w:val="00EA47F3"/>
    <w:rsid w:val="00EA50E3"/>
    <w:rsid w:val="00EA5947"/>
    <w:rsid w:val="00EA6F30"/>
    <w:rsid w:val="00EB0233"/>
    <w:rsid w:val="00EB043A"/>
    <w:rsid w:val="00EB22B5"/>
    <w:rsid w:val="00EB2FFA"/>
    <w:rsid w:val="00EB40FC"/>
    <w:rsid w:val="00EB53A6"/>
    <w:rsid w:val="00EB5530"/>
    <w:rsid w:val="00EB574A"/>
    <w:rsid w:val="00EB5CEF"/>
    <w:rsid w:val="00ED00C8"/>
    <w:rsid w:val="00ED0E4F"/>
    <w:rsid w:val="00ED1853"/>
    <w:rsid w:val="00ED1AC2"/>
    <w:rsid w:val="00ED1BFA"/>
    <w:rsid w:val="00ED3F45"/>
    <w:rsid w:val="00ED432E"/>
    <w:rsid w:val="00ED44F4"/>
    <w:rsid w:val="00ED4F95"/>
    <w:rsid w:val="00ED5C16"/>
    <w:rsid w:val="00EE125A"/>
    <w:rsid w:val="00EE3CB2"/>
    <w:rsid w:val="00EE6F1F"/>
    <w:rsid w:val="00EE7CE2"/>
    <w:rsid w:val="00EF1CF1"/>
    <w:rsid w:val="00EF2AA4"/>
    <w:rsid w:val="00EF30B5"/>
    <w:rsid w:val="00EF3435"/>
    <w:rsid w:val="00EF6484"/>
    <w:rsid w:val="00F00B35"/>
    <w:rsid w:val="00F01546"/>
    <w:rsid w:val="00F020DB"/>
    <w:rsid w:val="00F02583"/>
    <w:rsid w:val="00F03616"/>
    <w:rsid w:val="00F05F72"/>
    <w:rsid w:val="00F07E42"/>
    <w:rsid w:val="00F11B04"/>
    <w:rsid w:val="00F12B85"/>
    <w:rsid w:val="00F15A6F"/>
    <w:rsid w:val="00F161A4"/>
    <w:rsid w:val="00F1685F"/>
    <w:rsid w:val="00F16FD4"/>
    <w:rsid w:val="00F210B8"/>
    <w:rsid w:val="00F221BE"/>
    <w:rsid w:val="00F261E1"/>
    <w:rsid w:val="00F30202"/>
    <w:rsid w:val="00F30966"/>
    <w:rsid w:val="00F339B4"/>
    <w:rsid w:val="00F35D76"/>
    <w:rsid w:val="00F36AA0"/>
    <w:rsid w:val="00F36E75"/>
    <w:rsid w:val="00F414DC"/>
    <w:rsid w:val="00F42B27"/>
    <w:rsid w:val="00F42F08"/>
    <w:rsid w:val="00F43DBB"/>
    <w:rsid w:val="00F44392"/>
    <w:rsid w:val="00F50AA9"/>
    <w:rsid w:val="00F535A6"/>
    <w:rsid w:val="00F54FCE"/>
    <w:rsid w:val="00F56D8D"/>
    <w:rsid w:val="00F570AC"/>
    <w:rsid w:val="00F60479"/>
    <w:rsid w:val="00F605C7"/>
    <w:rsid w:val="00F61642"/>
    <w:rsid w:val="00F626F5"/>
    <w:rsid w:val="00F6374A"/>
    <w:rsid w:val="00F63BE2"/>
    <w:rsid w:val="00F671C0"/>
    <w:rsid w:val="00F67477"/>
    <w:rsid w:val="00F7119F"/>
    <w:rsid w:val="00F735AE"/>
    <w:rsid w:val="00F7408B"/>
    <w:rsid w:val="00F754F0"/>
    <w:rsid w:val="00F77962"/>
    <w:rsid w:val="00F779FA"/>
    <w:rsid w:val="00F81694"/>
    <w:rsid w:val="00F82244"/>
    <w:rsid w:val="00F82999"/>
    <w:rsid w:val="00F83E04"/>
    <w:rsid w:val="00F842B8"/>
    <w:rsid w:val="00F86C52"/>
    <w:rsid w:val="00F86E55"/>
    <w:rsid w:val="00F94F45"/>
    <w:rsid w:val="00F9533D"/>
    <w:rsid w:val="00F97522"/>
    <w:rsid w:val="00FA1474"/>
    <w:rsid w:val="00FA334E"/>
    <w:rsid w:val="00FA4785"/>
    <w:rsid w:val="00FA4AB7"/>
    <w:rsid w:val="00FA4E05"/>
    <w:rsid w:val="00FA51C8"/>
    <w:rsid w:val="00FA7E85"/>
    <w:rsid w:val="00FB05BE"/>
    <w:rsid w:val="00FB07A6"/>
    <w:rsid w:val="00FB1D01"/>
    <w:rsid w:val="00FB2715"/>
    <w:rsid w:val="00FB2EE8"/>
    <w:rsid w:val="00FB31EF"/>
    <w:rsid w:val="00FC126C"/>
    <w:rsid w:val="00FC302D"/>
    <w:rsid w:val="00FC56E9"/>
    <w:rsid w:val="00FC5AE8"/>
    <w:rsid w:val="00FC5B57"/>
    <w:rsid w:val="00FC61E9"/>
    <w:rsid w:val="00FC6B8F"/>
    <w:rsid w:val="00FC6E6E"/>
    <w:rsid w:val="00FC7CAE"/>
    <w:rsid w:val="00FD3640"/>
    <w:rsid w:val="00FD3E2B"/>
    <w:rsid w:val="00FD42FD"/>
    <w:rsid w:val="00FD4A52"/>
    <w:rsid w:val="00FD5234"/>
    <w:rsid w:val="00FD7B39"/>
    <w:rsid w:val="00FE0132"/>
    <w:rsid w:val="00FE03E7"/>
    <w:rsid w:val="00FE0F5A"/>
    <w:rsid w:val="00FE1657"/>
    <w:rsid w:val="00FE26E7"/>
    <w:rsid w:val="00FE36C7"/>
    <w:rsid w:val="00FE552D"/>
    <w:rsid w:val="00FE5C12"/>
    <w:rsid w:val="00FE6587"/>
    <w:rsid w:val="00FE69CA"/>
    <w:rsid w:val="00FE71DC"/>
    <w:rsid w:val="00FE7509"/>
    <w:rsid w:val="00FE7B1E"/>
    <w:rsid w:val="00FF1BEC"/>
    <w:rsid w:val="00FF20F8"/>
    <w:rsid w:val="00FF5D3D"/>
    <w:rsid w:val="00FF6333"/>
    <w:rsid w:val="00FF7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7105">
      <o:colormru v:ext="edit" colors="navy,#d8d8d8,#943634"/>
    </o:shapedefaults>
    <o:shapelayout v:ext="edit">
      <o:idmap v:ext="edit" data="1"/>
    </o:shapelayout>
  </w:shapeDefaults>
  <w:decimalSymbol w:val=","/>
  <w:listSeparator w:val=";"/>
  <w14:docId w14:val="54212642"/>
  <w15:docId w15:val="{137E5EF1-1BD3-4B64-BC72-88021B786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Futura Std Medium" w:eastAsia="Times New Roman" w:hAnsi="Futura Std Medium"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nhideWhenUsed="1"/>
    <w:lsdException w:name="index 9" w:semiHidden="1" w:uiPriority="99" w:unhideWhenUsed="1"/>
    <w:lsdException w:name="toc 1" w:semiHidden="1" w:uiPriority="39" w:unhideWhenUsed="1" w:qFormat="1"/>
    <w:lsdException w:name="toc 2" w:semiHidden="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nhideWhenUsed="1"/>
    <w:lsdException w:name="index heading" w:semiHidden="1" w:uiPriority="99" w:unhideWhenUsed="1"/>
    <w:lsdException w:name="caption"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F42F08"/>
    <w:pPr>
      <w:spacing w:before="120" w:after="120"/>
    </w:pPr>
    <w:rPr>
      <w:rFonts w:ascii="Times New Roman" w:hAnsi="Times New Roman"/>
      <w:sz w:val="24"/>
      <w:szCs w:val="22"/>
    </w:rPr>
  </w:style>
  <w:style w:type="paragraph" w:styleId="berschrift1">
    <w:name w:val="heading 1"/>
    <w:aliases w:val="Heading 1 Char,Heading 1 Char1 Char1,Heading 1 Char Char Char1,Heading 1 Char2 Char1 Char Char,Heading 1 Char1 Char1 Char1 Char Char,Heading 1 Char Char Char Char Char1 Char,Heading 1 Char1 Char Char Char Char Char Char,Heading 1 Char Char"/>
    <w:basedOn w:val="Standard"/>
    <w:next w:val="Standard"/>
    <w:link w:val="berschrift1Zchn"/>
    <w:qFormat/>
    <w:rsid w:val="00B30457"/>
    <w:pPr>
      <w:keepNext/>
      <w:spacing w:before="40" w:after="0"/>
      <w:outlineLvl w:val="0"/>
    </w:pPr>
    <w:rPr>
      <w:rFonts w:ascii="Arial" w:hAnsi="Arial" w:cs="Arial"/>
      <w:kern w:val="28"/>
      <w:sz w:val="28"/>
      <w:szCs w:val="28"/>
    </w:rPr>
  </w:style>
  <w:style w:type="paragraph" w:styleId="berschrift2">
    <w:name w:val="heading 2"/>
    <w:next w:val="Standard"/>
    <w:qFormat/>
    <w:rsid w:val="000C7013"/>
    <w:pPr>
      <w:keepNext/>
      <w:spacing w:before="120" w:after="60"/>
      <w:outlineLvl w:val="1"/>
    </w:pPr>
    <w:rPr>
      <w:rFonts w:ascii="Arial" w:hAnsi="Arial" w:cs="Arial"/>
      <w:b/>
      <w:bCs/>
      <w:i/>
      <w:iCs/>
      <w:sz w:val="24"/>
      <w:szCs w:val="28"/>
    </w:rPr>
  </w:style>
  <w:style w:type="paragraph" w:styleId="berschrift3">
    <w:name w:val="heading 3"/>
    <w:basedOn w:val="Standard"/>
    <w:next w:val="Standard"/>
    <w:qFormat/>
    <w:rsid w:val="00AB6566"/>
    <w:pPr>
      <w:keepNext/>
      <w:spacing w:before="240" w:after="60"/>
      <w:outlineLvl w:val="2"/>
    </w:pPr>
    <w:rPr>
      <w:rFonts w:ascii="Arial" w:hAnsi="Arial" w:cs="Arial"/>
      <w:b/>
      <w:bCs/>
      <w:sz w:val="26"/>
      <w:szCs w:val="26"/>
    </w:rPr>
  </w:style>
  <w:style w:type="paragraph" w:styleId="berschrift4">
    <w:name w:val="heading 4"/>
    <w:basedOn w:val="Standard"/>
    <w:next w:val="Standard"/>
    <w:qFormat/>
    <w:rsid w:val="00AB6566"/>
    <w:pPr>
      <w:keepNext/>
      <w:spacing w:before="240" w:after="60"/>
      <w:outlineLvl w:val="3"/>
    </w:pPr>
    <w:rPr>
      <w:b/>
      <w:bCs/>
      <w:sz w:val="28"/>
      <w:szCs w:val="28"/>
    </w:rPr>
  </w:style>
  <w:style w:type="paragraph" w:styleId="berschrift5">
    <w:name w:val="heading 5"/>
    <w:basedOn w:val="Standard"/>
    <w:next w:val="Standard"/>
    <w:qFormat/>
    <w:rsid w:val="00AB6566"/>
    <w:pPr>
      <w:spacing w:before="240" w:after="60"/>
      <w:outlineLvl w:val="4"/>
    </w:pPr>
    <w:rPr>
      <w:b/>
      <w:bCs/>
      <w:i/>
      <w:iCs/>
      <w:sz w:val="26"/>
      <w:szCs w:val="26"/>
    </w:rPr>
  </w:style>
  <w:style w:type="paragraph" w:styleId="berschrift6">
    <w:name w:val="heading 6"/>
    <w:basedOn w:val="Standard"/>
    <w:next w:val="Standard"/>
    <w:qFormat/>
    <w:rsid w:val="00AB6566"/>
    <w:pPr>
      <w:spacing w:before="240" w:after="60"/>
      <w:outlineLvl w:val="5"/>
    </w:pPr>
    <w:rPr>
      <w:b/>
      <w:bCs/>
    </w:rPr>
  </w:style>
  <w:style w:type="paragraph" w:styleId="berschrift7">
    <w:name w:val="heading 7"/>
    <w:basedOn w:val="Standard"/>
    <w:next w:val="Standard"/>
    <w:qFormat/>
    <w:rsid w:val="00AB6566"/>
    <w:pPr>
      <w:spacing w:before="240" w:after="60"/>
      <w:outlineLvl w:val="6"/>
    </w:pPr>
    <w:rPr>
      <w:szCs w:val="24"/>
    </w:rPr>
  </w:style>
  <w:style w:type="paragraph" w:styleId="berschrift8">
    <w:name w:val="heading 8"/>
    <w:basedOn w:val="Standard"/>
    <w:next w:val="Standard"/>
    <w:qFormat/>
    <w:rsid w:val="00AB6566"/>
    <w:pPr>
      <w:spacing w:before="240" w:after="60"/>
      <w:outlineLvl w:val="7"/>
    </w:pPr>
    <w:rPr>
      <w:i/>
      <w:iCs/>
      <w:szCs w:val="24"/>
    </w:rPr>
  </w:style>
  <w:style w:type="paragraph" w:styleId="berschrift9">
    <w:name w:val="heading 9"/>
    <w:basedOn w:val="Standard"/>
    <w:next w:val="Standard"/>
    <w:qFormat/>
    <w:rsid w:val="00AB6566"/>
    <w:pPr>
      <w:spacing w:before="240" w:after="60"/>
      <w:outlineLvl w:val="8"/>
    </w:pPr>
    <w:rPr>
      <w:rFonts w:ascii="Arial" w:hAnsi="Arial" w:cs="Ari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921059"/>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21059"/>
    <w:rPr>
      <w:rFonts w:ascii="Tahoma" w:hAnsi="Tahoma" w:cs="Tahoma"/>
      <w:sz w:val="16"/>
      <w:szCs w:val="16"/>
    </w:rPr>
  </w:style>
  <w:style w:type="paragraph" w:styleId="Funotentext">
    <w:name w:val="footnote text"/>
    <w:basedOn w:val="Standard"/>
    <w:link w:val="FunotentextZchn"/>
    <w:uiPriority w:val="99"/>
    <w:semiHidden/>
    <w:unhideWhenUsed/>
    <w:rsid w:val="00851B1F"/>
    <w:pPr>
      <w:spacing w:after="0"/>
    </w:pPr>
    <w:rPr>
      <w:sz w:val="20"/>
      <w:szCs w:val="20"/>
    </w:rPr>
  </w:style>
  <w:style w:type="character" w:customStyle="1" w:styleId="FunotentextZchn">
    <w:name w:val="Fußnotentext Zchn"/>
    <w:basedOn w:val="Absatz-Standardschriftart"/>
    <w:link w:val="Funotentext"/>
    <w:uiPriority w:val="99"/>
    <w:semiHidden/>
    <w:rsid w:val="00851B1F"/>
    <w:rPr>
      <w:sz w:val="20"/>
      <w:szCs w:val="20"/>
    </w:rPr>
  </w:style>
  <w:style w:type="character" w:styleId="Funotenzeichen">
    <w:name w:val="footnote reference"/>
    <w:basedOn w:val="Absatz-Standardschriftart"/>
    <w:uiPriority w:val="99"/>
    <w:semiHidden/>
    <w:unhideWhenUsed/>
    <w:rsid w:val="00851B1F"/>
    <w:rPr>
      <w:vertAlign w:val="superscript"/>
    </w:rPr>
  </w:style>
  <w:style w:type="paragraph" w:styleId="Kopfzeile">
    <w:name w:val="header"/>
    <w:basedOn w:val="Standard"/>
    <w:link w:val="KopfzeileZchn"/>
    <w:uiPriority w:val="99"/>
    <w:unhideWhenUsed/>
    <w:rsid w:val="00DE5832"/>
    <w:pPr>
      <w:tabs>
        <w:tab w:val="center" w:pos="4536"/>
        <w:tab w:val="right" w:pos="9072"/>
      </w:tabs>
      <w:spacing w:after="0"/>
    </w:pPr>
  </w:style>
  <w:style w:type="character" w:customStyle="1" w:styleId="KopfzeileZchn">
    <w:name w:val="Kopfzeile Zchn"/>
    <w:basedOn w:val="Absatz-Standardschriftart"/>
    <w:link w:val="Kopfzeile"/>
    <w:uiPriority w:val="99"/>
    <w:rsid w:val="00DE5832"/>
  </w:style>
  <w:style w:type="paragraph" w:styleId="Fu-Endnotenberschrift">
    <w:name w:val="Note Heading"/>
    <w:basedOn w:val="Standard"/>
    <w:next w:val="Standard"/>
    <w:semiHidden/>
    <w:rsid w:val="00C57956"/>
  </w:style>
  <w:style w:type="paragraph" w:styleId="Fuzeile">
    <w:name w:val="footer"/>
    <w:basedOn w:val="Standard"/>
    <w:semiHidden/>
    <w:rsid w:val="00C57956"/>
    <w:pPr>
      <w:tabs>
        <w:tab w:val="center" w:pos="4536"/>
        <w:tab w:val="right" w:pos="9072"/>
      </w:tabs>
    </w:pPr>
  </w:style>
  <w:style w:type="table" w:styleId="Tabellenraster">
    <w:name w:val="Table Grid"/>
    <w:basedOn w:val="NormaleTabelle"/>
    <w:uiPriority w:val="39"/>
    <w:rsid w:val="00774A4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uzeile1">
    <w:name w:val="Fußzeile1"/>
    <w:rsid w:val="003E7B80"/>
    <w:pPr>
      <w:tabs>
        <w:tab w:val="right" w:pos="9360"/>
      </w:tabs>
    </w:pPr>
    <w:rPr>
      <w:rFonts w:ascii="Arial" w:hAnsi="Arial" w:cs="FuturaStd-Light"/>
      <w:sz w:val="18"/>
    </w:rPr>
  </w:style>
  <w:style w:type="paragraph" w:styleId="Verzeichnis2">
    <w:name w:val="toc 2"/>
    <w:basedOn w:val="Standard"/>
    <w:next w:val="Standard"/>
    <w:autoRedefine/>
    <w:semiHidden/>
    <w:rsid w:val="00DA1281"/>
    <w:pPr>
      <w:ind w:left="240"/>
    </w:pPr>
  </w:style>
  <w:style w:type="paragraph" w:customStyle="1" w:styleId="Margin">
    <w:name w:val="Margin"/>
    <w:basedOn w:val="Standard"/>
    <w:rsid w:val="003E7B80"/>
    <w:pPr>
      <w:spacing w:before="0" w:after="0"/>
      <w:jc w:val="right"/>
    </w:pPr>
    <w:rPr>
      <w:rFonts w:ascii="Arial" w:hAnsi="Arial"/>
      <w:sz w:val="16"/>
      <w:szCs w:val="16"/>
    </w:rPr>
  </w:style>
  <w:style w:type="character" w:customStyle="1" w:styleId="berschrift1Zchn">
    <w:name w:val="Überschrift 1 Zchn"/>
    <w:aliases w:val="Heading 1 Char Zchn,Heading 1 Char1 Char1 Zchn,Heading 1 Char Char Char1 Zchn,Heading 1 Char2 Char1 Char Char Zchn,Heading 1 Char1 Char1 Char1 Char Char Zchn,Heading 1 Char Char Char Char Char1 Char Zchn,Heading 1 Char Char Zchn"/>
    <w:basedOn w:val="Absatz-Standardschriftart"/>
    <w:link w:val="berschrift1"/>
    <w:rsid w:val="00B30457"/>
    <w:rPr>
      <w:rFonts w:ascii="Arial" w:hAnsi="Arial" w:cs="Arial"/>
      <w:kern w:val="28"/>
      <w:sz w:val="28"/>
      <w:szCs w:val="28"/>
    </w:rPr>
  </w:style>
  <w:style w:type="paragraph" w:customStyle="1" w:styleId="Text1Cover">
    <w:name w:val="Text1_Cover"/>
    <w:rsid w:val="003E7B80"/>
    <w:pPr>
      <w:spacing w:before="240" w:line="360" w:lineRule="atLeast"/>
      <w:ind w:left="3544"/>
    </w:pPr>
    <w:rPr>
      <w:rFonts w:ascii="Arial" w:hAnsi="Arial"/>
      <w:sz w:val="22"/>
      <w:szCs w:val="22"/>
    </w:rPr>
  </w:style>
  <w:style w:type="paragraph" w:customStyle="1" w:styleId="Heading1Cover">
    <w:name w:val="Heading1_Cover"/>
    <w:rsid w:val="003E7B80"/>
    <w:pPr>
      <w:tabs>
        <w:tab w:val="left" w:pos="8833"/>
      </w:tabs>
      <w:ind w:left="3544"/>
    </w:pPr>
    <w:rPr>
      <w:rFonts w:ascii="Arial" w:hAnsi="Arial"/>
      <w:b/>
      <w:sz w:val="52"/>
      <w:szCs w:val="52"/>
    </w:rPr>
  </w:style>
  <w:style w:type="paragraph" w:customStyle="1" w:styleId="Text2Cover">
    <w:name w:val="Text2_Cover"/>
    <w:rsid w:val="003E7B80"/>
    <w:pPr>
      <w:autoSpaceDE w:val="0"/>
      <w:autoSpaceDN w:val="0"/>
      <w:adjustRightInd w:val="0"/>
    </w:pPr>
    <w:rPr>
      <w:rFonts w:ascii="Arial" w:hAnsi="Arial" w:cs="FuturaStd-Heavy"/>
      <w:bCs/>
      <w:szCs w:val="22"/>
    </w:rPr>
  </w:style>
  <w:style w:type="paragraph" w:customStyle="1" w:styleId="Heading2Cover">
    <w:name w:val="Heading2_Cover"/>
    <w:basedOn w:val="Standard"/>
    <w:rsid w:val="003E7B80"/>
    <w:pPr>
      <w:autoSpaceDE w:val="0"/>
      <w:autoSpaceDN w:val="0"/>
      <w:adjustRightInd w:val="0"/>
      <w:spacing w:before="0" w:after="60"/>
    </w:pPr>
    <w:rPr>
      <w:rFonts w:ascii="Arial" w:hAnsi="Arial" w:cs="Futura-Bold"/>
      <w:b/>
      <w:bCs/>
      <w:color w:val="082105"/>
      <w:szCs w:val="24"/>
    </w:rPr>
  </w:style>
  <w:style w:type="numbering" w:styleId="111111">
    <w:name w:val="Outline List 2"/>
    <w:basedOn w:val="KeineListe"/>
    <w:semiHidden/>
    <w:rsid w:val="00AB6566"/>
    <w:pPr>
      <w:numPr>
        <w:numId w:val="11"/>
      </w:numPr>
    </w:pPr>
  </w:style>
  <w:style w:type="paragraph" w:customStyle="1" w:styleId="DescCover">
    <w:name w:val="Desc_Cover"/>
    <w:basedOn w:val="Standard"/>
    <w:rsid w:val="003E7B80"/>
    <w:pPr>
      <w:spacing w:before="0" w:after="0"/>
      <w:jc w:val="right"/>
    </w:pPr>
    <w:rPr>
      <w:rFonts w:ascii="Arial" w:hAnsi="Arial" w:cs="FuturaStd-Book"/>
      <w:szCs w:val="24"/>
    </w:rPr>
  </w:style>
  <w:style w:type="numbering" w:styleId="1ai">
    <w:name w:val="Outline List 1"/>
    <w:basedOn w:val="KeineListe"/>
    <w:semiHidden/>
    <w:rsid w:val="00AB6566"/>
    <w:pPr>
      <w:numPr>
        <w:numId w:val="12"/>
      </w:numPr>
    </w:pPr>
  </w:style>
  <w:style w:type="paragraph" w:styleId="Anrede">
    <w:name w:val="Salutation"/>
    <w:basedOn w:val="Standard"/>
    <w:next w:val="Standard"/>
    <w:link w:val="AnredeZchn"/>
    <w:semiHidden/>
    <w:rsid w:val="00AB6566"/>
  </w:style>
  <w:style w:type="numbering" w:styleId="ArtikelAbschnitt">
    <w:name w:val="Outline List 3"/>
    <w:basedOn w:val="KeineListe"/>
    <w:semiHidden/>
    <w:rsid w:val="00AB6566"/>
    <w:pPr>
      <w:numPr>
        <w:numId w:val="13"/>
      </w:numPr>
    </w:pPr>
  </w:style>
  <w:style w:type="paragraph" w:styleId="Aufzhlungszeichen">
    <w:name w:val="List Bullet"/>
    <w:basedOn w:val="Standard"/>
    <w:semiHidden/>
    <w:rsid w:val="00AB6566"/>
    <w:pPr>
      <w:numPr>
        <w:numId w:val="1"/>
      </w:numPr>
    </w:pPr>
  </w:style>
  <w:style w:type="paragraph" w:styleId="Aufzhlungszeichen2">
    <w:name w:val="List Bullet 2"/>
    <w:basedOn w:val="Standard"/>
    <w:semiHidden/>
    <w:rsid w:val="00AB6566"/>
    <w:pPr>
      <w:numPr>
        <w:numId w:val="2"/>
      </w:numPr>
    </w:pPr>
  </w:style>
  <w:style w:type="paragraph" w:styleId="Aufzhlungszeichen3">
    <w:name w:val="List Bullet 3"/>
    <w:basedOn w:val="Standard"/>
    <w:semiHidden/>
    <w:rsid w:val="00AB6566"/>
    <w:pPr>
      <w:numPr>
        <w:numId w:val="3"/>
      </w:numPr>
    </w:pPr>
  </w:style>
  <w:style w:type="paragraph" w:styleId="Aufzhlungszeichen4">
    <w:name w:val="List Bullet 4"/>
    <w:basedOn w:val="Standard"/>
    <w:semiHidden/>
    <w:rsid w:val="00AB6566"/>
    <w:pPr>
      <w:numPr>
        <w:numId w:val="4"/>
      </w:numPr>
    </w:pPr>
  </w:style>
  <w:style w:type="paragraph" w:styleId="Aufzhlungszeichen5">
    <w:name w:val="List Bullet 5"/>
    <w:basedOn w:val="Standard"/>
    <w:semiHidden/>
    <w:rsid w:val="00AB6566"/>
    <w:pPr>
      <w:numPr>
        <w:numId w:val="5"/>
      </w:numPr>
    </w:pPr>
  </w:style>
  <w:style w:type="character" w:styleId="BesuchterLink">
    <w:name w:val="FollowedHyperlink"/>
    <w:basedOn w:val="Absatz-Standardschriftart"/>
    <w:semiHidden/>
    <w:rsid w:val="00AB6566"/>
    <w:rPr>
      <w:color w:val="800080"/>
      <w:u w:val="single"/>
    </w:rPr>
  </w:style>
  <w:style w:type="paragraph" w:styleId="Blocktext">
    <w:name w:val="Block Text"/>
    <w:basedOn w:val="Standard"/>
    <w:semiHidden/>
    <w:rsid w:val="00AB6566"/>
    <w:pPr>
      <w:ind w:left="1440" w:right="1440"/>
    </w:pPr>
  </w:style>
  <w:style w:type="paragraph" w:styleId="Datum">
    <w:name w:val="Date"/>
    <w:basedOn w:val="Standard"/>
    <w:next w:val="Standard"/>
    <w:semiHidden/>
    <w:rsid w:val="00AB6566"/>
  </w:style>
  <w:style w:type="paragraph" w:styleId="E-Mail-Signatur">
    <w:name w:val="E-mail Signature"/>
    <w:basedOn w:val="Standard"/>
    <w:semiHidden/>
    <w:rsid w:val="00AB6566"/>
  </w:style>
  <w:style w:type="character" w:styleId="Fett">
    <w:name w:val="Strong"/>
    <w:basedOn w:val="Absatz-Standardschriftart"/>
    <w:qFormat/>
    <w:rsid w:val="003E7B80"/>
    <w:rPr>
      <w:rFonts w:ascii="Times New Roman" w:hAnsi="Times New Roman"/>
      <w:b/>
      <w:bCs/>
    </w:rPr>
  </w:style>
  <w:style w:type="paragraph" w:styleId="Gruformel">
    <w:name w:val="Closing"/>
    <w:basedOn w:val="Standard"/>
    <w:semiHidden/>
    <w:rsid w:val="00AB6566"/>
    <w:pPr>
      <w:ind w:left="4252"/>
    </w:pPr>
  </w:style>
  <w:style w:type="character" w:styleId="Hervorhebung">
    <w:name w:val="Emphasis"/>
    <w:basedOn w:val="Absatz-Standardschriftart"/>
    <w:qFormat/>
    <w:rsid w:val="003E7B80"/>
    <w:rPr>
      <w:rFonts w:ascii="Times New Roman" w:hAnsi="Times New Roman"/>
      <w:i/>
      <w:iCs/>
    </w:rPr>
  </w:style>
  <w:style w:type="paragraph" w:styleId="HTMLAdresse">
    <w:name w:val="HTML Address"/>
    <w:basedOn w:val="Standard"/>
    <w:semiHidden/>
    <w:rsid w:val="00AB6566"/>
    <w:rPr>
      <w:i/>
      <w:iCs/>
    </w:rPr>
  </w:style>
  <w:style w:type="character" w:styleId="HTMLAkronym">
    <w:name w:val="HTML Acronym"/>
    <w:basedOn w:val="Absatz-Standardschriftart"/>
    <w:semiHidden/>
    <w:rsid w:val="00AB6566"/>
  </w:style>
  <w:style w:type="character" w:styleId="HTMLBeispiel">
    <w:name w:val="HTML Sample"/>
    <w:basedOn w:val="Absatz-Standardschriftart"/>
    <w:semiHidden/>
    <w:rsid w:val="00AB6566"/>
    <w:rPr>
      <w:rFonts w:ascii="Courier New" w:hAnsi="Courier New" w:cs="Courier New"/>
    </w:rPr>
  </w:style>
  <w:style w:type="character" w:styleId="HTMLCode">
    <w:name w:val="HTML Code"/>
    <w:basedOn w:val="Absatz-Standardschriftart"/>
    <w:semiHidden/>
    <w:rsid w:val="00AB6566"/>
    <w:rPr>
      <w:rFonts w:ascii="Courier New" w:hAnsi="Courier New" w:cs="Courier New"/>
      <w:sz w:val="20"/>
      <w:szCs w:val="20"/>
    </w:rPr>
  </w:style>
  <w:style w:type="character" w:styleId="HTMLDefinition">
    <w:name w:val="HTML Definition"/>
    <w:basedOn w:val="Absatz-Standardschriftart"/>
    <w:semiHidden/>
    <w:rsid w:val="00AB6566"/>
    <w:rPr>
      <w:i/>
      <w:iCs/>
    </w:rPr>
  </w:style>
  <w:style w:type="character" w:styleId="HTMLSchreibmaschine">
    <w:name w:val="HTML Typewriter"/>
    <w:basedOn w:val="Absatz-Standardschriftart"/>
    <w:semiHidden/>
    <w:rsid w:val="00AB6566"/>
    <w:rPr>
      <w:rFonts w:ascii="Courier New" w:hAnsi="Courier New" w:cs="Courier New"/>
      <w:sz w:val="20"/>
      <w:szCs w:val="20"/>
    </w:rPr>
  </w:style>
  <w:style w:type="character" w:styleId="HTMLTastatur">
    <w:name w:val="HTML Keyboard"/>
    <w:basedOn w:val="Absatz-Standardschriftart"/>
    <w:semiHidden/>
    <w:rsid w:val="00AB6566"/>
    <w:rPr>
      <w:rFonts w:ascii="Courier New" w:hAnsi="Courier New" w:cs="Courier New"/>
      <w:sz w:val="20"/>
      <w:szCs w:val="20"/>
    </w:rPr>
  </w:style>
  <w:style w:type="character" w:styleId="HTMLVariable">
    <w:name w:val="HTML Variable"/>
    <w:basedOn w:val="Absatz-Standardschriftart"/>
    <w:semiHidden/>
    <w:rsid w:val="00AB6566"/>
    <w:rPr>
      <w:i/>
      <w:iCs/>
    </w:rPr>
  </w:style>
  <w:style w:type="paragraph" w:styleId="HTMLVorformatiert">
    <w:name w:val="HTML Preformatted"/>
    <w:basedOn w:val="Standard"/>
    <w:semiHidden/>
    <w:rsid w:val="00AB6566"/>
    <w:rPr>
      <w:rFonts w:ascii="Courier New" w:hAnsi="Courier New" w:cs="Courier New"/>
      <w:sz w:val="20"/>
      <w:szCs w:val="20"/>
    </w:rPr>
  </w:style>
  <w:style w:type="character" w:styleId="HTMLZitat">
    <w:name w:val="HTML Cite"/>
    <w:basedOn w:val="Absatz-Standardschriftart"/>
    <w:semiHidden/>
    <w:rsid w:val="00AB6566"/>
    <w:rPr>
      <w:i/>
      <w:iCs/>
    </w:rPr>
  </w:style>
  <w:style w:type="character" w:styleId="Hyperlink">
    <w:name w:val="Hyperlink"/>
    <w:basedOn w:val="Absatz-Standardschriftart"/>
    <w:uiPriority w:val="99"/>
    <w:rsid w:val="00AB6566"/>
    <w:rPr>
      <w:color w:val="0000FF"/>
      <w:u w:val="single"/>
    </w:rPr>
  </w:style>
  <w:style w:type="paragraph" w:styleId="Liste">
    <w:name w:val="List"/>
    <w:basedOn w:val="Standard"/>
    <w:semiHidden/>
    <w:rsid w:val="00AB6566"/>
    <w:pPr>
      <w:ind w:left="283" w:hanging="283"/>
    </w:pPr>
  </w:style>
  <w:style w:type="paragraph" w:styleId="Liste2">
    <w:name w:val="List 2"/>
    <w:basedOn w:val="Standard"/>
    <w:semiHidden/>
    <w:rsid w:val="00AB6566"/>
    <w:pPr>
      <w:ind w:left="566" w:hanging="283"/>
    </w:pPr>
  </w:style>
  <w:style w:type="paragraph" w:styleId="Liste3">
    <w:name w:val="List 3"/>
    <w:basedOn w:val="Standard"/>
    <w:semiHidden/>
    <w:rsid w:val="00AB6566"/>
    <w:pPr>
      <w:ind w:left="849" w:hanging="283"/>
    </w:pPr>
  </w:style>
  <w:style w:type="paragraph" w:styleId="Liste4">
    <w:name w:val="List 4"/>
    <w:basedOn w:val="Standard"/>
    <w:semiHidden/>
    <w:rsid w:val="00AB6566"/>
    <w:pPr>
      <w:ind w:left="1132" w:hanging="283"/>
    </w:pPr>
  </w:style>
  <w:style w:type="paragraph" w:styleId="Liste5">
    <w:name w:val="List 5"/>
    <w:basedOn w:val="Standard"/>
    <w:semiHidden/>
    <w:rsid w:val="00AB6566"/>
    <w:pPr>
      <w:ind w:left="1415" w:hanging="283"/>
    </w:pPr>
  </w:style>
  <w:style w:type="paragraph" w:styleId="Listenfortsetzung">
    <w:name w:val="List Continue"/>
    <w:basedOn w:val="Standard"/>
    <w:semiHidden/>
    <w:rsid w:val="00AB6566"/>
    <w:pPr>
      <w:ind w:left="283"/>
    </w:pPr>
  </w:style>
  <w:style w:type="paragraph" w:styleId="Listenfortsetzung2">
    <w:name w:val="List Continue 2"/>
    <w:basedOn w:val="Standard"/>
    <w:semiHidden/>
    <w:rsid w:val="00AB6566"/>
    <w:pPr>
      <w:ind w:left="566"/>
    </w:pPr>
  </w:style>
  <w:style w:type="paragraph" w:styleId="Listenfortsetzung3">
    <w:name w:val="List Continue 3"/>
    <w:basedOn w:val="Standard"/>
    <w:semiHidden/>
    <w:rsid w:val="00AB6566"/>
    <w:pPr>
      <w:ind w:left="849"/>
    </w:pPr>
  </w:style>
  <w:style w:type="paragraph" w:styleId="Listenfortsetzung4">
    <w:name w:val="List Continue 4"/>
    <w:basedOn w:val="Standard"/>
    <w:semiHidden/>
    <w:rsid w:val="00AB6566"/>
    <w:pPr>
      <w:ind w:left="1132"/>
    </w:pPr>
  </w:style>
  <w:style w:type="paragraph" w:styleId="Listenfortsetzung5">
    <w:name w:val="List Continue 5"/>
    <w:basedOn w:val="Standard"/>
    <w:semiHidden/>
    <w:rsid w:val="00AB6566"/>
    <w:pPr>
      <w:ind w:left="1415"/>
    </w:pPr>
  </w:style>
  <w:style w:type="paragraph" w:styleId="Listennummer">
    <w:name w:val="List Number"/>
    <w:basedOn w:val="Standard"/>
    <w:semiHidden/>
    <w:rsid w:val="00AB6566"/>
    <w:pPr>
      <w:numPr>
        <w:numId w:val="6"/>
      </w:numPr>
    </w:pPr>
  </w:style>
  <w:style w:type="paragraph" w:styleId="Listennummer2">
    <w:name w:val="List Number 2"/>
    <w:basedOn w:val="Standard"/>
    <w:semiHidden/>
    <w:rsid w:val="00AB6566"/>
    <w:pPr>
      <w:numPr>
        <w:numId w:val="7"/>
      </w:numPr>
    </w:pPr>
  </w:style>
  <w:style w:type="paragraph" w:styleId="Listennummer3">
    <w:name w:val="List Number 3"/>
    <w:basedOn w:val="Standard"/>
    <w:semiHidden/>
    <w:rsid w:val="00AB6566"/>
    <w:pPr>
      <w:numPr>
        <w:numId w:val="8"/>
      </w:numPr>
    </w:pPr>
  </w:style>
  <w:style w:type="paragraph" w:styleId="Listennummer4">
    <w:name w:val="List Number 4"/>
    <w:basedOn w:val="Standard"/>
    <w:semiHidden/>
    <w:rsid w:val="00AB6566"/>
    <w:pPr>
      <w:numPr>
        <w:numId w:val="9"/>
      </w:numPr>
    </w:pPr>
  </w:style>
  <w:style w:type="paragraph" w:styleId="Listennummer5">
    <w:name w:val="List Number 5"/>
    <w:basedOn w:val="Standard"/>
    <w:semiHidden/>
    <w:rsid w:val="00AB6566"/>
    <w:pPr>
      <w:numPr>
        <w:numId w:val="10"/>
      </w:numPr>
    </w:pPr>
  </w:style>
  <w:style w:type="paragraph" w:styleId="Nachrichtenkopf">
    <w:name w:val="Message Header"/>
    <w:basedOn w:val="Standard"/>
    <w:semiHidden/>
    <w:rsid w:val="00AB6566"/>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Cs w:val="24"/>
    </w:rPr>
  </w:style>
  <w:style w:type="paragraph" w:styleId="NurText">
    <w:name w:val="Plain Text"/>
    <w:basedOn w:val="Standard"/>
    <w:semiHidden/>
    <w:rsid w:val="00AB6566"/>
    <w:rPr>
      <w:rFonts w:ascii="Courier New" w:hAnsi="Courier New" w:cs="Courier New"/>
      <w:sz w:val="20"/>
      <w:szCs w:val="20"/>
    </w:rPr>
  </w:style>
  <w:style w:type="paragraph" w:styleId="StandardWeb">
    <w:name w:val="Normal (Web)"/>
    <w:basedOn w:val="Standard"/>
    <w:semiHidden/>
    <w:rsid w:val="00AB6566"/>
    <w:rPr>
      <w:szCs w:val="24"/>
    </w:rPr>
  </w:style>
  <w:style w:type="paragraph" w:styleId="Standardeinzug">
    <w:name w:val="Normal Indent"/>
    <w:basedOn w:val="Standard"/>
    <w:semiHidden/>
    <w:rsid w:val="00AB6566"/>
    <w:pPr>
      <w:ind w:left="708"/>
    </w:pPr>
  </w:style>
  <w:style w:type="table" w:styleId="Tabelle3D-Effekt1">
    <w:name w:val="Table 3D effects 1"/>
    <w:basedOn w:val="NormaleTabelle"/>
    <w:semiHidden/>
    <w:rsid w:val="00AB6566"/>
    <w:pPr>
      <w:spacing w:before="120" w:after="120" w:line="276"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semiHidden/>
    <w:rsid w:val="00AB6566"/>
    <w:pPr>
      <w:spacing w:before="120" w:after="120" w:line="276"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semiHidden/>
    <w:rsid w:val="00AB6566"/>
    <w:pPr>
      <w:spacing w:before="120" w:after="120" w:line="276"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semiHidden/>
    <w:rsid w:val="00AB6566"/>
    <w:pPr>
      <w:spacing w:before="120" w:after="120" w:line="276"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semiHidden/>
    <w:rsid w:val="00AB6566"/>
    <w:pPr>
      <w:spacing w:before="120" w:after="120" w:line="276"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semiHidden/>
    <w:rsid w:val="00AB6566"/>
    <w:pPr>
      <w:spacing w:before="120" w:after="120" w:line="276"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semiHidden/>
    <w:rsid w:val="00AB6566"/>
    <w:pPr>
      <w:spacing w:before="120" w:after="120" w:line="276"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semiHidden/>
    <w:rsid w:val="00AB6566"/>
    <w:pPr>
      <w:spacing w:before="120" w:after="120" w:line="276"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semiHidden/>
    <w:rsid w:val="00AB6566"/>
    <w:pPr>
      <w:spacing w:before="120" w:after="120" w:line="276"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semiHidden/>
    <w:rsid w:val="00AB6566"/>
    <w:pPr>
      <w:spacing w:before="120" w:after="120" w:line="276"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semiHidden/>
    <w:rsid w:val="00AB6566"/>
    <w:pPr>
      <w:spacing w:before="120" w:after="120" w:line="276"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semiHidden/>
    <w:rsid w:val="00AB6566"/>
    <w:pPr>
      <w:spacing w:before="120" w:after="120" w:line="276"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semiHidden/>
    <w:rsid w:val="00AB6566"/>
    <w:pPr>
      <w:spacing w:before="120" w:after="120" w:line="276"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semiHidden/>
    <w:rsid w:val="00AB6566"/>
    <w:pPr>
      <w:spacing w:before="120" w:after="120" w:line="276"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semiHidden/>
    <w:rsid w:val="00AB6566"/>
    <w:pPr>
      <w:spacing w:before="120" w:after="120" w:line="276"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semiHidden/>
    <w:rsid w:val="00AB6566"/>
    <w:pPr>
      <w:spacing w:before="120" w:after="120" w:line="276"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semiHidden/>
    <w:rsid w:val="00AB6566"/>
    <w:pPr>
      <w:spacing w:before="120" w:after="120" w:line="276"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semiHidden/>
    <w:rsid w:val="00AB6566"/>
    <w:pPr>
      <w:spacing w:before="120" w:after="120" w:line="276"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semiHidden/>
    <w:rsid w:val="00AB6566"/>
    <w:pPr>
      <w:spacing w:before="120" w:after="120" w:line="276"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semiHidden/>
    <w:rsid w:val="00AB6566"/>
    <w:pPr>
      <w:spacing w:before="120" w:after="120" w:line="276"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semiHidden/>
    <w:rsid w:val="00AB6566"/>
    <w:pPr>
      <w:spacing w:before="120" w:after="120" w:line="276"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semiHidden/>
    <w:rsid w:val="00AB6566"/>
    <w:pPr>
      <w:spacing w:before="120" w:after="120" w:line="276"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semiHidden/>
    <w:rsid w:val="00AB6566"/>
    <w:pPr>
      <w:spacing w:before="120" w:after="120" w:line="276"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Professionell">
    <w:name w:val="Table Professional"/>
    <w:basedOn w:val="NormaleTabelle"/>
    <w:semiHidden/>
    <w:rsid w:val="00AB6566"/>
    <w:pPr>
      <w:spacing w:before="120" w:after="120" w:line="276"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semiHidden/>
    <w:rsid w:val="00AB6566"/>
    <w:pPr>
      <w:spacing w:before="120" w:after="120" w:line="276"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semiHidden/>
    <w:rsid w:val="00AB6566"/>
    <w:pPr>
      <w:spacing w:before="120" w:after="120" w:line="276"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semiHidden/>
    <w:rsid w:val="00AB6566"/>
    <w:pPr>
      <w:spacing w:before="120" w:after="120" w:line="276"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semiHidden/>
    <w:rsid w:val="00AB6566"/>
    <w:pPr>
      <w:spacing w:before="120" w:after="120" w:line="276"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semiHidden/>
    <w:rsid w:val="00AB6566"/>
    <w:pPr>
      <w:spacing w:before="120" w:after="120" w:line="276"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semiHidden/>
    <w:rsid w:val="00AB6566"/>
    <w:pPr>
      <w:spacing w:before="120" w:after="120" w:line="276"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semiHidden/>
    <w:rsid w:val="00AB6566"/>
    <w:pPr>
      <w:spacing w:before="120" w:after="120" w:line="276"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semiHidden/>
    <w:rsid w:val="00AB6566"/>
    <w:pPr>
      <w:spacing w:before="120" w:after="120" w:line="276"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semiHidden/>
    <w:rsid w:val="00AB6566"/>
    <w:pPr>
      <w:spacing w:before="120" w:after="120" w:line="276"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semiHidden/>
    <w:rsid w:val="00AB6566"/>
    <w:pPr>
      <w:spacing w:before="120" w:after="120" w:line="276"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semiHidden/>
    <w:rsid w:val="00AB6566"/>
    <w:pPr>
      <w:spacing w:before="120" w:after="120" w:line="276"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semiHidden/>
    <w:rsid w:val="00AB6566"/>
    <w:pPr>
      <w:spacing w:before="120" w:after="120" w:line="276"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semiHidden/>
    <w:rsid w:val="00AB6566"/>
    <w:pPr>
      <w:spacing w:before="120" w:after="120" w:line="276"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semiHidden/>
    <w:rsid w:val="00AB6566"/>
    <w:pPr>
      <w:spacing w:before="120" w:after="120" w:line="276"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semiHidden/>
    <w:rsid w:val="00AB6566"/>
    <w:pPr>
      <w:spacing w:before="120" w:after="120" w:line="276"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semiHidden/>
    <w:rsid w:val="00AB6566"/>
    <w:pPr>
      <w:spacing w:before="120" w:after="120" w:line="276"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semiHidden/>
    <w:rsid w:val="00AB6566"/>
    <w:pPr>
      <w:spacing w:before="120" w:after="120" w:line="276"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semiHidden/>
    <w:rsid w:val="00AB6566"/>
    <w:pPr>
      <w:spacing w:before="120" w:after="120" w:line="276"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ndesign">
    <w:name w:val="Table Theme"/>
    <w:basedOn w:val="NormaleTabelle"/>
    <w:semiHidden/>
    <w:rsid w:val="00AB6566"/>
    <w:pPr>
      <w:spacing w:before="120" w:after="12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
    <w:name w:val="Body Text"/>
    <w:basedOn w:val="Standard"/>
    <w:semiHidden/>
    <w:rsid w:val="00AB6566"/>
  </w:style>
  <w:style w:type="paragraph" w:styleId="Textkrper2">
    <w:name w:val="Body Text 2"/>
    <w:basedOn w:val="Standard"/>
    <w:semiHidden/>
    <w:rsid w:val="00AB6566"/>
    <w:pPr>
      <w:spacing w:line="480" w:lineRule="auto"/>
    </w:pPr>
  </w:style>
  <w:style w:type="paragraph" w:styleId="Textkrper3">
    <w:name w:val="Body Text 3"/>
    <w:basedOn w:val="Standard"/>
    <w:semiHidden/>
    <w:rsid w:val="00AB6566"/>
    <w:rPr>
      <w:sz w:val="16"/>
      <w:szCs w:val="16"/>
    </w:rPr>
  </w:style>
  <w:style w:type="paragraph" w:styleId="Textkrper-Einzug2">
    <w:name w:val="Body Text Indent 2"/>
    <w:basedOn w:val="Standard"/>
    <w:semiHidden/>
    <w:rsid w:val="00AB6566"/>
    <w:pPr>
      <w:spacing w:line="480" w:lineRule="auto"/>
      <w:ind w:left="283"/>
    </w:pPr>
  </w:style>
  <w:style w:type="paragraph" w:styleId="Textkrper-Einzug3">
    <w:name w:val="Body Text Indent 3"/>
    <w:basedOn w:val="Standard"/>
    <w:semiHidden/>
    <w:rsid w:val="00AB6566"/>
    <w:pPr>
      <w:ind w:left="283"/>
    </w:pPr>
    <w:rPr>
      <w:sz w:val="16"/>
      <w:szCs w:val="16"/>
    </w:rPr>
  </w:style>
  <w:style w:type="paragraph" w:styleId="Textkrper-Erstzeileneinzug">
    <w:name w:val="Body Text First Indent"/>
    <w:basedOn w:val="Textkrper"/>
    <w:semiHidden/>
    <w:rsid w:val="00AB6566"/>
    <w:pPr>
      <w:ind w:firstLine="210"/>
    </w:pPr>
  </w:style>
  <w:style w:type="paragraph" w:styleId="Textkrper-Zeileneinzug">
    <w:name w:val="Body Text Indent"/>
    <w:basedOn w:val="Standard"/>
    <w:semiHidden/>
    <w:rsid w:val="00AB6566"/>
    <w:pPr>
      <w:ind w:left="283"/>
    </w:pPr>
  </w:style>
  <w:style w:type="paragraph" w:styleId="Textkrper-Erstzeileneinzug2">
    <w:name w:val="Body Text First Indent 2"/>
    <w:basedOn w:val="Textkrper-Zeileneinzug"/>
    <w:semiHidden/>
    <w:rsid w:val="00AB6566"/>
    <w:pPr>
      <w:ind w:firstLine="210"/>
    </w:pPr>
  </w:style>
  <w:style w:type="paragraph" w:styleId="Umschlagabsenderadresse">
    <w:name w:val="envelope return"/>
    <w:basedOn w:val="Standard"/>
    <w:semiHidden/>
    <w:rsid w:val="00AB6566"/>
    <w:rPr>
      <w:rFonts w:ascii="Arial" w:hAnsi="Arial" w:cs="Arial"/>
      <w:sz w:val="20"/>
      <w:szCs w:val="20"/>
    </w:rPr>
  </w:style>
  <w:style w:type="paragraph" w:styleId="Umschlagadresse">
    <w:name w:val="envelope address"/>
    <w:basedOn w:val="Standard"/>
    <w:semiHidden/>
    <w:rsid w:val="00AB6566"/>
    <w:pPr>
      <w:framePr w:w="4320" w:h="2160" w:hRule="exact" w:hSpace="141" w:wrap="auto" w:hAnchor="page" w:xAlign="center" w:yAlign="bottom"/>
      <w:ind w:left="1"/>
    </w:pPr>
    <w:rPr>
      <w:rFonts w:ascii="Arial" w:hAnsi="Arial" w:cs="Arial"/>
      <w:szCs w:val="24"/>
    </w:rPr>
  </w:style>
  <w:style w:type="paragraph" w:styleId="Unterschrift">
    <w:name w:val="Signature"/>
    <w:basedOn w:val="Standard"/>
    <w:semiHidden/>
    <w:rsid w:val="00AB6566"/>
    <w:pPr>
      <w:ind w:left="4252"/>
    </w:pPr>
  </w:style>
  <w:style w:type="paragraph" w:styleId="Untertitel">
    <w:name w:val="Subtitle"/>
    <w:basedOn w:val="Standard"/>
    <w:qFormat/>
    <w:rsid w:val="00AB6566"/>
    <w:pPr>
      <w:spacing w:after="60"/>
      <w:jc w:val="center"/>
      <w:outlineLvl w:val="1"/>
    </w:pPr>
    <w:rPr>
      <w:rFonts w:ascii="Arial" w:hAnsi="Arial" w:cs="Arial"/>
      <w:szCs w:val="24"/>
    </w:rPr>
  </w:style>
  <w:style w:type="character" w:styleId="Seitenzahl">
    <w:name w:val="page number"/>
    <w:basedOn w:val="Absatz-Standardschriftart"/>
    <w:semiHidden/>
    <w:rsid w:val="00B67B50"/>
  </w:style>
  <w:style w:type="paragraph" w:styleId="Titel">
    <w:name w:val="Title"/>
    <w:basedOn w:val="Standard"/>
    <w:qFormat/>
    <w:rsid w:val="00B67B50"/>
    <w:pPr>
      <w:spacing w:before="240" w:after="60"/>
      <w:jc w:val="center"/>
      <w:outlineLvl w:val="0"/>
    </w:pPr>
    <w:rPr>
      <w:rFonts w:ascii="Arial" w:hAnsi="Arial" w:cs="Arial"/>
      <w:b/>
      <w:bCs/>
      <w:kern w:val="28"/>
      <w:sz w:val="32"/>
      <w:szCs w:val="32"/>
    </w:rPr>
  </w:style>
  <w:style w:type="character" w:styleId="Zeilennummer">
    <w:name w:val="line number"/>
    <w:basedOn w:val="Absatz-Standardschriftart"/>
    <w:semiHidden/>
    <w:rsid w:val="00B67B50"/>
  </w:style>
  <w:style w:type="paragraph" w:styleId="Verzeichnis1">
    <w:name w:val="toc 1"/>
    <w:basedOn w:val="Standard"/>
    <w:next w:val="Standard"/>
    <w:autoRedefine/>
    <w:uiPriority w:val="39"/>
    <w:qFormat/>
    <w:rsid w:val="00B9180D"/>
    <w:pPr>
      <w:tabs>
        <w:tab w:val="right" w:leader="dot" w:pos="8756"/>
      </w:tabs>
    </w:pPr>
  </w:style>
  <w:style w:type="paragraph" w:styleId="Beschriftung">
    <w:name w:val="caption"/>
    <w:basedOn w:val="Index8"/>
    <w:next w:val="Standard"/>
    <w:qFormat/>
    <w:rsid w:val="003E7B80"/>
    <w:pPr>
      <w:spacing w:before="0" w:after="0"/>
    </w:pPr>
    <w:rPr>
      <w:rFonts w:ascii="Arial" w:hAnsi="Arial"/>
      <w:b/>
      <w:bCs/>
      <w:sz w:val="18"/>
      <w:szCs w:val="20"/>
    </w:rPr>
  </w:style>
  <w:style w:type="character" w:customStyle="1" w:styleId="hps">
    <w:name w:val="hps"/>
    <w:basedOn w:val="Absatz-Standardschriftart"/>
    <w:rsid w:val="007029D2"/>
  </w:style>
  <w:style w:type="paragraph" w:styleId="Index8">
    <w:name w:val="index 8"/>
    <w:basedOn w:val="Standard"/>
    <w:next w:val="Standard"/>
    <w:autoRedefine/>
    <w:semiHidden/>
    <w:rsid w:val="008365D4"/>
    <w:pPr>
      <w:ind w:left="1920" w:hanging="240"/>
    </w:pPr>
  </w:style>
  <w:style w:type="character" w:customStyle="1" w:styleId="shorttext">
    <w:name w:val="short_text"/>
    <w:basedOn w:val="Absatz-Standardschriftart"/>
    <w:rsid w:val="00906BFD"/>
  </w:style>
  <w:style w:type="paragraph" w:customStyle="1" w:styleId="MenuPath">
    <w:name w:val="Menu Path"/>
    <w:basedOn w:val="Standard"/>
    <w:link w:val="MenuPathZchn"/>
    <w:rsid w:val="007E786A"/>
    <w:pPr>
      <w:autoSpaceDE w:val="0"/>
      <w:autoSpaceDN w:val="0"/>
      <w:adjustRightInd w:val="0"/>
      <w:ind w:left="113" w:hanging="113"/>
      <w:contextualSpacing/>
    </w:pPr>
    <w:rPr>
      <w:rFonts w:ascii="Arial" w:hAnsi="Arial" w:cs="Arial"/>
      <w:b/>
      <w:sz w:val="22"/>
    </w:rPr>
  </w:style>
  <w:style w:type="paragraph" w:customStyle="1" w:styleId="Graphic">
    <w:name w:val="Graphic"/>
    <w:basedOn w:val="Standard"/>
    <w:rsid w:val="00233145"/>
    <w:pPr>
      <w:jc w:val="center"/>
    </w:pPr>
  </w:style>
  <w:style w:type="character" w:customStyle="1" w:styleId="longtext">
    <w:name w:val="long_text"/>
    <w:basedOn w:val="Absatz-Standardschriftart"/>
    <w:rsid w:val="00CD2133"/>
  </w:style>
  <w:style w:type="character" w:styleId="Kommentarzeichen">
    <w:name w:val="annotation reference"/>
    <w:basedOn w:val="Absatz-Standardschriftart"/>
    <w:uiPriority w:val="99"/>
    <w:semiHidden/>
    <w:unhideWhenUsed/>
    <w:rsid w:val="000E0135"/>
    <w:rPr>
      <w:sz w:val="16"/>
      <w:szCs w:val="16"/>
    </w:rPr>
  </w:style>
  <w:style w:type="paragraph" w:styleId="Kommentartext">
    <w:name w:val="annotation text"/>
    <w:basedOn w:val="Standard"/>
    <w:link w:val="KommentartextZchn"/>
    <w:uiPriority w:val="99"/>
    <w:unhideWhenUsed/>
    <w:rsid w:val="000E0135"/>
    <w:rPr>
      <w:sz w:val="20"/>
      <w:szCs w:val="20"/>
    </w:rPr>
  </w:style>
  <w:style w:type="character" w:customStyle="1" w:styleId="KommentartextZchn">
    <w:name w:val="Kommentartext Zchn"/>
    <w:basedOn w:val="Absatz-Standardschriftart"/>
    <w:link w:val="Kommentartext"/>
    <w:uiPriority w:val="99"/>
    <w:rsid w:val="000E0135"/>
    <w:rPr>
      <w:rFonts w:ascii="Times New Roman" w:hAnsi="Times New Roman"/>
    </w:rPr>
  </w:style>
  <w:style w:type="paragraph" w:styleId="Kommentarthema">
    <w:name w:val="annotation subject"/>
    <w:basedOn w:val="Kommentartext"/>
    <w:next w:val="Kommentartext"/>
    <w:link w:val="KommentarthemaZchn"/>
    <w:uiPriority w:val="99"/>
    <w:semiHidden/>
    <w:unhideWhenUsed/>
    <w:rsid w:val="000E0135"/>
    <w:rPr>
      <w:b/>
      <w:bCs/>
    </w:rPr>
  </w:style>
  <w:style w:type="character" w:customStyle="1" w:styleId="KommentarthemaZchn">
    <w:name w:val="Kommentarthema Zchn"/>
    <w:basedOn w:val="KommentartextZchn"/>
    <w:link w:val="Kommentarthema"/>
    <w:uiPriority w:val="99"/>
    <w:semiHidden/>
    <w:rsid w:val="000E0135"/>
    <w:rPr>
      <w:rFonts w:ascii="Times New Roman" w:hAnsi="Times New Roman"/>
      <w:b/>
      <w:bCs/>
    </w:rPr>
  </w:style>
  <w:style w:type="paragraph" w:styleId="Inhaltsverzeichnisberschrift">
    <w:name w:val="TOC Heading"/>
    <w:basedOn w:val="berschrift1"/>
    <w:next w:val="Standard"/>
    <w:uiPriority w:val="39"/>
    <w:unhideWhenUsed/>
    <w:qFormat/>
    <w:rsid w:val="008F74DD"/>
    <w:pPr>
      <w:keepLines/>
      <w:spacing w:before="480" w:line="276" w:lineRule="auto"/>
      <w:outlineLvl w:val="9"/>
    </w:pPr>
    <w:rPr>
      <w:rFonts w:ascii="Cambria" w:hAnsi="Cambria" w:cs="Times New Roman"/>
      <w:b/>
      <w:bCs/>
      <w:color w:val="365F91"/>
      <w:kern w:val="0"/>
    </w:rPr>
  </w:style>
  <w:style w:type="paragraph" w:styleId="berarbeitung">
    <w:name w:val="Revision"/>
    <w:hidden/>
    <w:uiPriority w:val="99"/>
    <w:semiHidden/>
    <w:rsid w:val="005A7777"/>
    <w:rPr>
      <w:rFonts w:ascii="Times New Roman" w:hAnsi="Times New Roman"/>
      <w:sz w:val="24"/>
      <w:szCs w:val="22"/>
    </w:rPr>
  </w:style>
  <w:style w:type="character" w:customStyle="1" w:styleId="MenuPathZchn">
    <w:name w:val="Menu Path Zchn"/>
    <w:basedOn w:val="Absatz-Standardschriftart"/>
    <w:link w:val="MenuPath"/>
    <w:rsid w:val="004A3D01"/>
    <w:rPr>
      <w:rFonts w:ascii="Arial" w:hAnsi="Arial" w:cs="Arial"/>
      <w:b/>
      <w:sz w:val="22"/>
      <w:szCs w:val="22"/>
    </w:rPr>
  </w:style>
  <w:style w:type="paragraph" w:styleId="Listenabsatz">
    <w:name w:val="List Paragraph"/>
    <w:basedOn w:val="Standard"/>
    <w:uiPriority w:val="34"/>
    <w:qFormat/>
    <w:rsid w:val="00AD1414"/>
    <w:pPr>
      <w:ind w:left="720"/>
      <w:contextualSpacing/>
    </w:pPr>
  </w:style>
  <w:style w:type="character" w:customStyle="1" w:styleId="AnredeZchn">
    <w:name w:val="Anrede Zchn"/>
    <w:basedOn w:val="Absatz-Standardschriftart"/>
    <w:link w:val="Anrede"/>
    <w:semiHidden/>
    <w:rsid w:val="00F60479"/>
    <w:rPr>
      <w:rFonts w:ascii="Times New Roman" w:hAnsi="Times New Roman"/>
      <w:sz w:val="24"/>
      <w:szCs w:val="22"/>
    </w:rPr>
  </w:style>
  <w:style w:type="paragraph" w:customStyle="1" w:styleId="berschrift">
    <w:name w:val="Überschrift"/>
    <w:basedOn w:val="berschrift1"/>
    <w:autoRedefine/>
    <w:qFormat/>
    <w:rsid w:val="00DA0A48"/>
  </w:style>
  <w:style w:type="paragraph" w:customStyle="1" w:styleId="P68B1DB1-Standard1">
    <w:name w:val="P68B1DB1-Standard1"/>
    <w:basedOn w:val="Standard"/>
    <w:rPr>
      <w:rFonts w:ascii="Futura Std ExtraBold" w:hAnsi="Futura Std ExtraBold"/>
      <w:sz w:val="48"/>
      <w:szCs w:val="48"/>
    </w:rPr>
  </w:style>
  <w:style w:type="paragraph" w:customStyle="1" w:styleId="P68B1DB1-Heading1Cover2">
    <w:name w:val="P68B1DB1-Heading1Cover2"/>
    <w:basedOn w:val="Heading1Cover"/>
    <w:rPr>
      <w:rFonts w:cs="Arial"/>
    </w:rPr>
  </w:style>
  <w:style w:type="paragraph" w:customStyle="1" w:styleId="P68B1DB1-Text1Cover3">
    <w:name w:val="P68B1DB1-Text1Cover3"/>
    <w:basedOn w:val="Text1Cover"/>
    <w:rPr>
      <w:rFonts w:cs="Arial"/>
    </w:rPr>
  </w:style>
  <w:style w:type="paragraph" w:customStyle="1" w:styleId="P68B1DB1-Text2Cover4">
    <w:name w:val="P68B1DB1-Text2Cover4"/>
    <w:basedOn w:val="Text2Cover"/>
    <w:rPr>
      <w:rFonts w:cs="Arial"/>
    </w:rPr>
  </w:style>
  <w:style w:type="paragraph" w:customStyle="1" w:styleId="P68B1DB1-Text2Cover5">
    <w:name w:val="P68B1DB1-Text2Cover5"/>
    <w:basedOn w:val="Text2Cover"/>
    <w:rPr>
      <w:rFonts w:ascii="Futura Std Book" w:hAnsi="Futura Std Book"/>
      <w:szCs w:val="28"/>
    </w:rPr>
  </w:style>
  <w:style w:type="paragraph" w:customStyle="1" w:styleId="P68B1DB1-Inhaltsverzeichnisberschrift6">
    <w:name w:val="P68B1DB1-Inhaltsverzeichnisberschrift6"/>
    <w:basedOn w:val="Inhaltsverzeichnisberschrift"/>
    <w:rPr>
      <w:rFonts w:ascii="Arial" w:hAnsi="Arial" w:cs="Arial"/>
      <w:b w:val="0"/>
      <w:color w:val="auto"/>
    </w:rPr>
  </w:style>
  <w:style w:type="paragraph" w:customStyle="1" w:styleId="P68B1DB1-MenuPath7">
    <w:name w:val="P68B1DB1-MenuPath7"/>
    <w:basedOn w:val="MenuPath"/>
    <w:rPr>
      <w:rFonts w:ascii="Times New Roman" w:hAnsi="Times New Roman" w:cs="Times New Roman"/>
      <w:sz w:val="24"/>
      <w:szCs w:val="24"/>
    </w:rPr>
  </w:style>
  <w:style w:type="paragraph" w:customStyle="1" w:styleId="P68B1DB1-Margin8">
    <w:name w:val="P68B1DB1-Margin8"/>
    <w:basedOn w:val="Margin"/>
    <w:rPr>
      <w:rFonts w:cs="Arial"/>
    </w:rPr>
  </w:style>
  <w:style w:type="paragraph" w:customStyle="1" w:styleId="P68B1DB1-Margin9">
    <w:name w:val="P68B1DB1-Margin9"/>
    <w:basedOn w:val="Margin"/>
    <w:rPr>
      <w:strike/>
    </w:rPr>
  </w:style>
  <w:style w:type="paragraph" w:customStyle="1" w:styleId="P68B1DB1-Graphic10">
    <w:name w:val="P68B1DB1-Graphic10"/>
    <w:basedOn w:val="Graphic"/>
    <w:rPr>
      <w:szCs w:val="24"/>
    </w:rPr>
  </w:style>
  <w:style w:type="paragraph" w:customStyle="1" w:styleId="P68B1DB1-MenuPath11">
    <w:name w:val="P68B1DB1-MenuPath11"/>
    <w:basedOn w:val="MenuPath"/>
    <w:rPr>
      <w:rFonts w:ascii="Times New Roman" w:hAnsi="Times New Roman" w:cs="Times New Roman"/>
      <w:b w:val="0"/>
      <w:sz w:val="24"/>
    </w:rPr>
  </w:style>
  <w:style w:type="paragraph" w:customStyle="1" w:styleId="P68B1DB1-MenuPath12">
    <w:name w:val="P68B1DB1-MenuPath12"/>
    <w:basedOn w:val="MenuPath"/>
    <w:rPr>
      <w:rFonts w:ascii="Times New Roman" w:hAnsi="Times New Roman" w:cs="Times New Roman"/>
      <w:b w:val="0"/>
      <w:sz w:val="24"/>
      <w:szCs w:val="24"/>
    </w:rPr>
  </w:style>
  <w:style w:type="paragraph" w:customStyle="1" w:styleId="P68B1DB1-Standard13">
    <w:name w:val="P68B1DB1-Standard13"/>
    <w:basedOn w:val="Standard"/>
    <w:rPr>
      <w:b/>
      <w:sz w:val="20"/>
      <w:szCs w:val="20"/>
    </w:rPr>
  </w:style>
  <w:style w:type="paragraph" w:customStyle="1" w:styleId="P68B1DB1-Margin14">
    <w:name w:val="P68B1DB1-Margin14"/>
    <w:basedOn w:val="Margin"/>
  </w:style>
  <w:style w:type="paragraph" w:customStyle="1" w:styleId="P68B1DB1-Fuzeile115">
    <w:name w:val="P68B1DB1-Fuzeile115"/>
    <w:basedOn w:val="Fuzeile1"/>
    <w:rPr>
      <w:rFonts w:cs="Arial"/>
    </w:rPr>
  </w:style>
  <w:style w:type="paragraph" w:customStyle="1" w:styleId="P68B1DB1-Kopfzeile16">
    <w:name w:val="P68B1DB1-Kopfzeile16"/>
    <w:basedOn w:val="Kopfzeile"/>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327863">
      <w:bodyDiv w:val="1"/>
      <w:marLeft w:val="0"/>
      <w:marRight w:val="0"/>
      <w:marTop w:val="0"/>
      <w:marBottom w:val="0"/>
      <w:divBdr>
        <w:top w:val="none" w:sz="0" w:space="0" w:color="auto"/>
        <w:left w:val="none" w:sz="0" w:space="0" w:color="auto"/>
        <w:bottom w:val="none" w:sz="0" w:space="0" w:color="auto"/>
        <w:right w:val="none" w:sz="0" w:space="0" w:color="auto"/>
      </w:divBdr>
      <w:divsChild>
        <w:div w:id="956452286">
          <w:marLeft w:val="0"/>
          <w:marRight w:val="0"/>
          <w:marTop w:val="360"/>
          <w:marBottom w:val="360"/>
          <w:divBdr>
            <w:top w:val="none" w:sz="0" w:space="0" w:color="auto"/>
            <w:left w:val="none" w:sz="0" w:space="0" w:color="auto"/>
            <w:bottom w:val="none" w:sz="0" w:space="0" w:color="auto"/>
            <w:right w:val="none" w:sz="0" w:space="0" w:color="auto"/>
          </w:divBdr>
        </w:div>
      </w:divsChild>
    </w:div>
    <w:div w:id="498470745">
      <w:bodyDiv w:val="1"/>
      <w:marLeft w:val="0"/>
      <w:marRight w:val="0"/>
      <w:marTop w:val="0"/>
      <w:marBottom w:val="0"/>
      <w:divBdr>
        <w:top w:val="none" w:sz="0" w:space="0" w:color="auto"/>
        <w:left w:val="none" w:sz="0" w:space="0" w:color="auto"/>
        <w:bottom w:val="none" w:sz="0" w:space="0" w:color="auto"/>
        <w:right w:val="none" w:sz="0" w:space="0" w:color="auto"/>
      </w:divBdr>
    </w:div>
    <w:div w:id="582035914">
      <w:bodyDiv w:val="1"/>
      <w:marLeft w:val="0"/>
      <w:marRight w:val="0"/>
      <w:marTop w:val="0"/>
      <w:marBottom w:val="0"/>
      <w:divBdr>
        <w:top w:val="none" w:sz="0" w:space="0" w:color="auto"/>
        <w:left w:val="none" w:sz="0" w:space="0" w:color="auto"/>
        <w:bottom w:val="none" w:sz="0" w:space="0" w:color="auto"/>
        <w:right w:val="none" w:sz="0" w:space="0" w:color="auto"/>
      </w:divBdr>
    </w:div>
    <w:div w:id="868690035">
      <w:bodyDiv w:val="1"/>
      <w:marLeft w:val="0"/>
      <w:marRight w:val="0"/>
      <w:marTop w:val="0"/>
      <w:marBottom w:val="0"/>
      <w:divBdr>
        <w:top w:val="none" w:sz="0" w:space="0" w:color="auto"/>
        <w:left w:val="none" w:sz="0" w:space="0" w:color="auto"/>
        <w:bottom w:val="none" w:sz="0" w:space="0" w:color="auto"/>
        <w:right w:val="none" w:sz="0" w:space="0" w:color="auto"/>
      </w:divBdr>
    </w:div>
    <w:div w:id="1203208088">
      <w:bodyDiv w:val="1"/>
      <w:marLeft w:val="0"/>
      <w:marRight w:val="0"/>
      <w:marTop w:val="0"/>
      <w:marBottom w:val="0"/>
      <w:divBdr>
        <w:top w:val="none" w:sz="0" w:space="0" w:color="auto"/>
        <w:left w:val="none" w:sz="0" w:space="0" w:color="auto"/>
        <w:bottom w:val="none" w:sz="0" w:space="0" w:color="auto"/>
        <w:right w:val="none" w:sz="0" w:space="0" w:color="auto"/>
      </w:divBdr>
    </w:div>
    <w:div w:id="1365331547">
      <w:bodyDiv w:val="1"/>
      <w:marLeft w:val="0"/>
      <w:marRight w:val="0"/>
      <w:marTop w:val="0"/>
      <w:marBottom w:val="0"/>
      <w:divBdr>
        <w:top w:val="none" w:sz="0" w:space="0" w:color="auto"/>
        <w:left w:val="none" w:sz="0" w:space="0" w:color="auto"/>
        <w:bottom w:val="none" w:sz="0" w:space="0" w:color="auto"/>
        <w:right w:val="none" w:sz="0" w:space="0" w:color="auto"/>
      </w:divBdr>
      <w:divsChild>
        <w:div w:id="901329302">
          <w:marLeft w:val="0"/>
          <w:marRight w:val="0"/>
          <w:marTop w:val="0"/>
          <w:marBottom w:val="0"/>
          <w:divBdr>
            <w:top w:val="none" w:sz="0" w:space="0" w:color="auto"/>
            <w:left w:val="none" w:sz="0" w:space="0" w:color="auto"/>
            <w:bottom w:val="none" w:sz="0" w:space="0" w:color="auto"/>
            <w:right w:val="none" w:sz="0" w:space="0" w:color="auto"/>
          </w:divBdr>
          <w:divsChild>
            <w:div w:id="1827016329">
              <w:marLeft w:val="0"/>
              <w:marRight w:val="0"/>
              <w:marTop w:val="0"/>
              <w:marBottom w:val="0"/>
              <w:divBdr>
                <w:top w:val="none" w:sz="0" w:space="0" w:color="auto"/>
                <w:left w:val="none" w:sz="0" w:space="0" w:color="auto"/>
                <w:bottom w:val="none" w:sz="0" w:space="0" w:color="auto"/>
                <w:right w:val="none" w:sz="0" w:space="0" w:color="auto"/>
              </w:divBdr>
              <w:divsChild>
                <w:div w:id="599989536">
                  <w:marLeft w:val="0"/>
                  <w:marRight w:val="0"/>
                  <w:marTop w:val="0"/>
                  <w:marBottom w:val="0"/>
                  <w:divBdr>
                    <w:top w:val="none" w:sz="0" w:space="0" w:color="auto"/>
                    <w:left w:val="none" w:sz="0" w:space="0" w:color="auto"/>
                    <w:bottom w:val="none" w:sz="0" w:space="0" w:color="auto"/>
                    <w:right w:val="none" w:sz="0" w:space="0" w:color="auto"/>
                  </w:divBdr>
                  <w:divsChild>
                    <w:div w:id="2076388519">
                      <w:marLeft w:val="0"/>
                      <w:marRight w:val="0"/>
                      <w:marTop w:val="0"/>
                      <w:marBottom w:val="0"/>
                      <w:divBdr>
                        <w:top w:val="none" w:sz="0" w:space="0" w:color="auto"/>
                        <w:left w:val="none" w:sz="0" w:space="0" w:color="auto"/>
                        <w:bottom w:val="none" w:sz="0" w:space="0" w:color="auto"/>
                        <w:right w:val="none" w:sz="0" w:space="0" w:color="auto"/>
                      </w:divBdr>
                      <w:divsChild>
                        <w:div w:id="17776040">
                          <w:marLeft w:val="0"/>
                          <w:marRight w:val="0"/>
                          <w:marTop w:val="0"/>
                          <w:marBottom w:val="0"/>
                          <w:divBdr>
                            <w:top w:val="none" w:sz="0" w:space="0" w:color="auto"/>
                            <w:left w:val="none" w:sz="0" w:space="0" w:color="auto"/>
                            <w:bottom w:val="none" w:sz="0" w:space="0" w:color="auto"/>
                            <w:right w:val="none" w:sz="0" w:space="0" w:color="auto"/>
                          </w:divBdr>
                          <w:divsChild>
                            <w:div w:id="195100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3001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79.png"/><Relationship Id="rId112" Type="http://schemas.openxmlformats.org/officeDocument/2006/relationships/header" Target="header2.xml"/><Relationship Id="rId16" Type="http://schemas.openxmlformats.org/officeDocument/2006/relationships/image" Target="media/image8.png"/><Relationship Id="rId107" Type="http://schemas.openxmlformats.org/officeDocument/2006/relationships/image" Target="media/image97.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2.png"/><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footer" Target="footer2.xml"/><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0.png"/><Relationship Id="rId103" Type="http://schemas.openxmlformats.org/officeDocument/2006/relationships/image" Target="media/image93.png"/><Relationship Id="rId108" Type="http://schemas.openxmlformats.org/officeDocument/2006/relationships/image" Target="media/image98.png"/><Relationship Id="rId54" Type="http://schemas.openxmlformats.org/officeDocument/2006/relationships/image" Target="media/image46.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8.png"/><Relationship Id="rId106" Type="http://schemas.openxmlformats.org/officeDocument/2006/relationships/image" Target="media/image96.png"/><Relationship Id="rId114" Type="http://schemas.openxmlformats.org/officeDocument/2006/relationships/fontTable" Target="fontTable.xml"/><Relationship Id="rId10" Type="http://schemas.openxmlformats.org/officeDocument/2006/relationships/hyperlink" Target="https://ucc-pilot-sac.eu10.hcs.cloud.sap/" TargetMode="Externa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oleObject" Target="embeddings/oleObject2.bin"/><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99.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oleObject" Target="embeddings/oleObject1.bin"/><Relationship Id="rId76" Type="http://schemas.openxmlformats.org/officeDocument/2006/relationships/image" Target="media/image67.png"/><Relationship Id="rId97" Type="http://schemas.openxmlformats.org/officeDocument/2006/relationships/image" Target="media/image87.png"/><Relationship Id="rId104" Type="http://schemas.openxmlformats.org/officeDocument/2006/relationships/image" Target="media/image94.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7.png"/><Relationship Id="rId87" Type="http://schemas.openxmlformats.org/officeDocument/2006/relationships/image" Target="media/image77.png"/><Relationship Id="rId110" Type="http://schemas.openxmlformats.org/officeDocument/2006/relationships/header" Target="header1.xml"/><Relationship Id="rId115" Type="http://schemas.openxmlformats.org/officeDocument/2006/relationships/theme" Target="theme/theme1.xml"/><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0.png"/><Relationship Id="rId105" Type="http://schemas.openxmlformats.org/officeDocument/2006/relationships/image" Target="media/image95.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3.png"/><Relationship Id="rId93" Type="http://schemas.openxmlformats.org/officeDocument/2006/relationships/image" Target="media/image83.png"/><Relationship Id="rId98" Type="http://schemas.openxmlformats.org/officeDocument/2006/relationships/image" Target="media/image88.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8.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8.png"/><Relationship Id="rId111"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00.png"/></Relationships>
</file>

<file path=word/_rels/settings.xml.rels><?xml version="1.0" encoding="UTF-8" standalone="yes"?>
<Relationships xmlns="http://schemas.openxmlformats.org/package/2006/relationships"><Relationship Id="rId1" Type="http://schemas.openxmlformats.org/officeDocument/2006/relationships/attachedTemplate" Target="file:///C:\AAA_Nextcloud\SAP_SAC_Curriculum\90_Vorlagen\02_Fallstudie_Vorlage.dotx"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98D8CA6-F17F-406D-BF61-742037A6F3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02_Fallstudie_Vorlage</Template>
  <TotalTime>0</TotalTime>
  <Pages>36</Pages>
  <Words>3382</Words>
  <Characters>21309</Characters>
  <Application>Microsoft Office Word</Application>
  <DocSecurity>0</DocSecurity>
  <Lines>177</Lines>
  <Paragraphs>49</Paragraphs>
  <ScaleCrop>false</ScaleCrop>
  <HeadingPairs>
    <vt:vector size="2" baseType="variant">
      <vt:variant>
        <vt:lpstr>Titel</vt:lpstr>
      </vt:variant>
      <vt:variant>
        <vt:i4>1</vt:i4>
      </vt:variant>
    </vt:vector>
  </HeadingPairs>
  <TitlesOfParts>
    <vt:vector size="1" baseType="lpstr">
      <vt:lpstr/>
    </vt:vector>
  </TitlesOfParts>
  <Company>UCC Magdeburg</Company>
  <LinksUpToDate>false</LinksUpToDate>
  <CharactersWithSpaces>24642</CharactersWithSpaces>
  <SharedDoc>false</SharedDoc>
  <HLinks>
    <vt:vector size="18" baseType="variant">
      <vt:variant>
        <vt:i4>1835056</vt:i4>
      </vt:variant>
      <vt:variant>
        <vt:i4>17</vt:i4>
      </vt:variant>
      <vt:variant>
        <vt:i4>0</vt:i4>
      </vt:variant>
      <vt:variant>
        <vt:i4>5</vt:i4>
      </vt:variant>
      <vt:variant>
        <vt:lpwstr/>
      </vt:variant>
      <vt:variant>
        <vt:lpwstr>_Toc451942152</vt:lpwstr>
      </vt:variant>
      <vt:variant>
        <vt:i4>1835056</vt:i4>
      </vt:variant>
      <vt:variant>
        <vt:i4>11</vt:i4>
      </vt:variant>
      <vt:variant>
        <vt:i4>0</vt:i4>
      </vt:variant>
      <vt:variant>
        <vt:i4>5</vt:i4>
      </vt:variant>
      <vt:variant>
        <vt:lpwstr/>
      </vt:variant>
      <vt:variant>
        <vt:lpwstr>_Toc451942151</vt:lpwstr>
      </vt:variant>
      <vt:variant>
        <vt:i4>1835056</vt:i4>
      </vt:variant>
      <vt:variant>
        <vt:i4>5</vt:i4>
      </vt:variant>
      <vt:variant>
        <vt:i4>0</vt:i4>
      </vt:variant>
      <vt:variant>
        <vt:i4>5</vt:i4>
      </vt:variant>
      <vt:variant>
        <vt:lpwstr/>
      </vt:variant>
      <vt:variant>
        <vt:lpwstr>_Toc451942150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Anke Thurau</dc:creator>
  <cp:lastModifiedBy>Nancy Breul</cp:lastModifiedBy>
  <cp:revision>121</cp:revision>
  <cp:lastPrinted>2024-08-02T07:00:00Z</cp:lastPrinted>
  <dcterms:created xsi:type="dcterms:W3CDTF">2021-11-05T00:07:00Z</dcterms:created>
  <dcterms:modified xsi:type="dcterms:W3CDTF">2025-03-19T08:34:00Z</dcterms:modified>
</cp:coreProperties>
</file>