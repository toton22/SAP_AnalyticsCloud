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B891F2" w14:textId="77777777" w:rsidR="00786953" w:rsidRDefault="00786953"/>
    <w:p w14:paraId="1EC3A823" w14:textId="77777777" w:rsidR="00786953" w:rsidRDefault="00786953"/>
    <w:p w14:paraId="53161B88" w14:textId="77777777" w:rsidR="00786953" w:rsidRDefault="00786953"/>
    <w:p w14:paraId="122B21ED" w14:textId="77777777" w:rsidR="00786953" w:rsidRDefault="00BA09DA">
      <w:r>
        <w:rPr>
          <w:noProof/>
        </w:rPr>
        <mc:AlternateContent>
          <mc:Choice Requires="wps">
            <w:drawing>
              <wp:anchor distT="0" distB="0" distL="114300" distR="114300" simplePos="0" relativeHeight="251654144" behindDoc="0" locked="0" layoutInCell="1" allowOverlap="1" wp14:anchorId="4E954387" wp14:editId="2424B06C">
                <wp:simplePos x="0" y="0"/>
                <wp:positionH relativeFrom="column">
                  <wp:posOffset>-800477</wp:posOffset>
                </wp:positionH>
                <wp:positionV relativeFrom="paragraph">
                  <wp:posOffset>213220</wp:posOffset>
                </wp:positionV>
                <wp:extent cx="7647249" cy="2248535"/>
                <wp:effectExtent l="0" t="0" r="0" b="0"/>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7249" cy="224853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4AF17E" w14:textId="77777777" w:rsidR="000768D2" w:rsidRPr="007A4A56" w:rsidRDefault="000768D2">
                            <w:pPr>
                              <w:pStyle w:val="P68B1DB1-Standard1"/>
                              <w:spacing w:after="0"/>
                              <w:rPr>
                                <w:sz w:val="16"/>
                                <w:szCs w:val="16"/>
                                <w:lang w:val="en-US"/>
                              </w:rPr>
                            </w:pPr>
                            <w:r w:rsidRPr="007A4A56">
                              <w:rPr>
                                <w:lang w:val="en-US"/>
                              </w:rPr>
                              <w:t xml:space="preserve">                      </w:t>
                            </w:r>
                          </w:p>
                          <w:p w14:paraId="50A1E00C" w14:textId="0D94E36D" w:rsidR="000768D2" w:rsidRPr="007A4A56" w:rsidRDefault="000768D2">
                            <w:pPr>
                              <w:pStyle w:val="P68B1DB1-Heading1Cover2"/>
                              <w:rPr>
                                <w:lang w:val="en-US"/>
                              </w:rPr>
                            </w:pPr>
                            <w:r w:rsidRPr="007A4A56">
                              <w:rPr>
                                <w:lang w:val="en-US"/>
                              </w:rPr>
                              <w:t>SAP Analytics Cloud -</w:t>
                            </w:r>
                          </w:p>
                          <w:p w14:paraId="101F14FD" w14:textId="493BEB7A" w:rsidR="000768D2" w:rsidRPr="007A4A56" w:rsidRDefault="000768D2">
                            <w:pPr>
                              <w:pStyle w:val="P68B1DB1-Heading1Cover2"/>
                              <w:rPr>
                                <w:lang w:val="en-US"/>
                              </w:rPr>
                            </w:pPr>
                            <w:r w:rsidRPr="007A4A56">
                              <w:rPr>
                                <w:lang w:val="en-US"/>
                              </w:rPr>
                              <w:t>Story Builder</w:t>
                            </w:r>
                          </w:p>
                          <w:p w14:paraId="1374F9D1" w14:textId="470D081C" w:rsidR="000768D2" w:rsidRPr="007A4A56" w:rsidRDefault="000768D2">
                            <w:pPr>
                              <w:pStyle w:val="P68B1DB1-Text1Cover3"/>
                              <w:ind w:right="1196"/>
                              <w:jc w:val="both"/>
                              <w:rPr>
                                <w:lang w:val="en-US"/>
                              </w:rPr>
                            </w:pPr>
                            <w:r w:rsidRPr="007A4A56">
                              <w:rPr>
                                <w:lang w:val="en-US"/>
                              </w:rPr>
                              <w:t>This case study explains the process of creating a sales dashboard in SAP Analytics Cloud (SAC). The individual work steps explain the structure of a story in the Story Builder.</w:t>
                            </w:r>
                          </w:p>
                          <w:p w14:paraId="09A0917C" w14:textId="77777777" w:rsidR="000768D2" w:rsidRPr="007A4A56" w:rsidRDefault="000768D2">
                            <w:pPr>
                              <w:rPr>
                                <w:rFonts w:ascii="Futura Std ExtraBold" w:hAnsi="Futura Std ExtraBold"/>
                                <w:sz w:val="56"/>
                                <w:szCs w:val="56"/>
                                <w:lang w:val="en-US"/>
                              </w:rPr>
                            </w:pPr>
                          </w:p>
                          <w:p w14:paraId="6FF9EB41" w14:textId="77777777" w:rsidR="000768D2" w:rsidRPr="007A4A56" w:rsidRDefault="000768D2">
                            <w:pPr>
                              <w:rPr>
                                <w:rFonts w:ascii="Futura Std ExtraBold" w:hAnsi="Futura Std ExtraBold"/>
                                <w:sz w:val="56"/>
                                <w:szCs w:val="56"/>
                                <w:lang w:val="en-US"/>
                              </w:rPr>
                            </w:pPr>
                          </w:p>
                          <w:p w14:paraId="61C31911" w14:textId="77777777" w:rsidR="000768D2" w:rsidRPr="007A4A56" w:rsidRDefault="000768D2">
                            <w:pPr>
                              <w:rPr>
                                <w:rFonts w:ascii="Futura Std ExtraBold" w:hAnsi="Futura Std ExtraBold"/>
                                <w:sz w:val="56"/>
                                <w:szCs w:val="5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54387" id="Rectangle 2" o:spid="_x0000_s1026" style="position:absolute;margin-left:-63.05pt;margin-top:16.8pt;width:602.15pt;height:177.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" fillcolor="#d8d8d8" stroked="f">
                <v:textbox>
                  <w:txbxContent>
                    <w:p w14:paraId="024AF17E" w14:textId="77777777" w:rsidR="000768D2" w:rsidRPr="007A4A56" w:rsidRDefault="000768D2">
                      <w:pPr>
                        <w:pStyle w:val="P68B1DB1-Standard1"/>
                        <w:spacing w:after="0"/>
                        <w:rPr>
                          <w:sz w:val="16"/>
                          <w:szCs w:val="16"/>
                          <w:lang w:val="en-US"/>
                        </w:rPr>
                      </w:pPr>
                      <w:r w:rsidRPr="007A4A56">
                        <w:rPr>
                          <w:lang w:val="en-US"/>
                        </w:rPr>
                        <w:t xml:space="preserve">                      </w:t>
                      </w:r>
                    </w:p>
                    <w:p w14:paraId="50A1E00C" w14:textId="0D94E36D" w:rsidR="000768D2" w:rsidRPr="007A4A56" w:rsidRDefault="000768D2">
                      <w:pPr>
                        <w:pStyle w:val="P68B1DB1-Heading1Cover2"/>
                        <w:rPr>
                          <w:lang w:val="en-US"/>
                        </w:rPr>
                      </w:pPr>
                      <w:r w:rsidRPr="007A4A56">
                        <w:rPr>
                          <w:lang w:val="en-US"/>
                        </w:rPr>
                        <w:t>SAP Analytics Cloud -</w:t>
                      </w:r>
                    </w:p>
                    <w:p w14:paraId="101F14FD" w14:textId="493BEB7A" w:rsidR="000768D2" w:rsidRPr="007A4A56" w:rsidRDefault="000768D2">
                      <w:pPr>
                        <w:pStyle w:val="P68B1DB1-Heading1Cover2"/>
                        <w:rPr>
                          <w:lang w:val="en-US"/>
                        </w:rPr>
                      </w:pPr>
                      <w:r w:rsidRPr="007A4A56">
                        <w:rPr>
                          <w:lang w:val="en-US"/>
                        </w:rPr>
                        <w:t>Story Builder</w:t>
                      </w:r>
                    </w:p>
                    <w:p w14:paraId="1374F9D1" w14:textId="470D081C" w:rsidR="000768D2" w:rsidRPr="007A4A56" w:rsidRDefault="000768D2">
                      <w:pPr>
                        <w:pStyle w:val="P68B1DB1-Text1Cover3"/>
                        <w:ind w:right="1196"/>
                        <w:jc w:val="both"/>
                        <w:rPr>
                          <w:lang w:val="en-US"/>
                        </w:rPr>
                      </w:pPr>
                      <w:r w:rsidRPr="007A4A56">
                        <w:rPr>
                          <w:lang w:val="en-US"/>
                        </w:rPr>
                        <w:t>This case study explains the process of creating a sales dashboard in SAP Analytics Cloud (SAC). The individual work steps explain the structure of a story in the Story Builder.</w:t>
                      </w:r>
                    </w:p>
                    <w:p w14:paraId="09A0917C" w14:textId="77777777" w:rsidR="000768D2" w:rsidRPr="007A4A56" w:rsidRDefault="000768D2">
                      <w:pPr>
                        <w:rPr>
                          <w:rFonts w:ascii="Futura Std ExtraBold" w:hAnsi="Futura Std ExtraBold"/>
                          <w:sz w:val="56"/>
                          <w:szCs w:val="56"/>
                          <w:lang w:val="en-US"/>
                        </w:rPr>
                      </w:pPr>
                    </w:p>
                    <w:p w14:paraId="6FF9EB41" w14:textId="77777777" w:rsidR="000768D2" w:rsidRPr="007A4A56" w:rsidRDefault="000768D2">
                      <w:pPr>
                        <w:rPr>
                          <w:rFonts w:ascii="Futura Std ExtraBold" w:hAnsi="Futura Std ExtraBold"/>
                          <w:sz w:val="56"/>
                          <w:szCs w:val="56"/>
                          <w:lang w:val="en-US"/>
                        </w:rPr>
                      </w:pPr>
                    </w:p>
                    <w:p w14:paraId="61C31911" w14:textId="77777777" w:rsidR="000768D2" w:rsidRPr="007A4A56" w:rsidRDefault="000768D2">
                      <w:pPr>
                        <w:rPr>
                          <w:rFonts w:ascii="Futura Std ExtraBold" w:hAnsi="Futura Std ExtraBold"/>
                          <w:sz w:val="56"/>
                          <w:szCs w:val="56"/>
                          <w:lang w:val="en-US"/>
                        </w:rPr>
                      </w:pPr>
                    </w:p>
                  </w:txbxContent>
                </v:textbox>
              </v:rect>
            </w:pict>
          </mc:Fallback>
        </mc:AlternateContent>
      </w:r>
    </w:p>
    <w:p w14:paraId="1BC13BB2" w14:textId="77777777" w:rsidR="00786953" w:rsidRDefault="00BA09DA">
      <w:r>
        <w:rPr>
          <w:noProof/>
        </w:rPr>
        <mc:AlternateContent>
          <mc:Choice Requires="wps">
            <w:drawing>
              <wp:anchor distT="0" distB="0" distL="114300" distR="114300" simplePos="0" relativeHeight="251655168" behindDoc="0" locked="0" layoutInCell="1" allowOverlap="1" wp14:anchorId="43773BE4" wp14:editId="50417F5B">
                <wp:simplePos x="0" y="0"/>
                <wp:positionH relativeFrom="column">
                  <wp:posOffset>1028700</wp:posOffset>
                </wp:positionH>
                <wp:positionV relativeFrom="paragraph">
                  <wp:posOffset>229235</wp:posOffset>
                </wp:positionV>
                <wp:extent cx="314960" cy="325755"/>
                <wp:effectExtent l="0" t="0" r="889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EF14B" id="Rectangle 3" o:spid="_x0000_s1026" style="position:absolute;margin-left:81pt;margin-top:18.05pt;width:24.8pt;height:25.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" fillcolor="#943634" stroked="f"/>
            </w:pict>
          </mc:Fallback>
        </mc:AlternateContent>
      </w:r>
    </w:p>
    <w:p w14:paraId="5F1BD0C9" w14:textId="77777777" w:rsidR="00786953" w:rsidRDefault="00786953">
      <w:pPr>
        <w:rPr>
          <w:rFonts w:ascii="Futura Std Book" w:hAnsi="Futura Std Book"/>
          <w:sz w:val="28"/>
          <w:szCs w:val="28"/>
        </w:rPr>
      </w:pPr>
    </w:p>
    <w:p w14:paraId="4925A6E8" w14:textId="77777777" w:rsidR="00786953" w:rsidRDefault="00786953"/>
    <w:p w14:paraId="4480DDBC" w14:textId="77777777" w:rsidR="00786953" w:rsidRDefault="00786953"/>
    <w:p w14:paraId="1EC74BC4" w14:textId="77777777" w:rsidR="00786953" w:rsidRDefault="00786953"/>
    <w:tbl>
      <w:tblPr>
        <w:tblpPr w:leftFromText="141" w:rightFromText="141" w:vertAnchor="page" w:horzAnchor="margin" w:tblpY="7557"/>
        <w:tblW w:w="10186" w:type="dxa"/>
        <w:tblLayout w:type="fixed"/>
        <w:tblLook w:val="04A0" w:firstRow="1" w:lastRow="0" w:firstColumn="1" w:lastColumn="0" w:noHBand="0" w:noVBand="1"/>
      </w:tblPr>
      <w:tblGrid>
        <w:gridCol w:w="3028"/>
        <w:gridCol w:w="3340"/>
        <w:gridCol w:w="273"/>
        <w:gridCol w:w="3545"/>
      </w:tblGrid>
      <w:tr w:rsidR="00786953" w14:paraId="6AD7BDB4" w14:textId="77777777">
        <w:trPr>
          <w:trHeight w:val="6110"/>
        </w:trPr>
        <w:tc>
          <w:tcPr>
            <w:tcW w:w="3028" w:type="dxa"/>
          </w:tcPr>
          <w:p w14:paraId="5EB26934" w14:textId="77777777" w:rsidR="00786953" w:rsidRPr="007A4A56" w:rsidRDefault="00BA09DA">
            <w:pPr>
              <w:pStyle w:val="Heading2Cover"/>
              <w:rPr>
                <w:lang w:val="en-US"/>
              </w:rPr>
            </w:pPr>
            <w:r w:rsidRPr="007A4A56">
              <w:rPr>
                <w:lang w:val="en-US"/>
              </w:rPr>
              <w:t>Product</w:t>
            </w:r>
          </w:p>
          <w:p w14:paraId="7D7AE945" w14:textId="6EDA495F" w:rsidR="00786953" w:rsidRPr="007A4A56" w:rsidRDefault="00BA09DA">
            <w:pPr>
              <w:pStyle w:val="P68B1DB1-Text2Cover4"/>
              <w:rPr>
                <w:lang w:val="en-US"/>
              </w:rPr>
            </w:pPr>
            <w:r w:rsidRPr="007A4A56">
              <w:rPr>
                <w:lang w:val="en-US"/>
              </w:rPr>
              <w:t>SAP Analytics Cloud</w:t>
            </w:r>
          </w:p>
          <w:p w14:paraId="6F540628" w14:textId="77777777" w:rsidR="00786953" w:rsidRPr="007A4A56" w:rsidRDefault="00BA09DA">
            <w:pPr>
              <w:pStyle w:val="P68B1DB1-Text2Cover4"/>
              <w:rPr>
                <w:lang w:val="en-US"/>
              </w:rPr>
            </w:pPr>
            <w:r w:rsidRPr="007A4A56">
              <w:rPr>
                <w:lang w:val="en-US"/>
              </w:rPr>
              <w:t>Global Bike</w:t>
            </w:r>
          </w:p>
          <w:p w14:paraId="057D23BF" w14:textId="77777777" w:rsidR="00786953" w:rsidRPr="007A4A56" w:rsidRDefault="00786953">
            <w:pPr>
              <w:pStyle w:val="Text2Cover"/>
              <w:rPr>
                <w:rFonts w:cs="Arial"/>
                <w:lang w:val="en-US"/>
              </w:rPr>
            </w:pPr>
          </w:p>
          <w:p w14:paraId="2CD10990" w14:textId="77777777" w:rsidR="00786953" w:rsidRPr="003B39B0" w:rsidRDefault="00BA09DA">
            <w:pPr>
              <w:pStyle w:val="Heading2Cover"/>
              <w:rPr>
                <w:lang w:val="en-US"/>
              </w:rPr>
            </w:pPr>
            <w:r w:rsidRPr="003B39B0">
              <w:rPr>
                <w:lang w:val="en-US"/>
              </w:rPr>
              <w:t>Level</w:t>
            </w:r>
          </w:p>
          <w:p w14:paraId="4E06CCD5" w14:textId="77777777" w:rsidR="00786953" w:rsidRPr="007A4A56" w:rsidRDefault="00BA09DA">
            <w:pPr>
              <w:pStyle w:val="Text2Cover"/>
              <w:rPr>
                <w:rStyle w:val="shorttext"/>
                <w:lang w:val="en-US"/>
              </w:rPr>
            </w:pPr>
            <w:r w:rsidRPr="00BA09DA">
              <w:rPr>
                <w:rStyle w:val="shorttext"/>
                <w:lang w:val="en-US"/>
              </w:rPr>
              <w:t>Bachelor's</w:t>
            </w:r>
            <w:r w:rsidRPr="003B39B0">
              <w:rPr>
                <w:rStyle w:val="shorttext"/>
                <w:lang w:val="en-US"/>
              </w:rPr>
              <w:t xml:space="preserve"> </w:t>
            </w:r>
            <w:r w:rsidRPr="007A4A56">
              <w:rPr>
                <w:rStyle w:val="shorttext"/>
                <w:lang w:val="en-GB"/>
              </w:rPr>
              <w:t>Degree</w:t>
            </w:r>
          </w:p>
          <w:p w14:paraId="1DE60AE3" w14:textId="77777777" w:rsidR="00786953" w:rsidRPr="007A4A56" w:rsidRDefault="00BA09DA">
            <w:pPr>
              <w:pStyle w:val="Text2Cover"/>
              <w:rPr>
                <w:rStyle w:val="shorttext"/>
                <w:lang w:val="en-US"/>
              </w:rPr>
            </w:pPr>
            <w:r w:rsidRPr="007A4A56">
              <w:rPr>
                <w:rStyle w:val="shorttext"/>
                <w:lang w:val="en-US"/>
              </w:rPr>
              <w:t xml:space="preserve">Master </w:t>
            </w:r>
          </w:p>
          <w:p w14:paraId="75ECD41A" w14:textId="59794F5A" w:rsidR="00786953" w:rsidRPr="007A4A56" w:rsidRDefault="00BA09DA">
            <w:pPr>
              <w:pStyle w:val="Text2Cover"/>
              <w:rPr>
                <w:rStyle w:val="shorttext"/>
                <w:lang w:val="en-US"/>
              </w:rPr>
            </w:pPr>
            <w:r w:rsidRPr="007A4A56">
              <w:rPr>
                <w:rStyle w:val="shorttext"/>
                <w:lang w:val="en-US"/>
              </w:rPr>
              <w:t>Beginner</w:t>
            </w:r>
          </w:p>
          <w:p w14:paraId="1991E9A6" w14:textId="77777777" w:rsidR="00786953" w:rsidRPr="007A4A56" w:rsidRDefault="00786953">
            <w:pPr>
              <w:pStyle w:val="Text2Cover"/>
              <w:rPr>
                <w:rFonts w:cs="Arial"/>
                <w:lang w:val="en-US"/>
              </w:rPr>
            </w:pPr>
          </w:p>
          <w:p w14:paraId="0DBD570E" w14:textId="77777777" w:rsidR="00786953" w:rsidRPr="007A4A56" w:rsidRDefault="00BA09DA">
            <w:pPr>
              <w:pStyle w:val="Heading2Cover"/>
              <w:rPr>
                <w:lang w:val="en-US"/>
              </w:rPr>
            </w:pPr>
            <w:r w:rsidRPr="007A4A56">
              <w:rPr>
                <w:lang w:val="en-US"/>
              </w:rPr>
              <w:t>Focus</w:t>
            </w:r>
          </w:p>
          <w:p w14:paraId="1EA8E5BC" w14:textId="5B886FD4" w:rsidR="00786953" w:rsidRPr="007A4A56" w:rsidRDefault="00BA09DA">
            <w:pPr>
              <w:pStyle w:val="Text2Cover"/>
              <w:rPr>
                <w:lang w:val="en-US"/>
              </w:rPr>
            </w:pPr>
            <w:r w:rsidRPr="007A4A56">
              <w:rPr>
                <w:lang w:val="en-US"/>
              </w:rPr>
              <w:t>Business Intelligence</w:t>
            </w:r>
          </w:p>
          <w:p w14:paraId="1C36F5E7" w14:textId="345E9EAA" w:rsidR="00786953" w:rsidRPr="007A4A56" w:rsidRDefault="00BA09DA">
            <w:pPr>
              <w:pStyle w:val="Text2Cover"/>
              <w:rPr>
                <w:lang w:val="en-US"/>
              </w:rPr>
            </w:pPr>
            <w:r w:rsidRPr="007A4A56">
              <w:rPr>
                <w:lang w:val="en-US"/>
              </w:rPr>
              <w:t>Data Visualization</w:t>
            </w:r>
          </w:p>
          <w:p w14:paraId="2C8DFC5D" w14:textId="77777777" w:rsidR="00786953" w:rsidRPr="007A4A56" w:rsidRDefault="00786953">
            <w:pPr>
              <w:pStyle w:val="Text2Cover"/>
              <w:rPr>
                <w:rFonts w:cs="Arial"/>
                <w:lang w:val="en-US"/>
              </w:rPr>
            </w:pPr>
          </w:p>
          <w:p w14:paraId="5E17522D" w14:textId="77777777" w:rsidR="00786953" w:rsidRPr="003B39B0" w:rsidRDefault="00BA09DA">
            <w:pPr>
              <w:pStyle w:val="Heading2Cover"/>
              <w:rPr>
                <w:lang w:val="en-US"/>
              </w:rPr>
            </w:pPr>
            <w:r w:rsidRPr="003B39B0">
              <w:rPr>
                <w:lang w:val="en-US"/>
              </w:rPr>
              <w:t>Authors</w:t>
            </w:r>
          </w:p>
          <w:p w14:paraId="2216E088" w14:textId="77777777" w:rsidR="00786953" w:rsidRPr="003B39B0" w:rsidRDefault="00BA09DA">
            <w:pPr>
              <w:pStyle w:val="P68B1DB1-Text2Cover4"/>
              <w:rPr>
                <w:lang w:val="en-US"/>
              </w:rPr>
            </w:pPr>
            <w:r w:rsidRPr="003B39B0">
              <w:rPr>
                <w:lang w:val="en-US"/>
              </w:rPr>
              <w:t>Andreas Hofstetter</w:t>
            </w:r>
          </w:p>
          <w:p w14:paraId="62B07E65" w14:textId="79CE7801" w:rsidR="00786953" w:rsidRDefault="00BA09DA">
            <w:pPr>
              <w:pStyle w:val="P68B1DB1-Text2Cover4"/>
            </w:pPr>
            <w:r>
              <w:t>Frank Morelli</w:t>
            </w:r>
          </w:p>
          <w:p w14:paraId="27EDE35A" w14:textId="2B82C025" w:rsidR="00786953" w:rsidRDefault="00BA09DA">
            <w:pPr>
              <w:pStyle w:val="P68B1DB1-Text2Cover4"/>
            </w:pPr>
            <w:r>
              <w:t>Anke Thurau</w:t>
            </w:r>
          </w:p>
          <w:p w14:paraId="52121EFC" w14:textId="7DFFED16" w:rsidR="00786953" w:rsidRDefault="00BA09DA">
            <w:pPr>
              <w:pStyle w:val="P68B1DB1-Text2Cover4"/>
            </w:pPr>
            <w:r>
              <w:t>Stefan Weidner</w:t>
            </w:r>
          </w:p>
          <w:p w14:paraId="48100835" w14:textId="77777777" w:rsidR="00786953" w:rsidRDefault="00786953">
            <w:pPr>
              <w:pStyle w:val="Text2Cover"/>
              <w:rPr>
                <w:rFonts w:cs="Arial"/>
              </w:rPr>
            </w:pPr>
          </w:p>
          <w:p w14:paraId="6C37B46E" w14:textId="77777777" w:rsidR="00786953" w:rsidRDefault="00BA09DA">
            <w:pPr>
              <w:pStyle w:val="Heading2Cover"/>
            </w:pPr>
            <w:r>
              <w:t>Version</w:t>
            </w:r>
          </w:p>
          <w:p w14:paraId="3011DDC4" w14:textId="3D7F1620" w:rsidR="00786953" w:rsidRDefault="00BA09DA">
            <w:pPr>
              <w:pStyle w:val="Text2Cover"/>
            </w:pPr>
            <w:r>
              <w:t>3.0</w:t>
            </w:r>
          </w:p>
          <w:p w14:paraId="38758125" w14:textId="77777777" w:rsidR="00786953" w:rsidRDefault="00786953">
            <w:pPr>
              <w:pStyle w:val="Text2Cover"/>
            </w:pPr>
          </w:p>
          <w:p w14:paraId="0EE83339" w14:textId="77777777" w:rsidR="00786953" w:rsidRDefault="00BA09DA">
            <w:pPr>
              <w:pStyle w:val="Heading2Cover"/>
            </w:pPr>
            <w:r>
              <w:t>Last Change</w:t>
            </w:r>
          </w:p>
          <w:p w14:paraId="7D01CFD2" w14:textId="113DDF17" w:rsidR="00786953" w:rsidRDefault="003B39B0" w:rsidP="003B39B0">
            <w:pPr>
              <w:pStyle w:val="Text2Cover"/>
              <w:rPr>
                <w:rFonts w:cs="Arial"/>
                <w:sz w:val="28"/>
                <w:szCs w:val="28"/>
              </w:rPr>
            </w:pPr>
            <w:r>
              <w:t>March</w:t>
            </w:r>
            <w:r w:rsidR="00BA09DA">
              <w:t xml:space="preserve"> 2025</w:t>
            </w:r>
          </w:p>
        </w:tc>
        <w:tc>
          <w:tcPr>
            <w:tcW w:w="3340" w:type="dxa"/>
          </w:tcPr>
          <w:p w14:paraId="498E9B62" w14:textId="77777777" w:rsidR="00786953" w:rsidRPr="007A4A56" w:rsidRDefault="00BA09DA">
            <w:pPr>
              <w:pStyle w:val="Heading2Cover"/>
              <w:rPr>
                <w:lang w:val="en-US"/>
              </w:rPr>
            </w:pPr>
            <w:r w:rsidRPr="007A4A56">
              <w:rPr>
                <w:lang w:val="en-US"/>
              </w:rPr>
              <w:t>MOTIVATION</w:t>
            </w:r>
          </w:p>
          <w:p w14:paraId="7EEBCE3F" w14:textId="2F7B553D" w:rsidR="00786953" w:rsidRPr="007A4A56" w:rsidRDefault="00BA09DA">
            <w:pPr>
              <w:pStyle w:val="Text2Cover"/>
              <w:jc w:val="both"/>
              <w:rPr>
                <w:lang w:val="en-US"/>
              </w:rPr>
            </w:pPr>
            <w:r w:rsidRPr="007A4A56">
              <w:rPr>
                <w:lang w:val="en-US"/>
              </w:rPr>
              <w:t>An example sales dashboard was demonstrated in the exercises for SAP Analytics Cloud.</w:t>
            </w:r>
          </w:p>
          <w:p w14:paraId="37544A50" w14:textId="77777777" w:rsidR="00786953" w:rsidRPr="007A4A56" w:rsidRDefault="00786953">
            <w:pPr>
              <w:pStyle w:val="Text2Cover"/>
              <w:jc w:val="both"/>
              <w:rPr>
                <w:lang w:val="en-US"/>
              </w:rPr>
            </w:pPr>
          </w:p>
          <w:p w14:paraId="3A7C03C9" w14:textId="77777777" w:rsidR="00786953" w:rsidRPr="007A4A56" w:rsidRDefault="00BA09DA">
            <w:pPr>
              <w:pStyle w:val="Text2Cover"/>
              <w:jc w:val="both"/>
              <w:rPr>
                <w:lang w:val="en-US"/>
              </w:rPr>
            </w:pPr>
            <w:r w:rsidRPr="007A4A56">
              <w:rPr>
                <w:lang w:val="en-US"/>
              </w:rPr>
              <w:t>In this case study, you work out a sales dashboard yourself in the SAC Story Builder. The required activities include the creation of a story as well as further settings options for the SAC-specific elements.</w:t>
            </w:r>
          </w:p>
          <w:p w14:paraId="74E777A4" w14:textId="77777777" w:rsidR="00786953" w:rsidRPr="007A4A56" w:rsidRDefault="00786953">
            <w:pPr>
              <w:pStyle w:val="Text2Cover"/>
              <w:jc w:val="both"/>
              <w:rPr>
                <w:lang w:val="en-US"/>
              </w:rPr>
            </w:pPr>
          </w:p>
          <w:p w14:paraId="6885A16E" w14:textId="77777777" w:rsidR="00786953" w:rsidRPr="007A4A56" w:rsidRDefault="00BA09DA">
            <w:pPr>
              <w:pStyle w:val="Heading2Cover"/>
              <w:rPr>
                <w:lang w:val="en-US"/>
              </w:rPr>
            </w:pPr>
            <w:r w:rsidRPr="007A4A56">
              <w:rPr>
                <w:lang w:val="en-US"/>
              </w:rPr>
              <w:t>PREREQUISITES</w:t>
            </w:r>
          </w:p>
          <w:p w14:paraId="698EF664" w14:textId="5309E6F2" w:rsidR="00786953" w:rsidRPr="007A4A56" w:rsidRDefault="00BA09DA">
            <w:pPr>
              <w:pStyle w:val="Text2Cover"/>
              <w:jc w:val="both"/>
              <w:rPr>
                <w:lang w:val="en-US"/>
              </w:rPr>
            </w:pPr>
            <w:r w:rsidRPr="007A4A56">
              <w:rPr>
                <w:lang w:val="en-US"/>
              </w:rPr>
              <w:t>Before you edit the case study, you should familiarize yourself with the navigation in SAP Analytics Cloud.</w:t>
            </w:r>
          </w:p>
          <w:p w14:paraId="37B3A99E" w14:textId="5D2F2691" w:rsidR="00786953" w:rsidRPr="007A4A56" w:rsidRDefault="00786953">
            <w:pPr>
              <w:pStyle w:val="Text2Cover"/>
              <w:jc w:val="both"/>
              <w:rPr>
                <w:rFonts w:cs="Arial"/>
                <w:lang w:val="en-US"/>
              </w:rPr>
            </w:pPr>
          </w:p>
        </w:tc>
        <w:tc>
          <w:tcPr>
            <w:tcW w:w="273" w:type="dxa"/>
          </w:tcPr>
          <w:p w14:paraId="027EE1FA" w14:textId="77777777" w:rsidR="00786953" w:rsidRPr="007A4A56" w:rsidRDefault="00786953">
            <w:pPr>
              <w:pStyle w:val="Text2Cover"/>
              <w:rPr>
                <w:rFonts w:cs="Arial"/>
                <w:b/>
                <w:szCs w:val="24"/>
                <w:lang w:val="en-US"/>
              </w:rPr>
            </w:pPr>
          </w:p>
        </w:tc>
        <w:tc>
          <w:tcPr>
            <w:tcW w:w="3545" w:type="dxa"/>
          </w:tcPr>
          <w:p w14:paraId="708C6378" w14:textId="77777777" w:rsidR="00786953" w:rsidRPr="007A4A56" w:rsidRDefault="00BA09DA">
            <w:pPr>
              <w:pStyle w:val="Heading2Cover"/>
              <w:rPr>
                <w:lang w:val="en-US"/>
              </w:rPr>
            </w:pPr>
            <w:r w:rsidRPr="007A4A56">
              <w:rPr>
                <w:lang w:val="en-US"/>
              </w:rPr>
              <w:t>REMARK</w:t>
            </w:r>
          </w:p>
          <w:p w14:paraId="2C119660" w14:textId="77777777" w:rsidR="00786953" w:rsidRPr="007A4A56" w:rsidRDefault="00BA09DA">
            <w:pPr>
              <w:pStyle w:val="P68B1DB1-Text2Cover4"/>
              <w:jc w:val="both"/>
              <w:rPr>
                <w:lang w:val="en-US"/>
              </w:rPr>
            </w:pPr>
            <w:r w:rsidRPr="007A4A56">
              <w:rPr>
                <w:lang w:val="en-US"/>
              </w:rPr>
              <w:t>This case study uses a model with historical sales data from the fictitious company Global Bike.</w:t>
            </w:r>
          </w:p>
          <w:p w14:paraId="73B640D7" w14:textId="77777777" w:rsidR="00786953" w:rsidRPr="007A4A56" w:rsidRDefault="00786953">
            <w:pPr>
              <w:pStyle w:val="Text2Cover"/>
              <w:jc w:val="both"/>
              <w:rPr>
                <w:rFonts w:cs="Arial"/>
                <w:lang w:val="en-US"/>
              </w:rPr>
            </w:pPr>
          </w:p>
          <w:p w14:paraId="573FAB1B" w14:textId="225E53EE" w:rsidR="00786953" w:rsidRDefault="00BA09DA">
            <w:pPr>
              <w:pStyle w:val="P68B1DB1-Text2Cover5"/>
              <w:jc w:val="center"/>
              <w:rPr>
                <w:rFonts w:cs="Arial"/>
              </w:rPr>
            </w:pPr>
            <w:r>
              <w:rPr>
                <w:noProof/>
              </w:rPr>
              <w:drawing>
                <wp:inline distT="0" distB="0" distL="0" distR="0" wp14:anchorId="17C6A708" wp14:editId="3B02A204">
                  <wp:extent cx="1544356" cy="573921"/>
                  <wp:effectExtent l="0" t="0" r="0" b="0"/>
                  <wp:docPr id="1" name="Graphic 1" descr="M:\Curricula\Vorlagen\Logo_Global Bike\Global_Bike_Logo_neu_2018\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urricula\Vorlagen\Logo_Global Bike\Global_Bike_Logo_neu_2018\Logo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520" cy="580671"/>
                          </a:xfrm>
                          <a:prstGeom prst="rect">
                            <a:avLst/>
                          </a:prstGeom>
                          <a:noFill/>
                          <a:ln>
                            <a:noFill/>
                          </a:ln>
                        </pic:spPr>
                      </pic:pic>
                    </a:graphicData>
                  </a:graphic>
                </wp:inline>
              </w:drawing>
            </w:r>
          </w:p>
          <w:p w14:paraId="23553AAE" w14:textId="77777777" w:rsidR="00786953" w:rsidRDefault="00786953">
            <w:pPr>
              <w:pStyle w:val="Text2Cover"/>
              <w:jc w:val="both"/>
              <w:rPr>
                <w:rFonts w:cs="Arial"/>
              </w:rPr>
            </w:pPr>
          </w:p>
          <w:p w14:paraId="49A9B587" w14:textId="77777777" w:rsidR="00786953" w:rsidRPr="007A4A56" w:rsidRDefault="00BA09DA">
            <w:pPr>
              <w:pStyle w:val="Heading2Cover"/>
              <w:spacing w:before="120"/>
              <w:rPr>
                <w:rFonts w:cs="Arial"/>
                <w:lang w:val="en-US"/>
              </w:rPr>
            </w:pPr>
            <w:r w:rsidRPr="007A4A56">
              <w:rPr>
                <w:lang w:val="en-US"/>
              </w:rPr>
              <w:t>THANK YOU</w:t>
            </w:r>
          </w:p>
          <w:p w14:paraId="0EA5CAF2" w14:textId="4BCAAC5E" w:rsidR="00786953" w:rsidRPr="007A4A56" w:rsidRDefault="00BA09DA">
            <w:pPr>
              <w:pStyle w:val="P68B1DB1-Text2Cover4"/>
              <w:jc w:val="both"/>
              <w:rPr>
                <w:lang w:val="en-US"/>
              </w:rPr>
            </w:pPr>
            <w:r w:rsidRPr="007A4A56">
              <w:rPr>
                <w:lang w:val="en-US"/>
              </w:rPr>
              <w:t>This case study was developed with the help of students and employees of the Pforzheim University of Applied Sciences as well as scientific and student assistants of the SAP UCC Magdeburg.</w:t>
            </w:r>
          </w:p>
          <w:p w14:paraId="44858219" w14:textId="179B1799" w:rsidR="00786953" w:rsidRPr="007A4A56" w:rsidRDefault="00786953">
            <w:pPr>
              <w:pStyle w:val="Text2Cover"/>
              <w:jc w:val="both"/>
              <w:rPr>
                <w:rFonts w:cs="Arial"/>
                <w:lang w:val="en-US"/>
              </w:rPr>
            </w:pPr>
          </w:p>
          <w:p w14:paraId="33E505B9" w14:textId="45133340" w:rsidR="00786953" w:rsidRDefault="00BA09DA">
            <w:pPr>
              <w:pStyle w:val="P68B1DB1-Text2Cover4"/>
              <w:jc w:val="center"/>
            </w:pPr>
            <w:r>
              <w:rPr>
                <w:noProof/>
              </w:rPr>
              <w:drawing>
                <wp:inline distT="0" distB="0" distL="0" distR="0" wp14:anchorId="0CA1F313" wp14:editId="0DC0EE8C">
                  <wp:extent cx="1886756" cy="629107"/>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1790" cy="644123"/>
                          </a:xfrm>
                          <a:prstGeom prst="rect">
                            <a:avLst/>
                          </a:prstGeom>
                        </pic:spPr>
                      </pic:pic>
                    </a:graphicData>
                  </a:graphic>
                </wp:inline>
              </w:drawing>
            </w:r>
          </w:p>
          <w:p w14:paraId="54D0D712" w14:textId="3AD548C3" w:rsidR="00786953" w:rsidRDefault="00786953">
            <w:pPr>
              <w:pStyle w:val="Text2Cover"/>
              <w:jc w:val="both"/>
              <w:rPr>
                <w:rFonts w:cs="Arial"/>
              </w:rPr>
            </w:pPr>
          </w:p>
        </w:tc>
      </w:tr>
    </w:tbl>
    <w:p w14:paraId="71959F5E" w14:textId="77777777" w:rsidR="00786953" w:rsidRDefault="00786953"/>
    <w:p w14:paraId="140FD874" w14:textId="77777777" w:rsidR="00786953" w:rsidRDefault="00786953"/>
    <w:p w14:paraId="3EEFA4FF" w14:textId="77777777" w:rsidR="00786953" w:rsidRDefault="00786953"/>
    <w:p w14:paraId="0A998FB9" w14:textId="77777777" w:rsidR="00786953" w:rsidRDefault="00786953"/>
    <w:p w14:paraId="402B71D1" w14:textId="77777777" w:rsidR="00786953" w:rsidRDefault="00786953"/>
    <w:p w14:paraId="5DBA2EF3" w14:textId="77777777" w:rsidR="00786953" w:rsidRDefault="00786953"/>
    <w:p w14:paraId="4AA7F9D1" w14:textId="77777777" w:rsidR="00786953" w:rsidRDefault="00BA09DA">
      <w:r>
        <w:br w:type="page"/>
      </w:r>
    </w:p>
    <w:tbl>
      <w:tblPr>
        <w:tblpPr w:leftFromText="142" w:rightFromText="142" w:vertAnchor="text" w:tblpY="1"/>
        <w:tblOverlap w:val="never"/>
        <w:tblW w:w="9638" w:type="dxa"/>
        <w:shd w:val="clear" w:color="auto" w:fill="D9D9D9" w:themeFill="background1" w:themeFillShade="D9"/>
        <w:tblLayout w:type="fixed"/>
        <w:tblLook w:val="01E0" w:firstRow="1" w:lastRow="1" w:firstColumn="1" w:lastColumn="1" w:noHBand="0" w:noVBand="0"/>
      </w:tblPr>
      <w:tblGrid>
        <w:gridCol w:w="1134"/>
        <w:gridCol w:w="6520"/>
        <w:gridCol w:w="1984"/>
      </w:tblGrid>
      <w:tr w:rsidR="00786953" w14:paraId="08654D61" w14:textId="77777777">
        <w:trPr>
          <w:trHeight w:val="850"/>
        </w:trPr>
        <w:tc>
          <w:tcPr>
            <w:tcW w:w="1134" w:type="dxa"/>
            <w:shd w:val="clear" w:color="auto" w:fill="FFFFFF" w:themeFill="background1"/>
          </w:tcPr>
          <w:p w14:paraId="2927A317"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7BBFA49D" wp14:editId="021B2415">
                      <wp:extent cx="265430" cy="247650"/>
                      <wp:effectExtent l="0" t="635" r="3175" b="0"/>
                      <wp:docPr id="12"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D2F1C" id="Rectangle 124"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" fillcolor="#943634" stroked="f">
                      <w10:anchorlock/>
                    </v:rect>
                  </w:pict>
                </mc:Fallback>
              </mc:AlternateContent>
            </w:r>
          </w:p>
        </w:tc>
        <w:tc>
          <w:tcPr>
            <w:tcW w:w="8504" w:type="dxa"/>
            <w:gridSpan w:val="2"/>
            <w:shd w:val="clear" w:color="auto" w:fill="FFFFFF" w:themeFill="background1"/>
          </w:tcPr>
          <w:p w14:paraId="70A86CDD" w14:textId="77777777" w:rsidR="00786953" w:rsidRDefault="00BA09DA">
            <w:pPr>
              <w:pStyle w:val="berschrift1"/>
              <w:rPr>
                <w:rFonts w:ascii="Times New Roman" w:hAnsi="Times New Roman" w:cs="Times New Roman"/>
                <w:sz w:val="24"/>
                <w:szCs w:val="24"/>
              </w:rPr>
            </w:pPr>
            <w:bookmarkStart w:id="0" w:name="_Toc192576110"/>
            <w:r>
              <w:t>Process Overview</w:t>
            </w:r>
            <w:bookmarkEnd w:id="0"/>
          </w:p>
        </w:tc>
      </w:tr>
      <w:tr w:rsidR="00786953" w14:paraId="00A8402E" w14:textId="77777777">
        <w:tc>
          <w:tcPr>
            <w:tcW w:w="7654" w:type="dxa"/>
            <w:gridSpan w:val="2"/>
            <w:shd w:val="clear" w:color="auto" w:fill="D9D9D9" w:themeFill="background1" w:themeFillShade="D9"/>
          </w:tcPr>
          <w:p w14:paraId="315635B7" w14:textId="3BD4372B" w:rsidR="00786953" w:rsidRPr="007A4A56" w:rsidRDefault="00BA09DA">
            <w:pPr>
              <w:jc w:val="both"/>
              <w:rPr>
                <w:lang w:val="en-US"/>
              </w:rPr>
            </w:pPr>
            <w:r w:rsidRPr="007A4A56">
              <w:rPr>
                <w:lang w:val="en-US"/>
              </w:rPr>
              <w:t xml:space="preserve">Creating a Sales Dashboard as a Story in SAP Analytics Cloud (SAC) </w:t>
            </w:r>
            <w:r w:rsidRPr="007A4A56">
              <w:rPr>
                <w:b/>
                <w:lang w:val="en-US"/>
              </w:rPr>
              <w:t>learning objective</w:t>
            </w:r>
            <w:r w:rsidRPr="007A4A56">
              <w:rPr>
                <w:lang w:val="en-US"/>
              </w:rPr>
              <w:t>.</w:t>
            </w:r>
          </w:p>
          <w:p w14:paraId="53577F27" w14:textId="7B924EAB" w:rsidR="00786953" w:rsidRDefault="00BA09DA">
            <w:pPr>
              <w:jc w:val="both"/>
              <w:rPr>
                <w:szCs w:val="24"/>
              </w:rPr>
            </w:pPr>
            <w:r w:rsidRPr="007A4A56">
              <w:rPr>
                <w:b/>
                <w:lang w:val="en-US"/>
              </w:rPr>
              <w:t xml:space="preserve">Scenario </w:t>
            </w:r>
            <w:r w:rsidRPr="007A4A56">
              <w:rPr>
                <w:szCs w:val="24"/>
                <w:lang w:val="en-US"/>
              </w:rPr>
              <w:t xml:space="preserve">In her weekly video conference, Alex Kuhn (vice president of marketing and sales) informs his colleagues Andrea Marino (sales manager USA) and Hanna Ortmann (head of sales Germany) that the group has now also licensed the </w:t>
            </w:r>
            <w:r w:rsidRPr="007A4A56">
              <w:rPr>
                <w:i/>
                <w:szCs w:val="24"/>
                <w:lang w:val="en-US"/>
              </w:rPr>
              <w:t>SAP</w:t>
            </w:r>
            <w:r w:rsidRPr="007A4A56">
              <w:rPr>
                <w:szCs w:val="24"/>
                <w:lang w:val="en-US"/>
              </w:rPr>
              <w:t xml:space="preserve"> </w:t>
            </w:r>
            <w:r w:rsidRPr="007A4A56">
              <w:rPr>
                <w:i/>
                <w:szCs w:val="24"/>
                <w:lang w:val="en-US"/>
              </w:rPr>
              <w:t>Analytics Cloud (SAC)</w:t>
            </w:r>
            <w:r w:rsidRPr="007A4A56">
              <w:rPr>
                <w:szCs w:val="24"/>
                <w:lang w:val="en-US"/>
              </w:rPr>
              <w:t xml:space="preserve"> cloud solution in addition to SAP </w:t>
            </w:r>
            <w:r w:rsidRPr="007A4A56">
              <w:rPr>
                <w:i/>
                <w:szCs w:val="24"/>
                <w:lang w:val="en-US"/>
              </w:rPr>
              <w:t>Data Warehouse Cloud</w:t>
            </w:r>
            <w:r w:rsidRPr="007A4A56">
              <w:rPr>
                <w:szCs w:val="24"/>
                <w:lang w:val="en-US"/>
              </w:rPr>
              <w:t xml:space="preserve">. He orders the two to deal with SAC and set up a sales dashboard for Global Bike. </w:t>
            </w:r>
            <w:r>
              <w:rPr>
                <w:szCs w:val="24"/>
              </w:rPr>
              <w:t>It gives them the specifications mentioned below.</w:t>
            </w:r>
          </w:p>
        </w:tc>
        <w:tc>
          <w:tcPr>
            <w:tcW w:w="1984" w:type="dxa"/>
            <w:shd w:val="clear" w:color="auto" w:fill="D9D9D9" w:themeFill="background1" w:themeFillShade="D9"/>
          </w:tcPr>
          <w:p w14:paraId="5EB5D48E" w14:textId="540BF2BC" w:rsidR="00786953" w:rsidRDefault="00BA09DA">
            <w:pPr>
              <w:pStyle w:val="StandardWeb"/>
              <w:autoSpaceDE w:val="0"/>
              <w:autoSpaceDN w:val="0"/>
              <w:adjustRightInd w:val="0"/>
              <w:jc w:val="right"/>
              <w:rPr>
                <w:sz w:val="20"/>
                <w:szCs w:val="20"/>
              </w:rPr>
            </w:pPr>
            <w:r>
              <w:rPr>
                <w:b/>
              </w:rPr>
              <w:t>Time</w:t>
            </w:r>
            <w:r w:rsidR="00345B63">
              <w:t xml:space="preserve"> 2</w:t>
            </w:r>
            <w:bookmarkStart w:id="1" w:name="_GoBack"/>
            <w:bookmarkEnd w:id="1"/>
            <w:r w:rsidR="00345B63">
              <w:t>20</w:t>
            </w:r>
            <w:r>
              <w:t xml:space="preserve"> min.</w:t>
            </w:r>
          </w:p>
        </w:tc>
      </w:tr>
      <w:tr w:rsidR="00786953" w14:paraId="5300136C" w14:textId="77777777">
        <w:tc>
          <w:tcPr>
            <w:tcW w:w="9638" w:type="dxa"/>
            <w:gridSpan w:val="3"/>
            <w:shd w:val="clear" w:color="auto" w:fill="FFFFFF" w:themeFill="background1"/>
            <w:vAlign w:val="center"/>
          </w:tcPr>
          <w:p w14:paraId="51B2CA19" w14:textId="77777777" w:rsidR="00786953" w:rsidRDefault="00786953">
            <w:pPr>
              <w:spacing w:before="0" w:after="0"/>
            </w:pPr>
          </w:p>
        </w:tc>
      </w:tr>
      <w:tr w:rsidR="00786953" w14:paraId="70493DC8"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CCDDAA2" w14:textId="76DAB348" w:rsidR="00786953" w:rsidRDefault="00BA09DA">
            <w:pPr>
              <w:pStyle w:val="P68B1DB1-Inhaltsverzeichnisberschrift6"/>
              <w:spacing w:before="120" w:after="120" w:line="240" w:lineRule="auto"/>
              <w:jc w:val="both"/>
              <w:rPr>
                <w:b w:val="0"/>
              </w:rPr>
            </w:pPr>
            <w:r w:rsidRPr="007A4A56">
              <w:rPr>
                <w:b w:val="0"/>
                <w:lang w:val="en-US"/>
              </w:rPr>
              <w:t xml:space="preserve"> </w:t>
            </w:r>
            <w:r w:rsidRPr="007A4A56">
              <w:rPr>
                <w:b w:val="0"/>
                <w:i/>
                <w:lang w:val="en-US"/>
              </w:rPr>
              <w:t>Specifications Alex Kuhn:</w:t>
            </w:r>
            <w:r w:rsidRPr="007A4A56">
              <w:rPr>
                <w:b w:val="0"/>
                <w:lang w:val="en-US"/>
              </w:rPr>
              <w:t xml:space="preserve"> “I’ve heard that in an SAC story, you can structure the charts into different pages or tabs. </w:t>
            </w:r>
            <w:r>
              <w:rPr>
                <w:b w:val="0"/>
              </w:rPr>
              <w:t>I suggest the following pages:</w:t>
            </w:r>
          </w:p>
        </w:tc>
      </w:tr>
      <w:tr w:rsidR="00786953" w14:paraId="0BC48879"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888D8F7" w14:textId="77777777" w:rsidR="00786953" w:rsidRDefault="00BA09DA">
            <w:pPr>
              <w:pStyle w:val="Listenabsatz"/>
              <w:numPr>
                <w:ilvl w:val="0"/>
                <w:numId w:val="37"/>
              </w:numPr>
              <w:spacing w:before="0" w:after="0"/>
              <w:ind w:left="714" w:hanging="357"/>
              <w:jc w:val="both"/>
            </w:pPr>
            <w:r>
              <w:t>Overview</w:t>
            </w:r>
          </w:p>
          <w:p w14:paraId="199BB6D6" w14:textId="21050476" w:rsidR="00786953" w:rsidRDefault="00BA09DA">
            <w:pPr>
              <w:pStyle w:val="Listenabsatz"/>
              <w:numPr>
                <w:ilvl w:val="0"/>
                <w:numId w:val="37"/>
              </w:numPr>
              <w:spacing w:before="0" w:after="0"/>
              <w:ind w:left="714" w:hanging="357"/>
              <w:jc w:val="both"/>
            </w:pPr>
            <w:r>
              <w:t>Customer View (3 Years)</w:t>
            </w:r>
          </w:p>
          <w:p w14:paraId="05C1F44E" w14:textId="77777777" w:rsidR="00786953" w:rsidRDefault="00BA09DA">
            <w:pPr>
              <w:pStyle w:val="Listenabsatz"/>
              <w:numPr>
                <w:ilvl w:val="0"/>
                <w:numId w:val="37"/>
              </w:numPr>
              <w:spacing w:before="0" w:after="0"/>
              <w:ind w:left="714" w:hanging="357"/>
              <w:jc w:val="both"/>
            </w:pPr>
            <w:r>
              <w:t>Product View</w:t>
            </w:r>
          </w:p>
          <w:p w14:paraId="16CC4A25" w14:textId="77777777" w:rsidR="00786953" w:rsidRDefault="00BA09DA">
            <w:pPr>
              <w:pStyle w:val="Listenabsatz"/>
              <w:numPr>
                <w:ilvl w:val="0"/>
                <w:numId w:val="37"/>
              </w:numPr>
              <w:spacing w:before="0" w:after="0"/>
              <w:ind w:left="714" w:hanging="357"/>
              <w:jc w:val="both"/>
            </w:pPr>
            <w:r>
              <w:t>Most Popular Bikes 2019</w:t>
            </w:r>
          </w:p>
          <w:p w14:paraId="16490EAC" w14:textId="36E5989C" w:rsidR="00786953" w:rsidRDefault="00BA09DA">
            <w:pPr>
              <w:pStyle w:val="Listenabsatz"/>
              <w:numPr>
                <w:ilvl w:val="0"/>
                <w:numId w:val="37"/>
              </w:numPr>
              <w:spacing w:before="0" w:after="0"/>
              <w:ind w:left="714" w:hanging="357"/>
              <w:jc w:val="both"/>
            </w:pPr>
            <w:r>
              <w:t>Dynamic Analysis</w:t>
            </w:r>
          </w:p>
        </w:tc>
      </w:tr>
      <w:tr w:rsidR="00786953" w:rsidRPr="00345B63" w14:paraId="3D805EDB"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742ECB9" w14:textId="277A3218" w:rsidR="00786953" w:rsidRPr="007A4A56" w:rsidRDefault="00BA09DA">
            <w:pPr>
              <w:pStyle w:val="P68B1DB1-Inhaltsverzeichnisberschrift7"/>
              <w:spacing w:before="120" w:after="120" w:line="240" w:lineRule="auto"/>
              <w:jc w:val="both"/>
              <w:rPr>
                <w:lang w:val="en-US"/>
              </w:rPr>
            </w:pPr>
            <w:r w:rsidRPr="007A4A56">
              <w:rPr>
                <w:lang w:val="en-US"/>
              </w:rPr>
              <w:t>“On the Overview page, I want to get a quick overview. I would like to show the most important key figures Revenue GC, Sales Quantity, Costs GC, and Contribution Margin for 2019 with comparative figures for the previous year..“</w:t>
            </w:r>
          </w:p>
        </w:tc>
      </w:tr>
      <w:tr w:rsidR="00786953" w:rsidRPr="00345B63" w14:paraId="784FD69E"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50B29CF" w14:textId="4F64BE96" w:rsidR="00786953" w:rsidRPr="007A4A56" w:rsidRDefault="00BA09DA">
            <w:pPr>
              <w:pStyle w:val="P68B1DB1-Inhaltsverzeichnisberschrift8"/>
              <w:spacing w:before="120" w:after="120" w:line="240" w:lineRule="auto"/>
              <w:jc w:val="both"/>
              <w:rPr>
                <w:bCs w:val="0"/>
                <w:lang w:val="en-US"/>
              </w:rPr>
            </w:pPr>
            <w:r w:rsidRPr="007A4A56">
              <w:rPr>
                <w:lang w:val="en-US"/>
              </w:rPr>
              <w:t>“It should also be possible to evaluate the key figures Revenue GC and Costs GC over the entire time p</w:t>
            </w:r>
            <w:r w:rsidR="007A4A56">
              <w:rPr>
                <w:lang w:val="en-US"/>
              </w:rPr>
              <w:t>eriod of the data</w:t>
            </w:r>
            <w:proofErr w:type="gramStart"/>
            <w:r w:rsidR="007A4A56">
              <w:rPr>
                <w:lang w:val="en-US"/>
              </w:rPr>
              <w:t>.</w:t>
            </w:r>
            <w:r w:rsidRPr="007A4A56">
              <w:rPr>
                <w:lang w:val="en-US"/>
              </w:rPr>
              <w:t>“</w:t>
            </w:r>
            <w:proofErr w:type="gramEnd"/>
          </w:p>
        </w:tc>
      </w:tr>
      <w:tr w:rsidR="00786953" w14:paraId="5701F5C6"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6BC0B14" w14:textId="781429D2" w:rsidR="00786953" w:rsidRDefault="00BA09DA">
            <w:pPr>
              <w:pStyle w:val="Inhaltsverzeichnisberschrift"/>
              <w:spacing w:before="120" w:after="120" w:line="240" w:lineRule="auto"/>
              <w:jc w:val="center"/>
              <w:rPr>
                <w:rFonts w:ascii="Times New Roman" w:hAnsi="Times New Roman"/>
                <w:b w:val="0"/>
                <w:color w:val="auto"/>
                <w:sz w:val="24"/>
                <w:szCs w:val="24"/>
              </w:rPr>
            </w:pPr>
            <w:r>
              <w:rPr>
                <w:noProof/>
              </w:rPr>
              <w:drawing>
                <wp:inline distT="0" distB="0" distL="0" distR="0" wp14:anchorId="38955134" wp14:editId="535911BB">
                  <wp:extent cx="5982970" cy="2666365"/>
                  <wp:effectExtent l="0" t="0" r="0" b="63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2970" cy="2666365"/>
                          </a:xfrm>
                          <a:prstGeom prst="rect">
                            <a:avLst/>
                          </a:prstGeom>
                        </pic:spPr>
                      </pic:pic>
                    </a:graphicData>
                  </a:graphic>
                </wp:inline>
              </w:drawing>
            </w:r>
          </w:p>
        </w:tc>
      </w:tr>
      <w:tr w:rsidR="00786953" w:rsidRPr="00345B63" w14:paraId="6B21A5D6"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0AB6A81" w14:textId="2F7BF455" w:rsidR="00786953" w:rsidRPr="007A4A56" w:rsidRDefault="00BA09DA">
            <w:pPr>
              <w:pStyle w:val="P68B1DB1-Inhaltsverzeichnisberschrift7"/>
              <w:spacing w:before="120" w:after="120" w:line="240" w:lineRule="auto"/>
              <w:jc w:val="both"/>
              <w:rPr>
                <w:lang w:val="en-US"/>
              </w:rPr>
            </w:pPr>
            <w:r w:rsidRPr="007A4A56">
              <w:rPr>
                <w:lang w:val="en-US"/>
              </w:rPr>
              <w:t xml:space="preserve">For the </w:t>
            </w:r>
            <w:r w:rsidRPr="007A4A56">
              <w:rPr>
                <w:i/>
                <w:lang w:val="en-US"/>
              </w:rPr>
              <w:t>customer view</w:t>
            </w:r>
            <w:r w:rsidRPr="007A4A56">
              <w:rPr>
                <w:lang w:val="en-US"/>
              </w:rPr>
              <w:t xml:space="preserve"> of the last three years, I first imagine a table:</w:t>
            </w:r>
          </w:p>
        </w:tc>
      </w:tr>
      <w:tr w:rsidR="00786953" w14:paraId="7DDBB7E2"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B6F09E7" w14:textId="5399FDBE" w:rsidR="00786953" w:rsidRDefault="00BA09DA">
            <w:pPr>
              <w:pStyle w:val="Inhaltsverzeichnisberschrift"/>
              <w:spacing w:before="120" w:after="120" w:line="240" w:lineRule="auto"/>
              <w:jc w:val="center"/>
              <w:rPr>
                <w:rFonts w:ascii="Times New Roman" w:hAnsi="Times New Roman"/>
                <w:bCs w:val="0"/>
                <w:color w:val="auto"/>
                <w:sz w:val="24"/>
                <w:szCs w:val="22"/>
              </w:rPr>
            </w:pPr>
            <w:r>
              <w:rPr>
                <w:noProof/>
              </w:rPr>
              <w:lastRenderedPageBreak/>
              <w:drawing>
                <wp:inline distT="0" distB="0" distL="0" distR="0" wp14:anchorId="55A85350" wp14:editId="3591167B">
                  <wp:extent cx="5982970" cy="5010150"/>
                  <wp:effectExtent l="0" t="0" r="0" b="0"/>
                  <wp:docPr id="904" name="Graphic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82970" cy="5010150"/>
                          </a:xfrm>
                          <a:prstGeom prst="rect">
                            <a:avLst/>
                          </a:prstGeom>
                        </pic:spPr>
                      </pic:pic>
                    </a:graphicData>
                  </a:graphic>
                </wp:inline>
              </w:drawing>
            </w:r>
          </w:p>
        </w:tc>
      </w:tr>
      <w:tr w:rsidR="00786953" w:rsidRPr="00345B63" w14:paraId="563F561D"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6F23DF2" w14:textId="775ACBC3" w:rsidR="00786953" w:rsidRPr="007A4A56" w:rsidRDefault="00BA09DA">
            <w:pPr>
              <w:pStyle w:val="P68B1DB1-Inhaltsverzeichnisberschrift7"/>
              <w:spacing w:before="120" w:after="120" w:line="240" w:lineRule="auto"/>
              <w:jc w:val="both"/>
              <w:rPr>
                <w:lang w:val="en-US"/>
              </w:rPr>
            </w:pPr>
            <w:r w:rsidRPr="007A4A56">
              <w:rPr>
                <w:lang w:val="en-US"/>
              </w:rPr>
              <w:t>“You may already be able to display additional overview</w:t>
            </w:r>
            <w:r w:rsidR="007A4A56">
              <w:rPr>
                <w:lang w:val="en-US"/>
              </w:rPr>
              <w:t>s of sales organizations there.</w:t>
            </w:r>
            <w:r w:rsidRPr="007A4A56">
              <w:rPr>
                <w:lang w:val="en-US"/>
              </w:rPr>
              <w:t>“</w:t>
            </w:r>
          </w:p>
        </w:tc>
      </w:tr>
      <w:tr w:rsidR="00786953" w:rsidRPr="00345B63" w14:paraId="6841AC5F"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851E16C" w14:textId="137D3873" w:rsidR="00786953" w:rsidRPr="007A4A56" w:rsidRDefault="00BA09DA">
            <w:pPr>
              <w:pStyle w:val="P68B1DB1-Inhaltsverzeichnisberschrift7"/>
              <w:spacing w:before="120" w:after="120" w:line="240" w:lineRule="auto"/>
              <w:jc w:val="both"/>
              <w:rPr>
                <w:lang w:val="en-US"/>
              </w:rPr>
            </w:pPr>
            <w:r w:rsidRPr="007A4A56">
              <w:rPr>
                <w:lang w:val="en-US"/>
              </w:rPr>
              <w:t xml:space="preserve">“On the </w:t>
            </w:r>
            <w:r w:rsidRPr="007A4A56">
              <w:rPr>
                <w:i/>
                <w:lang w:val="en-US"/>
              </w:rPr>
              <w:t>Product View</w:t>
            </w:r>
            <w:r w:rsidRPr="007A4A56">
              <w:rPr>
                <w:lang w:val="en-US"/>
              </w:rPr>
              <w:t xml:space="preserve"> page, I’d like an analysis with the </w:t>
            </w:r>
            <w:r w:rsidRPr="007A4A56">
              <w:rPr>
                <w:i/>
                <w:lang w:val="en-US"/>
              </w:rPr>
              <w:t>sales quantity</w:t>
            </w:r>
            <w:r w:rsidRPr="007A4A56">
              <w:rPr>
                <w:lang w:val="en-US"/>
              </w:rPr>
              <w:t xml:space="preserve"> and </w:t>
            </w:r>
            <w:r w:rsidRPr="007A4A56">
              <w:rPr>
                <w:i/>
                <w:lang w:val="en-US"/>
              </w:rPr>
              <w:t>contribution margin</w:t>
            </w:r>
            <w:r w:rsidRPr="007A4A56">
              <w:rPr>
                <w:lang w:val="en-US"/>
              </w:rPr>
              <w:t xml:space="preserve">. It should be possible to filter the entire page by </w:t>
            </w:r>
            <w:r w:rsidRPr="007A4A56">
              <w:rPr>
                <w:i/>
                <w:lang w:val="en-US"/>
              </w:rPr>
              <w:t>Date</w:t>
            </w:r>
            <w:r w:rsidRPr="007A4A56">
              <w:rPr>
                <w:lang w:val="en-US"/>
              </w:rPr>
              <w:t xml:space="preserve">, </w:t>
            </w:r>
            <w:r w:rsidRPr="007A4A56">
              <w:rPr>
                <w:i/>
                <w:lang w:val="en-US"/>
              </w:rPr>
              <w:t>Sales Organization</w:t>
            </w:r>
            <w:r w:rsidRPr="007A4A56">
              <w:rPr>
                <w:lang w:val="en-US"/>
              </w:rPr>
              <w:t xml:space="preserve">, </w:t>
            </w:r>
            <w:r w:rsidRPr="007A4A56">
              <w:rPr>
                <w:i/>
                <w:lang w:val="en-US"/>
              </w:rPr>
              <w:t>and Customer</w:t>
            </w:r>
            <w:r w:rsidR="007A4A56">
              <w:rPr>
                <w:lang w:val="en-US"/>
              </w:rPr>
              <w:t>.</w:t>
            </w:r>
            <w:r w:rsidRPr="007A4A56">
              <w:rPr>
                <w:lang w:val="en-US"/>
              </w:rPr>
              <w:t>“</w:t>
            </w:r>
          </w:p>
        </w:tc>
      </w:tr>
      <w:tr w:rsidR="00786953" w14:paraId="3254ACF2"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0EA94A1" w14:textId="203D59F4" w:rsidR="00786953" w:rsidRDefault="00BA09DA">
            <w:pPr>
              <w:pStyle w:val="Inhaltsverzeichnisberschrift"/>
              <w:spacing w:before="120" w:after="120" w:line="240" w:lineRule="auto"/>
              <w:jc w:val="center"/>
              <w:rPr>
                <w:rFonts w:ascii="Times New Roman" w:hAnsi="Times New Roman"/>
                <w:b w:val="0"/>
                <w:bCs w:val="0"/>
                <w:color w:val="auto"/>
                <w:sz w:val="24"/>
                <w:szCs w:val="22"/>
              </w:rPr>
            </w:pPr>
            <w:r>
              <w:rPr>
                <w:noProof/>
              </w:rPr>
              <w:drawing>
                <wp:inline distT="0" distB="0" distL="0" distR="0" wp14:anchorId="6CB0B3CA" wp14:editId="51EE3788">
                  <wp:extent cx="5943600" cy="400050"/>
                  <wp:effectExtent l="0" t="0" r="0" b="0"/>
                  <wp:docPr id="937" name="Graphic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0050"/>
                          </a:xfrm>
                          <a:prstGeom prst="rect">
                            <a:avLst/>
                          </a:prstGeom>
                        </pic:spPr>
                      </pic:pic>
                    </a:graphicData>
                  </a:graphic>
                </wp:inline>
              </w:drawing>
            </w:r>
          </w:p>
        </w:tc>
      </w:tr>
      <w:tr w:rsidR="00786953" w:rsidRPr="00345B63" w14:paraId="2EE30E93"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494E35C" w14:textId="3B9F617E" w:rsidR="00786953" w:rsidRPr="007A4A56" w:rsidRDefault="00BA09DA">
            <w:pPr>
              <w:pStyle w:val="P68B1DB1-Inhaltsverzeichnisberschrift7"/>
              <w:spacing w:before="120" w:after="120" w:line="240" w:lineRule="auto"/>
              <w:jc w:val="both"/>
              <w:rPr>
                <w:lang w:val="en-US"/>
              </w:rPr>
            </w:pPr>
            <w:r w:rsidRPr="007A4A56">
              <w:rPr>
                <w:lang w:val="en-US"/>
              </w:rPr>
              <w:t xml:space="preserve">“The percentage distribution of the </w:t>
            </w:r>
            <w:r w:rsidRPr="007A4A56">
              <w:rPr>
                <w:i/>
                <w:lang w:val="en-US"/>
              </w:rPr>
              <w:t>sales quantity</w:t>
            </w:r>
            <w:r w:rsidRPr="007A4A56">
              <w:rPr>
                <w:lang w:val="en-US"/>
              </w:rPr>
              <w:t xml:space="preserve"> by </w:t>
            </w:r>
            <w:r w:rsidRPr="007A4A56">
              <w:rPr>
                <w:i/>
                <w:lang w:val="en-US"/>
              </w:rPr>
              <w:t>sales organization</w:t>
            </w:r>
            <w:r w:rsidRPr="007A4A56">
              <w:rPr>
                <w:lang w:val="en-US"/>
              </w:rPr>
              <w:t xml:space="preserve"> per </w:t>
            </w:r>
            <w:r w:rsidRPr="007A4A56">
              <w:rPr>
                <w:i/>
                <w:lang w:val="en-US"/>
              </w:rPr>
              <w:t>product category</w:t>
            </w:r>
            <w:r w:rsidR="007A4A56">
              <w:rPr>
                <w:lang w:val="en-US"/>
              </w:rPr>
              <w:t xml:space="preserve"> should be easy to evaluate.</w:t>
            </w:r>
            <w:r w:rsidRPr="007A4A56">
              <w:rPr>
                <w:lang w:val="en-US"/>
              </w:rPr>
              <w:t>“</w:t>
            </w:r>
          </w:p>
        </w:tc>
      </w:tr>
      <w:tr w:rsidR="00786953" w14:paraId="1A3FB1B2"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DBA9701" w14:textId="77F63D63" w:rsidR="00786953" w:rsidRDefault="00BA09DA">
            <w:pPr>
              <w:pStyle w:val="Inhaltsverzeichnisberschrift"/>
              <w:spacing w:before="120" w:after="120" w:line="240" w:lineRule="auto"/>
              <w:jc w:val="both"/>
              <w:rPr>
                <w:rFonts w:ascii="Times New Roman" w:hAnsi="Times New Roman"/>
                <w:b w:val="0"/>
                <w:bCs w:val="0"/>
                <w:color w:val="auto"/>
                <w:sz w:val="24"/>
                <w:szCs w:val="22"/>
              </w:rPr>
            </w:pPr>
            <w:r>
              <w:rPr>
                <w:noProof/>
              </w:rPr>
              <w:drawing>
                <wp:inline distT="0" distB="0" distL="0" distR="0" wp14:anchorId="3C9DF56D" wp14:editId="12DD372F">
                  <wp:extent cx="5982970" cy="724535"/>
                  <wp:effectExtent l="0" t="0" r="0" b="0"/>
                  <wp:docPr id="938" name="Graphic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2970" cy="724535"/>
                          </a:xfrm>
                          <a:prstGeom prst="rect">
                            <a:avLst/>
                          </a:prstGeom>
                        </pic:spPr>
                      </pic:pic>
                    </a:graphicData>
                  </a:graphic>
                </wp:inline>
              </w:drawing>
            </w:r>
          </w:p>
        </w:tc>
      </w:tr>
      <w:tr w:rsidR="00786953" w:rsidRPr="00345B63" w14:paraId="1EE7AF75"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FD4B9C5" w14:textId="03D5775B" w:rsidR="00786953" w:rsidRPr="007A4A56" w:rsidRDefault="00BA09DA">
            <w:pPr>
              <w:pStyle w:val="P68B1DB1-Inhaltsverzeichnisberschrift7"/>
              <w:spacing w:before="120" w:after="120" w:line="240" w:lineRule="auto"/>
              <w:jc w:val="both"/>
              <w:rPr>
                <w:lang w:val="en-US"/>
              </w:rPr>
            </w:pPr>
            <w:r w:rsidRPr="007A4A56">
              <w:rPr>
                <w:lang w:val="en-US"/>
              </w:rPr>
              <w:t>“Mrs Marino, Mrs Ortmann, you know that our contribution margin reaches a critical point at 46%. If it is possible to set up a threshold value for this value and evaluate it graphically, for example:</w:t>
            </w:r>
          </w:p>
        </w:tc>
      </w:tr>
      <w:tr w:rsidR="00786953" w14:paraId="438F46B3"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EB22701" w14:textId="4138D2C4" w:rsidR="00786953" w:rsidRDefault="00BA09DA">
            <w:pPr>
              <w:pStyle w:val="Inhaltsverzeichnisberschrift"/>
              <w:spacing w:before="120" w:after="120" w:line="240" w:lineRule="auto"/>
              <w:jc w:val="center"/>
              <w:rPr>
                <w:rFonts w:ascii="Times New Roman" w:hAnsi="Times New Roman"/>
                <w:b w:val="0"/>
                <w:bCs w:val="0"/>
                <w:color w:val="auto"/>
                <w:sz w:val="24"/>
                <w:szCs w:val="22"/>
              </w:rPr>
            </w:pPr>
            <w:r>
              <w:rPr>
                <w:noProof/>
              </w:rPr>
              <w:lastRenderedPageBreak/>
              <w:drawing>
                <wp:inline distT="0" distB="0" distL="0" distR="0" wp14:anchorId="3BFA7029" wp14:editId="4FC2F313">
                  <wp:extent cx="2680587" cy="2582517"/>
                  <wp:effectExtent l="0" t="0" r="5715" b="8890"/>
                  <wp:docPr id="944" name="Graphic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8426" cy="2590069"/>
                          </a:xfrm>
                          <a:prstGeom prst="rect">
                            <a:avLst/>
                          </a:prstGeom>
                        </pic:spPr>
                      </pic:pic>
                    </a:graphicData>
                  </a:graphic>
                </wp:inline>
              </w:drawing>
            </w:r>
          </w:p>
        </w:tc>
      </w:tr>
      <w:tr w:rsidR="00786953" w:rsidRPr="00345B63" w14:paraId="028F20DB"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F7E1241" w14:textId="73A1ADDE" w:rsidR="00786953" w:rsidRPr="007A4A56" w:rsidRDefault="00BA09DA">
            <w:pPr>
              <w:pStyle w:val="P68B1DB1-Inhaltsverzeichnisberschrift7"/>
              <w:spacing w:before="120" w:after="120" w:line="240" w:lineRule="auto"/>
              <w:jc w:val="both"/>
              <w:rPr>
                <w:lang w:val="en-US"/>
              </w:rPr>
            </w:pPr>
            <w:r w:rsidRPr="007A4A56">
              <w:rPr>
                <w:lang w:val="en-US"/>
              </w:rPr>
              <w:t xml:space="preserve">“In addition, the monthly quantities of the </w:t>
            </w:r>
            <w:r w:rsidRPr="007A4A56">
              <w:rPr>
                <w:i/>
                <w:lang w:val="en-US"/>
              </w:rPr>
              <w:t>Bicycles division</w:t>
            </w:r>
            <w:r w:rsidRPr="007A4A56">
              <w:rPr>
                <w:lang w:val="en-US"/>
              </w:rPr>
              <w:t xml:space="preserve"> are to be displayed in a </w:t>
            </w:r>
            <w:r w:rsidRPr="007A4A56">
              <w:rPr>
                <w:i/>
                <w:lang w:val="en-US"/>
              </w:rPr>
              <w:t>heat map</w:t>
            </w:r>
            <w:r w:rsidR="007A4A56">
              <w:rPr>
                <w:lang w:val="en-US"/>
              </w:rPr>
              <w:t>.</w:t>
            </w:r>
            <w:r w:rsidRPr="007A4A56">
              <w:rPr>
                <w:lang w:val="en-US"/>
              </w:rPr>
              <w:t>“</w:t>
            </w:r>
          </w:p>
        </w:tc>
      </w:tr>
      <w:tr w:rsidR="00786953" w14:paraId="0C8BC583"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9B5BFCC" w14:textId="3DC7DD66" w:rsidR="00786953" w:rsidRDefault="00BA09DA">
            <w:pPr>
              <w:pStyle w:val="Inhaltsverzeichnisberschrift"/>
              <w:spacing w:before="120" w:after="120" w:line="240" w:lineRule="auto"/>
              <w:jc w:val="center"/>
              <w:rPr>
                <w:rFonts w:ascii="Times New Roman" w:hAnsi="Times New Roman"/>
                <w:b w:val="0"/>
                <w:bCs w:val="0"/>
                <w:color w:val="auto"/>
                <w:sz w:val="24"/>
                <w:szCs w:val="22"/>
              </w:rPr>
            </w:pPr>
            <w:r>
              <w:rPr>
                <w:noProof/>
              </w:rPr>
              <w:drawing>
                <wp:inline distT="0" distB="0" distL="0" distR="0" wp14:anchorId="3785764F" wp14:editId="3136AB36">
                  <wp:extent cx="2740311" cy="3870877"/>
                  <wp:effectExtent l="0" t="0" r="3175" b="0"/>
                  <wp:docPr id="948" name="Graphic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1178" cy="3886227"/>
                          </a:xfrm>
                          <a:prstGeom prst="rect">
                            <a:avLst/>
                          </a:prstGeom>
                        </pic:spPr>
                      </pic:pic>
                    </a:graphicData>
                  </a:graphic>
                </wp:inline>
              </w:drawing>
            </w:r>
          </w:p>
        </w:tc>
      </w:tr>
      <w:tr w:rsidR="00786953" w:rsidRPr="00345B63" w14:paraId="664B9C1C"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5317B14" w14:textId="48E7C551" w:rsidR="00786953" w:rsidRPr="007A4A56" w:rsidRDefault="00BA09DA">
            <w:pPr>
              <w:pStyle w:val="P68B1DB1-Inhaltsverzeichnisberschrift7"/>
              <w:spacing w:before="120" w:after="120" w:line="240" w:lineRule="auto"/>
              <w:jc w:val="both"/>
              <w:rPr>
                <w:lang w:val="en-US"/>
              </w:rPr>
            </w:pPr>
            <w:r w:rsidRPr="007A4A56">
              <w:rPr>
                <w:lang w:val="en-US"/>
              </w:rPr>
              <w:t>“I also want a presentation of the five most frequently sold products and the five most rarely sold products with previous year’s comparisons.</w:t>
            </w:r>
            <w:r w:rsidR="007A4A56" w:rsidRPr="007A4A56">
              <w:rPr>
                <w:lang w:val="en-US"/>
              </w:rPr>
              <w:t>“</w:t>
            </w:r>
          </w:p>
        </w:tc>
      </w:tr>
      <w:tr w:rsidR="00786953" w14:paraId="755D3E41"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042FFD5" w14:textId="7B987040" w:rsidR="00786953" w:rsidRDefault="00BA09DA">
            <w:pPr>
              <w:pStyle w:val="Inhaltsverzeichnisberschrift"/>
              <w:spacing w:before="120" w:after="120" w:line="240" w:lineRule="auto"/>
              <w:jc w:val="center"/>
              <w:rPr>
                <w:rFonts w:ascii="Times New Roman" w:hAnsi="Times New Roman"/>
                <w:b w:val="0"/>
                <w:bCs w:val="0"/>
                <w:color w:val="auto"/>
                <w:sz w:val="24"/>
                <w:szCs w:val="22"/>
              </w:rPr>
            </w:pPr>
            <w:r>
              <w:rPr>
                <w:noProof/>
              </w:rPr>
              <w:lastRenderedPageBreak/>
              <w:drawing>
                <wp:inline distT="0" distB="0" distL="0" distR="0" wp14:anchorId="22173C11" wp14:editId="7068128B">
                  <wp:extent cx="5982970" cy="4329430"/>
                  <wp:effectExtent l="0" t="0" r="0" b="0"/>
                  <wp:docPr id="949" name="Graphic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2970" cy="4329430"/>
                          </a:xfrm>
                          <a:prstGeom prst="rect">
                            <a:avLst/>
                          </a:prstGeom>
                        </pic:spPr>
                      </pic:pic>
                    </a:graphicData>
                  </a:graphic>
                </wp:inline>
              </w:drawing>
            </w:r>
          </w:p>
        </w:tc>
      </w:tr>
      <w:tr w:rsidR="00786953" w:rsidRPr="00345B63" w14:paraId="7823CAD8"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CF5AE11" w14:textId="1DE2B27F" w:rsidR="00786953" w:rsidRPr="007A4A56" w:rsidRDefault="00BA09DA">
            <w:pPr>
              <w:pStyle w:val="P68B1DB1-Inhaltsverzeichnisberschrift7"/>
              <w:spacing w:before="120" w:after="120" w:line="240" w:lineRule="auto"/>
              <w:jc w:val="both"/>
              <w:rPr>
                <w:lang w:val="en-US"/>
              </w:rPr>
            </w:pPr>
            <w:r w:rsidRPr="007A4A56">
              <w:rPr>
                <w:lang w:val="en-US"/>
              </w:rPr>
              <w:t xml:space="preserve">“On the </w:t>
            </w:r>
            <w:r w:rsidRPr="007A4A56">
              <w:rPr>
                <w:i/>
                <w:lang w:val="en-US"/>
              </w:rPr>
              <w:t>Most Popular Bikes</w:t>
            </w:r>
            <w:r w:rsidRPr="007A4A56">
              <w:rPr>
                <w:lang w:val="en-US"/>
              </w:rPr>
              <w:t xml:space="preserve"> page, I want to see all the bikes of which</w:t>
            </w:r>
            <w:r w:rsidR="007A4A56">
              <w:rPr>
                <w:lang w:val="en-US"/>
              </w:rPr>
              <w:t xml:space="preserve"> we sold more than 2000 pieces.</w:t>
            </w:r>
            <w:r w:rsidR="007A4A56" w:rsidRPr="007A4A56">
              <w:rPr>
                <w:lang w:val="en-US"/>
              </w:rPr>
              <w:t>“</w:t>
            </w:r>
          </w:p>
        </w:tc>
      </w:tr>
      <w:tr w:rsidR="00786953" w14:paraId="0E245D3F"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75BF720" w14:textId="6D21F4D2" w:rsidR="00786953" w:rsidRDefault="00BA09DA">
            <w:pPr>
              <w:pStyle w:val="Inhaltsverzeichnisberschrift"/>
              <w:spacing w:before="120" w:after="120" w:line="240" w:lineRule="auto"/>
              <w:jc w:val="center"/>
              <w:rPr>
                <w:rFonts w:ascii="Times New Roman" w:hAnsi="Times New Roman"/>
                <w:b w:val="0"/>
                <w:bCs w:val="0"/>
                <w:color w:val="auto"/>
                <w:sz w:val="24"/>
                <w:szCs w:val="22"/>
              </w:rPr>
            </w:pPr>
            <w:r>
              <w:rPr>
                <w:noProof/>
              </w:rPr>
              <w:drawing>
                <wp:inline distT="0" distB="0" distL="0" distR="0" wp14:anchorId="4ABA14D9" wp14:editId="5FBEACB6">
                  <wp:extent cx="5982970" cy="2549525"/>
                  <wp:effectExtent l="0" t="0" r="0" b="3175"/>
                  <wp:docPr id="952" name="Graphic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2970" cy="2549525"/>
                          </a:xfrm>
                          <a:prstGeom prst="rect">
                            <a:avLst/>
                          </a:prstGeom>
                        </pic:spPr>
                      </pic:pic>
                    </a:graphicData>
                  </a:graphic>
                </wp:inline>
              </w:drawing>
            </w:r>
          </w:p>
        </w:tc>
      </w:tr>
      <w:tr w:rsidR="00786953" w:rsidRPr="00345B63" w14:paraId="3DB80B29"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A021A4E" w14:textId="5E72DF78" w:rsidR="00786953" w:rsidRPr="007A4A56" w:rsidRDefault="00BA09DA">
            <w:pPr>
              <w:pStyle w:val="P68B1DB1-Inhaltsverzeichnisberschrift7"/>
              <w:spacing w:before="120" w:after="120" w:line="240" w:lineRule="auto"/>
              <w:jc w:val="both"/>
              <w:rPr>
                <w:lang w:val="en-US"/>
              </w:rPr>
            </w:pPr>
            <w:r w:rsidRPr="007A4A56">
              <w:rPr>
                <w:lang w:val="en-US"/>
              </w:rPr>
              <w:t>“It would be nice if I can select individual elements in one of the two graphics and then f</w:t>
            </w:r>
            <w:r w:rsidR="00516FDC">
              <w:rPr>
                <w:lang w:val="en-US"/>
              </w:rPr>
              <w:t>ilter on this selection in the second</w:t>
            </w:r>
            <w:r w:rsidRPr="007A4A56">
              <w:rPr>
                <w:lang w:val="en-US"/>
              </w:rPr>
              <w:t xml:space="preserve"> graphic</w:t>
            </w:r>
            <w:proofErr w:type="gramStart"/>
            <w:r w:rsidRPr="007A4A56">
              <w:rPr>
                <w:lang w:val="en-US"/>
              </w:rPr>
              <w:t>.“</w:t>
            </w:r>
            <w:proofErr w:type="gramEnd"/>
          </w:p>
        </w:tc>
      </w:tr>
      <w:tr w:rsidR="00786953" w:rsidRPr="00345B63" w14:paraId="0685ABCB"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ACA1B4A" w14:textId="7CFDD0B7" w:rsidR="00786953" w:rsidRPr="007A4A56" w:rsidRDefault="00BA09DA">
            <w:pPr>
              <w:pStyle w:val="P68B1DB1-Inhaltsverzeichnisberschrift7"/>
              <w:spacing w:before="120" w:after="120" w:line="240" w:lineRule="auto"/>
              <w:jc w:val="both"/>
              <w:rPr>
                <w:lang w:val="en-US"/>
              </w:rPr>
            </w:pPr>
            <w:r w:rsidRPr="007A4A56">
              <w:rPr>
                <w:lang w:val="en-US"/>
              </w:rPr>
              <w:t xml:space="preserve">“Finally, I want a </w:t>
            </w:r>
            <w:r w:rsidRPr="007A4A56">
              <w:rPr>
                <w:i/>
                <w:lang w:val="en-US"/>
              </w:rPr>
              <w:t>dynamic analysis</w:t>
            </w:r>
            <w:r w:rsidRPr="007A4A56">
              <w:rPr>
                <w:lang w:val="en-US"/>
              </w:rPr>
              <w:t xml:space="preserve"> of various measures and dimensions of the last five years</w:t>
            </w:r>
            <w:proofErr w:type="gramStart"/>
            <w:r w:rsidR="007A4A56">
              <w:rPr>
                <w:lang w:val="en-US"/>
              </w:rPr>
              <w:t>.</w:t>
            </w:r>
            <w:r w:rsidR="007A4A56" w:rsidRPr="007A4A56">
              <w:rPr>
                <w:lang w:val="en-US"/>
              </w:rPr>
              <w:t>“</w:t>
            </w:r>
            <w:proofErr w:type="gramEnd"/>
          </w:p>
        </w:tc>
      </w:tr>
      <w:tr w:rsidR="00786953" w14:paraId="471289FD"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26DBDAF" w14:textId="4AC098F3" w:rsidR="00786953" w:rsidRDefault="00BA09DA">
            <w:pPr>
              <w:pStyle w:val="Inhaltsverzeichnisberschrift"/>
              <w:spacing w:before="120" w:after="120" w:line="240" w:lineRule="auto"/>
              <w:jc w:val="both"/>
              <w:rPr>
                <w:rFonts w:ascii="Times New Roman" w:hAnsi="Times New Roman"/>
                <w:b w:val="0"/>
                <w:bCs w:val="0"/>
                <w:color w:val="auto"/>
                <w:sz w:val="24"/>
                <w:szCs w:val="22"/>
              </w:rPr>
            </w:pPr>
            <w:r>
              <w:rPr>
                <w:noProof/>
              </w:rPr>
              <w:lastRenderedPageBreak/>
              <w:drawing>
                <wp:inline distT="0" distB="0" distL="0" distR="0" wp14:anchorId="59B87599" wp14:editId="148447D3">
                  <wp:extent cx="5982970" cy="2649220"/>
                  <wp:effectExtent l="0" t="0" r="0" b="0"/>
                  <wp:docPr id="959" name="Graphic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82970" cy="2649220"/>
                          </a:xfrm>
                          <a:prstGeom prst="rect">
                            <a:avLst/>
                          </a:prstGeom>
                        </pic:spPr>
                      </pic:pic>
                    </a:graphicData>
                  </a:graphic>
                </wp:inline>
              </w:drawing>
            </w:r>
          </w:p>
        </w:tc>
      </w:tr>
      <w:tr w:rsidR="00786953" w14:paraId="104C15A8" w14:textId="77777777">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038DB91" w14:textId="77777777" w:rsidR="00786953" w:rsidRDefault="00786953">
            <w:pPr>
              <w:pStyle w:val="Inhaltsverzeichnisberschrift"/>
              <w:spacing w:before="120" w:after="120" w:line="240" w:lineRule="auto"/>
              <w:jc w:val="both"/>
            </w:pPr>
          </w:p>
        </w:tc>
      </w:tr>
    </w:tbl>
    <w:p w14:paraId="0706279B" w14:textId="77777777" w:rsidR="00786953" w:rsidRDefault="00BA09DA">
      <w:r>
        <w:br w:type="page"/>
      </w:r>
    </w:p>
    <w:tbl>
      <w:tblPr>
        <w:tblpPr w:leftFromText="142" w:rightFromText="142" w:vertAnchor="text" w:tblpY="1"/>
        <w:tblOverlap w:val="never"/>
        <w:tblW w:w="9638" w:type="dxa"/>
        <w:shd w:val="clear" w:color="auto" w:fill="D9D9D9" w:themeFill="background1" w:themeFillShade="D9"/>
        <w:tblLayout w:type="fixed"/>
        <w:tblLook w:val="01E0" w:firstRow="1" w:lastRow="1" w:firstColumn="1" w:lastColumn="1" w:noHBand="0" w:noVBand="0"/>
      </w:tblPr>
      <w:tblGrid>
        <w:gridCol w:w="9638"/>
      </w:tblGrid>
      <w:tr w:rsidR="00786953" w14:paraId="409DAE9A" w14:textId="77777777">
        <w:trPr>
          <w:trHeight w:val="2509"/>
        </w:trPr>
        <w:tc>
          <w:tcPr>
            <w:tcW w:w="9638" w:type="dxa"/>
            <w:tcBorders>
              <w:left w:val="single" w:sz="4" w:space="0" w:color="D9D9D9" w:themeColor="background1" w:themeShade="D9"/>
              <w:right w:val="single" w:sz="4" w:space="0" w:color="D9D9D9" w:themeColor="background1" w:themeShade="D9"/>
            </w:tcBorders>
            <w:shd w:val="clear" w:color="auto" w:fill="D9D9D9" w:themeFill="background1" w:themeFillShade="D9"/>
          </w:tcPr>
          <w:sdt>
            <w:sdtPr>
              <w:rPr>
                <w:rFonts w:ascii="Times New Roman" w:hAnsi="Times New Roman" w:cs="Times New Roman"/>
                <w:bCs w:val="0"/>
                <w:sz w:val="24"/>
                <w:szCs w:val="22"/>
                <w:lang w:val="en-US"/>
              </w:rPr>
              <w:id w:val="137220242"/>
              <w:docPartObj>
                <w:docPartGallery w:val="Table of Contents"/>
                <w:docPartUnique/>
              </w:docPartObj>
            </w:sdtPr>
            <w:sdtEndPr/>
            <w:sdtContent>
              <w:sdt>
                <w:sdtPr>
                  <w:rPr>
                    <w:rFonts w:ascii="Times New Roman" w:hAnsi="Times New Roman" w:cs="Times New Roman"/>
                    <w:bCs w:val="0"/>
                    <w:sz w:val="24"/>
                    <w:szCs w:val="22"/>
                    <w:lang w:val="en-US"/>
                  </w:rPr>
                  <w:id w:val="354350"/>
                  <w:docPartObj>
                    <w:docPartGallery w:val="Table of Contents"/>
                    <w:docPartUnique/>
                  </w:docPartObj>
                </w:sdtPr>
                <w:sdtEndPr/>
                <w:sdtContent>
                  <w:p w14:paraId="2BF0985C" w14:textId="77777777" w:rsidR="00786953" w:rsidRDefault="00BA09DA">
                    <w:pPr>
                      <w:pStyle w:val="P68B1DB1-Inhaltsverzeichnisberschrift9"/>
                    </w:pPr>
                    <w:r>
                      <w:t>Table of Contents</w:t>
                    </w:r>
                  </w:p>
                  <w:p w14:paraId="7F7A87AD" w14:textId="18F08CD6" w:rsidR="00D71760" w:rsidRDefault="00BA09DA" w:rsidP="00D71760">
                    <w:pPr>
                      <w:pStyle w:val="Verzeichnis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92576110" w:history="1">
                      <w:r w:rsidR="00D71760" w:rsidRPr="006F45E7">
                        <w:rPr>
                          <w:rStyle w:val="Hyperlink"/>
                          <w:noProof/>
                        </w:rPr>
                        <w:t>Process Overview</w:t>
                      </w:r>
                      <w:r w:rsidR="00D71760">
                        <w:rPr>
                          <w:noProof/>
                          <w:webHidden/>
                        </w:rPr>
                        <w:tab/>
                      </w:r>
                      <w:r w:rsidR="00D71760">
                        <w:rPr>
                          <w:noProof/>
                          <w:webHidden/>
                        </w:rPr>
                        <w:fldChar w:fldCharType="begin"/>
                      </w:r>
                      <w:r w:rsidR="00D71760">
                        <w:rPr>
                          <w:noProof/>
                          <w:webHidden/>
                        </w:rPr>
                        <w:instrText xml:space="preserve"> PAGEREF _Toc192576110 \h </w:instrText>
                      </w:r>
                      <w:r w:rsidR="00D71760">
                        <w:rPr>
                          <w:noProof/>
                          <w:webHidden/>
                        </w:rPr>
                      </w:r>
                      <w:r w:rsidR="00D71760">
                        <w:rPr>
                          <w:noProof/>
                          <w:webHidden/>
                        </w:rPr>
                        <w:fldChar w:fldCharType="separate"/>
                      </w:r>
                      <w:r w:rsidR="00286553">
                        <w:rPr>
                          <w:noProof/>
                          <w:webHidden/>
                        </w:rPr>
                        <w:t>2</w:t>
                      </w:r>
                      <w:r w:rsidR="00D71760">
                        <w:rPr>
                          <w:noProof/>
                          <w:webHidden/>
                        </w:rPr>
                        <w:fldChar w:fldCharType="end"/>
                      </w:r>
                    </w:hyperlink>
                  </w:p>
                  <w:p w14:paraId="1AB40218" w14:textId="0A9C23A4" w:rsidR="00D71760" w:rsidRDefault="00345B63" w:rsidP="00D71760">
                    <w:pPr>
                      <w:pStyle w:val="Verzeichnis1"/>
                      <w:rPr>
                        <w:rFonts w:asciiTheme="minorHAnsi" w:eastAsiaTheme="minorEastAsia" w:hAnsiTheme="minorHAnsi" w:cstheme="minorBidi"/>
                        <w:noProof/>
                        <w:sz w:val="22"/>
                      </w:rPr>
                    </w:pPr>
                    <w:hyperlink w:anchor="_Toc192576111" w:history="1">
                      <w:r w:rsidR="00D71760" w:rsidRPr="006F45E7">
                        <w:rPr>
                          <w:rStyle w:val="Hyperlink"/>
                          <w:noProof/>
                          <w:lang w:val="en-US"/>
                        </w:rPr>
                        <w:t>Step 1: Log on to SAC</w:t>
                      </w:r>
                      <w:r w:rsidR="00D71760">
                        <w:rPr>
                          <w:noProof/>
                          <w:webHidden/>
                        </w:rPr>
                        <w:tab/>
                      </w:r>
                      <w:r w:rsidR="00D71760">
                        <w:rPr>
                          <w:noProof/>
                          <w:webHidden/>
                        </w:rPr>
                        <w:fldChar w:fldCharType="begin"/>
                      </w:r>
                      <w:r w:rsidR="00D71760">
                        <w:rPr>
                          <w:noProof/>
                          <w:webHidden/>
                        </w:rPr>
                        <w:instrText xml:space="preserve"> PAGEREF _Toc192576111 \h </w:instrText>
                      </w:r>
                      <w:r w:rsidR="00D71760">
                        <w:rPr>
                          <w:noProof/>
                          <w:webHidden/>
                        </w:rPr>
                      </w:r>
                      <w:r w:rsidR="00D71760">
                        <w:rPr>
                          <w:noProof/>
                          <w:webHidden/>
                        </w:rPr>
                        <w:fldChar w:fldCharType="separate"/>
                      </w:r>
                      <w:r w:rsidR="00286553">
                        <w:rPr>
                          <w:noProof/>
                          <w:webHidden/>
                        </w:rPr>
                        <w:t>8</w:t>
                      </w:r>
                      <w:r w:rsidR="00D71760">
                        <w:rPr>
                          <w:noProof/>
                          <w:webHidden/>
                        </w:rPr>
                        <w:fldChar w:fldCharType="end"/>
                      </w:r>
                    </w:hyperlink>
                  </w:p>
                  <w:p w14:paraId="06C10B25" w14:textId="722237BB" w:rsidR="00D71760" w:rsidRDefault="00345B63" w:rsidP="00D71760">
                    <w:pPr>
                      <w:pStyle w:val="Verzeichnis1"/>
                      <w:rPr>
                        <w:rFonts w:asciiTheme="minorHAnsi" w:eastAsiaTheme="minorEastAsia" w:hAnsiTheme="minorHAnsi" w:cstheme="minorBidi"/>
                        <w:noProof/>
                        <w:sz w:val="22"/>
                      </w:rPr>
                    </w:pPr>
                    <w:hyperlink w:anchor="_Toc192576112" w:history="1">
                      <w:r w:rsidR="00D71760" w:rsidRPr="006F45E7">
                        <w:rPr>
                          <w:rStyle w:val="Hyperlink"/>
                          <w:noProof/>
                          <w:lang w:val="en-US"/>
                        </w:rPr>
                        <w:t>Step 2: View the Analytic Model</w:t>
                      </w:r>
                      <w:r w:rsidR="00D71760">
                        <w:rPr>
                          <w:noProof/>
                          <w:webHidden/>
                        </w:rPr>
                        <w:tab/>
                      </w:r>
                      <w:r w:rsidR="00D71760">
                        <w:rPr>
                          <w:noProof/>
                          <w:webHidden/>
                        </w:rPr>
                        <w:fldChar w:fldCharType="begin"/>
                      </w:r>
                      <w:r w:rsidR="00D71760">
                        <w:rPr>
                          <w:noProof/>
                          <w:webHidden/>
                        </w:rPr>
                        <w:instrText xml:space="preserve"> PAGEREF _Toc192576112 \h </w:instrText>
                      </w:r>
                      <w:r w:rsidR="00D71760">
                        <w:rPr>
                          <w:noProof/>
                          <w:webHidden/>
                        </w:rPr>
                      </w:r>
                      <w:r w:rsidR="00D71760">
                        <w:rPr>
                          <w:noProof/>
                          <w:webHidden/>
                        </w:rPr>
                        <w:fldChar w:fldCharType="separate"/>
                      </w:r>
                      <w:r w:rsidR="00286553">
                        <w:rPr>
                          <w:noProof/>
                          <w:webHidden/>
                        </w:rPr>
                        <w:t>10</w:t>
                      </w:r>
                      <w:r w:rsidR="00D71760">
                        <w:rPr>
                          <w:noProof/>
                          <w:webHidden/>
                        </w:rPr>
                        <w:fldChar w:fldCharType="end"/>
                      </w:r>
                    </w:hyperlink>
                  </w:p>
                  <w:p w14:paraId="36D5354D" w14:textId="64BBC679" w:rsidR="00D71760" w:rsidRDefault="00345B63" w:rsidP="00D71760">
                    <w:pPr>
                      <w:pStyle w:val="Verzeichnis1"/>
                      <w:rPr>
                        <w:rFonts w:asciiTheme="minorHAnsi" w:eastAsiaTheme="minorEastAsia" w:hAnsiTheme="minorHAnsi" w:cstheme="minorBidi"/>
                        <w:noProof/>
                        <w:sz w:val="22"/>
                      </w:rPr>
                    </w:pPr>
                    <w:hyperlink w:anchor="_Toc192576113" w:history="1">
                      <w:r w:rsidR="00D71760" w:rsidRPr="006F45E7">
                        <w:rPr>
                          <w:rStyle w:val="Hyperlink"/>
                          <w:noProof/>
                          <w:lang w:val="en-US"/>
                        </w:rPr>
                        <w:t>Step 3: Create a new story</w:t>
                      </w:r>
                      <w:r w:rsidR="00D71760">
                        <w:rPr>
                          <w:noProof/>
                          <w:webHidden/>
                        </w:rPr>
                        <w:tab/>
                      </w:r>
                      <w:r w:rsidR="00D71760">
                        <w:rPr>
                          <w:noProof/>
                          <w:webHidden/>
                        </w:rPr>
                        <w:fldChar w:fldCharType="begin"/>
                      </w:r>
                      <w:r w:rsidR="00D71760">
                        <w:rPr>
                          <w:noProof/>
                          <w:webHidden/>
                        </w:rPr>
                        <w:instrText xml:space="preserve"> PAGEREF _Toc192576113 \h </w:instrText>
                      </w:r>
                      <w:r w:rsidR="00D71760">
                        <w:rPr>
                          <w:noProof/>
                          <w:webHidden/>
                        </w:rPr>
                      </w:r>
                      <w:r w:rsidR="00D71760">
                        <w:rPr>
                          <w:noProof/>
                          <w:webHidden/>
                        </w:rPr>
                        <w:fldChar w:fldCharType="separate"/>
                      </w:r>
                      <w:r w:rsidR="00286553">
                        <w:rPr>
                          <w:noProof/>
                          <w:webHidden/>
                        </w:rPr>
                        <w:t>16</w:t>
                      </w:r>
                      <w:r w:rsidR="00D71760">
                        <w:rPr>
                          <w:noProof/>
                          <w:webHidden/>
                        </w:rPr>
                        <w:fldChar w:fldCharType="end"/>
                      </w:r>
                    </w:hyperlink>
                  </w:p>
                  <w:p w14:paraId="2C6AA0EB" w14:textId="203B9010" w:rsidR="00D71760" w:rsidRDefault="00345B63" w:rsidP="00D71760">
                    <w:pPr>
                      <w:pStyle w:val="Verzeichnis1"/>
                      <w:rPr>
                        <w:rFonts w:asciiTheme="minorHAnsi" w:eastAsiaTheme="minorEastAsia" w:hAnsiTheme="minorHAnsi" w:cstheme="minorBidi"/>
                        <w:noProof/>
                        <w:sz w:val="22"/>
                      </w:rPr>
                    </w:pPr>
                    <w:hyperlink w:anchor="_Toc192576114" w:history="1">
                      <w:r w:rsidR="00D71760" w:rsidRPr="006F45E7">
                        <w:rPr>
                          <w:rStyle w:val="Hyperlink"/>
                          <w:noProof/>
                          <w:lang w:val="en-US"/>
                        </w:rPr>
                        <w:t>Step 4: Create a graphic (time series)</w:t>
                      </w:r>
                      <w:r w:rsidR="00D71760">
                        <w:rPr>
                          <w:noProof/>
                          <w:webHidden/>
                        </w:rPr>
                        <w:tab/>
                      </w:r>
                      <w:r w:rsidR="00D71760">
                        <w:rPr>
                          <w:noProof/>
                          <w:webHidden/>
                        </w:rPr>
                        <w:fldChar w:fldCharType="begin"/>
                      </w:r>
                      <w:r w:rsidR="00D71760">
                        <w:rPr>
                          <w:noProof/>
                          <w:webHidden/>
                        </w:rPr>
                        <w:instrText xml:space="preserve"> PAGEREF _Toc192576114 \h </w:instrText>
                      </w:r>
                      <w:r w:rsidR="00D71760">
                        <w:rPr>
                          <w:noProof/>
                          <w:webHidden/>
                        </w:rPr>
                      </w:r>
                      <w:r w:rsidR="00D71760">
                        <w:rPr>
                          <w:noProof/>
                          <w:webHidden/>
                        </w:rPr>
                        <w:fldChar w:fldCharType="separate"/>
                      </w:r>
                      <w:r w:rsidR="00286553">
                        <w:rPr>
                          <w:noProof/>
                          <w:webHidden/>
                        </w:rPr>
                        <w:t>19</w:t>
                      </w:r>
                      <w:r w:rsidR="00D71760">
                        <w:rPr>
                          <w:noProof/>
                          <w:webHidden/>
                        </w:rPr>
                        <w:fldChar w:fldCharType="end"/>
                      </w:r>
                    </w:hyperlink>
                  </w:p>
                  <w:p w14:paraId="11AC17F6" w14:textId="093792F1" w:rsidR="00D71760" w:rsidRDefault="00345B63" w:rsidP="00D71760">
                    <w:pPr>
                      <w:pStyle w:val="Verzeichnis1"/>
                      <w:rPr>
                        <w:rFonts w:asciiTheme="minorHAnsi" w:eastAsiaTheme="minorEastAsia" w:hAnsiTheme="minorHAnsi" w:cstheme="minorBidi"/>
                        <w:noProof/>
                        <w:sz w:val="22"/>
                      </w:rPr>
                    </w:pPr>
                    <w:hyperlink w:anchor="_Toc192576115" w:history="1">
                      <w:r w:rsidR="00D71760" w:rsidRPr="006F45E7">
                        <w:rPr>
                          <w:rStyle w:val="Hyperlink"/>
                          <w:noProof/>
                        </w:rPr>
                        <w:t>Step 5: Structuring the Story</w:t>
                      </w:r>
                      <w:r w:rsidR="00D71760">
                        <w:rPr>
                          <w:noProof/>
                          <w:webHidden/>
                        </w:rPr>
                        <w:tab/>
                      </w:r>
                      <w:r w:rsidR="00D71760">
                        <w:rPr>
                          <w:noProof/>
                          <w:webHidden/>
                        </w:rPr>
                        <w:fldChar w:fldCharType="begin"/>
                      </w:r>
                      <w:r w:rsidR="00D71760">
                        <w:rPr>
                          <w:noProof/>
                          <w:webHidden/>
                        </w:rPr>
                        <w:instrText xml:space="preserve"> PAGEREF _Toc192576115 \h </w:instrText>
                      </w:r>
                      <w:r w:rsidR="00D71760">
                        <w:rPr>
                          <w:noProof/>
                          <w:webHidden/>
                        </w:rPr>
                      </w:r>
                      <w:r w:rsidR="00D71760">
                        <w:rPr>
                          <w:noProof/>
                          <w:webHidden/>
                        </w:rPr>
                        <w:fldChar w:fldCharType="separate"/>
                      </w:r>
                      <w:r w:rsidR="00286553">
                        <w:rPr>
                          <w:noProof/>
                          <w:webHidden/>
                        </w:rPr>
                        <w:t>23</w:t>
                      </w:r>
                      <w:r w:rsidR="00D71760">
                        <w:rPr>
                          <w:noProof/>
                          <w:webHidden/>
                        </w:rPr>
                        <w:fldChar w:fldCharType="end"/>
                      </w:r>
                    </w:hyperlink>
                  </w:p>
                  <w:p w14:paraId="122001E0" w14:textId="197FA017" w:rsidR="00D71760" w:rsidRDefault="00345B63" w:rsidP="00D71760">
                    <w:pPr>
                      <w:pStyle w:val="Verzeichnis1"/>
                      <w:rPr>
                        <w:rFonts w:asciiTheme="minorHAnsi" w:eastAsiaTheme="minorEastAsia" w:hAnsiTheme="minorHAnsi" w:cstheme="minorBidi"/>
                        <w:noProof/>
                        <w:sz w:val="22"/>
                      </w:rPr>
                    </w:pPr>
                    <w:hyperlink w:anchor="_Toc192576116" w:history="1">
                      <w:r w:rsidR="00D71760" w:rsidRPr="006F45E7">
                        <w:rPr>
                          <w:rStyle w:val="Hyperlink"/>
                          <w:noProof/>
                        </w:rPr>
                        <w:t>Step 6: Create a table</w:t>
                      </w:r>
                      <w:r w:rsidR="00D71760">
                        <w:rPr>
                          <w:noProof/>
                          <w:webHidden/>
                        </w:rPr>
                        <w:tab/>
                      </w:r>
                      <w:r w:rsidR="00D71760">
                        <w:rPr>
                          <w:noProof/>
                          <w:webHidden/>
                        </w:rPr>
                        <w:fldChar w:fldCharType="begin"/>
                      </w:r>
                      <w:r w:rsidR="00D71760">
                        <w:rPr>
                          <w:noProof/>
                          <w:webHidden/>
                        </w:rPr>
                        <w:instrText xml:space="preserve"> PAGEREF _Toc192576116 \h </w:instrText>
                      </w:r>
                      <w:r w:rsidR="00D71760">
                        <w:rPr>
                          <w:noProof/>
                          <w:webHidden/>
                        </w:rPr>
                      </w:r>
                      <w:r w:rsidR="00D71760">
                        <w:rPr>
                          <w:noProof/>
                          <w:webHidden/>
                        </w:rPr>
                        <w:fldChar w:fldCharType="separate"/>
                      </w:r>
                      <w:r w:rsidR="00286553">
                        <w:rPr>
                          <w:noProof/>
                          <w:webHidden/>
                        </w:rPr>
                        <w:t>25</w:t>
                      </w:r>
                      <w:r w:rsidR="00D71760">
                        <w:rPr>
                          <w:noProof/>
                          <w:webHidden/>
                        </w:rPr>
                        <w:fldChar w:fldCharType="end"/>
                      </w:r>
                    </w:hyperlink>
                  </w:p>
                  <w:p w14:paraId="70F4A91E" w14:textId="748F658E" w:rsidR="00D71760" w:rsidRDefault="00345B63" w:rsidP="00D71760">
                    <w:pPr>
                      <w:pStyle w:val="Verzeichnis1"/>
                      <w:rPr>
                        <w:rFonts w:asciiTheme="minorHAnsi" w:eastAsiaTheme="minorEastAsia" w:hAnsiTheme="minorHAnsi" w:cstheme="minorBidi"/>
                        <w:noProof/>
                        <w:sz w:val="22"/>
                      </w:rPr>
                    </w:pPr>
                    <w:hyperlink w:anchor="_Toc192576117" w:history="1">
                      <w:r w:rsidR="00D71760" w:rsidRPr="006F45E7">
                        <w:rPr>
                          <w:rStyle w:val="Hyperlink"/>
                          <w:noProof/>
                        </w:rPr>
                        <w:t>Step 7: Filter</w:t>
                      </w:r>
                      <w:r w:rsidR="00D71760">
                        <w:rPr>
                          <w:noProof/>
                          <w:webHidden/>
                        </w:rPr>
                        <w:tab/>
                      </w:r>
                      <w:r w:rsidR="00D71760">
                        <w:rPr>
                          <w:noProof/>
                          <w:webHidden/>
                        </w:rPr>
                        <w:fldChar w:fldCharType="begin"/>
                      </w:r>
                      <w:r w:rsidR="00D71760">
                        <w:rPr>
                          <w:noProof/>
                          <w:webHidden/>
                        </w:rPr>
                        <w:instrText xml:space="preserve"> PAGEREF _Toc192576117 \h </w:instrText>
                      </w:r>
                      <w:r w:rsidR="00D71760">
                        <w:rPr>
                          <w:noProof/>
                          <w:webHidden/>
                        </w:rPr>
                      </w:r>
                      <w:r w:rsidR="00D71760">
                        <w:rPr>
                          <w:noProof/>
                          <w:webHidden/>
                        </w:rPr>
                        <w:fldChar w:fldCharType="separate"/>
                      </w:r>
                      <w:r w:rsidR="00286553">
                        <w:rPr>
                          <w:noProof/>
                          <w:webHidden/>
                        </w:rPr>
                        <w:t>32</w:t>
                      </w:r>
                      <w:r w:rsidR="00D71760">
                        <w:rPr>
                          <w:noProof/>
                          <w:webHidden/>
                        </w:rPr>
                        <w:fldChar w:fldCharType="end"/>
                      </w:r>
                    </w:hyperlink>
                  </w:p>
                  <w:p w14:paraId="7508CD52" w14:textId="7BB6735D" w:rsidR="00D71760" w:rsidRDefault="00345B63" w:rsidP="00D71760">
                    <w:pPr>
                      <w:pStyle w:val="Verzeichnis1"/>
                      <w:rPr>
                        <w:rFonts w:asciiTheme="minorHAnsi" w:eastAsiaTheme="minorEastAsia" w:hAnsiTheme="minorHAnsi" w:cstheme="minorBidi"/>
                        <w:noProof/>
                        <w:sz w:val="22"/>
                      </w:rPr>
                    </w:pPr>
                    <w:hyperlink w:anchor="_Toc192576118" w:history="1">
                      <w:r w:rsidR="00D71760" w:rsidRPr="006F45E7">
                        <w:rPr>
                          <w:rStyle w:val="Hyperlink"/>
                          <w:noProof/>
                        </w:rPr>
                        <w:t>Step 8: Graphics (Heat Map)</w:t>
                      </w:r>
                      <w:r w:rsidR="00D71760">
                        <w:rPr>
                          <w:noProof/>
                          <w:webHidden/>
                        </w:rPr>
                        <w:tab/>
                      </w:r>
                      <w:r w:rsidR="00D71760">
                        <w:rPr>
                          <w:noProof/>
                          <w:webHidden/>
                        </w:rPr>
                        <w:fldChar w:fldCharType="begin"/>
                      </w:r>
                      <w:r w:rsidR="00D71760">
                        <w:rPr>
                          <w:noProof/>
                          <w:webHidden/>
                        </w:rPr>
                        <w:instrText xml:space="preserve"> PAGEREF _Toc192576118 \h </w:instrText>
                      </w:r>
                      <w:r w:rsidR="00D71760">
                        <w:rPr>
                          <w:noProof/>
                          <w:webHidden/>
                        </w:rPr>
                      </w:r>
                      <w:r w:rsidR="00D71760">
                        <w:rPr>
                          <w:noProof/>
                          <w:webHidden/>
                        </w:rPr>
                        <w:fldChar w:fldCharType="separate"/>
                      </w:r>
                      <w:r w:rsidR="00286553">
                        <w:rPr>
                          <w:noProof/>
                          <w:webHidden/>
                        </w:rPr>
                        <w:t>40</w:t>
                      </w:r>
                      <w:r w:rsidR="00D71760">
                        <w:rPr>
                          <w:noProof/>
                          <w:webHidden/>
                        </w:rPr>
                        <w:fldChar w:fldCharType="end"/>
                      </w:r>
                    </w:hyperlink>
                  </w:p>
                  <w:p w14:paraId="6DB9B281" w14:textId="52BF2385" w:rsidR="00D71760" w:rsidRDefault="00345B63" w:rsidP="00D71760">
                    <w:pPr>
                      <w:pStyle w:val="Verzeichnis1"/>
                      <w:rPr>
                        <w:rFonts w:asciiTheme="minorHAnsi" w:eastAsiaTheme="minorEastAsia" w:hAnsiTheme="minorHAnsi" w:cstheme="minorBidi"/>
                        <w:noProof/>
                        <w:sz w:val="22"/>
                      </w:rPr>
                    </w:pPr>
                    <w:hyperlink w:anchor="_Toc192576119" w:history="1">
                      <w:r w:rsidR="00D71760" w:rsidRPr="006F45E7">
                        <w:rPr>
                          <w:rStyle w:val="Hyperlink"/>
                          <w:noProof/>
                        </w:rPr>
                        <w:t>Step 9: Graphics (Donut)</w:t>
                      </w:r>
                      <w:r w:rsidR="00D71760">
                        <w:rPr>
                          <w:noProof/>
                          <w:webHidden/>
                        </w:rPr>
                        <w:tab/>
                      </w:r>
                      <w:r w:rsidR="00D71760">
                        <w:rPr>
                          <w:noProof/>
                          <w:webHidden/>
                        </w:rPr>
                        <w:fldChar w:fldCharType="begin"/>
                      </w:r>
                      <w:r w:rsidR="00D71760">
                        <w:rPr>
                          <w:noProof/>
                          <w:webHidden/>
                        </w:rPr>
                        <w:instrText xml:space="preserve"> PAGEREF _Toc192576119 \h </w:instrText>
                      </w:r>
                      <w:r w:rsidR="00D71760">
                        <w:rPr>
                          <w:noProof/>
                          <w:webHidden/>
                        </w:rPr>
                      </w:r>
                      <w:r w:rsidR="00D71760">
                        <w:rPr>
                          <w:noProof/>
                          <w:webHidden/>
                        </w:rPr>
                        <w:fldChar w:fldCharType="separate"/>
                      </w:r>
                      <w:r w:rsidR="00286553">
                        <w:rPr>
                          <w:noProof/>
                          <w:webHidden/>
                        </w:rPr>
                        <w:t>44</w:t>
                      </w:r>
                      <w:r w:rsidR="00D71760">
                        <w:rPr>
                          <w:noProof/>
                          <w:webHidden/>
                        </w:rPr>
                        <w:fldChar w:fldCharType="end"/>
                      </w:r>
                    </w:hyperlink>
                  </w:p>
                  <w:p w14:paraId="0801F87A" w14:textId="26B58BE0" w:rsidR="00D71760" w:rsidRDefault="00345B63" w:rsidP="00D71760">
                    <w:pPr>
                      <w:pStyle w:val="Verzeichnis1"/>
                      <w:rPr>
                        <w:rFonts w:asciiTheme="minorHAnsi" w:eastAsiaTheme="minorEastAsia" w:hAnsiTheme="minorHAnsi" w:cstheme="minorBidi"/>
                        <w:noProof/>
                        <w:sz w:val="22"/>
                      </w:rPr>
                    </w:pPr>
                    <w:hyperlink w:anchor="_Toc192576120" w:history="1">
                      <w:r w:rsidR="00D71760" w:rsidRPr="006F45E7">
                        <w:rPr>
                          <w:rStyle w:val="Hyperlink"/>
                          <w:noProof/>
                        </w:rPr>
                        <w:t>Step 10: Dynamic Graphics</w:t>
                      </w:r>
                      <w:r w:rsidR="00D71760">
                        <w:rPr>
                          <w:noProof/>
                          <w:webHidden/>
                        </w:rPr>
                        <w:tab/>
                      </w:r>
                      <w:r w:rsidR="00D71760">
                        <w:rPr>
                          <w:noProof/>
                          <w:webHidden/>
                        </w:rPr>
                        <w:fldChar w:fldCharType="begin"/>
                      </w:r>
                      <w:r w:rsidR="00D71760">
                        <w:rPr>
                          <w:noProof/>
                          <w:webHidden/>
                        </w:rPr>
                        <w:instrText xml:space="preserve"> PAGEREF _Toc192576120 \h </w:instrText>
                      </w:r>
                      <w:r w:rsidR="00D71760">
                        <w:rPr>
                          <w:noProof/>
                          <w:webHidden/>
                        </w:rPr>
                      </w:r>
                      <w:r w:rsidR="00D71760">
                        <w:rPr>
                          <w:noProof/>
                          <w:webHidden/>
                        </w:rPr>
                        <w:fldChar w:fldCharType="separate"/>
                      </w:r>
                      <w:r w:rsidR="00286553">
                        <w:rPr>
                          <w:noProof/>
                          <w:webHidden/>
                        </w:rPr>
                        <w:t>47</w:t>
                      </w:r>
                      <w:r w:rsidR="00D71760">
                        <w:rPr>
                          <w:noProof/>
                          <w:webHidden/>
                        </w:rPr>
                        <w:fldChar w:fldCharType="end"/>
                      </w:r>
                    </w:hyperlink>
                  </w:p>
                  <w:p w14:paraId="4EA60C4D" w14:textId="703612F6" w:rsidR="00D71760" w:rsidRDefault="00345B63" w:rsidP="00D71760">
                    <w:pPr>
                      <w:pStyle w:val="Verzeichnis1"/>
                      <w:rPr>
                        <w:rFonts w:asciiTheme="minorHAnsi" w:eastAsiaTheme="minorEastAsia" w:hAnsiTheme="minorHAnsi" w:cstheme="minorBidi"/>
                        <w:noProof/>
                        <w:sz w:val="22"/>
                      </w:rPr>
                    </w:pPr>
                    <w:hyperlink w:anchor="_Toc192576121" w:history="1">
                      <w:r w:rsidR="00D71760" w:rsidRPr="006F45E7">
                        <w:rPr>
                          <w:rStyle w:val="Hyperlink"/>
                          <w:noProof/>
                        </w:rPr>
                        <w:t>Step 11: Calculated Key Figures</w:t>
                      </w:r>
                      <w:r w:rsidR="00D71760">
                        <w:rPr>
                          <w:noProof/>
                          <w:webHidden/>
                        </w:rPr>
                        <w:tab/>
                      </w:r>
                      <w:r w:rsidR="00D71760">
                        <w:rPr>
                          <w:noProof/>
                          <w:webHidden/>
                        </w:rPr>
                        <w:fldChar w:fldCharType="begin"/>
                      </w:r>
                      <w:r w:rsidR="00D71760">
                        <w:rPr>
                          <w:noProof/>
                          <w:webHidden/>
                        </w:rPr>
                        <w:instrText xml:space="preserve"> PAGEREF _Toc192576121 \h </w:instrText>
                      </w:r>
                      <w:r w:rsidR="00D71760">
                        <w:rPr>
                          <w:noProof/>
                          <w:webHidden/>
                        </w:rPr>
                      </w:r>
                      <w:r w:rsidR="00D71760">
                        <w:rPr>
                          <w:noProof/>
                          <w:webHidden/>
                        </w:rPr>
                        <w:fldChar w:fldCharType="separate"/>
                      </w:r>
                      <w:r w:rsidR="00286553">
                        <w:rPr>
                          <w:noProof/>
                          <w:webHidden/>
                        </w:rPr>
                        <w:t>51</w:t>
                      </w:r>
                      <w:r w:rsidR="00D71760">
                        <w:rPr>
                          <w:noProof/>
                          <w:webHidden/>
                        </w:rPr>
                        <w:fldChar w:fldCharType="end"/>
                      </w:r>
                    </w:hyperlink>
                  </w:p>
                  <w:p w14:paraId="5332D7B7" w14:textId="3A53A8F1" w:rsidR="00D71760" w:rsidRDefault="00345B63" w:rsidP="00D71760">
                    <w:pPr>
                      <w:pStyle w:val="Verzeichnis1"/>
                      <w:rPr>
                        <w:rFonts w:asciiTheme="minorHAnsi" w:eastAsiaTheme="minorEastAsia" w:hAnsiTheme="minorHAnsi" w:cstheme="minorBidi"/>
                        <w:noProof/>
                        <w:sz w:val="22"/>
                      </w:rPr>
                    </w:pPr>
                    <w:hyperlink w:anchor="_Toc192576122" w:history="1">
                      <w:r w:rsidR="00D71760" w:rsidRPr="006F45E7">
                        <w:rPr>
                          <w:rStyle w:val="Hyperlink"/>
                          <w:noProof/>
                        </w:rPr>
                        <w:t>Step 12: Restricted Key Figures</w:t>
                      </w:r>
                      <w:r w:rsidR="00D71760">
                        <w:rPr>
                          <w:noProof/>
                          <w:webHidden/>
                        </w:rPr>
                        <w:tab/>
                      </w:r>
                      <w:r w:rsidR="00D71760">
                        <w:rPr>
                          <w:noProof/>
                          <w:webHidden/>
                        </w:rPr>
                        <w:fldChar w:fldCharType="begin"/>
                      </w:r>
                      <w:r w:rsidR="00D71760">
                        <w:rPr>
                          <w:noProof/>
                          <w:webHidden/>
                        </w:rPr>
                        <w:instrText xml:space="preserve"> PAGEREF _Toc192576122 \h </w:instrText>
                      </w:r>
                      <w:r w:rsidR="00D71760">
                        <w:rPr>
                          <w:noProof/>
                          <w:webHidden/>
                        </w:rPr>
                      </w:r>
                      <w:r w:rsidR="00D71760">
                        <w:rPr>
                          <w:noProof/>
                          <w:webHidden/>
                        </w:rPr>
                        <w:fldChar w:fldCharType="separate"/>
                      </w:r>
                      <w:r w:rsidR="00286553">
                        <w:rPr>
                          <w:noProof/>
                          <w:webHidden/>
                        </w:rPr>
                        <w:t>54</w:t>
                      </w:r>
                      <w:r w:rsidR="00D71760">
                        <w:rPr>
                          <w:noProof/>
                          <w:webHidden/>
                        </w:rPr>
                        <w:fldChar w:fldCharType="end"/>
                      </w:r>
                    </w:hyperlink>
                  </w:p>
                  <w:p w14:paraId="608A56FA" w14:textId="542BAC2D" w:rsidR="00D71760" w:rsidRDefault="00345B63" w:rsidP="00D71760">
                    <w:pPr>
                      <w:pStyle w:val="Verzeichnis1"/>
                      <w:rPr>
                        <w:rFonts w:asciiTheme="minorHAnsi" w:eastAsiaTheme="minorEastAsia" w:hAnsiTheme="minorHAnsi" w:cstheme="minorBidi"/>
                        <w:noProof/>
                        <w:sz w:val="22"/>
                      </w:rPr>
                    </w:pPr>
                    <w:hyperlink w:anchor="_Toc192576123" w:history="1">
                      <w:r w:rsidR="00D71760" w:rsidRPr="006F45E7">
                        <w:rPr>
                          <w:rStyle w:val="Hyperlink"/>
                          <w:noProof/>
                        </w:rPr>
                        <w:t>Step 13: Thresholds</w:t>
                      </w:r>
                      <w:r w:rsidR="00D71760">
                        <w:rPr>
                          <w:noProof/>
                          <w:webHidden/>
                        </w:rPr>
                        <w:tab/>
                      </w:r>
                      <w:r w:rsidR="00D71760">
                        <w:rPr>
                          <w:noProof/>
                          <w:webHidden/>
                        </w:rPr>
                        <w:fldChar w:fldCharType="begin"/>
                      </w:r>
                      <w:r w:rsidR="00D71760">
                        <w:rPr>
                          <w:noProof/>
                          <w:webHidden/>
                        </w:rPr>
                        <w:instrText xml:space="preserve"> PAGEREF _Toc192576123 \h </w:instrText>
                      </w:r>
                      <w:r w:rsidR="00D71760">
                        <w:rPr>
                          <w:noProof/>
                          <w:webHidden/>
                        </w:rPr>
                      </w:r>
                      <w:r w:rsidR="00D71760">
                        <w:rPr>
                          <w:noProof/>
                          <w:webHidden/>
                        </w:rPr>
                        <w:fldChar w:fldCharType="separate"/>
                      </w:r>
                      <w:r w:rsidR="00286553">
                        <w:rPr>
                          <w:noProof/>
                          <w:webHidden/>
                        </w:rPr>
                        <w:t>57</w:t>
                      </w:r>
                      <w:r w:rsidR="00D71760">
                        <w:rPr>
                          <w:noProof/>
                          <w:webHidden/>
                        </w:rPr>
                        <w:fldChar w:fldCharType="end"/>
                      </w:r>
                    </w:hyperlink>
                  </w:p>
                  <w:p w14:paraId="3637AA4F" w14:textId="3FEFCE6C" w:rsidR="00D71760" w:rsidRDefault="00345B63" w:rsidP="00D71760">
                    <w:pPr>
                      <w:pStyle w:val="Verzeichnis1"/>
                      <w:rPr>
                        <w:rFonts w:asciiTheme="minorHAnsi" w:eastAsiaTheme="minorEastAsia" w:hAnsiTheme="minorHAnsi" w:cstheme="minorBidi"/>
                        <w:noProof/>
                        <w:sz w:val="22"/>
                      </w:rPr>
                    </w:pPr>
                    <w:hyperlink w:anchor="_Toc192576124" w:history="1">
                      <w:r w:rsidR="00D71760" w:rsidRPr="006F45E7">
                        <w:rPr>
                          <w:rStyle w:val="Hyperlink"/>
                          <w:noProof/>
                        </w:rPr>
                        <w:t>Step 14: Ranking Lists</w:t>
                      </w:r>
                      <w:r w:rsidR="00D71760">
                        <w:rPr>
                          <w:noProof/>
                          <w:webHidden/>
                        </w:rPr>
                        <w:tab/>
                      </w:r>
                      <w:r w:rsidR="00D71760">
                        <w:rPr>
                          <w:noProof/>
                          <w:webHidden/>
                        </w:rPr>
                        <w:fldChar w:fldCharType="begin"/>
                      </w:r>
                      <w:r w:rsidR="00D71760">
                        <w:rPr>
                          <w:noProof/>
                          <w:webHidden/>
                        </w:rPr>
                        <w:instrText xml:space="preserve"> PAGEREF _Toc192576124 \h </w:instrText>
                      </w:r>
                      <w:r w:rsidR="00D71760">
                        <w:rPr>
                          <w:noProof/>
                          <w:webHidden/>
                        </w:rPr>
                      </w:r>
                      <w:r w:rsidR="00D71760">
                        <w:rPr>
                          <w:noProof/>
                          <w:webHidden/>
                        </w:rPr>
                        <w:fldChar w:fldCharType="separate"/>
                      </w:r>
                      <w:r w:rsidR="00286553">
                        <w:rPr>
                          <w:noProof/>
                          <w:webHidden/>
                        </w:rPr>
                        <w:t>60</w:t>
                      </w:r>
                      <w:r w:rsidR="00D71760">
                        <w:rPr>
                          <w:noProof/>
                          <w:webHidden/>
                        </w:rPr>
                        <w:fldChar w:fldCharType="end"/>
                      </w:r>
                    </w:hyperlink>
                  </w:p>
                  <w:p w14:paraId="108D6B59" w14:textId="378EEC68" w:rsidR="00D71760" w:rsidRDefault="00345B63" w:rsidP="00D71760">
                    <w:pPr>
                      <w:pStyle w:val="Verzeichnis1"/>
                      <w:rPr>
                        <w:rFonts w:asciiTheme="minorHAnsi" w:eastAsiaTheme="minorEastAsia" w:hAnsiTheme="minorHAnsi" w:cstheme="minorBidi"/>
                        <w:noProof/>
                        <w:sz w:val="22"/>
                      </w:rPr>
                    </w:pPr>
                    <w:hyperlink w:anchor="_Toc192576125" w:history="1">
                      <w:r w:rsidR="00D71760" w:rsidRPr="006F45E7">
                        <w:rPr>
                          <w:rStyle w:val="Hyperlink"/>
                          <w:noProof/>
                        </w:rPr>
                        <w:t>Step 15: Variances</w:t>
                      </w:r>
                      <w:r w:rsidR="00D71760">
                        <w:rPr>
                          <w:noProof/>
                          <w:webHidden/>
                        </w:rPr>
                        <w:tab/>
                      </w:r>
                      <w:r w:rsidR="00D71760">
                        <w:rPr>
                          <w:noProof/>
                          <w:webHidden/>
                        </w:rPr>
                        <w:fldChar w:fldCharType="begin"/>
                      </w:r>
                      <w:r w:rsidR="00D71760">
                        <w:rPr>
                          <w:noProof/>
                          <w:webHidden/>
                        </w:rPr>
                        <w:instrText xml:space="preserve"> PAGEREF _Toc192576125 \h </w:instrText>
                      </w:r>
                      <w:r w:rsidR="00D71760">
                        <w:rPr>
                          <w:noProof/>
                          <w:webHidden/>
                        </w:rPr>
                      </w:r>
                      <w:r w:rsidR="00D71760">
                        <w:rPr>
                          <w:noProof/>
                          <w:webHidden/>
                        </w:rPr>
                        <w:fldChar w:fldCharType="separate"/>
                      </w:r>
                      <w:r w:rsidR="00286553">
                        <w:rPr>
                          <w:noProof/>
                          <w:webHidden/>
                        </w:rPr>
                        <w:t>63</w:t>
                      </w:r>
                      <w:r w:rsidR="00D71760">
                        <w:rPr>
                          <w:noProof/>
                          <w:webHidden/>
                        </w:rPr>
                        <w:fldChar w:fldCharType="end"/>
                      </w:r>
                    </w:hyperlink>
                  </w:p>
                  <w:p w14:paraId="1C5BF639" w14:textId="79EC4A88" w:rsidR="00D71760" w:rsidRDefault="00345B63" w:rsidP="00D71760">
                    <w:pPr>
                      <w:pStyle w:val="Verzeichnis1"/>
                      <w:rPr>
                        <w:rFonts w:asciiTheme="minorHAnsi" w:eastAsiaTheme="minorEastAsia" w:hAnsiTheme="minorHAnsi" w:cstheme="minorBidi"/>
                        <w:noProof/>
                        <w:sz w:val="22"/>
                      </w:rPr>
                    </w:pPr>
                    <w:hyperlink w:anchor="_Toc192576126" w:history="1">
                      <w:r w:rsidR="00D71760" w:rsidRPr="006F45E7">
                        <w:rPr>
                          <w:rStyle w:val="Hyperlink"/>
                          <w:noProof/>
                        </w:rPr>
                        <w:t>Step 16: Graphic Numerical Point</w:t>
                      </w:r>
                      <w:r w:rsidR="00D71760">
                        <w:rPr>
                          <w:noProof/>
                          <w:webHidden/>
                        </w:rPr>
                        <w:tab/>
                      </w:r>
                      <w:r w:rsidR="00D71760">
                        <w:rPr>
                          <w:noProof/>
                          <w:webHidden/>
                        </w:rPr>
                        <w:fldChar w:fldCharType="begin"/>
                      </w:r>
                      <w:r w:rsidR="00D71760">
                        <w:rPr>
                          <w:noProof/>
                          <w:webHidden/>
                        </w:rPr>
                        <w:instrText xml:space="preserve"> PAGEREF _Toc192576126 \h </w:instrText>
                      </w:r>
                      <w:r w:rsidR="00D71760">
                        <w:rPr>
                          <w:noProof/>
                          <w:webHidden/>
                        </w:rPr>
                      </w:r>
                      <w:r w:rsidR="00D71760">
                        <w:rPr>
                          <w:noProof/>
                          <w:webHidden/>
                        </w:rPr>
                        <w:fldChar w:fldCharType="separate"/>
                      </w:r>
                      <w:r w:rsidR="00286553">
                        <w:rPr>
                          <w:noProof/>
                          <w:webHidden/>
                        </w:rPr>
                        <w:t>67</w:t>
                      </w:r>
                      <w:r w:rsidR="00D71760">
                        <w:rPr>
                          <w:noProof/>
                          <w:webHidden/>
                        </w:rPr>
                        <w:fldChar w:fldCharType="end"/>
                      </w:r>
                    </w:hyperlink>
                  </w:p>
                  <w:p w14:paraId="0F01A7BA" w14:textId="73DCD087" w:rsidR="00D71760" w:rsidRDefault="00345B63" w:rsidP="00D71760">
                    <w:pPr>
                      <w:pStyle w:val="Verzeichnis1"/>
                      <w:rPr>
                        <w:rFonts w:asciiTheme="minorHAnsi" w:eastAsiaTheme="minorEastAsia" w:hAnsiTheme="minorHAnsi" w:cstheme="minorBidi"/>
                        <w:noProof/>
                        <w:sz w:val="22"/>
                      </w:rPr>
                    </w:pPr>
                    <w:hyperlink w:anchor="_Toc192576127" w:history="1">
                      <w:r w:rsidR="00D71760" w:rsidRPr="006F45E7">
                        <w:rPr>
                          <w:rStyle w:val="Hyperlink"/>
                          <w:noProof/>
                        </w:rPr>
                        <w:t>Step 17: Calculated Characteristics</w:t>
                      </w:r>
                      <w:r w:rsidR="00D71760">
                        <w:rPr>
                          <w:noProof/>
                          <w:webHidden/>
                        </w:rPr>
                        <w:tab/>
                      </w:r>
                      <w:r w:rsidR="00D71760">
                        <w:rPr>
                          <w:noProof/>
                          <w:webHidden/>
                        </w:rPr>
                        <w:fldChar w:fldCharType="begin"/>
                      </w:r>
                      <w:r w:rsidR="00D71760">
                        <w:rPr>
                          <w:noProof/>
                          <w:webHidden/>
                        </w:rPr>
                        <w:instrText xml:space="preserve"> PAGEREF _Toc192576127 \h </w:instrText>
                      </w:r>
                      <w:r w:rsidR="00D71760">
                        <w:rPr>
                          <w:noProof/>
                          <w:webHidden/>
                        </w:rPr>
                      </w:r>
                      <w:r w:rsidR="00D71760">
                        <w:rPr>
                          <w:noProof/>
                          <w:webHidden/>
                        </w:rPr>
                        <w:fldChar w:fldCharType="separate"/>
                      </w:r>
                      <w:r w:rsidR="00286553">
                        <w:rPr>
                          <w:noProof/>
                          <w:webHidden/>
                        </w:rPr>
                        <w:t>71</w:t>
                      </w:r>
                      <w:r w:rsidR="00D71760">
                        <w:rPr>
                          <w:noProof/>
                          <w:webHidden/>
                        </w:rPr>
                        <w:fldChar w:fldCharType="end"/>
                      </w:r>
                    </w:hyperlink>
                  </w:p>
                  <w:p w14:paraId="4D8C34D4" w14:textId="649D52C1" w:rsidR="00D71760" w:rsidRDefault="00345B63" w:rsidP="00D71760">
                    <w:pPr>
                      <w:pStyle w:val="Verzeichnis1"/>
                      <w:rPr>
                        <w:rFonts w:asciiTheme="minorHAnsi" w:eastAsiaTheme="minorEastAsia" w:hAnsiTheme="minorHAnsi" w:cstheme="minorBidi"/>
                        <w:noProof/>
                        <w:sz w:val="22"/>
                      </w:rPr>
                    </w:pPr>
                    <w:hyperlink w:anchor="_Toc192576128" w:history="1">
                      <w:r w:rsidR="00D71760" w:rsidRPr="006F45E7">
                        <w:rPr>
                          <w:rStyle w:val="Hyperlink"/>
                          <w:noProof/>
                        </w:rPr>
                        <w:t>Step 18: Measure Filtering</w:t>
                      </w:r>
                      <w:r w:rsidR="00D71760">
                        <w:rPr>
                          <w:noProof/>
                          <w:webHidden/>
                        </w:rPr>
                        <w:tab/>
                      </w:r>
                      <w:r w:rsidR="00D71760">
                        <w:rPr>
                          <w:noProof/>
                          <w:webHidden/>
                        </w:rPr>
                        <w:fldChar w:fldCharType="begin"/>
                      </w:r>
                      <w:r w:rsidR="00D71760">
                        <w:rPr>
                          <w:noProof/>
                          <w:webHidden/>
                        </w:rPr>
                        <w:instrText xml:space="preserve"> PAGEREF _Toc192576128 \h </w:instrText>
                      </w:r>
                      <w:r w:rsidR="00D71760">
                        <w:rPr>
                          <w:noProof/>
                          <w:webHidden/>
                        </w:rPr>
                      </w:r>
                      <w:r w:rsidR="00D71760">
                        <w:rPr>
                          <w:noProof/>
                          <w:webHidden/>
                        </w:rPr>
                        <w:fldChar w:fldCharType="separate"/>
                      </w:r>
                      <w:r w:rsidR="00286553">
                        <w:rPr>
                          <w:noProof/>
                          <w:webHidden/>
                        </w:rPr>
                        <w:t>74</w:t>
                      </w:r>
                      <w:r w:rsidR="00D71760">
                        <w:rPr>
                          <w:noProof/>
                          <w:webHidden/>
                        </w:rPr>
                        <w:fldChar w:fldCharType="end"/>
                      </w:r>
                    </w:hyperlink>
                  </w:p>
                  <w:p w14:paraId="16D393F1" w14:textId="5EB19352" w:rsidR="00D71760" w:rsidRDefault="00345B63" w:rsidP="00D71760">
                    <w:pPr>
                      <w:pStyle w:val="Verzeichnis1"/>
                      <w:rPr>
                        <w:rFonts w:asciiTheme="minorHAnsi" w:eastAsiaTheme="minorEastAsia" w:hAnsiTheme="minorHAnsi" w:cstheme="minorBidi"/>
                        <w:noProof/>
                        <w:sz w:val="22"/>
                      </w:rPr>
                    </w:pPr>
                    <w:hyperlink w:anchor="_Toc192576129" w:history="1">
                      <w:r w:rsidR="00D71760" w:rsidRPr="006F45E7">
                        <w:rPr>
                          <w:rStyle w:val="Hyperlink"/>
                          <w:noProof/>
                        </w:rPr>
                        <w:t>Step 19: Linked Analysis</w:t>
                      </w:r>
                      <w:r w:rsidR="00D71760">
                        <w:rPr>
                          <w:noProof/>
                          <w:webHidden/>
                        </w:rPr>
                        <w:tab/>
                      </w:r>
                      <w:r w:rsidR="00D71760">
                        <w:rPr>
                          <w:noProof/>
                          <w:webHidden/>
                        </w:rPr>
                        <w:fldChar w:fldCharType="begin"/>
                      </w:r>
                      <w:r w:rsidR="00D71760">
                        <w:rPr>
                          <w:noProof/>
                          <w:webHidden/>
                        </w:rPr>
                        <w:instrText xml:space="preserve"> PAGEREF _Toc192576129 \h </w:instrText>
                      </w:r>
                      <w:r w:rsidR="00D71760">
                        <w:rPr>
                          <w:noProof/>
                          <w:webHidden/>
                        </w:rPr>
                      </w:r>
                      <w:r w:rsidR="00D71760">
                        <w:rPr>
                          <w:noProof/>
                          <w:webHidden/>
                        </w:rPr>
                        <w:fldChar w:fldCharType="separate"/>
                      </w:r>
                      <w:r w:rsidR="00286553">
                        <w:rPr>
                          <w:noProof/>
                          <w:webHidden/>
                        </w:rPr>
                        <w:t>78</w:t>
                      </w:r>
                      <w:r w:rsidR="00D71760">
                        <w:rPr>
                          <w:noProof/>
                          <w:webHidden/>
                        </w:rPr>
                        <w:fldChar w:fldCharType="end"/>
                      </w:r>
                    </w:hyperlink>
                  </w:p>
                  <w:p w14:paraId="4DDF3FBE" w14:textId="3F40EC60" w:rsidR="00D71760" w:rsidRDefault="00345B63" w:rsidP="00D71760">
                    <w:pPr>
                      <w:pStyle w:val="Verzeichnis1"/>
                      <w:rPr>
                        <w:rFonts w:asciiTheme="minorHAnsi" w:eastAsiaTheme="minorEastAsia" w:hAnsiTheme="minorHAnsi" w:cstheme="minorBidi"/>
                        <w:noProof/>
                        <w:sz w:val="22"/>
                      </w:rPr>
                    </w:pPr>
                    <w:hyperlink w:anchor="_Toc192576130" w:history="1">
                      <w:r w:rsidR="00D71760" w:rsidRPr="006F45E7">
                        <w:rPr>
                          <w:rStyle w:val="Hyperlink"/>
                          <w:noProof/>
                          <w:lang w:val="en-US"/>
                        </w:rPr>
                        <w:t>Step 20: [OPTIONAL] Share the story with instructor</w:t>
                      </w:r>
                      <w:r w:rsidR="00D71760">
                        <w:rPr>
                          <w:noProof/>
                          <w:webHidden/>
                        </w:rPr>
                        <w:tab/>
                      </w:r>
                      <w:r w:rsidR="00D71760">
                        <w:rPr>
                          <w:noProof/>
                          <w:webHidden/>
                        </w:rPr>
                        <w:fldChar w:fldCharType="begin"/>
                      </w:r>
                      <w:r w:rsidR="00D71760">
                        <w:rPr>
                          <w:noProof/>
                          <w:webHidden/>
                        </w:rPr>
                        <w:instrText xml:space="preserve"> PAGEREF _Toc192576130 \h </w:instrText>
                      </w:r>
                      <w:r w:rsidR="00D71760">
                        <w:rPr>
                          <w:noProof/>
                          <w:webHidden/>
                        </w:rPr>
                      </w:r>
                      <w:r w:rsidR="00D71760">
                        <w:rPr>
                          <w:noProof/>
                          <w:webHidden/>
                        </w:rPr>
                        <w:fldChar w:fldCharType="separate"/>
                      </w:r>
                      <w:r w:rsidR="00286553">
                        <w:rPr>
                          <w:noProof/>
                          <w:webHidden/>
                        </w:rPr>
                        <w:t>82</w:t>
                      </w:r>
                      <w:r w:rsidR="00D71760">
                        <w:rPr>
                          <w:noProof/>
                          <w:webHidden/>
                        </w:rPr>
                        <w:fldChar w:fldCharType="end"/>
                      </w:r>
                    </w:hyperlink>
                  </w:p>
                  <w:p w14:paraId="2DF8E609" w14:textId="2BD0AC9B" w:rsidR="00786953" w:rsidRDefault="00BA09DA">
                    <w:r>
                      <w:fldChar w:fldCharType="end"/>
                    </w:r>
                  </w:p>
                </w:sdtContent>
              </w:sdt>
            </w:sdtContent>
          </w:sdt>
        </w:tc>
      </w:tr>
      <w:tr w:rsidR="00786953" w14:paraId="4336ACDD" w14:textId="77777777">
        <w:trPr>
          <w:trHeight w:val="272"/>
        </w:trPr>
        <w:tc>
          <w:tcPr>
            <w:tcW w:w="9638" w:type="dxa"/>
            <w:shd w:val="clear" w:color="auto" w:fill="FFFFFF" w:themeFill="background1"/>
          </w:tcPr>
          <w:p w14:paraId="7C4020C9" w14:textId="77777777" w:rsidR="00786953" w:rsidRDefault="00786953">
            <w:pPr>
              <w:pStyle w:val="MenuPath"/>
              <w:spacing w:before="0" w:after="0"/>
              <w:rPr>
                <w:rFonts w:ascii="Times New Roman" w:hAnsi="Times New Roman" w:cs="Times New Roman"/>
                <w:sz w:val="24"/>
                <w:szCs w:val="24"/>
              </w:rPr>
            </w:pPr>
          </w:p>
        </w:tc>
      </w:tr>
      <w:tr w:rsidR="00786953" w14:paraId="46272E28" w14:textId="77777777">
        <w:trPr>
          <w:trHeight w:val="454"/>
        </w:trPr>
        <w:tc>
          <w:tcPr>
            <w:tcW w:w="9638" w:type="dxa"/>
            <w:shd w:val="clear" w:color="auto" w:fill="D9D9D9" w:themeFill="background1" w:themeFillShade="D9"/>
          </w:tcPr>
          <w:p w14:paraId="23927F37" w14:textId="77777777" w:rsidR="00786953" w:rsidRDefault="00BA09DA">
            <w:pPr>
              <w:pStyle w:val="P68B1DB1-MenuPath10"/>
              <w:jc w:val="right"/>
            </w:pPr>
            <w:r>
              <w:rPr>
                <w:noProof/>
              </w:rPr>
              <mc:AlternateContent>
                <mc:Choice Requires="wps">
                  <w:drawing>
                    <wp:inline distT="0" distB="0" distL="0" distR="0" wp14:anchorId="50B6E49C" wp14:editId="136D248B">
                      <wp:extent cx="144145" cy="144145"/>
                      <wp:effectExtent l="6985" t="5715" r="10795" b="12065"/>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9B5DB33" id="Rectangle 8"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KceGwIAADw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">
                      <w10:anchorlock/>
                    </v:rect>
                  </w:pict>
                </mc:Fallback>
              </mc:AlternateContent>
            </w:r>
          </w:p>
        </w:tc>
      </w:tr>
    </w:tbl>
    <w:p w14:paraId="150BD2CB" w14:textId="0E1FE122"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rsidRPr="00345B63" w14:paraId="08FB9DB0" w14:textId="77777777">
        <w:trPr>
          <w:trHeight w:val="850"/>
        </w:trPr>
        <w:tc>
          <w:tcPr>
            <w:tcW w:w="1148" w:type="dxa"/>
          </w:tcPr>
          <w:p w14:paraId="2A7BBEFF"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785776C4" wp14:editId="4E742DD2">
                      <wp:extent cx="265430" cy="247650"/>
                      <wp:effectExtent l="0" t="635" r="3175" b="0"/>
                      <wp:docPr id="8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3EEC5"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6K9fwIAAPw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" fillcolor="#943634" stroked="f">
                      <w10:anchorlock/>
                    </v:rect>
                  </w:pict>
                </mc:Fallback>
              </mc:AlternateContent>
            </w:r>
          </w:p>
        </w:tc>
        <w:tc>
          <w:tcPr>
            <w:tcW w:w="8491" w:type="dxa"/>
            <w:gridSpan w:val="2"/>
          </w:tcPr>
          <w:p w14:paraId="685B132D" w14:textId="20C794AB" w:rsidR="00786953" w:rsidRPr="007A4A56" w:rsidRDefault="00BA09DA">
            <w:pPr>
              <w:pStyle w:val="berschrift1"/>
              <w:tabs>
                <w:tab w:val="left" w:pos="0"/>
              </w:tabs>
              <w:rPr>
                <w:rFonts w:ascii="Times New Roman" w:hAnsi="Times New Roman" w:cs="Times New Roman"/>
                <w:sz w:val="24"/>
                <w:szCs w:val="24"/>
                <w:lang w:val="en-US"/>
              </w:rPr>
            </w:pPr>
            <w:bookmarkStart w:id="2" w:name="_Toc192576111"/>
            <w:r w:rsidRPr="007A4A56">
              <w:rPr>
                <w:lang w:val="en-US"/>
              </w:rPr>
              <w:t>Step 1: Log on to SAC</w:t>
            </w:r>
            <w:bookmarkEnd w:id="2"/>
          </w:p>
        </w:tc>
      </w:tr>
      <w:tr w:rsidR="00786953" w14:paraId="2D89DC11" w14:textId="77777777">
        <w:trPr>
          <w:trHeight w:val="940"/>
        </w:trPr>
        <w:tc>
          <w:tcPr>
            <w:tcW w:w="7643" w:type="dxa"/>
            <w:gridSpan w:val="2"/>
            <w:shd w:val="clear" w:color="auto" w:fill="D9D9D9"/>
          </w:tcPr>
          <w:p w14:paraId="37DD1179" w14:textId="031910A9" w:rsidR="00786953" w:rsidRPr="007A4A56" w:rsidRDefault="00BA09DA">
            <w:pPr>
              <w:tabs>
                <w:tab w:val="right" w:pos="9360"/>
              </w:tabs>
              <w:rPr>
                <w:szCs w:val="24"/>
                <w:highlight w:val="yellow"/>
                <w:lang w:val="en-US"/>
              </w:rPr>
            </w:pPr>
            <w:r w:rsidRPr="007A4A56">
              <w:rPr>
                <w:b/>
                <w:szCs w:val="24"/>
                <w:lang w:val="en-US"/>
              </w:rPr>
              <w:t xml:space="preserve">Task </w:t>
            </w:r>
            <w:r w:rsidRPr="007A4A56">
              <w:rPr>
                <w:lang w:val="en-US"/>
              </w:rPr>
              <w:t>Log on to SAP Analytics Cloud.</w:t>
            </w:r>
          </w:p>
          <w:p w14:paraId="36F43310" w14:textId="223F6D39" w:rsidR="00786953" w:rsidRPr="007A4A56" w:rsidRDefault="00BA09DA">
            <w:pPr>
              <w:autoSpaceDE w:val="0"/>
              <w:autoSpaceDN w:val="0"/>
              <w:adjustRightInd w:val="0"/>
              <w:rPr>
                <w:szCs w:val="24"/>
                <w:lang w:val="en-US"/>
              </w:rPr>
            </w:pPr>
            <w:r w:rsidRPr="007A4A56">
              <w:rPr>
                <w:b/>
                <w:szCs w:val="24"/>
                <w:lang w:val="en-US"/>
              </w:rPr>
              <w:t xml:space="preserve">Description </w:t>
            </w:r>
            <w:r w:rsidRPr="007A4A56">
              <w:rPr>
                <w:lang w:val="en-US"/>
              </w:rPr>
              <w:t>Log on to the SAC tenant in a web browser.</w:t>
            </w:r>
          </w:p>
        </w:tc>
        <w:tc>
          <w:tcPr>
            <w:tcW w:w="1996" w:type="dxa"/>
            <w:shd w:val="clear" w:color="auto" w:fill="D9D9D9"/>
          </w:tcPr>
          <w:p w14:paraId="5157BA10" w14:textId="196FD517"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50BD580C" w14:textId="77777777">
        <w:tc>
          <w:tcPr>
            <w:tcW w:w="7643" w:type="dxa"/>
            <w:gridSpan w:val="2"/>
            <w:shd w:val="clear" w:color="auto" w:fill="auto"/>
          </w:tcPr>
          <w:p w14:paraId="1CCC535E" w14:textId="77777777" w:rsidR="00786953" w:rsidRDefault="00786953">
            <w:pPr>
              <w:spacing w:before="0" w:after="0"/>
              <w:rPr>
                <w:szCs w:val="24"/>
              </w:rPr>
            </w:pPr>
          </w:p>
        </w:tc>
        <w:tc>
          <w:tcPr>
            <w:tcW w:w="1996" w:type="dxa"/>
            <w:tcBorders>
              <w:left w:val="nil"/>
            </w:tcBorders>
          </w:tcPr>
          <w:p w14:paraId="65A6F2CC" w14:textId="77777777" w:rsidR="00786953" w:rsidRDefault="00786953">
            <w:pPr>
              <w:pStyle w:val="Margin"/>
              <w:rPr>
                <w:rFonts w:ascii="Times New Roman" w:hAnsi="Times New Roman"/>
                <w:sz w:val="24"/>
                <w:szCs w:val="24"/>
              </w:rPr>
            </w:pPr>
          </w:p>
        </w:tc>
      </w:tr>
      <w:tr w:rsidR="00786953" w14:paraId="71F3CD6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68C5B8A" w14:textId="77777777" w:rsidR="00786953" w:rsidRPr="007A4A56" w:rsidRDefault="00BA09DA">
            <w:pPr>
              <w:tabs>
                <w:tab w:val="left" w:pos="5057"/>
              </w:tabs>
              <w:jc w:val="both"/>
              <w:rPr>
                <w:lang w:val="en-US"/>
              </w:rPr>
            </w:pPr>
            <w:r w:rsidRPr="007A4A56">
              <w:rPr>
                <w:lang w:val="en-US"/>
              </w:rPr>
              <w:t>Clicking on the following link takes you to the Identity Management System of SAP UCC Magdeburg. This provides anonymous identities for logging on to SAP cloud solutions according to valid data protection rights.</w:t>
            </w:r>
          </w:p>
          <w:p w14:paraId="0AE79955" w14:textId="41A09D0B" w:rsidR="00786953" w:rsidRPr="007A4A56" w:rsidRDefault="00BA09DA">
            <w:pPr>
              <w:pStyle w:val="MenuPath"/>
              <w:rPr>
                <w:rFonts w:ascii="Times New Roman" w:hAnsi="Times New Roman" w:cs="Times New Roman"/>
                <w:b w:val="0"/>
                <w:sz w:val="24"/>
                <w:highlight w:val="yellow"/>
                <w:lang w:val="en-US"/>
              </w:rPr>
            </w:pPr>
            <w:r w:rsidRPr="007A4A56">
              <w:rPr>
                <w:lang w:val="en-US"/>
              </w:rPr>
              <w:t xml:space="preserve">   </w:t>
            </w:r>
            <w:hyperlink r:id="rId19" w:history="1">
              <w:r w:rsidRPr="007A4A56">
                <w:rPr>
                  <w:rStyle w:val="Hyperlink"/>
                  <w:rFonts w:ascii="Times New Roman" w:hAnsi="Times New Roman" w:cs="Times New Roman"/>
                  <w:b w:val="0"/>
                  <w:sz w:val="24"/>
                  <w:lang w:val="en-US"/>
                </w:rPr>
                <w:t>https://ucc-pilot-sac.eu10.hcs.cloud.sap/</w:t>
              </w:r>
            </w:hyperlink>
          </w:p>
        </w:tc>
        <w:tc>
          <w:tcPr>
            <w:tcW w:w="1996" w:type="dxa"/>
            <w:tcBorders>
              <w:left w:val="single" w:sz="4" w:space="0" w:color="D9D9D9" w:themeColor="background1" w:themeShade="D9"/>
            </w:tcBorders>
          </w:tcPr>
          <w:p w14:paraId="71F2049A" w14:textId="77777777" w:rsidR="00786953" w:rsidRPr="007A4A56" w:rsidRDefault="00786953">
            <w:pPr>
              <w:pStyle w:val="Margin"/>
              <w:rPr>
                <w:rFonts w:cs="Arial"/>
                <w:lang w:val="en-US"/>
              </w:rPr>
            </w:pPr>
          </w:p>
          <w:p w14:paraId="6CA78705" w14:textId="77777777" w:rsidR="00786953" w:rsidRDefault="00BA09DA">
            <w:pPr>
              <w:pStyle w:val="P68B1DB1-Margin11"/>
            </w:pPr>
            <w:r>
              <w:t>Initial Screen</w:t>
            </w:r>
          </w:p>
        </w:tc>
      </w:tr>
      <w:tr w:rsidR="00786953" w14:paraId="6F7E6AF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11C4C6D" w14:textId="191CF153" w:rsidR="00786953" w:rsidRDefault="00BA09DA">
            <w:pPr>
              <w:pStyle w:val="MenuPath"/>
              <w:jc w:val="center"/>
              <w:rPr>
                <w:highlight w:val="yellow"/>
              </w:rPr>
            </w:pPr>
            <w:r>
              <w:rPr>
                <w:noProof/>
              </w:rPr>
              <w:drawing>
                <wp:inline distT="0" distB="0" distL="0" distR="0" wp14:anchorId="0662BEDE" wp14:editId="15410997">
                  <wp:extent cx="3215029" cy="3686175"/>
                  <wp:effectExtent l="0" t="0" r="4445" b="0"/>
                  <wp:docPr id="134" name="Graphic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5417" cy="3709551"/>
                          </a:xfrm>
                          <a:prstGeom prst="rect">
                            <a:avLst/>
                          </a:prstGeom>
                        </pic:spPr>
                      </pic:pic>
                    </a:graphicData>
                  </a:graphic>
                </wp:inline>
              </w:drawing>
            </w:r>
          </w:p>
        </w:tc>
        <w:tc>
          <w:tcPr>
            <w:tcW w:w="1996" w:type="dxa"/>
            <w:tcBorders>
              <w:left w:val="single" w:sz="4" w:space="0" w:color="D9D9D9" w:themeColor="background1" w:themeShade="D9"/>
            </w:tcBorders>
          </w:tcPr>
          <w:p w14:paraId="25ACC140" w14:textId="77777777" w:rsidR="00786953" w:rsidRDefault="00786953">
            <w:pPr>
              <w:pStyle w:val="Margin"/>
              <w:rPr>
                <w:rFonts w:cs="Arial"/>
              </w:rPr>
            </w:pPr>
          </w:p>
        </w:tc>
      </w:tr>
      <w:tr w:rsidR="00786953" w14:paraId="08D0EAD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FD9B6AE" w14:textId="2EF1CBB8" w:rsidR="00786953" w:rsidRDefault="00BA09DA">
            <w:pPr>
              <w:jc w:val="both"/>
            </w:pPr>
            <w:r w:rsidRPr="007A4A56">
              <w:rPr>
                <w:lang w:val="en-US"/>
              </w:rPr>
              <w:t xml:space="preserve">On the login screen, enter the </w:t>
            </w:r>
            <w:r w:rsidRPr="007A4A56">
              <w:rPr>
                <w:b/>
                <w:lang w:val="en-US"/>
              </w:rPr>
              <w:t>user</w:t>
            </w:r>
            <w:r w:rsidRPr="007A4A56">
              <w:rPr>
                <w:lang w:val="en-US"/>
              </w:rPr>
              <w:t xml:space="preserve"> and </w:t>
            </w:r>
            <w:r w:rsidRPr="007A4A56">
              <w:rPr>
                <w:b/>
                <w:lang w:val="en-US"/>
              </w:rPr>
              <w:t>password</w:t>
            </w:r>
            <w:r w:rsidRPr="007A4A56">
              <w:rPr>
                <w:lang w:val="en-US"/>
              </w:rPr>
              <w:t xml:space="preserve"> provided by your instructor. </w:t>
            </w:r>
            <w:r>
              <w:t xml:space="preserve">Then click </w:t>
            </w:r>
            <w:r>
              <w:rPr>
                <w:b/>
              </w:rPr>
              <w:t>Sign In</w:t>
            </w:r>
            <w:r>
              <w:t>.</w:t>
            </w:r>
          </w:p>
        </w:tc>
        <w:tc>
          <w:tcPr>
            <w:tcW w:w="1996" w:type="dxa"/>
            <w:tcBorders>
              <w:left w:val="single" w:sz="4" w:space="0" w:color="D9D9D9" w:themeColor="background1" w:themeShade="D9"/>
            </w:tcBorders>
            <w:shd w:val="clear" w:color="auto" w:fill="auto"/>
          </w:tcPr>
          <w:p w14:paraId="1EFFA6DE" w14:textId="77777777" w:rsidR="00786953" w:rsidRDefault="00786953">
            <w:pPr>
              <w:pStyle w:val="Margin"/>
            </w:pPr>
          </w:p>
          <w:p w14:paraId="724DF1B4" w14:textId="1332CD6E" w:rsidR="00786953" w:rsidRDefault="00BA09DA">
            <w:pPr>
              <w:pStyle w:val="Margin"/>
            </w:pPr>
            <w:r>
              <w:t>User</w:t>
            </w:r>
          </w:p>
          <w:p w14:paraId="09A0B1E2" w14:textId="77777777" w:rsidR="00786953" w:rsidRDefault="00BA09DA">
            <w:pPr>
              <w:pStyle w:val="Margin"/>
            </w:pPr>
            <w:r>
              <w:t>Password</w:t>
            </w:r>
          </w:p>
          <w:p w14:paraId="3E421949" w14:textId="7A2AF9E2" w:rsidR="00786953" w:rsidRDefault="00BA09DA">
            <w:pPr>
              <w:pStyle w:val="Margin"/>
            </w:pPr>
            <w:r>
              <w:t>Sign In</w:t>
            </w:r>
          </w:p>
        </w:tc>
      </w:tr>
      <w:tr w:rsidR="00786953" w:rsidRPr="00345B63" w14:paraId="1231676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1CD6A4E" w14:textId="0D211176" w:rsidR="00786953" w:rsidRPr="007A4A56" w:rsidRDefault="00BA09DA">
            <w:pPr>
              <w:jc w:val="both"/>
              <w:rPr>
                <w:lang w:val="en-US"/>
              </w:rPr>
            </w:pPr>
            <w:r w:rsidRPr="007A4A56">
              <w:rPr>
                <w:b/>
                <w:lang w:val="en-US"/>
              </w:rPr>
              <w:t>Note</w:t>
            </w:r>
            <w:r w:rsidRPr="007A4A56">
              <w:rPr>
                <w:lang w:val="en-US"/>
              </w:rPr>
              <w:t xml:space="preserve"> If you log on to SAC with this user for the first time and with an initial password, you are prompted to enter a personal password for this user.</w:t>
            </w:r>
          </w:p>
        </w:tc>
        <w:tc>
          <w:tcPr>
            <w:tcW w:w="1996" w:type="dxa"/>
            <w:tcBorders>
              <w:left w:val="single" w:sz="4" w:space="0" w:color="D9D9D9" w:themeColor="background1" w:themeShade="D9"/>
            </w:tcBorders>
            <w:shd w:val="clear" w:color="auto" w:fill="auto"/>
          </w:tcPr>
          <w:p w14:paraId="50742161" w14:textId="77777777" w:rsidR="00786953" w:rsidRPr="007A4A56" w:rsidRDefault="00786953">
            <w:pPr>
              <w:pStyle w:val="Margin"/>
              <w:rPr>
                <w:lang w:val="en-US"/>
              </w:rPr>
            </w:pPr>
          </w:p>
        </w:tc>
      </w:tr>
      <w:tr w:rsidR="00786953" w14:paraId="27E66FD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C596444" w14:textId="48A79783" w:rsidR="00786953" w:rsidRPr="007A4A56" w:rsidRDefault="00BA09DA">
            <w:pPr>
              <w:jc w:val="both"/>
              <w:rPr>
                <w:lang w:val="en-US"/>
              </w:rPr>
            </w:pPr>
            <w:r w:rsidRPr="007A4A56">
              <w:rPr>
                <w:lang w:val="en-US"/>
              </w:rPr>
              <w:t xml:space="preserve">After you have entered your new password twice in the </w:t>
            </w:r>
            <w:r w:rsidRPr="007A4A56">
              <w:rPr>
                <w:i/>
                <w:lang w:val="en-US"/>
              </w:rPr>
              <w:t>Update password</w:t>
            </w:r>
            <w:r w:rsidRPr="007A4A56">
              <w:rPr>
                <w:lang w:val="en-US"/>
              </w:rPr>
              <w:t xml:space="preserve"> window, confirm with </w:t>
            </w:r>
            <w:r w:rsidRPr="007A4A56">
              <w:rPr>
                <w:b/>
                <w:lang w:val="en-US"/>
              </w:rPr>
              <w:t>Submit</w:t>
            </w:r>
            <w:r w:rsidRPr="007A4A56">
              <w:rPr>
                <w:lang w:val="en-US"/>
              </w:rPr>
              <w:t>.</w:t>
            </w:r>
          </w:p>
        </w:tc>
        <w:tc>
          <w:tcPr>
            <w:tcW w:w="1996" w:type="dxa"/>
            <w:tcBorders>
              <w:left w:val="single" w:sz="4" w:space="0" w:color="D9D9D9" w:themeColor="background1" w:themeShade="D9"/>
            </w:tcBorders>
            <w:shd w:val="clear" w:color="auto" w:fill="auto"/>
          </w:tcPr>
          <w:p w14:paraId="2340C215" w14:textId="77777777" w:rsidR="00786953" w:rsidRPr="007A4A56" w:rsidRDefault="00786953">
            <w:pPr>
              <w:pStyle w:val="Margin"/>
              <w:rPr>
                <w:lang w:val="en-US"/>
              </w:rPr>
            </w:pPr>
          </w:p>
          <w:p w14:paraId="5C6849DC" w14:textId="6A240DF0" w:rsidR="00786953" w:rsidRDefault="00BA09DA">
            <w:pPr>
              <w:pStyle w:val="Margin"/>
            </w:pPr>
            <w:r>
              <w:t>Password of your choice</w:t>
            </w:r>
          </w:p>
        </w:tc>
      </w:tr>
      <w:tr w:rsidR="00786953" w14:paraId="090B395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E5E3D30" w14:textId="15234742" w:rsidR="00786953" w:rsidRDefault="00BA09DA">
            <w:pPr>
              <w:jc w:val="center"/>
            </w:pPr>
            <w:r>
              <w:rPr>
                <w:noProof/>
              </w:rPr>
              <w:lastRenderedPageBreak/>
              <w:drawing>
                <wp:inline distT="0" distB="0" distL="0" distR="0" wp14:anchorId="057178DC" wp14:editId="6D364724">
                  <wp:extent cx="2791326" cy="2363387"/>
                  <wp:effectExtent l="0" t="0" r="0" b="0"/>
                  <wp:docPr id="135" name="Graphic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0164" cy="237087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05E345B" w14:textId="77777777" w:rsidR="00786953" w:rsidRDefault="00786953">
            <w:pPr>
              <w:pStyle w:val="Margin"/>
            </w:pPr>
          </w:p>
        </w:tc>
      </w:tr>
      <w:tr w:rsidR="00786953" w14:paraId="3F46650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EA36D84" w14:textId="5EF722F2" w:rsidR="00786953" w:rsidRPr="007A4A56" w:rsidRDefault="00BA09DA">
            <w:pPr>
              <w:jc w:val="both"/>
              <w:rPr>
                <w:lang w:val="en-US"/>
              </w:rPr>
            </w:pPr>
            <w:r w:rsidRPr="007A4A56">
              <w:rPr>
                <w:lang w:val="en-US"/>
              </w:rPr>
              <w:t xml:space="preserve">After logging on, you will be taken to the home </w:t>
            </w:r>
            <w:r w:rsidRPr="007A4A56">
              <w:rPr>
                <w:i/>
                <w:lang w:val="en-US"/>
              </w:rPr>
              <w:t>screen</w:t>
            </w:r>
            <w:r w:rsidRPr="007A4A56">
              <w:rPr>
                <w:lang w:val="en-US"/>
              </w:rPr>
              <w:t>.</w:t>
            </w:r>
          </w:p>
        </w:tc>
        <w:tc>
          <w:tcPr>
            <w:tcW w:w="1996" w:type="dxa"/>
            <w:tcBorders>
              <w:left w:val="single" w:sz="4" w:space="0" w:color="D9D9D9" w:themeColor="background1" w:themeShade="D9"/>
            </w:tcBorders>
            <w:shd w:val="clear" w:color="auto" w:fill="auto"/>
          </w:tcPr>
          <w:p w14:paraId="610AABFF" w14:textId="77777777" w:rsidR="00786953" w:rsidRPr="007A4A56" w:rsidRDefault="00786953">
            <w:pPr>
              <w:pStyle w:val="Margin"/>
              <w:rPr>
                <w:lang w:val="en-US"/>
              </w:rPr>
            </w:pPr>
          </w:p>
          <w:p w14:paraId="61704AB5" w14:textId="333DB30C" w:rsidR="00786953" w:rsidRDefault="00BA09DA">
            <w:pPr>
              <w:pStyle w:val="Margin"/>
            </w:pPr>
            <w:r>
              <w:t>Home Screen</w:t>
            </w:r>
          </w:p>
          <w:p w14:paraId="2EAD0931" w14:textId="7119C1B6" w:rsidR="00786953" w:rsidRDefault="00786953">
            <w:pPr>
              <w:pStyle w:val="Margin"/>
            </w:pPr>
          </w:p>
        </w:tc>
      </w:tr>
      <w:tr w:rsidR="00786953" w14:paraId="1AAA997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4AFB57" w14:textId="51440D74" w:rsidR="00786953" w:rsidRDefault="00BA09DA">
            <w:pPr>
              <w:jc w:val="center"/>
            </w:pPr>
            <w:r>
              <w:rPr>
                <w:noProof/>
              </w:rPr>
              <w:drawing>
                <wp:inline distT="0" distB="0" distL="0" distR="0" wp14:anchorId="25FD6B45" wp14:editId="06090C2A">
                  <wp:extent cx="4705350" cy="2533912"/>
                  <wp:effectExtent l="0" t="0" r="0" b="0"/>
                  <wp:docPr id="112" name="Graphic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9952" cy="254716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0990D93" w14:textId="77777777" w:rsidR="00786953" w:rsidRDefault="00786953">
            <w:pPr>
              <w:pStyle w:val="Margin"/>
            </w:pPr>
          </w:p>
        </w:tc>
      </w:tr>
      <w:tr w:rsidR="00786953" w14:paraId="37255FC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22F2B74D" w14:textId="77777777" w:rsidR="00786953" w:rsidRDefault="00BA09DA">
            <w:pPr>
              <w:tabs>
                <w:tab w:val="left" w:pos="3060"/>
                <w:tab w:val="right" w:pos="7438"/>
              </w:tabs>
              <w:jc w:val="right"/>
            </w:pPr>
            <w:r>
              <w:rPr>
                <w:noProof/>
              </w:rPr>
              <mc:AlternateContent>
                <mc:Choice Requires="wps">
                  <w:drawing>
                    <wp:inline distT="0" distB="0" distL="0" distR="0" wp14:anchorId="2B2E7342" wp14:editId="30086A84">
                      <wp:extent cx="144145" cy="144145"/>
                      <wp:effectExtent l="13970" t="8255" r="13335" b="9525"/>
                      <wp:docPr id="9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681988D"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Bf+2FhHAIAAD0EAAAOAAAAAAAAAAAAAAAAAC4CAABkcnMvZTJvRG9jLnhtbFBLAQItABQABgAI&#10;AAAAIQC5gPTB2AAAAAMBAAAPAAAAAAAAAAAAAAAAAHYEAABkcnMvZG93bnJldi54bWxQSwUGAAAA&#10;AAQABADzAAAAewUAAAAA&#10;">
                      <w10:anchorlock/>
                    </v:rect>
                  </w:pict>
                </mc:Fallback>
              </mc:AlternateContent>
            </w:r>
          </w:p>
        </w:tc>
        <w:tc>
          <w:tcPr>
            <w:tcW w:w="1996" w:type="dxa"/>
            <w:tcBorders>
              <w:left w:val="single" w:sz="4" w:space="0" w:color="D9D9D9" w:themeColor="background1" w:themeShade="D9"/>
            </w:tcBorders>
          </w:tcPr>
          <w:p w14:paraId="546EBBBF" w14:textId="77777777" w:rsidR="00786953" w:rsidRDefault="00786953">
            <w:pPr>
              <w:pStyle w:val="Margin"/>
            </w:pPr>
          </w:p>
        </w:tc>
      </w:tr>
    </w:tbl>
    <w:p w14:paraId="780C99D5"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rsidRPr="00345B63" w14:paraId="3ED34687" w14:textId="77777777">
        <w:trPr>
          <w:trHeight w:val="850"/>
        </w:trPr>
        <w:tc>
          <w:tcPr>
            <w:tcW w:w="1148" w:type="dxa"/>
          </w:tcPr>
          <w:p w14:paraId="757480CF"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7EBC77E2" wp14:editId="1F5027FE">
                      <wp:extent cx="265430" cy="247650"/>
                      <wp:effectExtent l="0" t="635" r="3175" b="0"/>
                      <wp:docPr id="1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3091B"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FzfEEO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117E8C26" w14:textId="1A03F433" w:rsidR="00786953" w:rsidRPr="007A4A56" w:rsidRDefault="00BA09DA">
            <w:pPr>
              <w:pStyle w:val="berschrift1"/>
              <w:tabs>
                <w:tab w:val="left" w:pos="0"/>
              </w:tabs>
              <w:rPr>
                <w:rFonts w:ascii="Times New Roman" w:hAnsi="Times New Roman" w:cs="Times New Roman"/>
                <w:sz w:val="24"/>
                <w:szCs w:val="24"/>
                <w:lang w:val="en-US"/>
              </w:rPr>
            </w:pPr>
            <w:bookmarkStart w:id="3" w:name="_Toc192576112"/>
            <w:r w:rsidRPr="007A4A56">
              <w:rPr>
                <w:lang w:val="en-US"/>
              </w:rPr>
              <w:t>Step 2: View the Analytic Model</w:t>
            </w:r>
            <w:bookmarkEnd w:id="3"/>
          </w:p>
        </w:tc>
      </w:tr>
      <w:tr w:rsidR="00786953" w14:paraId="470B764F" w14:textId="77777777">
        <w:trPr>
          <w:trHeight w:val="940"/>
        </w:trPr>
        <w:tc>
          <w:tcPr>
            <w:tcW w:w="7643" w:type="dxa"/>
            <w:gridSpan w:val="2"/>
            <w:shd w:val="clear" w:color="auto" w:fill="D9D9D9"/>
          </w:tcPr>
          <w:p w14:paraId="4A456FC6" w14:textId="3BE6A0ED" w:rsidR="00786953" w:rsidRPr="007A4A56" w:rsidRDefault="00BA09DA">
            <w:pPr>
              <w:pStyle w:val="StandardWeb"/>
              <w:tabs>
                <w:tab w:val="right" w:pos="9360"/>
              </w:tabs>
              <w:rPr>
                <w:lang w:val="en-US"/>
              </w:rPr>
            </w:pPr>
            <w:r w:rsidRPr="007A4A56">
              <w:rPr>
                <w:b/>
                <w:lang w:val="en-US"/>
              </w:rPr>
              <w:t>Task</w:t>
            </w:r>
            <w:r w:rsidRPr="007A4A56">
              <w:rPr>
                <w:lang w:val="en-US"/>
              </w:rPr>
              <w:t xml:space="preserve"> Familiarize yourself with the underlying model.</w:t>
            </w:r>
          </w:p>
          <w:p w14:paraId="64DDEAC0" w14:textId="78D34331" w:rsidR="00786953" w:rsidRPr="007A4A56" w:rsidRDefault="00BA09DA">
            <w:pPr>
              <w:pStyle w:val="StandardWeb"/>
              <w:autoSpaceDE w:val="0"/>
              <w:autoSpaceDN w:val="0"/>
              <w:adjustRightInd w:val="0"/>
              <w:rPr>
                <w:lang w:val="en-US"/>
              </w:rPr>
            </w:pPr>
            <w:r w:rsidRPr="007A4A56">
              <w:rPr>
                <w:b/>
                <w:lang w:val="en-US"/>
              </w:rPr>
              <w:t>Description</w:t>
            </w:r>
            <w:r w:rsidRPr="007A4A56">
              <w:rPr>
                <w:lang w:val="en-US"/>
              </w:rPr>
              <w:t xml:space="preserve"> Before you start a story in SAC to visualize the new sales dashboard, start by looking at the analytic model that IT colleagues have created in advance.</w:t>
            </w:r>
          </w:p>
        </w:tc>
        <w:tc>
          <w:tcPr>
            <w:tcW w:w="1996" w:type="dxa"/>
            <w:shd w:val="clear" w:color="auto" w:fill="D9D9D9"/>
          </w:tcPr>
          <w:p w14:paraId="3083B034" w14:textId="5D676250" w:rsidR="00786953" w:rsidRDefault="00BA09DA">
            <w:pPr>
              <w:pStyle w:val="StandardWeb"/>
              <w:autoSpaceDE w:val="0"/>
              <w:autoSpaceDN w:val="0"/>
              <w:adjustRightInd w:val="0"/>
              <w:jc w:val="right"/>
              <w:rPr>
                <w:rFonts w:cs="FuturaStd-Book"/>
              </w:rPr>
            </w:pPr>
            <w:r>
              <w:rPr>
                <w:b/>
              </w:rPr>
              <w:t>Time</w:t>
            </w:r>
            <w:r>
              <w:t xml:space="preserve"> 15 min.</w:t>
            </w:r>
          </w:p>
        </w:tc>
      </w:tr>
      <w:tr w:rsidR="00786953" w14:paraId="64B308ED" w14:textId="77777777">
        <w:tc>
          <w:tcPr>
            <w:tcW w:w="7643" w:type="dxa"/>
            <w:gridSpan w:val="2"/>
            <w:shd w:val="clear" w:color="auto" w:fill="auto"/>
          </w:tcPr>
          <w:p w14:paraId="1DC6901D" w14:textId="77777777" w:rsidR="00786953" w:rsidRDefault="00786953">
            <w:pPr>
              <w:spacing w:before="0" w:after="0"/>
              <w:rPr>
                <w:szCs w:val="24"/>
              </w:rPr>
            </w:pPr>
          </w:p>
        </w:tc>
        <w:tc>
          <w:tcPr>
            <w:tcW w:w="1996" w:type="dxa"/>
            <w:tcBorders>
              <w:left w:val="nil"/>
            </w:tcBorders>
          </w:tcPr>
          <w:p w14:paraId="65937316" w14:textId="77777777" w:rsidR="00786953" w:rsidRDefault="00786953">
            <w:pPr>
              <w:pStyle w:val="Margin"/>
              <w:rPr>
                <w:rFonts w:ascii="Times New Roman" w:hAnsi="Times New Roman"/>
                <w:sz w:val="24"/>
                <w:szCs w:val="24"/>
              </w:rPr>
            </w:pPr>
          </w:p>
        </w:tc>
      </w:tr>
      <w:tr w:rsidR="00786953" w14:paraId="066CD6F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36A688E" w14:textId="77777777" w:rsidR="00786953" w:rsidRPr="007A4A56" w:rsidRDefault="00BA09DA">
            <w:pPr>
              <w:jc w:val="both"/>
              <w:rPr>
                <w:b/>
                <w:lang w:val="en-US"/>
              </w:rPr>
            </w:pPr>
            <w:r w:rsidRPr="007A4A56">
              <w:rPr>
                <w:lang w:val="en-US"/>
              </w:rPr>
              <w:t xml:space="preserve">On the home screen, click </w:t>
            </w:r>
            <w:r>
              <w:rPr>
                <w:noProof/>
              </w:rPr>
              <w:drawing>
                <wp:inline distT="0" distB="0" distL="0" distR="0" wp14:anchorId="611AFDBC" wp14:editId="6384F38E">
                  <wp:extent cx="177421" cy="177421"/>
                  <wp:effectExtent l="0" t="0" r="0" b="0"/>
                  <wp:docPr id="122" name="Graphic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27.png"/>
                          <pic:cNvPicPr/>
                        </pic:nvPicPr>
                        <pic:blipFill>
                          <a:blip r:embed="rId23">
                            <a:extLst>
                              <a:ext uri="{28A0092B-C50C-407E-A947-70E740481C1C}">
                                <a14:useLocalDpi xmlns:a14="http://schemas.microsoft.com/office/drawing/2010/main" val="0"/>
                              </a:ext>
                            </a:extLst>
                          </a:blip>
                          <a:stretch>
                            <a:fillRect/>
                          </a:stretch>
                        </pic:blipFill>
                        <pic:spPr>
                          <a:xfrm>
                            <a:off x="0" y="0"/>
                            <a:ext cx="199639" cy="199639"/>
                          </a:xfrm>
                          <a:prstGeom prst="rect">
                            <a:avLst/>
                          </a:prstGeom>
                        </pic:spPr>
                      </pic:pic>
                    </a:graphicData>
                  </a:graphic>
                </wp:inline>
              </w:drawing>
            </w:r>
            <w:r w:rsidRPr="007A4A56">
              <w:rPr>
                <w:lang w:val="en-US"/>
              </w:rPr>
              <w:t xml:space="preserve"> (</w:t>
            </w:r>
            <w:r w:rsidRPr="007A4A56">
              <w:rPr>
                <w:i/>
                <w:lang w:val="en-US"/>
              </w:rPr>
              <w:t>Files</w:t>
            </w:r>
            <w:r w:rsidRPr="007A4A56">
              <w:rPr>
                <w:lang w:val="en-US"/>
              </w:rPr>
              <w:t>) in the upper left corner.</w:t>
            </w:r>
          </w:p>
        </w:tc>
        <w:tc>
          <w:tcPr>
            <w:tcW w:w="1996" w:type="dxa"/>
            <w:tcBorders>
              <w:left w:val="single" w:sz="4" w:space="0" w:color="D9D9D9" w:themeColor="background1" w:themeShade="D9"/>
            </w:tcBorders>
          </w:tcPr>
          <w:p w14:paraId="6439DE1C" w14:textId="77777777" w:rsidR="00786953" w:rsidRPr="007A4A56" w:rsidRDefault="00786953">
            <w:pPr>
              <w:pStyle w:val="Margin"/>
              <w:rPr>
                <w:rFonts w:cs="Arial"/>
                <w:lang w:val="en-US"/>
              </w:rPr>
            </w:pPr>
          </w:p>
          <w:p w14:paraId="1B0ABFCD" w14:textId="77777777" w:rsidR="00786953" w:rsidRDefault="00BA09DA">
            <w:pPr>
              <w:pStyle w:val="P68B1DB1-Margin11"/>
            </w:pPr>
            <w:r>
              <w:t>Initial Screen</w:t>
            </w:r>
          </w:p>
        </w:tc>
      </w:tr>
      <w:tr w:rsidR="00786953" w14:paraId="4F29A40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87FA41D" w14:textId="791B3AA2" w:rsidR="00786953" w:rsidRDefault="00BA09DA">
            <w:pPr>
              <w:jc w:val="center"/>
            </w:pPr>
            <w:r>
              <w:rPr>
                <w:noProof/>
              </w:rPr>
              <w:drawing>
                <wp:inline distT="0" distB="0" distL="0" distR="0" wp14:anchorId="24A54041" wp14:editId="729ECA90">
                  <wp:extent cx="2229161" cy="1762371"/>
                  <wp:effectExtent l="0" t="0" r="0" b="9525"/>
                  <wp:docPr id="111" name="Graphic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29161" cy="1762371"/>
                          </a:xfrm>
                          <a:prstGeom prst="rect">
                            <a:avLst/>
                          </a:prstGeom>
                        </pic:spPr>
                      </pic:pic>
                    </a:graphicData>
                  </a:graphic>
                </wp:inline>
              </w:drawing>
            </w:r>
          </w:p>
        </w:tc>
        <w:tc>
          <w:tcPr>
            <w:tcW w:w="1996" w:type="dxa"/>
            <w:tcBorders>
              <w:left w:val="single" w:sz="4" w:space="0" w:color="D9D9D9" w:themeColor="background1" w:themeShade="D9"/>
            </w:tcBorders>
          </w:tcPr>
          <w:p w14:paraId="73C7B2F7" w14:textId="77777777" w:rsidR="00786953" w:rsidRDefault="00786953">
            <w:pPr>
              <w:pStyle w:val="Margin"/>
              <w:rPr>
                <w:rFonts w:cs="Arial"/>
              </w:rPr>
            </w:pPr>
          </w:p>
        </w:tc>
      </w:tr>
      <w:tr w:rsidR="00786953" w:rsidRPr="00345B63" w14:paraId="3C13BB51" w14:textId="77777777">
        <w:tc>
          <w:tcPr>
            <w:tcW w:w="7643" w:type="dxa"/>
            <w:gridSpan w:val="2"/>
            <w:tcBorders>
              <w:left w:val="single" w:sz="4" w:space="0" w:color="D9D9D9" w:themeColor="background1" w:themeShade="D9"/>
              <w:right w:val="single" w:sz="4" w:space="0" w:color="D9D9D9" w:themeColor="background1" w:themeShade="D9"/>
            </w:tcBorders>
          </w:tcPr>
          <w:p w14:paraId="0B870CA5" w14:textId="48628D6F" w:rsidR="00786953" w:rsidRPr="007A4A56" w:rsidRDefault="00BA09DA">
            <w:pPr>
              <w:jc w:val="both"/>
              <w:rPr>
                <w:lang w:val="en-US"/>
              </w:rPr>
            </w:pPr>
            <w:r w:rsidRPr="007A4A56">
              <w:rPr>
                <w:lang w:val="en-US"/>
              </w:rPr>
              <w:t>Navigate to the</w:t>
            </w:r>
            <w:r w:rsidR="00BB3BBC">
              <w:rPr>
                <w:lang w:val="en-US"/>
              </w:rPr>
              <w:t xml:space="preserve"> folder</w:t>
            </w:r>
            <w:r w:rsidRPr="007A4A56">
              <w:rPr>
                <w:lang w:val="en-US"/>
              </w:rPr>
              <w:t xml:space="preserve"> </w:t>
            </w:r>
            <w:r w:rsidR="00BB3BBC" w:rsidRPr="00BB3BBC">
              <w:rPr>
                <w:b/>
                <w:lang w:val="en-US"/>
              </w:rPr>
              <w:t xml:space="preserve">Public </w:t>
            </w:r>
            <w:r w:rsidR="00BB3BBC" w:rsidRPr="00BB3BBC">
              <w:rPr>
                <w:color w:val="943634"/>
                <w:lang w:val="en-US"/>
              </w:rPr>
              <w:t>►</w:t>
            </w:r>
            <w:r w:rsidR="00BB3BBC" w:rsidRPr="00BB3BBC">
              <w:rPr>
                <w:b/>
                <w:lang w:val="en-US"/>
              </w:rPr>
              <w:t>C</w:t>
            </w:r>
            <w:r w:rsidR="000768D2">
              <w:rPr>
                <w:b/>
                <w:lang w:val="en-US"/>
              </w:rPr>
              <w:t>urriculum</w:t>
            </w:r>
            <w:r w:rsidR="00BB3BBC">
              <w:rPr>
                <w:b/>
                <w:lang w:val="en-US"/>
              </w:rPr>
              <w:t xml:space="preserve"> 3.0</w:t>
            </w:r>
            <w:r w:rsidRPr="007A4A56">
              <w:rPr>
                <w:lang w:val="en-US"/>
              </w:rPr>
              <w:t xml:space="preserve">. Here you select the model </w:t>
            </w:r>
            <w:r w:rsidR="000768D2">
              <w:rPr>
                <w:b/>
                <w:lang w:val="en-US"/>
              </w:rPr>
              <w:t>Global Bike (case study</w:t>
            </w:r>
            <w:r w:rsidRPr="007A4A56">
              <w:rPr>
                <w:b/>
                <w:lang w:val="en-US"/>
              </w:rPr>
              <w:t>)</w:t>
            </w:r>
            <w:r w:rsidRPr="007A4A56">
              <w:rPr>
                <w:lang w:val="en-US"/>
              </w:rPr>
              <w:t>.</w:t>
            </w:r>
          </w:p>
        </w:tc>
        <w:tc>
          <w:tcPr>
            <w:tcW w:w="1996" w:type="dxa"/>
            <w:tcBorders>
              <w:left w:val="single" w:sz="4" w:space="0" w:color="D9D9D9" w:themeColor="background1" w:themeShade="D9"/>
            </w:tcBorders>
          </w:tcPr>
          <w:p w14:paraId="56FCD6D4" w14:textId="77777777" w:rsidR="00786953" w:rsidRPr="007A4A56" w:rsidRDefault="00786953">
            <w:pPr>
              <w:pStyle w:val="Margin"/>
              <w:rPr>
                <w:rFonts w:cs="Arial"/>
                <w:lang w:val="en-US"/>
              </w:rPr>
            </w:pPr>
          </w:p>
          <w:p w14:paraId="36BA7D29" w14:textId="626AB7A0" w:rsidR="00786953" w:rsidRPr="00BB3BBC" w:rsidRDefault="000768D2" w:rsidP="00BB3BBC">
            <w:pPr>
              <w:pStyle w:val="Margin"/>
              <w:rPr>
                <w:rFonts w:cs="Arial"/>
                <w:lang w:val="en-US"/>
              </w:rPr>
            </w:pPr>
            <w:r>
              <w:rPr>
                <w:rFonts w:cs="Arial"/>
                <w:lang w:val="en-US"/>
              </w:rPr>
              <w:t>Public -&gt;Curriculum</w:t>
            </w:r>
            <w:r w:rsidR="00BB3BBC" w:rsidRPr="00BB3BBC">
              <w:rPr>
                <w:rFonts w:cs="Arial"/>
                <w:lang w:val="en-US"/>
              </w:rPr>
              <w:t xml:space="preserve"> 3.0</w:t>
            </w:r>
          </w:p>
          <w:p w14:paraId="3CCA6865" w14:textId="254ED187" w:rsidR="00786953" w:rsidRPr="00BB3BBC" w:rsidRDefault="00BA09DA">
            <w:pPr>
              <w:pStyle w:val="P68B1DB1-Margin11"/>
              <w:rPr>
                <w:lang w:val="en-US"/>
              </w:rPr>
            </w:pPr>
            <w:r w:rsidRPr="00BB3BBC">
              <w:rPr>
                <w:lang w:val="en-US"/>
              </w:rPr>
              <w:t>G</w:t>
            </w:r>
            <w:r w:rsidR="000768D2">
              <w:rPr>
                <w:lang w:val="en-US"/>
              </w:rPr>
              <w:t>lobal Bike (case study</w:t>
            </w:r>
            <w:r w:rsidRPr="00BB3BBC">
              <w:rPr>
                <w:lang w:val="en-US"/>
              </w:rPr>
              <w:t>)</w:t>
            </w:r>
          </w:p>
        </w:tc>
      </w:tr>
      <w:tr w:rsidR="00786953" w14:paraId="3A87C951" w14:textId="77777777">
        <w:tc>
          <w:tcPr>
            <w:tcW w:w="7643" w:type="dxa"/>
            <w:gridSpan w:val="2"/>
            <w:tcBorders>
              <w:left w:val="single" w:sz="4" w:space="0" w:color="D9D9D9" w:themeColor="background1" w:themeShade="D9"/>
              <w:right w:val="single" w:sz="4" w:space="0" w:color="D9D9D9" w:themeColor="background1" w:themeShade="D9"/>
            </w:tcBorders>
          </w:tcPr>
          <w:p w14:paraId="5C05D6FC" w14:textId="57DBCCD2" w:rsidR="00786953" w:rsidRDefault="000768D2">
            <w:pPr>
              <w:jc w:val="center"/>
            </w:pPr>
            <w:r>
              <w:rPr>
                <w:noProof/>
              </w:rPr>
              <w:drawing>
                <wp:inline distT="0" distB="0" distL="0" distR="0" wp14:anchorId="264D6CC8" wp14:editId="0352FBFE">
                  <wp:extent cx="4716145" cy="1361440"/>
                  <wp:effectExtent l="0" t="0" r="8255"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6145" cy="1361440"/>
                          </a:xfrm>
                          <a:prstGeom prst="rect">
                            <a:avLst/>
                          </a:prstGeom>
                        </pic:spPr>
                      </pic:pic>
                    </a:graphicData>
                  </a:graphic>
                </wp:inline>
              </w:drawing>
            </w:r>
          </w:p>
        </w:tc>
        <w:tc>
          <w:tcPr>
            <w:tcW w:w="1996" w:type="dxa"/>
            <w:tcBorders>
              <w:left w:val="single" w:sz="4" w:space="0" w:color="D9D9D9" w:themeColor="background1" w:themeShade="D9"/>
            </w:tcBorders>
          </w:tcPr>
          <w:p w14:paraId="6715631A" w14:textId="77777777" w:rsidR="00786953" w:rsidRDefault="00786953">
            <w:pPr>
              <w:pStyle w:val="Margin"/>
              <w:rPr>
                <w:rFonts w:cs="Arial"/>
              </w:rPr>
            </w:pPr>
          </w:p>
        </w:tc>
      </w:tr>
      <w:tr w:rsidR="00786953" w14:paraId="5CAD2F0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642FF59" w14:textId="1817DA1C" w:rsidR="00786953" w:rsidRPr="007A4A56" w:rsidRDefault="00BA09DA">
            <w:pPr>
              <w:jc w:val="both"/>
              <w:rPr>
                <w:lang w:val="en-US"/>
              </w:rPr>
            </w:pPr>
            <w:r w:rsidRPr="007A4A56">
              <w:rPr>
                <w:lang w:val="en-US"/>
              </w:rPr>
              <w:t xml:space="preserve">A </w:t>
            </w:r>
            <w:r w:rsidRPr="007A4A56">
              <w:rPr>
                <w:i/>
                <w:lang w:val="en-US"/>
              </w:rPr>
              <w:t>model</w:t>
            </w:r>
            <w:r w:rsidRPr="007A4A56">
              <w:rPr>
                <w:lang w:val="en-US"/>
              </w:rPr>
              <w:t xml:space="preserve"> represents the business data of an organization or business segment. You can use a model as a basis for your story. </w:t>
            </w:r>
          </w:p>
        </w:tc>
        <w:tc>
          <w:tcPr>
            <w:tcW w:w="1996" w:type="dxa"/>
            <w:tcBorders>
              <w:left w:val="single" w:sz="4" w:space="0" w:color="D9D9D9" w:themeColor="background1" w:themeShade="D9"/>
            </w:tcBorders>
          </w:tcPr>
          <w:p w14:paraId="4EFB5B8D" w14:textId="77777777" w:rsidR="00786953" w:rsidRPr="007A4A56" w:rsidRDefault="00786953">
            <w:pPr>
              <w:pStyle w:val="Margin"/>
              <w:rPr>
                <w:rFonts w:cs="Arial"/>
                <w:lang w:val="en-US"/>
              </w:rPr>
            </w:pPr>
          </w:p>
          <w:p w14:paraId="711F6687" w14:textId="18B71B12" w:rsidR="00786953" w:rsidRDefault="00BA09DA">
            <w:pPr>
              <w:pStyle w:val="P68B1DB1-Margin11"/>
            </w:pPr>
            <w:r>
              <w:t>Model</w:t>
            </w:r>
          </w:p>
        </w:tc>
      </w:tr>
      <w:tr w:rsidR="00786953" w14:paraId="0A9DE6F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1A1A2AE" w14:textId="1188C48D" w:rsidR="00786953" w:rsidRPr="007A4A56" w:rsidRDefault="00BA09DA">
            <w:pPr>
              <w:jc w:val="both"/>
              <w:rPr>
                <w:lang w:val="en-US"/>
              </w:rPr>
            </w:pPr>
            <w:r w:rsidRPr="007A4A56">
              <w:rPr>
                <w:lang w:val="en-US"/>
              </w:rPr>
              <w:t xml:space="preserve">There are two </w:t>
            </w:r>
            <w:r w:rsidRPr="007A4A56">
              <w:rPr>
                <w:i/>
                <w:lang w:val="en-US"/>
              </w:rPr>
              <w:t>types of models</w:t>
            </w:r>
            <w:r w:rsidRPr="007A4A56">
              <w:rPr>
                <w:lang w:val="en-US"/>
              </w:rPr>
              <w:t xml:space="preserve"> available in SAP Analytics Cloud:</w:t>
            </w:r>
          </w:p>
        </w:tc>
        <w:tc>
          <w:tcPr>
            <w:tcW w:w="1996" w:type="dxa"/>
            <w:tcBorders>
              <w:left w:val="single" w:sz="4" w:space="0" w:color="D9D9D9" w:themeColor="background1" w:themeShade="D9"/>
            </w:tcBorders>
          </w:tcPr>
          <w:p w14:paraId="40EACBEC" w14:textId="2447BE81" w:rsidR="00786953" w:rsidRDefault="00BA09DA">
            <w:pPr>
              <w:pStyle w:val="P68B1DB1-Margin11"/>
            </w:pPr>
            <w:r>
              <w:t>Model Types</w:t>
            </w:r>
          </w:p>
        </w:tc>
      </w:tr>
      <w:tr w:rsidR="00786953" w:rsidRPr="00345B63" w14:paraId="19D214B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749D705" w14:textId="77777777" w:rsidR="00786953" w:rsidRPr="007A4A56" w:rsidRDefault="00BA09DA">
            <w:pPr>
              <w:pStyle w:val="Listenabsatz"/>
              <w:numPr>
                <w:ilvl w:val="0"/>
                <w:numId w:val="39"/>
              </w:numPr>
              <w:jc w:val="both"/>
              <w:rPr>
                <w:lang w:val="en-US"/>
              </w:rPr>
            </w:pPr>
            <w:r w:rsidRPr="007A4A56">
              <w:rPr>
                <w:i/>
                <w:lang w:val="en-US"/>
              </w:rPr>
              <w:t>Imported</w:t>
            </w:r>
            <w:r w:rsidRPr="007A4A56">
              <w:rPr>
                <w:lang w:val="en-US"/>
              </w:rPr>
              <w:t>: Data is imported (copied) and stored in SAP Analytics Cloud. Changes in the source system do not affect the imported data.</w:t>
            </w:r>
          </w:p>
          <w:p w14:paraId="2807D549" w14:textId="335BE356" w:rsidR="00786953" w:rsidRPr="007A4A56" w:rsidRDefault="00BA09DA">
            <w:pPr>
              <w:pStyle w:val="Listenabsatz"/>
              <w:numPr>
                <w:ilvl w:val="0"/>
                <w:numId w:val="38"/>
              </w:numPr>
              <w:jc w:val="both"/>
              <w:rPr>
                <w:lang w:val="en-US"/>
              </w:rPr>
            </w:pPr>
            <w:r w:rsidRPr="007A4A56">
              <w:rPr>
                <w:i/>
                <w:lang w:val="en-US"/>
              </w:rPr>
              <w:t>Live</w:t>
            </w:r>
            <w:r w:rsidRPr="007A4A56">
              <w:rPr>
                <w:lang w:val="en-US"/>
              </w:rPr>
              <w:t>: data is stored in the source system. They are not copied to SAP Analytics Cloud, meaning that any changes to the source data are immediately available unless structural changes are made to the table or SQL views.</w:t>
            </w:r>
          </w:p>
        </w:tc>
        <w:tc>
          <w:tcPr>
            <w:tcW w:w="1996" w:type="dxa"/>
            <w:tcBorders>
              <w:left w:val="single" w:sz="4" w:space="0" w:color="D9D9D9" w:themeColor="background1" w:themeShade="D9"/>
            </w:tcBorders>
          </w:tcPr>
          <w:p w14:paraId="4F8E1BEC" w14:textId="77777777" w:rsidR="00786953" w:rsidRPr="007A4A56" w:rsidRDefault="00786953">
            <w:pPr>
              <w:pStyle w:val="Margin"/>
              <w:rPr>
                <w:rFonts w:cs="Arial"/>
                <w:lang w:val="en-US"/>
              </w:rPr>
            </w:pPr>
          </w:p>
        </w:tc>
      </w:tr>
      <w:tr w:rsidR="00786953" w14:paraId="443E1D3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C4ADD69" w14:textId="0961E5D2" w:rsidR="00786953" w:rsidRPr="007A4A56" w:rsidRDefault="00BA09DA">
            <w:pPr>
              <w:jc w:val="both"/>
              <w:rPr>
                <w:lang w:val="en-US"/>
              </w:rPr>
            </w:pPr>
            <w:r w:rsidRPr="007A4A56">
              <w:rPr>
                <w:lang w:val="en-US"/>
              </w:rPr>
              <w:t>In addition, there are two types of models:</w:t>
            </w:r>
          </w:p>
        </w:tc>
        <w:tc>
          <w:tcPr>
            <w:tcW w:w="1996" w:type="dxa"/>
            <w:tcBorders>
              <w:left w:val="single" w:sz="4" w:space="0" w:color="D9D9D9" w:themeColor="background1" w:themeShade="D9"/>
            </w:tcBorders>
          </w:tcPr>
          <w:p w14:paraId="078ECA8E" w14:textId="77777777" w:rsidR="00786953" w:rsidRPr="007A4A56" w:rsidRDefault="00786953">
            <w:pPr>
              <w:pStyle w:val="Margin"/>
              <w:rPr>
                <w:rFonts w:cs="Arial"/>
                <w:lang w:val="en-US"/>
              </w:rPr>
            </w:pPr>
          </w:p>
          <w:p w14:paraId="6F1CF05D" w14:textId="21EEF4BD" w:rsidR="00786953" w:rsidRDefault="00BA09DA">
            <w:pPr>
              <w:pStyle w:val="P68B1DB1-Margin11"/>
            </w:pPr>
            <w:r>
              <w:t>Model Types</w:t>
            </w:r>
          </w:p>
        </w:tc>
      </w:tr>
      <w:tr w:rsidR="00786953" w:rsidRPr="00345B63" w14:paraId="3D3623E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1ABA2BF" w14:textId="77777777" w:rsidR="00786953" w:rsidRPr="007A4A56" w:rsidRDefault="00BA09DA">
            <w:pPr>
              <w:pStyle w:val="Listenabsatz"/>
              <w:numPr>
                <w:ilvl w:val="0"/>
                <w:numId w:val="38"/>
              </w:numPr>
              <w:jc w:val="both"/>
              <w:rPr>
                <w:lang w:val="en-US"/>
              </w:rPr>
            </w:pPr>
            <w:r w:rsidRPr="007A4A56">
              <w:rPr>
                <w:i/>
                <w:lang w:val="en-US"/>
              </w:rPr>
              <w:t>Analytic Model</w:t>
            </w:r>
            <w:r w:rsidRPr="007A4A56">
              <w:rPr>
                <w:lang w:val="en-US"/>
              </w:rPr>
              <w:t xml:space="preserve">: These are fully functional models that contain business data. It is the more flexible model type. Typically, analytic </w:t>
            </w:r>
            <w:r w:rsidRPr="007A4A56">
              <w:rPr>
                <w:lang w:val="en-US"/>
              </w:rPr>
              <w:lastRenderedPageBreak/>
              <w:t>models are used to analyze data and uncover trends and anomalies. Analytic models can be consumed with live data (see above).</w:t>
            </w:r>
          </w:p>
          <w:p w14:paraId="1398DA02" w14:textId="18B6E279" w:rsidR="00786953" w:rsidRPr="007A4A56" w:rsidRDefault="00BA09DA">
            <w:pPr>
              <w:pStyle w:val="Listenabsatz"/>
              <w:numPr>
                <w:ilvl w:val="0"/>
                <w:numId w:val="38"/>
              </w:numPr>
              <w:jc w:val="both"/>
              <w:rPr>
                <w:lang w:val="en-US"/>
              </w:rPr>
            </w:pPr>
            <w:r w:rsidRPr="007A4A56">
              <w:rPr>
                <w:i/>
                <w:lang w:val="en-US"/>
              </w:rPr>
              <w:t>Planning model</w:t>
            </w:r>
            <w:r w:rsidRPr="007A4A56">
              <w:rPr>
                <w:lang w:val="en-US"/>
              </w:rPr>
              <w:t>: Planning models are used to support business planning tasks, e.g. B. Forecasts,, and used in the optimization of the planning process.  Planning models cannot be created from a live data source.</w:t>
            </w:r>
          </w:p>
        </w:tc>
        <w:tc>
          <w:tcPr>
            <w:tcW w:w="1996" w:type="dxa"/>
            <w:tcBorders>
              <w:left w:val="single" w:sz="4" w:space="0" w:color="D9D9D9" w:themeColor="background1" w:themeShade="D9"/>
            </w:tcBorders>
          </w:tcPr>
          <w:p w14:paraId="69F027DC" w14:textId="41065584" w:rsidR="00786953" w:rsidRPr="007A4A56" w:rsidRDefault="00786953">
            <w:pPr>
              <w:pStyle w:val="Margin"/>
              <w:rPr>
                <w:rFonts w:cs="Arial"/>
                <w:lang w:val="en-US"/>
              </w:rPr>
            </w:pPr>
          </w:p>
        </w:tc>
      </w:tr>
      <w:tr w:rsidR="00786953" w:rsidRPr="00345B63" w14:paraId="4804EC3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50B5130" w14:textId="59044761" w:rsidR="00786953" w:rsidRPr="007A4A56" w:rsidRDefault="00BA09DA">
            <w:pPr>
              <w:jc w:val="both"/>
              <w:rPr>
                <w:rStyle w:val="Fett"/>
                <w:b w:val="0"/>
                <w:bCs w:val="0"/>
                <w:lang w:val="en-US"/>
              </w:rPr>
            </w:pPr>
            <w:r w:rsidRPr="007A4A56">
              <w:rPr>
                <w:rStyle w:val="Fett"/>
                <w:b w:val="0"/>
                <w:bCs w:val="0"/>
                <w:lang w:val="en-US"/>
              </w:rPr>
              <w:t xml:space="preserve">As the name of the </w:t>
            </w:r>
            <w:r w:rsidR="000768D2">
              <w:rPr>
                <w:rStyle w:val="Fett"/>
                <w:b w:val="0"/>
                <w:bCs w:val="0"/>
                <w:i/>
                <w:lang w:val="en-US"/>
              </w:rPr>
              <w:t>Global Bike (case study</w:t>
            </w:r>
            <w:r w:rsidRPr="007A4A56">
              <w:rPr>
                <w:rStyle w:val="Fett"/>
                <w:b w:val="0"/>
                <w:bCs w:val="0"/>
                <w:i/>
                <w:lang w:val="en-US"/>
              </w:rPr>
              <w:t>)</w:t>
            </w:r>
            <w:r w:rsidRPr="007A4A56">
              <w:rPr>
                <w:rStyle w:val="Fett"/>
                <w:b w:val="0"/>
                <w:bCs w:val="0"/>
                <w:lang w:val="en-US"/>
              </w:rPr>
              <w:t xml:space="preserve"> model suggests, the model used in this </w:t>
            </w:r>
            <w:proofErr w:type="gramStart"/>
            <w:r w:rsidRPr="007A4A56">
              <w:rPr>
                <w:rStyle w:val="Fett"/>
                <w:b w:val="0"/>
                <w:bCs w:val="0"/>
                <w:lang w:val="en-US"/>
              </w:rPr>
              <w:t>case</w:t>
            </w:r>
            <w:proofErr w:type="gramEnd"/>
            <w:r w:rsidRPr="007A4A56">
              <w:rPr>
                <w:rStyle w:val="Fett"/>
                <w:b w:val="0"/>
                <w:bCs w:val="0"/>
                <w:lang w:val="en-US"/>
              </w:rPr>
              <w:t xml:space="preserve"> study is a new analytic model and focuses on the evaluation of defined key figures.</w:t>
            </w:r>
          </w:p>
        </w:tc>
        <w:tc>
          <w:tcPr>
            <w:tcW w:w="1996" w:type="dxa"/>
            <w:tcBorders>
              <w:left w:val="single" w:sz="4" w:space="0" w:color="D9D9D9" w:themeColor="background1" w:themeShade="D9"/>
            </w:tcBorders>
            <w:shd w:val="clear" w:color="auto" w:fill="auto"/>
          </w:tcPr>
          <w:p w14:paraId="3E366672" w14:textId="77777777" w:rsidR="00786953" w:rsidRPr="007A4A56" w:rsidRDefault="00786953">
            <w:pPr>
              <w:pStyle w:val="Margin"/>
              <w:rPr>
                <w:lang w:val="en-US"/>
              </w:rPr>
            </w:pPr>
          </w:p>
        </w:tc>
      </w:tr>
      <w:tr w:rsidR="00786953" w:rsidRPr="00345B63" w14:paraId="6003E0B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B42BA5B" w14:textId="197087A2" w:rsidR="00786953" w:rsidRPr="007A4A56" w:rsidRDefault="00BA09DA">
            <w:pPr>
              <w:jc w:val="both"/>
              <w:rPr>
                <w:rStyle w:val="Fett"/>
                <w:b w:val="0"/>
                <w:bCs w:val="0"/>
                <w:lang w:val="en-US"/>
              </w:rPr>
            </w:pPr>
            <w:r w:rsidRPr="007A4A56">
              <w:rPr>
                <w:rStyle w:val="Fett"/>
                <w:b w:val="0"/>
                <w:bCs w:val="0"/>
                <w:lang w:val="en-US"/>
              </w:rPr>
              <w:t xml:space="preserve">On the right-hand side of the screen in the </w:t>
            </w:r>
            <w:r w:rsidRPr="007A4A56">
              <w:rPr>
                <w:rStyle w:val="Fett"/>
                <w:b w:val="0"/>
                <w:bCs w:val="0"/>
                <w:i/>
                <w:lang w:val="en-US"/>
              </w:rPr>
              <w:t>Model Details</w:t>
            </w:r>
            <w:r w:rsidRPr="007A4A56">
              <w:rPr>
                <w:rStyle w:val="Fett"/>
                <w:b w:val="0"/>
                <w:bCs w:val="0"/>
                <w:lang w:val="en-US"/>
              </w:rPr>
              <w:t>, you can see that it is a measure-based analytic model.</w:t>
            </w:r>
          </w:p>
        </w:tc>
        <w:tc>
          <w:tcPr>
            <w:tcW w:w="1996" w:type="dxa"/>
            <w:tcBorders>
              <w:left w:val="single" w:sz="4" w:space="0" w:color="D9D9D9" w:themeColor="background1" w:themeShade="D9"/>
            </w:tcBorders>
            <w:shd w:val="clear" w:color="auto" w:fill="auto"/>
          </w:tcPr>
          <w:p w14:paraId="39F3FB7E" w14:textId="77777777" w:rsidR="00786953" w:rsidRPr="007A4A56" w:rsidRDefault="00786953">
            <w:pPr>
              <w:pStyle w:val="Margin"/>
              <w:rPr>
                <w:lang w:val="en-US"/>
              </w:rPr>
            </w:pPr>
          </w:p>
        </w:tc>
      </w:tr>
      <w:tr w:rsidR="00786953" w14:paraId="41D127E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6384C4D" w14:textId="59D59849" w:rsidR="00786953" w:rsidRDefault="000768D2">
            <w:pPr>
              <w:jc w:val="center"/>
              <w:rPr>
                <w:rStyle w:val="Fett"/>
                <w:b w:val="0"/>
                <w:bCs w:val="0"/>
              </w:rPr>
            </w:pPr>
            <w:r>
              <w:rPr>
                <w:noProof/>
              </w:rPr>
              <w:drawing>
                <wp:inline distT="0" distB="0" distL="0" distR="0" wp14:anchorId="72401443" wp14:editId="1F565630">
                  <wp:extent cx="2797003" cy="917652"/>
                  <wp:effectExtent l="0" t="0" r="381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9980" cy="92519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8D3D64E" w14:textId="77777777" w:rsidR="00786953" w:rsidRDefault="00786953">
            <w:pPr>
              <w:pStyle w:val="Margin"/>
            </w:pPr>
          </w:p>
        </w:tc>
      </w:tr>
      <w:tr w:rsidR="00786953" w:rsidRPr="00345B63" w14:paraId="1DC3E6F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88AAE77" w14:textId="7E4C7CE2" w:rsidR="00786953" w:rsidRPr="007A4A56" w:rsidRDefault="00A1412A">
            <w:pPr>
              <w:jc w:val="both"/>
              <w:rPr>
                <w:rStyle w:val="Fett"/>
                <w:b w:val="0"/>
                <w:bCs w:val="0"/>
                <w:lang w:val="en-US"/>
              </w:rPr>
            </w:pPr>
            <w:r>
              <w:rPr>
                <w:rStyle w:val="Fett"/>
                <w:bCs w:val="0"/>
                <w:lang w:val="en-US"/>
              </w:rPr>
              <w:t>Note</w:t>
            </w:r>
            <w:r w:rsidR="00BA09DA" w:rsidRPr="007A4A56">
              <w:rPr>
                <w:rStyle w:val="Fett"/>
                <w:b w:val="0"/>
                <w:bCs w:val="0"/>
                <w:lang w:val="en-US"/>
              </w:rPr>
              <w:t xml:space="preserve"> If you do not see the model details, click </w:t>
            </w:r>
            <w:r w:rsidR="00BA09DA">
              <w:rPr>
                <w:noProof/>
              </w:rPr>
              <w:drawing>
                <wp:inline distT="0" distB="0" distL="0" distR="0" wp14:anchorId="40272820" wp14:editId="408F5863">
                  <wp:extent cx="514350" cy="238125"/>
                  <wp:effectExtent l="0" t="0" r="0" b="9525"/>
                  <wp:docPr id="150" name="Graphic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109" cy="239865"/>
                          </a:xfrm>
                          <a:prstGeom prst="rect">
                            <a:avLst/>
                          </a:prstGeom>
                        </pic:spPr>
                      </pic:pic>
                    </a:graphicData>
                  </a:graphic>
                </wp:inline>
              </w:drawing>
            </w:r>
            <w:r w:rsidR="00BA09DA" w:rsidRPr="007A4A56">
              <w:rPr>
                <w:rStyle w:val="Fett"/>
                <w:b w:val="0"/>
                <w:bCs w:val="0"/>
                <w:lang w:val="en-US"/>
              </w:rPr>
              <w:t xml:space="preserve"> in the upper right corner</w:t>
            </w:r>
            <w:r w:rsidR="00BA09DA" w:rsidRPr="007A4A56">
              <w:rPr>
                <w:lang w:val="en-US"/>
              </w:rPr>
              <w:t>.</w:t>
            </w:r>
          </w:p>
        </w:tc>
        <w:tc>
          <w:tcPr>
            <w:tcW w:w="1996" w:type="dxa"/>
            <w:tcBorders>
              <w:left w:val="single" w:sz="4" w:space="0" w:color="D9D9D9" w:themeColor="background1" w:themeShade="D9"/>
            </w:tcBorders>
            <w:shd w:val="clear" w:color="auto" w:fill="auto"/>
          </w:tcPr>
          <w:p w14:paraId="3B53ED50" w14:textId="77777777" w:rsidR="00786953" w:rsidRPr="007A4A56" w:rsidRDefault="00786953">
            <w:pPr>
              <w:pStyle w:val="Margin"/>
              <w:rPr>
                <w:lang w:val="en-US"/>
              </w:rPr>
            </w:pPr>
          </w:p>
        </w:tc>
      </w:tr>
      <w:tr w:rsidR="00786953" w:rsidRPr="00345B63" w14:paraId="701BEFD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7DB615F" w14:textId="470B2D87" w:rsidR="00786953" w:rsidRPr="007A4A56" w:rsidRDefault="00BA09DA">
            <w:pPr>
              <w:jc w:val="both"/>
              <w:rPr>
                <w:rStyle w:val="Fett"/>
                <w:b w:val="0"/>
                <w:bCs w:val="0"/>
                <w:lang w:val="en-US"/>
              </w:rPr>
            </w:pPr>
            <w:r w:rsidRPr="007A4A56">
              <w:rPr>
                <w:rStyle w:val="Fett"/>
                <w:b w:val="0"/>
                <w:bCs w:val="0"/>
                <w:lang w:val="en-US"/>
              </w:rPr>
              <w:t xml:space="preserve">You see a list of six measures and four dimensions of this model. </w:t>
            </w:r>
          </w:p>
        </w:tc>
        <w:tc>
          <w:tcPr>
            <w:tcW w:w="1996" w:type="dxa"/>
            <w:tcBorders>
              <w:left w:val="single" w:sz="4" w:space="0" w:color="D9D9D9" w:themeColor="background1" w:themeShade="D9"/>
            </w:tcBorders>
            <w:shd w:val="clear" w:color="auto" w:fill="auto"/>
          </w:tcPr>
          <w:p w14:paraId="36337BAA" w14:textId="77777777" w:rsidR="00786953" w:rsidRPr="007A4A56" w:rsidRDefault="00786953">
            <w:pPr>
              <w:pStyle w:val="Margin"/>
              <w:rPr>
                <w:lang w:val="en-US"/>
              </w:rPr>
            </w:pPr>
          </w:p>
        </w:tc>
      </w:tr>
      <w:tr w:rsidR="00786953" w14:paraId="1003DB9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E19E703" w14:textId="6561F3E9" w:rsidR="00786953" w:rsidRDefault="00BA09DA">
            <w:pPr>
              <w:jc w:val="center"/>
              <w:rPr>
                <w:rStyle w:val="Fett"/>
                <w:b w:val="0"/>
                <w:bCs w:val="0"/>
              </w:rPr>
            </w:pPr>
            <w:r w:rsidRPr="007A4A56">
              <w:rPr>
                <w:rStyle w:val="Fett"/>
                <w:b w:val="0"/>
                <w:bCs w:val="0"/>
                <w:lang w:val="en-US"/>
              </w:rPr>
              <w:t xml:space="preserve">   </w:t>
            </w:r>
            <w:r w:rsidRPr="007A4A56">
              <w:rPr>
                <w:lang w:val="en-US"/>
              </w:rPr>
              <w:t xml:space="preserve"> </w:t>
            </w:r>
            <w:r w:rsidR="000768D2">
              <w:rPr>
                <w:noProof/>
              </w:rPr>
              <w:drawing>
                <wp:inline distT="0" distB="0" distL="0" distR="0" wp14:anchorId="79D7143F" wp14:editId="6CBCAD26">
                  <wp:extent cx="3849413" cy="4225181"/>
                  <wp:effectExtent l="0" t="0" r="0" b="44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56686" cy="423316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2C022CD" w14:textId="77777777" w:rsidR="00786953" w:rsidRDefault="00786953">
            <w:pPr>
              <w:pStyle w:val="Margin"/>
            </w:pPr>
          </w:p>
        </w:tc>
      </w:tr>
      <w:tr w:rsidR="00286553" w:rsidRPr="00345B63" w14:paraId="3AEA1D36" w14:textId="77777777" w:rsidTr="00286553">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01907B8" w14:textId="2407425A" w:rsidR="00286553" w:rsidRPr="007A4A56" w:rsidRDefault="00286553" w:rsidP="00286553">
            <w:pPr>
              <w:jc w:val="both"/>
              <w:rPr>
                <w:rStyle w:val="Fett"/>
                <w:b w:val="0"/>
                <w:bCs w:val="0"/>
                <w:lang w:val="en-US"/>
              </w:rPr>
            </w:pPr>
            <w:r w:rsidRPr="00930821">
              <w:rPr>
                <w:b/>
                <w:lang w:val="en-US"/>
              </w:rPr>
              <w:lastRenderedPageBreak/>
              <w:t>Note</w:t>
            </w:r>
            <w:r w:rsidRPr="00930821">
              <w:rPr>
                <w:lang w:val="en-US"/>
              </w:rPr>
              <w:t xml:space="preserve"> Models in financial and business reporting can have different measures that </w:t>
            </w:r>
            <w:proofErr w:type="gramStart"/>
            <w:r w:rsidRPr="00930821">
              <w:rPr>
                <w:lang w:val="en-US"/>
              </w:rPr>
              <w:t>are reported</w:t>
            </w:r>
            <w:proofErr w:type="gramEnd"/>
            <w:r w:rsidRPr="00930821">
              <w:rPr>
                <w:lang w:val="en-US"/>
              </w:rPr>
              <w:t xml:space="preserve"> in both global currency (GC) and local currency (LC). Revenue GC (Global Currency) and Revenue LC (Local Currency) </w:t>
            </w:r>
            <w:proofErr w:type="gramStart"/>
            <w:r w:rsidRPr="00930821">
              <w:rPr>
                <w:lang w:val="en-US"/>
              </w:rPr>
              <w:t>are terms used</w:t>
            </w:r>
            <w:proofErr w:type="gramEnd"/>
            <w:r w:rsidRPr="00930821">
              <w:rPr>
                <w:lang w:val="en-US"/>
              </w:rPr>
              <w:t xml:space="preserve"> in financial reporting and in the international business environment. They refer to the display of sales in different currencies.</w:t>
            </w:r>
          </w:p>
        </w:tc>
        <w:tc>
          <w:tcPr>
            <w:tcW w:w="1996" w:type="dxa"/>
            <w:tcBorders>
              <w:left w:val="single" w:sz="4" w:space="0" w:color="D9D9D9" w:themeColor="background1" w:themeShade="D9"/>
            </w:tcBorders>
            <w:shd w:val="clear" w:color="auto" w:fill="auto"/>
          </w:tcPr>
          <w:p w14:paraId="5B49D7D6" w14:textId="77777777" w:rsidR="00286553" w:rsidRPr="00286553" w:rsidRDefault="00286553" w:rsidP="00286553">
            <w:pPr>
              <w:pStyle w:val="Margin"/>
              <w:rPr>
                <w:lang w:val="en-US"/>
              </w:rPr>
            </w:pPr>
          </w:p>
        </w:tc>
      </w:tr>
      <w:tr w:rsidR="00286553" w:rsidRPr="00345B63" w14:paraId="35A73A66" w14:textId="77777777" w:rsidTr="00286553">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3356938" w14:textId="6A979E0E" w:rsidR="00286553" w:rsidRPr="00930821" w:rsidRDefault="00286553" w:rsidP="00286553">
            <w:pPr>
              <w:jc w:val="both"/>
              <w:rPr>
                <w:b/>
                <w:lang w:val="en-US"/>
              </w:rPr>
            </w:pPr>
            <w:r w:rsidRPr="00930821">
              <w:rPr>
                <w:b/>
                <w:lang w:val="en-US"/>
              </w:rPr>
              <w:t xml:space="preserve">Revenue GC (Global Currency): </w:t>
            </w:r>
            <w:r w:rsidRPr="00930821">
              <w:rPr>
                <w:lang w:val="en-US"/>
              </w:rPr>
              <w:t xml:space="preserve"> Refers to the recording and reporting of sales in a single, global currency, often referred to as consol</w:t>
            </w:r>
            <w:r>
              <w:rPr>
                <w:lang w:val="en-US"/>
              </w:rPr>
              <w:t xml:space="preserve">idation currency. This currency </w:t>
            </w:r>
            <w:proofErr w:type="gramStart"/>
            <w:r>
              <w:rPr>
                <w:lang w:val="en-US"/>
              </w:rPr>
              <w:t xml:space="preserve">is </w:t>
            </w:r>
            <w:r w:rsidRPr="00930821">
              <w:rPr>
                <w:lang w:val="en-US"/>
              </w:rPr>
              <w:t>used</w:t>
            </w:r>
            <w:proofErr w:type="gramEnd"/>
            <w:r w:rsidRPr="00930821">
              <w:rPr>
                <w:lang w:val="en-US"/>
              </w:rPr>
              <w:t xml:space="preserve"> to standardize the financial performance of a multinational company so that financial information is comparable across different countries and regions. A strong and stable currency such as the US dollar or the euro </w:t>
            </w:r>
            <w:proofErr w:type="gramStart"/>
            <w:r w:rsidRPr="00930821">
              <w:rPr>
                <w:lang w:val="en-US"/>
              </w:rPr>
              <w:t>is often used</w:t>
            </w:r>
            <w:proofErr w:type="gramEnd"/>
            <w:r w:rsidRPr="00930821">
              <w:rPr>
                <w:lang w:val="en-US"/>
              </w:rPr>
              <w:t xml:space="preserve"> for this purpose. The conversion </w:t>
            </w:r>
            <w:proofErr w:type="gramStart"/>
            <w:r w:rsidRPr="00930821">
              <w:rPr>
                <w:lang w:val="en-US"/>
              </w:rPr>
              <w:t>is done</w:t>
            </w:r>
            <w:proofErr w:type="gramEnd"/>
            <w:r w:rsidRPr="00930821">
              <w:rPr>
                <w:lang w:val="en-US"/>
              </w:rPr>
              <w:t xml:space="preserve"> using exchange rates to transfer local sales to this global currency.</w:t>
            </w:r>
          </w:p>
        </w:tc>
        <w:tc>
          <w:tcPr>
            <w:tcW w:w="1996" w:type="dxa"/>
            <w:tcBorders>
              <w:left w:val="single" w:sz="4" w:space="0" w:color="D9D9D9" w:themeColor="background1" w:themeShade="D9"/>
            </w:tcBorders>
            <w:shd w:val="clear" w:color="auto" w:fill="auto"/>
          </w:tcPr>
          <w:p w14:paraId="431271DE" w14:textId="77777777" w:rsidR="00286553" w:rsidRPr="00286553" w:rsidRDefault="00286553" w:rsidP="00286553">
            <w:pPr>
              <w:pStyle w:val="Margin"/>
              <w:rPr>
                <w:lang w:val="en-US"/>
              </w:rPr>
            </w:pPr>
          </w:p>
        </w:tc>
      </w:tr>
      <w:tr w:rsidR="00286553" w:rsidRPr="00345B63" w14:paraId="7382ACE9" w14:textId="77777777" w:rsidTr="00286553">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D84D535" w14:textId="0D62C69F" w:rsidR="00286553" w:rsidRPr="00930821" w:rsidRDefault="00286553" w:rsidP="00286553">
            <w:pPr>
              <w:jc w:val="both"/>
              <w:rPr>
                <w:b/>
                <w:lang w:val="en-US"/>
              </w:rPr>
            </w:pPr>
            <w:r w:rsidRPr="00930821">
              <w:rPr>
                <w:b/>
                <w:lang w:val="en-US"/>
              </w:rPr>
              <w:t xml:space="preserve">Revenue LC (Local Currency): </w:t>
            </w:r>
            <w:r w:rsidRPr="00930821">
              <w:rPr>
                <w:lang w:val="en-US"/>
              </w:rPr>
              <w:t xml:space="preserve"> This key figure shows the revenue as recorded in the respective national currency of the location where the company operates. Sales figures in local currency provide an accurate view of financial performance in a specific market or country without the influence of exchange rate fluctuations.</w:t>
            </w:r>
          </w:p>
        </w:tc>
        <w:tc>
          <w:tcPr>
            <w:tcW w:w="1996" w:type="dxa"/>
            <w:tcBorders>
              <w:left w:val="single" w:sz="4" w:space="0" w:color="D9D9D9" w:themeColor="background1" w:themeShade="D9"/>
            </w:tcBorders>
            <w:shd w:val="clear" w:color="auto" w:fill="auto"/>
          </w:tcPr>
          <w:p w14:paraId="4BF43ADA" w14:textId="77777777" w:rsidR="00286553" w:rsidRPr="00286553" w:rsidRDefault="00286553" w:rsidP="00286553">
            <w:pPr>
              <w:pStyle w:val="Margin"/>
              <w:rPr>
                <w:lang w:val="en-US"/>
              </w:rPr>
            </w:pPr>
          </w:p>
        </w:tc>
      </w:tr>
      <w:tr w:rsidR="00286553" w:rsidRPr="00345B63" w14:paraId="3110B460" w14:textId="77777777" w:rsidTr="00286553">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491454C" w14:textId="518D926C" w:rsidR="00286553" w:rsidRPr="00930821" w:rsidRDefault="00286553" w:rsidP="00286553">
            <w:pPr>
              <w:jc w:val="both"/>
              <w:rPr>
                <w:b/>
                <w:lang w:val="en-US"/>
              </w:rPr>
            </w:pPr>
            <w:r w:rsidRPr="00930821">
              <w:rPr>
                <w:lang w:val="en-US"/>
              </w:rPr>
              <w:t>By using Revenue GC and Revenue LC, companies can both analyze local market performance and get a consolidated view of the entire organization, which is essential for strategic decisions and reporting.</w:t>
            </w:r>
          </w:p>
        </w:tc>
        <w:tc>
          <w:tcPr>
            <w:tcW w:w="1996" w:type="dxa"/>
            <w:tcBorders>
              <w:left w:val="single" w:sz="4" w:space="0" w:color="D9D9D9" w:themeColor="background1" w:themeShade="D9"/>
            </w:tcBorders>
            <w:shd w:val="clear" w:color="auto" w:fill="auto"/>
          </w:tcPr>
          <w:p w14:paraId="641C69B8" w14:textId="77777777" w:rsidR="00286553" w:rsidRPr="00286553" w:rsidRDefault="00286553" w:rsidP="00286553">
            <w:pPr>
              <w:pStyle w:val="Margin"/>
              <w:rPr>
                <w:lang w:val="en-US"/>
              </w:rPr>
            </w:pPr>
          </w:p>
        </w:tc>
      </w:tr>
      <w:tr w:rsidR="00286553" w:rsidRPr="00345B63" w14:paraId="4ED9574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7AE0FCE" w14:textId="23FECA45" w:rsidR="00286553" w:rsidRPr="007A4A56" w:rsidRDefault="00286553" w:rsidP="00286553">
            <w:pPr>
              <w:jc w:val="both"/>
              <w:rPr>
                <w:rStyle w:val="Fett"/>
                <w:b w:val="0"/>
                <w:bCs w:val="0"/>
                <w:lang w:val="en-US"/>
              </w:rPr>
            </w:pPr>
            <w:r w:rsidRPr="007A4A56">
              <w:rPr>
                <w:rStyle w:val="Fett"/>
                <w:b w:val="0"/>
                <w:bCs w:val="0"/>
                <w:lang w:val="en-US"/>
              </w:rPr>
              <w:t xml:space="preserve">You </w:t>
            </w:r>
            <w:r w:rsidRPr="007A4A56">
              <w:rPr>
                <w:lang w:val="en-US"/>
              </w:rPr>
              <w:t xml:space="preserve">can also choose </w:t>
            </w:r>
            <w:r>
              <w:rPr>
                <w:rStyle w:val="Fett"/>
                <w:b w:val="0"/>
                <w:bCs w:val="0"/>
                <w:noProof/>
              </w:rPr>
              <w:drawing>
                <wp:inline distT="0" distB="0" distL="0" distR="0" wp14:anchorId="6AC4550D" wp14:editId="5E5F634B">
                  <wp:extent cx="1552575" cy="204094"/>
                  <wp:effectExtent l="0" t="0" r="0" b="5715"/>
                  <wp:docPr id="142" name="Graphic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43010" cy="215982"/>
                          </a:xfrm>
                          <a:prstGeom prst="rect">
                            <a:avLst/>
                          </a:prstGeom>
                        </pic:spPr>
                      </pic:pic>
                    </a:graphicData>
                  </a:graphic>
                </wp:inline>
              </w:drawing>
            </w:r>
            <w:r w:rsidRPr="007A4A56">
              <w:rPr>
                <w:lang w:val="en-US"/>
              </w:rPr>
              <w:t xml:space="preserve"> to display the calculated key figure </w:t>
            </w:r>
            <w:r w:rsidRPr="007A4A56">
              <w:rPr>
                <w:i/>
                <w:lang w:val="en-US"/>
              </w:rPr>
              <w:t>ContributionMargin USD</w:t>
            </w:r>
            <w:r w:rsidRPr="007A4A56">
              <w:rPr>
                <w:lang w:val="en-US"/>
              </w:rPr>
              <w:t>. As you can see in the formula above, it is calculated as follows:</w:t>
            </w:r>
          </w:p>
        </w:tc>
        <w:tc>
          <w:tcPr>
            <w:tcW w:w="1996" w:type="dxa"/>
            <w:tcBorders>
              <w:left w:val="single" w:sz="4" w:space="0" w:color="D9D9D9" w:themeColor="background1" w:themeShade="D9"/>
            </w:tcBorders>
            <w:shd w:val="clear" w:color="auto" w:fill="auto"/>
          </w:tcPr>
          <w:p w14:paraId="5BA11CC3" w14:textId="77777777" w:rsidR="00286553" w:rsidRPr="007A4A56" w:rsidRDefault="00286553" w:rsidP="00286553">
            <w:pPr>
              <w:pStyle w:val="Margin"/>
              <w:rPr>
                <w:lang w:val="en-US"/>
              </w:rPr>
            </w:pPr>
          </w:p>
        </w:tc>
      </w:tr>
      <w:tr w:rsidR="00286553" w14:paraId="0B68EC9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5A6208" w14:textId="4F7895DA" w:rsidR="00286553" w:rsidRDefault="00286553" w:rsidP="00286553">
            <w:pPr>
              <w:jc w:val="center"/>
              <w:rPr>
                <w:rStyle w:val="Fett"/>
                <w:b w:val="0"/>
                <w:bCs w:val="0"/>
              </w:rPr>
            </w:pPr>
            <w:r>
              <w:rPr>
                <w:noProof/>
              </w:rPr>
              <w:drawing>
                <wp:inline distT="0" distB="0" distL="0" distR="0" wp14:anchorId="6019995F" wp14:editId="511DAECC">
                  <wp:extent cx="2156604" cy="614547"/>
                  <wp:effectExtent l="0" t="0" r="0" b="0"/>
                  <wp:docPr id="162" name="Graphic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76511" cy="62022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D6F8C60" w14:textId="77777777" w:rsidR="00286553" w:rsidRDefault="00286553" w:rsidP="00286553">
            <w:pPr>
              <w:pStyle w:val="Margin"/>
            </w:pPr>
          </w:p>
        </w:tc>
      </w:tr>
      <w:tr w:rsidR="00286553" w14:paraId="7294AC2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BE5020" w14:textId="12921E08" w:rsidR="00286553" w:rsidRPr="007A4A56" w:rsidRDefault="00286553" w:rsidP="00286553">
            <w:pPr>
              <w:jc w:val="both"/>
              <w:rPr>
                <w:rStyle w:val="Fett"/>
                <w:b w:val="0"/>
                <w:bCs w:val="0"/>
                <w:lang w:val="en-US"/>
              </w:rPr>
            </w:pPr>
            <w:r w:rsidRPr="007A4A56">
              <w:rPr>
                <w:rStyle w:val="Fett"/>
                <w:b w:val="0"/>
                <w:bCs w:val="0"/>
                <w:lang w:val="en-US"/>
              </w:rPr>
              <w:t>To return to the graphical model structure, choose Model Structure from the dropdown menu at the top left.</w:t>
            </w:r>
          </w:p>
        </w:tc>
        <w:tc>
          <w:tcPr>
            <w:tcW w:w="1996" w:type="dxa"/>
            <w:tcBorders>
              <w:left w:val="single" w:sz="4" w:space="0" w:color="D9D9D9" w:themeColor="background1" w:themeShade="D9"/>
            </w:tcBorders>
            <w:shd w:val="clear" w:color="auto" w:fill="auto"/>
          </w:tcPr>
          <w:p w14:paraId="47249BB7" w14:textId="77777777" w:rsidR="00286553" w:rsidRPr="007A4A56" w:rsidRDefault="00286553" w:rsidP="00286553">
            <w:pPr>
              <w:pStyle w:val="Margin"/>
              <w:rPr>
                <w:lang w:val="en-US"/>
              </w:rPr>
            </w:pPr>
          </w:p>
          <w:p w14:paraId="1F148DE7" w14:textId="1677674B" w:rsidR="00286553" w:rsidRDefault="00286553" w:rsidP="00286553">
            <w:pPr>
              <w:pStyle w:val="Margin"/>
            </w:pPr>
            <w:r>
              <w:t>Model Structure</w:t>
            </w:r>
          </w:p>
        </w:tc>
      </w:tr>
      <w:tr w:rsidR="00286553" w14:paraId="74A2352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CB9732A" w14:textId="4AF89EDC" w:rsidR="00286553" w:rsidRDefault="00286553" w:rsidP="00286553">
            <w:pPr>
              <w:jc w:val="center"/>
              <w:rPr>
                <w:rStyle w:val="Fett"/>
                <w:b w:val="0"/>
                <w:bCs w:val="0"/>
              </w:rPr>
            </w:pPr>
            <w:r>
              <w:object w:dxaOrig="4305" w:dyaOrig="2745" w14:anchorId="256AA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1pt;height:101.85pt" o:ole="">
                  <v:imagedata r:id="rId31" o:title=""/>
                </v:shape>
                <o:OLEObject Type="Embed" ProgID="PBrush" ShapeID="_x0000_i1025" DrawAspect="Content" ObjectID="_1803878210" r:id="rId32"/>
              </w:object>
            </w:r>
            <w:r>
              <w:t xml:space="preserve"> </w:t>
            </w:r>
          </w:p>
        </w:tc>
        <w:tc>
          <w:tcPr>
            <w:tcW w:w="1996" w:type="dxa"/>
            <w:tcBorders>
              <w:left w:val="single" w:sz="4" w:space="0" w:color="D9D9D9" w:themeColor="background1" w:themeShade="D9"/>
            </w:tcBorders>
            <w:shd w:val="clear" w:color="auto" w:fill="auto"/>
          </w:tcPr>
          <w:p w14:paraId="71841EE5" w14:textId="77777777" w:rsidR="00286553" w:rsidRDefault="00286553" w:rsidP="00286553">
            <w:pPr>
              <w:pStyle w:val="Margin"/>
            </w:pPr>
          </w:p>
        </w:tc>
      </w:tr>
      <w:tr w:rsidR="00286553" w14:paraId="2533A91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F1767DC" w14:textId="6725BE2E" w:rsidR="00286553" w:rsidRPr="007A4A56" w:rsidRDefault="00286553" w:rsidP="00286553">
            <w:pPr>
              <w:jc w:val="both"/>
              <w:rPr>
                <w:lang w:val="en-US"/>
              </w:rPr>
            </w:pPr>
            <w:r w:rsidRPr="007A4A56">
              <w:rPr>
                <w:lang w:val="en-US"/>
              </w:rPr>
              <w:t xml:space="preserve">To get started, click the </w:t>
            </w:r>
            <w:r w:rsidRPr="007A4A56">
              <w:rPr>
                <w:b/>
                <w:lang w:val="en-US"/>
              </w:rPr>
              <w:t>Calendar_Day</w:t>
            </w:r>
            <w:r w:rsidRPr="007A4A56">
              <w:rPr>
                <w:lang w:val="en-US"/>
              </w:rPr>
              <w:t xml:space="preserve"> time dimension to view the </w:t>
            </w:r>
            <w:r w:rsidRPr="007A4A56">
              <w:rPr>
                <w:i/>
                <w:lang w:val="en-US"/>
              </w:rPr>
              <w:t>Settings dimension</w:t>
            </w:r>
            <w:r w:rsidRPr="007A4A56">
              <w:rPr>
                <w:lang w:val="en-US"/>
              </w:rPr>
              <w:t xml:space="preserve"> on the right. </w:t>
            </w:r>
          </w:p>
        </w:tc>
        <w:tc>
          <w:tcPr>
            <w:tcW w:w="1996" w:type="dxa"/>
            <w:tcBorders>
              <w:left w:val="single" w:sz="4" w:space="0" w:color="D9D9D9" w:themeColor="background1" w:themeShade="D9"/>
            </w:tcBorders>
            <w:shd w:val="clear" w:color="auto" w:fill="auto"/>
          </w:tcPr>
          <w:p w14:paraId="0E006744" w14:textId="77777777" w:rsidR="00286553" w:rsidRPr="007A4A56" w:rsidRDefault="00286553" w:rsidP="00286553">
            <w:pPr>
              <w:pStyle w:val="Margin"/>
              <w:rPr>
                <w:lang w:val="en-US"/>
              </w:rPr>
            </w:pPr>
          </w:p>
          <w:p w14:paraId="6FF85722" w14:textId="6BDC54AA" w:rsidR="00286553" w:rsidRDefault="00286553" w:rsidP="00286553">
            <w:pPr>
              <w:pStyle w:val="Margin"/>
            </w:pPr>
            <w:r>
              <w:t>Calendar_Day</w:t>
            </w:r>
          </w:p>
        </w:tc>
      </w:tr>
      <w:tr w:rsidR="00286553" w:rsidRPr="00345B63" w14:paraId="31EF6D2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E9554CA" w14:textId="6318BA55" w:rsidR="00286553" w:rsidRPr="007A4A56" w:rsidRDefault="00286553" w:rsidP="00286553">
            <w:pPr>
              <w:jc w:val="both"/>
              <w:rPr>
                <w:lang w:val="en-US"/>
              </w:rPr>
            </w:pPr>
            <w:r w:rsidRPr="007A4A56">
              <w:rPr>
                <w:b/>
                <w:lang w:val="en-US"/>
              </w:rPr>
              <w:t>Note</w:t>
            </w:r>
            <w:r w:rsidRPr="007A4A56">
              <w:rPr>
                <w:lang w:val="en-US"/>
              </w:rPr>
              <w:t xml:space="preserve"> If you do not see the settings, click </w:t>
            </w:r>
            <w:r>
              <w:rPr>
                <w:noProof/>
              </w:rPr>
              <w:drawing>
                <wp:inline distT="0" distB="0" distL="0" distR="0" wp14:anchorId="46B14856" wp14:editId="17CE3118">
                  <wp:extent cx="514350" cy="238125"/>
                  <wp:effectExtent l="0" t="0" r="0" b="9525"/>
                  <wp:docPr id="164" name="Graphic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4350" cy="238125"/>
                          </a:xfrm>
                          <a:prstGeom prst="rect">
                            <a:avLst/>
                          </a:prstGeom>
                        </pic:spPr>
                      </pic:pic>
                    </a:graphicData>
                  </a:graphic>
                </wp:inline>
              </w:drawing>
            </w:r>
            <w:r w:rsidRPr="007A4A56">
              <w:rPr>
                <w:lang w:val="en-US"/>
              </w:rPr>
              <w:t xml:space="preserve"> in the upper right corner.</w:t>
            </w:r>
          </w:p>
        </w:tc>
        <w:tc>
          <w:tcPr>
            <w:tcW w:w="1996" w:type="dxa"/>
            <w:tcBorders>
              <w:left w:val="single" w:sz="4" w:space="0" w:color="D9D9D9" w:themeColor="background1" w:themeShade="D9"/>
            </w:tcBorders>
            <w:shd w:val="clear" w:color="auto" w:fill="auto"/>
          </w:tcPr>
          <w:p w14:paraId="41E2B967" w14:textId="77777777" w:rsidR="00286553" w:rsidRPr="007A4A56" w:rsidRDefault="00286553" w:rsidP="00286553">
            <w:pPr>
              <w:pStyle w:val="Margin"/>
              <w:rPr>
                <w:lang w:val="en-US"/>
              </w:rPr>
            </w:pPr>
          </w:p>
        </w:tc>
      </w:tr>
      <w:tr w:rsidR="00286553" w14:paraId="38DE902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9E9B270" w14:textId="632A77F6" w:rsidR="00286553" w:rsidRPr="007A4A56" w:rsidRDefault="00286553" w:rsidP="00286553">
            <w:pPr>
              <w:jc w:val="both"/>
              <w:rPr>
                <w:lang w:val="en-US"/>
              </w:rPr>
            </w:pPr>
            <w:r w:rsidRPr="007A4A56">
              <w:rPr>
                <w:lang w:val="en-US"/>
              </w:rPr>
              <w:lastRenderedPageBreak/>
              <w:t xml:space="preserve">Under </w:t>
            </w:r>
            <w:r w:rsidRPr="007A4A56">
              <w:rPr>
                <w:i/>
                <w:lang w:val="en-US"/>
              </w:rPr>
              <w:t>Dimension Table</w:t>
            </w:r>
            <w:r w:rsidRPr="007A4A56">
              <w:rPr>
                <w:lang w:val="en-US"/>
              </w:rPr>
              <w:t xml:space="preserve">, click </w:t>
            </w:r>
            <w:r w:rsidRPr="000F42B2">
              <w:rPr>
                <w:b/>
                <w:lang w:val="en-US"/>
              </w:rPr>
              <w:t>Edit Dimension Table</w:t>
            </w:r>
            <w:r w:rsidRPr="007A4A56">
              <w:rPr>
                <w:lang w:val="en-US"/>
              </w:rPr>
              <w:t xml:space="preserve"> (</w:t>
            </w:r>
            <w:r>
              <w:rPr>
                <w:noProof/>
              </w:rPr>
              <w:drawing>
                <wp:inline distT="0" distB="0" distL="0" distR="0" wp14:anchorId="1C9B92DB" wp14:editId="175DACA3">
                  <wp:extent cx="200053" cy="190527"/>
                  <wp:effectExtent l="0" t="0" r="9525" b="0"/>
                  <wp:docPr id="166" name="Graphic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0053" cy="190527"/>
                          </a:xfrm>
                          <a:prstGeom prst="rect">
                            <a:avLst/>
                          </a:prstGeom>
                        </pic:spPr>
                      </pic:pic>
                    </a:graphicData>
                  </a:graphic>
                </wp:inline>
              </w:drawing>
            </w:r>
            <w:r w:rsidRPr="007A4A56">
              <w:rPr>
                <w:lang w:val="en-US"/>
              </w:rPr>
              <w:t xml:space="preserve"> ) to see the settings in detail.</w:t>
            </w:r>
          </w:p>
        </w:tc>
        <w:tc>
          <w:tcPr>
            <w:tcW w:w="1996" w:type="dxa"/>
            <w:tcBorders>
              <w:left w:val="single" w:sz="4" w:space="0" w:color="D9D9D9" w:themeColor="background1" w:themeShade="D9"/>
            </w:tcBorders>
            <w:shd w:val="clear" w:color="auto" w:fill="auto"/>
          </w:tcPr>
          <w:p w14:paraId="3B0B3AE1" w14:textId="7B427F48" w:rsidR="00286553" w:rsidRDefault="00286553" w:rsidP="00286553">
            <w:pPr>
              <w:pStyle w:val="Margin"/>
            </w:pPr>
            <w:r w:rsidRPr="007A4A56">
              <w:rPr>
                <w:lang w:val="en-US"/>
              </w:rPr>
              <w:br/>
            </w:r>
            <w:r w:rsidRPr="000F42B2">
              <w:rPr>
                <w:lang w:val="en-US"/>
              </w:rPr>
              <w:t xml:space="preserve"> </w:t>
            </w:r>
            <w:r>
              <w:t>Edit Dimension Table</w:t>
            </w:r>
          </w:p>
        </w:tc>
      </w:tr>
      <w:tr w:rsidR="00286553" w14:paraId="48C07BE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451A6C" w14:textId="56DF3507" w:rsidR="00286553" w:rsidRDefault="00286553" w:rsidP="00286553">
            <w:pPr>
              <w:jc w:val="center"/>
            </w:pPr>
            <w:r>
              <w:rPr>
                <w:noProof/>
              </w:rPr>
              <w:drawing>
                <wp:inline distT="0" distB="0" distL="0" distR="0" wp14:anchorId="4C023E9C" wp14:editId="0D28C430">
                  <wp:extent cx="2475781" cy="591232"/>
                  <wp:effectExtent l="0" t="0" r="1270" b="0"/>
                  <wp:docPr id="168" name="Graphic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99085" cy="59679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1139ED0" w14:textId="77777777" w:rsidR="00286553" w:rsidRDefault="00286553" w:rsidP="00286553">
            <w:pPr>
              <w:pStyle w:val="Margin"/>
            </w:pPr>
          </w:p>
        </w:tc>
      </w:tr>
      <w:tr w:rsidR="00286553" w:rsidRPr="00345B63" w14:paraId="5F81A3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71378D4" w14:textId="03123BDB" w:rsidR="00286553" w:rsidRPr="007A4A56" w:rsidRDefault="00286553" w:rsidP="00286553">
            <w:pPr>
              <w:jc w:val="both"/>
              <w:rPr>
                <w:lang w:val="en-US"/>
              </w:rPr>
            </w:pPr>
            <w:r w:rsidRPr="007A4A56">
              <w:rPr>
                <w:lang w:val="en-US"/>
              </w:rPr>
              <w:t xml:space="preserve">In the </w:t>
            </w:r>
            <w:r w:rsidRPr="007A4A56">
              <w:rPr>
                <w:i/>
                <w:lang w:val="en-US"/>
              </w:rPr>
              <w:t>Settings dimension</w:t>
            </w:r>
            <w:r w:rsidRPr="007A4A56">
              <w:rPr>
                <w:lang w:val="en-US"/>
              </w:rPr>
              <w:t xml:space="preserve">, you can see that </w:t>
            </w:r>
            <w:r w:rsidRPr="007A4A56">
              <w:rPr>
                <w:i/>
                <w:lang w:val="en-US"/>
              </w:rPr>
              <w:t>day</w:t>
            </w:r>
            <w:r w:rsidRPr="007A4A56">
              <w:rPr>
                <w:lang w:val="en-US"/>
              </w:rPr>
              <w:t xml:space="preserve"> (day level) has been selected as the granularity for this time dimension. </w:t>
            </w:r>
            <w:r w:rsidRPr="007A4A56">
              <w:rPr>
                <w:i/>
                <w:lang w:val="en-US"/>
              </w:rPr>
              <w:t>Year</w:t>
            </w:r>
            <w:r w:rsidRPr="007A4A56">
              <w:rPr>
                <w:lang w:val="en-US"/>
              </w:rPr>
              <w:t xml:space="preserve">, </w:t>
            </w:r>
            <w:r w:rsidRPr="007A4A56">
              <w:rPr>
                <w:i/>
                <w:lang w:val="en-US"/>
              </w:rPr>
              <w:t>Month</w:t>
            </w:r>
            <w:r w:rsidRPr="007A4A56">
              <w:rPr>
                <w:lang w:val="en-US"/>
              </w:rPr>
              <w:t xml:space="preserve">, and </w:t>
            </w:r>
            <w:r w:rsidRPr="007A4A56">
              <w:rPr>
                <w:i/>
                <w:lang w:val="en-US"/>
              </w:rPr>
              <w:t>Day</w:t>
            </w:r>
            <w:r w:rsidRPr="007A4A56">
              <w:rPr>
                <w:lang w:val="en-US"/>
              </w:rPr>
              <w:t xml:space="preserve"> are also defined as hierarchy levels.</w:t>
            </w:r>
          </w:p>
        </w:tc>
        <w:tc>
          <w:tcPr>
            <w:tcW w:w="1996" w:type="dxa"/>
            <w:tcBorders>
              <w:left w:val="single" w:sz="4" w:space="0" w:color="D9D9D9" w:themeColor="background1" w:themeShade="D9"/>
            </w:tcBorders>
            <w:shd w:val="clear" w:color="auto" w:fill="auto"/>
          </w:tcPr>
          <w:p w14:paraId="210F356F" w14:textId="77777777" w:rsidR="00286553" w:rsidRPr="007A4A56" w:rsidRDefault="00286553" w:rsidP="00286553">
            <w:pPr>
              <w:pStyle w:val="Margin"/>
              <w:rPr>
                <w:lang w:val="en-US"/>
              </w:rPr>
            </w:pPr>
          </w:p>
        </w:tc>
      </w:tr>
      <w:tr w:rsidR="00286553" w14:paraId="4F18E8F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4DB7EF" w14:textId="1A47298A" w:rsidR="00286553" w:rsidRDefault="00286553" w:rsidP="00286553">
            <w:pPr>
              <w:jc w:val="center"/>
            </w:pPr>
            <w:r>
              <w:rPr>
                <w:noProof/>
              </w:rPr>
              <w:drawing>
                <wp:inline distT="0" distB="0" distL="0" distR="0" wp14:anchorId="37114C4E" wp14:editId="50701B54">
                  <wp:extent cx="2159540" cy="2203389"/>
                  <wp:effectExtent l="0" t="0" r="0" b="6985"/>
                  <wp:docPr id="169" name="Graphic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4838" cy="221899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9961E65" w14:textId="77777777" w:rsidR="00286553" w:rsidRDefault="00286553" w:rsidP="00286553">
            <w:pPr>
              <w:pStyle w:val="Margin"/>
            </w:pPr>
          </w:p>
        </w:tc>
      </w:tr>
      <w:tr w:rsidR="00286553" w14:paraId="4CF5573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E8AC52F" w14:textId="76163102" w:rsidR="00286553" w:rsidRPr="007A4A56" w:rsidRDefault="00286553" w:rsidP="00286553">
            <w:pPr>
              <w:rPr>
                <w:lang w:val="en-US"/>
              </w:rPr>
            </w:pPr>
            <w:r w:rsidRPr="007A4A56">
              <w:rPr>
                <w:szCs w:val="24"/>
                <w:lang w:val="en-US"/>
              </w:rPr>
              <w:t xml:space="preserve">To return to the dimension view, choose </w:t>
            </w:r>
            <w:r w:rsidRPr="007A4A56">
              <w:rPr>
                <w:b/>
                <w:szCs w:val="24"/>
                <w:lang w:val="en-US"/>
              </w:rPr>
              <w:t xml:space="preserve">Back </w:t>
            </w:r>
            <w:r w:rsidRPr="007A4A56">
              <w:rPr>
                <w:szCs w:val="24"/>
                <w:lang w:val="en-US"/>
              </w:rPr>
              <w:t xml:space="preserve"> </w:t>
            </w:r>
            <w:r>
              <w:rPr>
                <w:noProof/>
              </w:rPr>
              <w:drawing>
                <wp:inline distT="0" distB="0" distL="0" distR="0" wp14:anchorId="6A5E5CDB" wp14:editId="411D29FB">
                  <wp:extent cx="200025" cy="162983"/>
                  <wp:effectExtent l="0" t="0" r="0" b="8890"/>
                  <wp:docPr id="170" name="Graphic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777" cy="164411"/>
                          </a:xfrm>
                          <a:prstGeom prst="rect">
                            <a:avLst/>
                          </a:prstGeom>
                        </pic:spPr>
                      </pic:pic>
                    </a:graphicData>
                  </a:graphic>
                </wp:inline>
              </w:drawing>
            </w:r>
            <w:r w:rsidRPr="007A4A56">
              <w:rPr>
                <w:szCs w:val="24"/>
                <w:lang w:val="en-US"/>
              </w:rPr>
              <w:t xml:space="preserve"> in the header area.</w:t>
            </w:r>
          </w:p>
        </w:tc>
        <w:tc>
          <w:tcPr>
            <w:tcW w:w="1996" w:type="dxa"/>
            <w:tcBorders>
              <w:left w:val="single" w:sz="4" w:space="0" w:color="D9D9D9" w:themeColor="background1" w:themeShade="D9"/>
            </w:tcBorders>
            <w:shd w:val="clear" w:color="auto" w:fill="auto"/>
          </w:tcPr>
          <w:p w14:paraId="4CBB6A99" w14:textId="33BDE8A9" w:rsidR="00286553" w:rsidRDefault="00286553" w:rsidP="00286553">
            <w:pPr>
              <w:pStyle w:val="Margin"/>
            </w:pPr>
            <w:r w:rsidRPr="007A4A56">
              <w:rPr>
                <w:lang w:val="en-US"/>
              </w:rPr>
              <w:br/>
            </w:r>
            <w:r>
              <w:t>Back</w:t>
            </w:r>
          </w:p>
        </w:tc>
      </w:tr>
      <w:tr w:rsidR="00286553" w14:paraId="0E67F10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CF6831" w14:textId="7A21F405" w:rsidR="00286553" w:rsidRDefault="00286553" w:rsidP="00286553">
            <w:pPr>
              <w:pStyle w:val="StandardWeb"/>
              <w:jc w:val="center"/>
            </w:pPr>
            <w:r>
              <w:rPr>
                <w:noProof/>
              </w:rPr>
              <w:drawing>
                <wp:inline distT="0" distB="0" distL="0" distR="0" wp14:anchorId="039B6140" wp14:editId="0E96ABC7">
                  <wp:extent cx="3163919" cy="881378"/>
                  <wp:effectExtent l="0" t="0" r="0" b="0"/>
                  <wp:docPr id="171" name="Graphic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84873" cy="88721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8DCEC74" w14:textId="77777777" w:rsidR="00286553" w:rsidRDefault="00286553" w:rsidP="00286553">
            <w:pPr>
              <w:pStyle w:val="Margin"/>
            </w:pPr>
          </w:p>
        </w:tc>
      </w:tr>
      <w:tr w:rsidR="00286553" w14:paraId="45D2517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9AE81F6" w14:textId="6E658E0C" w:rsidR="00286553" w:rsidRPr="007A4A56" w:rsidRDefault="00286553" w:rsidP="00286553">
            <w:pPr>
              <w:jc w:val="both"/>
              <w:rPr>
                <w:lang w:val="en-US"/>
              </w:rPr>
            </w:pPr>
            <w:r w:rsidRPr="007A4A56">
              <w:rPr>
                <w:lang w:val="en-US"/>
              </w:rPr>
              <w:t xml:space="preserve">Next, click the </w:t>
            </w:r>
            <w:r w:rsidRPr="007A4A56">
              <w:rPr>
                <w:b/>
                <w:lang w:val="en-US"/>
              </w:rPr>
              <w:t xml:space="preserve">Customer </w:t>
            </w:r>
            <w:r w:rsidRPr="007A4A56">
              <w:rPr>
                <w:lang w:val="en-US"/>
              </w:rPr>
              <w:t>dimensio</w:t>
            </w:r>
            <w:r>
              <w:rPr>
                <w:lang w:val="en-US"/>
              </w:rPr>
              <w:t>n in the model and choose</w:t>
            </w:r>
            <w:r w:rsidRPr="000F42B2">
              <w:rPr>
                <w:b/>
                <w:lang w:val="en-US"/>
              </w:rPr>
              <w:t xml:space="preserve"> Edit Dimension Table</w:t>
            </w:r>
            <w:r w:rsidRPr="000F42B2">
              <w:rPr>
                <w:lang w:val="en-US"/>
              </w:rPr>
              <w:t xml:space="preserve"> </w:t>
            </w:r>
            <w:r w:rsidRPr="007A4A56">
              <w:rPr>
                <w:lang w:val="en-US"/>
              </w:rPr>
              <w:t xml:space="preserve"> </w:t>
            </w:r>
            <w:r>
              <w:rPr>
                <w:noProof/>
              </w:rPr>
              <w:drawing>
                <wp:inline distT="0" distB="0" distL="0" distR="0" wp14:anchorId="1E542AA5" wp14:editId="1DF4C4B3">
                  <wp:extent cx="200053" cy="190527"/>
                  <wp:effectExtent l="0" t="0" r="9525" b="0"/>
                  <wp:docPr id="173" name="Graphic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0053" cy="190527"/>
                          </a:xfrm>
                          <a:prstGeom prst="rect">
                            <a:avLst/>
                          </a:prstGeom>
                        </pic:spPr>
                      </pic:pic>
                    </a:graphicData>
                  </a:graphic>
                </wp:inline>
              </w:drawing>
            </w:r>
            <w:r w:rsidRPr="007A4A56">
              <w:rPr>
                <w:lang w:val="en-US"/>
              </w:rPr>
              <w:t xml:space="preserve"> under</w:t>
            </w:r>
            <w:r w:rsidRPr="007A4A56">
              <w:rPr>
                <w:b/>
                <w:lang w:val="en-US"/>
              </w:rPr>
              <w:t xml:space="preserve"> </w:t>
            </w:r>
            <w:r w:rsidRPr="007A4A56">
              <w:rPr>
                <w:i/>
                <w:lang w:val="en-US"/>
              </w:rPr>
              <w:t>Dimension</w:t>
            </w:r>
            <w:r w:rsidRPr="007A4A56">
              <w:rPr>
                <w:lang w:val="en-US"/>
              </w:rPr>
              <w:t xml:space="preserve">. If you scroll to the bottom right of the Settings dimension, you can see the six available attributes of this dimension in the </w:t>
            </w:r>
            <w:r w:rsidRPr="007A4A56">
              <w:rPr>
                <w:i/>
                <w:lang w:val="en-US"/>
              </w:rPr>
              <w:t>Properties</w:t>
            </w:r>
            <w:r w:rsidRPr="007A4A56">
              <w:rPr>
                <w:lang w:val="en-US"/>
              </w:rPr>
              <w:t xml:space="preserve"> area.</w:t>
            </w:r>
          </w:p>
        </w:tc>
        <w:tc>
          <w:tcPr>
            <w:tcW w:w="1996" w:type="dxa"/>
            <w:tcBorders>
              <w:left w:val="single" w:sz="4" w:space="0" w:color="D9D9D9" w:themeColor="background1" w:themeShade="D9"/>
            </w:tcBorders>
            <w:shd w:val="clear" w:color="auto" w:fill="auto"/>
          </w:tcPr>
          <w:p w14:paraId="455676FE" w14:textId="77777777" w:rsidR="00286553" w:rsidRPr="007A4A56" w:rsidRDefault="00286553" w:rsidP="00286553">
            <w:pPr>
              <w:pStyle w:val="Margin"/>
              <w:rPr>
                <w:lang w:val="en-US"/>
              </w:rPr>
            </w:pPr>
          </w:p>
          <w:p w14:paraId="045ED9B3" w14:textId="7801B476" w:rsidR="00286553" w:rsidRDefault="00286553" w:rsidP="00286553">
            <w:pPr>
              <w:pStyle w:val="Margin"/>
            </w:pPr>
            <w:r>
              <w:t>Customer</w:t>
            </w:r>
            <w:r>
              <w:br/>
              <w:t xml:space="preserve"> </w:t>
            </w:r>
            <w:r w:rsidRPr="00AF2364">
              <w:rPr>
                <w:b/>
              </w:rPr>
              <w:t xml:space="preserve"> </w:t>
            </w:r>
            <w:r w:rsidRPr="000F42B2">
              <w:t>Edit Dimension Table</w:t>
            </w:r>
          </w:p>
        </w:tc>
      </w:tr>
      <w:tr w:rsidR="00286553" w14:paraId="4826D1F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08C06DE" w14:textId="4F4CC908" w:rsidR="00286553" w:rsidRDefault="00286553" w:rsidP="00286553">
            <w:pPr>
              <w:jc w:val="center"/>
            </w:pPr>
            <w:r>
              <w:rPr>
                <w:noProof/>
              </w:rPr>
              <w:lastRenderedPageBreak/>
              <w:drawing>
                <wp:inline distT="0" distB="0" distL="0" distR="0" wp14:anchorId="4FC90695" wp14:editId="07939BE9">
                  <wp:extent cx="2548646" cy="2438179"/>
                  <wp:effectExtent l="0" t="0" r="4445" b="635"/>
                  <wp:docPr id="174" name="Graphic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71039" cy="245960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6F034D0" w14:textId="77777777" w:rsidR="00286553" w:rsidRDefault="00286553" w:rsidP="00286553">
            <w:pPr>
              <w:pStyle w:val="Margin"/>
            </w:pPr>
          </w:p>
        </w:tc>
      </w:tr>
      <w:tr w:rsidR="00286553" w14:paraId="02C3DFA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4512E92" w14:textId="5AE8C7ED" w:rsidR="00286553" w:rsidRPr="007A4A56" w:rsidRDefault="00286553" w:rsidP="00286553">
            <w:pPr>
              <w:jc w:val="both"/>
              <w:rPr>
                <w:lang w:val="en-US"/>
              </w:rPr>
            </w:pPr>
            <w:r w:rsidRPr="007A4A56">
              <w:rPr>
                <w:lang w:val="en-US"/>
              </w:rPr>
              <w:t xml:space="preserve">Below this, you find the </w:t>
            </w:r>
            <w:r w:rsidRPr="007A4A56">
              <w:rPr>
                <w:i/>
                <w:lang w:val="en-US"/>
              </w:rPr>
              <w:t>Hierarchies</w:t>
            </w:r>
            <w:r w:rsidRPr="007A4A56">
              <w:rPr>
                <w:lang w:val="en-US"/>
              </w:rPr>
              <w:t xml:space="preserve"> section.  From there, click </w:t>
            </w:r>
            <w:r w:rsidRPr="007A4A56">
              <w:rPr>
                <w:b/>
                <w:lang w:val="en-US"/>
              </w:rPr>
              <w:t xml:space="preserve">More </w:t>
            </w:r>
            <w:r w:rsidRPr="007A4A56">
              <w:rPr>
                <w:lang w:val="en-US"/>
              </w:rPr>
              <w:t xml:space="preserve">and then </w:t>
            </w:r>
            <w:r w:rsidRPr="007A4A56">
              <w:rPr>
                <w:b/>
                <w:lang w:val="en-US"/>
              </w:rPr>
              <w:t xml:space="preserve"> Edit</w:t>
            </w:r>
            <w:r w:rsidRPr="007A4A56">
              <w:rPr>
                <w:lang w:val="en-US"/>
              </w:rPr>
              <w:t xml:space="preserve"> next to </w:t>
            </w:r>
            <w:r w:rsidRPr="007A4A56">
              <w:rPr>
                <w:i/>
                <w:lang w:val="en-US"/>
              </w:rPr>
              <w:t>Customer Hierarchy</w:t>
            </w:r>
            <w:r w:rsidRPr="007A4A56">
              <w:rPr>
                <w:lang w:val="en-US"/>
              </w:rPr>
              <w:t>.</w:t>
            </w:r>
          </w:p>
        </w:tc>
        <w:tc>
          <w:tcPr>
            <w:tcW w:w="1996" w:type="dxa"/>
            <w:tcBorders>
              <w:left w:val="single" w:sz="4" w:space="0" w:color="D9D9D9" w:themeColor="background1" w:themeShade="D9"/>
            </w:tcBorders>
            <w:shd w:val="clear" w:color="auto" w:fill="auto"/>
          </w:tcPr>
          <w:p w14:paraId="1FE2BA67" w14:textId="77777777" w:rsidR="00286553" w:rsidRPr="007A4A56" w:rsidRDefault="00286553" w:rsidP="00286553">
            <w:pPr>
              <w:pStyle w:val="Margin"/>
              <w:rPr>
                <w:lang w:val="en-US"/>
              </w:rPr>
            </w:pPr>
          </w:p>
          <w:p w14:paraId="1DB9FA4B" w14:textId="6FE10F81" w:rsidR="00286553" w:rsidRDefault="00286553" w:rsidP="00286553">
            <w:pPr>
              <w:pStyle w:val="Margin"/>
            </w:pPr>
            <w:r>
              <w:t>More</w:t>
            </w:r>
            <w:r>
              <w:br/>
              <w:t xml:space="preserve"> Edit</w:t>
            </w:r>
          </w:p>
        </w:tc>
      </w:tr>
      <w:tr w:rsidR="00286553" w14:paraId="77AC967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F6792F6" w14:textId="7B681014" w:rsidR="00286553" w:rsidRDefault="00286553" w:rsidP="00286553">
            <w:pPr>
              <w:jc w:val="center"/>
            </w:pPr>
            <w:r>
              <w:rPr>
                <w:noProof/>
              </w:rPr>
              <w:drawing>
                <wp:inline distT="0" distB="0" distL="0" distR="0" wp14:anchorId="623DCE58" wp14:editId="140BFED7">
                  <wp:extent cx="2509737" cy="1602993"/>
                  <wp:effectExtent l="0" t="0" r="5080" b="0"/>
                  <wp:docPr id="175" name="Graphic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20885" cy="161011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37DAEED" w14:textId="77777777" w:rsidR="00286553" w:rsidRDefault="00286553" w:rsidP="00286553">
            <w:pPr>
              <w:pStyle w:val="Margin"/>
              <w:jc w:val="center"/>
            </w:pPr>
          </w:p>
        </w:tc>
      </w:tr>
      <w:tr w:rsidR="00286553" w:rsidRPr="00345B63" w14:paraId="7C4AA33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F559B56" w14:textId="2AB2D7F6" w:rsidR="00286553" w:rsidRPr="007A4A56" w:rsidRDefault="00286553" w:rsidP="00286553">
            <w:pPr>
              <w:jc w:val="both"/>
              <w:rPr>
                <w:lang w:val="en-US"/>
              </w:rPr>
            </w:pPr>
            <w:r w:rsidRPr="007A4A56">
              <w:rPr>
                <w:lang w:val="en-US"/>
              </w:rPr>
              <w:t xml:space="preserve">The system displays the defined customer hierarchy with the levels </w:t>
            </w:r>
            <w:r w:rsidRPr="007A4A56">
              <w:rPr>
                <w:i/>
                <w:lang w:val="en-US"/>
              </w:rPr>
              <w:t>Country</w:t>
            </w:r>
            <w:r w:rsidRPr="007A4A56">
              <w:rPr>
                <w:lang w:val="en-US"/>
              </w:rPr>
              <w:t xml:space="preserve">, </w:t>
            </w:r>
            <w:r w:rsidRPr="007A4A56">
              <w:rPr>
                <w:i/>
                <w:lang w:val="en-US"/>
              </w:rPr>
              <w:t>Sales Organization</w:t>
            </w:r>
            <w:r w:rsidRPr="007A4A56">
              <w:rPr>
                <w:lang w:val="en-US"/>
              </w:rPr>
              <w:t xml:space="preserve">, </w:t>
            </w:r>
            <w:r w:rsidRPr="007A4A56">
              <w:rPr>
                <w:i/>
                <w:lang w:val="en-US"/>
              </w:rPr>
              <w:t>Region</w:t>
            </w:r>
            <w:r w:rsidRPr="007A4A56">
              <w:rPr>
                <w:lang w:val="en-US"/>
              </w:rPr>
              <w:t xml:space="preserve">, and </w:t>
            </w:r>
            <w:r w:rsidRPr="007A4A56">
              <w:rPr>
                <w:i/>
                <w:lang w:val="en-US"/>
              </w:rPr>
              <w:t>Member ID</w:t>
            </w:r>
            <w:r w:rsidRPr="007A4A56">
              <w:rPr>
                <w:lang w:val="en-US"/>
              </w:rPr>
              <w:t>.</w:t>
            </w:r>
          </w:p>
        </w:tc>
        <w:tc>
          <w:tcPr>
            <w:tcW w:w="1996" w:type="dxa"/>
            <w:tcBorders>
              <w:left w:val="single" w:sz="4" w:space="0" w:color="D9D9D9" w:themeColor="background1" w:themeShade="D9"/>
            </w:tcBorders>
            <w:shd w:val="clear" w:color="auto" w:fill="auto"/>
          </w:tcPr>
          <w:p w14:paraId="723527F4" w14:textId="77777777" w:rsidR="00286553" w:rsidRPr="007A4A56" w:rsidRDefault="00286553" w:rsidP="00286553">
            <w:pPr>
              <w:pStyle w:val="Margin"/>
              <w:jc w:val="center"/>
              <w:rPr>
                <w:lang w:val="en-US"/>
              </w:rPr>
            </w:pPr>
          </w:p>
        </w:tc>
      </w:tr>
      <w:tr w:rsidR="00286553" w14:paraId="31FDBA7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D922465" w14:textId="739753FB" w:rsidR="00286553" w:rsidRDefault="00286553" w:rsidP="00286553">
            <w:pPr>
              <w:jc w:val="center"/>
            </w:pPr>
            <w:r>
              <w:rPr>
                <w:noProof/>
              </w:rPr>
              <w:drawing>
                <wp:inline distT="0" distB="0" distL="0" distR="0" wp14:anchorId="0F7DC6A3" wp14:editId="5D4FE558">
                  <wp:extent cx="4028818" cy="3375498"/>
                  <wp:effectExtent l="0" t="0" r="0" b="0"/>
                  <wp:docPr id="178" name="Graphic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51826" cy="339477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A8B02F8" w14:textId="77777777" w:rsidR="00286553" w:rsidRDefault="00286553" w:rsidP="00286553">
            <w:pPr>
              <w:pStyle w:val="Margin"/>
              <w:jc w:val="center"/>
            </w:pPr>
          </w:p>
        </w:tc>
      </w:tr>
      <w:tr w:rsidR="00286553" w14:paraId="1F12462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315EB77" w14:textId="6F4C2774" w:rsidR="00286553" w:rsidRPr="007A4A56" w:rsidRDefault="00286553" w:rsidP="00286553">
            <w:pPr>
              <w:pStyle w:val="Graphic"/>
              <w:jc w:val="both"/>
              <w:rPr>
                <w:lang w:val="en-US"/>
              </w:rPr>
            </w:pPr>
            <w:r w:rsidRPr="007A4A56">
              <w:rPr>
                <w:lang w:val="en-US"/>
              </w:rPr>
              <w:lastRenderedPageBreak/>
              <w:t xml:space="preserve">Click </w:t>
            </w:r>
            <w:r w:rsidRPr="007A4A56">
              <w:rPr>
                <w:b/>
                <w:lang w:val="en-US"/>
              </w:rPr>
              <w:t>OK</w:t>
            </w:r>
            <w:r w:rsidRPr="007A4A56">
              <w:rPr>
                <w:lang w:val="en-US"/>
              </w:rPr>
              <w:t xml:space="preserve"> to close the </w:t>
            </w:r>
            <w:r w:rsidRPr="007A4A56">
              <w:rPr>
                <w:i/>
                <w:lang w:val="en-US"/>
              </w:rPr>
              <w:t>Hierarchy Builder</w:t>
            </w:r>
            <w:r w:rsidRPr="007A4A56">
              <w:rPr>
                <w:lang w:val="en-US"/>
              </w:rPr>
              <w:t>. You now see all 24 customers of Global Bike in a list with attributes.</w:t>
            </w:r>
          </w:p>
        </w:tc>
        <w:tc>
          <w:tcPr>
            <w:tcW w:w="1996" w:type="dxa"/>
            <w:tcBorders>
              <w:left w:val="single" w:sz="4" w:space="0" w:color="D9D9D9" w:themeColor="background1" w:themeShade="D9"/>
            </w:tcBorders>
            <w:shd w:val="clear" w:color="auto" w:fill="auto"/>
          </w:tcPr>
          <w:p w14:paraId="0D8154CF" w14:textId="77777777" w:rsidR="00286553" w:rsidRPr="007A4A56" w:rsidRDefault="00286553" w:rsidP="00286553">
            <w:pPr>
              <w:pStyle w:val="Margin"/>
              <w:rPr>
                <w:lang w:val="en-US"/>
              </w:rPr>
            </w:pPr>
          </w:p>
          <w:p w14:paraId="7AAC7E4D" w14:textId="77777777" w:rsidR="00286553" w:rsidRDefault="00286553" w:rsidP="00286553">
            <w:pPr>
              <w:pStyle w:val="Margin"/>
            </w:pPr>
            <w:r>
              <w:t>Ok then</w:t>
            </w:r>
          </w:p>
          <w:p w14:paraId="6AF6F497" w14:textId="0555D171" w:rsidR="00286553" w:rsidRDefault="00286553" w:rsidP="00286553">
            <w:pPr>
              <w:pStyle w:val="Margin"/>
              <w:jc w:val="center"/>
            </w:pPr>
          </w:p>
        </w:tc>
      </w:tr>
      <w:tr w:rsidR="00286553" w14:paraId="0967130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C17CB8" w14:textId="3B7D6326" w:rsidR="00286553" w:rsidRDefault="00286553" w:rsidP="00286553">
            <w:pPr>
              <w:pStyle w:val="Graphic"/>
            </w:pPr>
            <w:r>
              <w:rPr>
                <w:noProof/>
              </w:rPr>
              <w:drawing>
                <wp:inline distT="0" distB="0" distL="0" distR="0" wp14:anchorId="54517A53" wp14:editId="3FD1C1CB">
                  <wp:extent cx="4664637" cy="3326859"/>
                  <wp:effectExtent l="0" t="0" r="3175" b="6985"/>
                  <wp:docPr id="181" name="Graphic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9599" cy="333039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8DA4A74" w14:textId="77777777" w:rsidR="00286553" w:rsidRDefault="00286553" w:rsidP="00286553">
            <w:pPr>
              <w:pStyle w:val="Margin"/>
            </w:pPr>
          </w:p>
        </w:tc>
      </w:tr>
      <w:tr w:rsidR="00286553" w14:paraId="2CB8631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4FE8D7D" w14:textId="5EA810AB" w:rsidR="00286553" w:rsidRPr="007A4A56" w:rsidRDefault="00286553" w:rsidP="00286553">
            <w:pPr>
              <w:pStyle w:val="Graphic"/>
              <w:jc w:val="both"/>
              <w:rPr>
                <w:lang w:val="en-US"/>
              </w:rPr>
            </w:pPr>
            <w:r w:rsidRPr="007A4A56">
              <w:rPr>
                <w:lang w:val="en-US"/>
              </w:rPr>
              <w:t xml:space="preserve">Click </w:t>
            </w:r>
            <w:r w:rsidRPr="007A4A56">
              <w:rPr>
                <w:b/>
                <w:lang w:val="en-US"/>
              </w:rPr>
              <w:t>Back</w:t>
            </w:r>
            <w:r w:rsidRPr="007A4A56">
              <w:rPr>
                <w:lang w:val="en-US"/>
              </w:rPr>
              <w:t xml:space="preserve"> </w:t>
            </w:r>
            <w:r>
              <w:rPr>
                <w:noProof/>
              </w:rPr>
              <w:drawing>
                <wp:inline distT="0" distB="0" distL="0" distR="0" wp14:anchorId="4194D7A1" wp14:editId="062124C4">
                  <wp:extent cx="200025" cy="162983"/>
                  <wp:effectExtent l="0" t="0" r="0" b="8890"/>
                  <wp:docPr id="149" name="Graphic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777" cy="164411"/>
                          </a:xfrm>
                          <a:prstGeom prst="rect">
                            <a:avLst/>
                          </a:prstGeom>
                        </pic:spPr>
                      </pic:pic>
                    </a:graphicData>
                  </a:graphic>
                </wp:inline>
              </w:drawing>
            </w:r>
            <w:r w:rsidRPr="007A4A56">
              <w:rPr>
                <w:lang w:val="en-US"/>
              </w:rPr>
              <w:t xml:space="preserve"> to return to the </w:t>
            </w:r>
            <w:r w:rsidRPr="007A4A56">
              <w:rPr>
                <w:i/>
                <w:lang w:val="en-US"/>
              </w:rPr>
              <w:t>Model Structure</w:t>
            </w:r>
            <w:r w:rsidRPr="007A4A56">
              <w:rPr>
                <w:lang w:val="en-US"/>
              </w:rPr>
              <w:t>.</w:t>
            </w:r>
          </w:p>
        </w:tc>
        <w:tc>
          <w:tcPr>
            <w:tcW w:w="1996" w:type="dxa"/>
            <w:tcBorders>
              <w:left w:val="single" w:sz="4" w:space="0" w:color="D9D9D9" w:themeColor="background1" w:themeShade="D9"/>
            </w:tcBorders>
            <w:shd w:val="clear" w:color="auto" w:fill="auto"/>
          </w:tcPr>
          <w:p w14:paraId="3486A6C3" w14:textId="5A87866F" w:rsidR="00286553" w:rsidRDefault="00286553" w:rsidP="00286553">
            <w:pPr>
              <w:pStyle w:val="Margin"/>
            </w:pPr>
            <w:r w:rsidRPr="007A4A56">
              <w:rPr>
                <w:lang w:val="en-US"/>
              </w:rPr>
              <w:br/>
            </w:r>
            <w:r>
              <w:t>Back</w:t>
            </w:r>
          </w:p>
        </w:tc>
      </w:tr>
      <w:tr w:rsidR="00286553" w14:paraId="1DC7DBC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CB7C938" w14:textId="0D6D79F5" w:rsidR="00286553" w:rsidRPr="007A4A56" w:rsidRDefault="00286553" w:rsidP="00286553">
            <w:pPr>
              <w:pStyle w:val="Graphic"/>
              <w:jc w:val="both"/>
              <w:rPr>
                <w:lang w:val="en-US"/>
              </w:rPr>
            </w:pPr>
            <w:r w:rsidRPr="007A4A56">
              <w:rPr>
                <w:lang w:val="en-US"/>
              </w:rPr>
              <w:t xml:space="preserve">Finally, click the </w:t>
            </w:r>
            <w:r w:rsidRPr="007A4A56">
              <w:rPr>
                <w:b/>
                <w:lang w:val="en-US"/>
              </w:rPr>
              <w:t>Product</w:t>
            </w:r>
            <w:r w:rsidRPr="007A4A56">
              <w:rPr>
                <w:lang w:val="en-US"/>
              </w:rPr>
              <w:t xml:space="preserve"> dimension and look at the available attributes, the hierarchy, and other details.</w:t>
            </w:r>
          </w:p>
        </w:tc>
        <w:tc>
          <w:tcPr>
            <w:tcW w:w="1996" w:type="dxa"/>
            <w:tcBorders>
              <w:left w:val="single" w:sz="4" w:space="0" w:color="D9D9D9" w:themeColor="background1" w:themeShade="D9"/>
            </w:tcBorders>
            <w:shd w:val="clear" w:color="auto" w:fill="auto"/>
          </w:tcPr>
          <w:p w14:paraId="28B6AC9B" w14:textId="77777777" w:rsidR="00286553" w:rsidRPr="007A4A56" w:rsidRDefault="00286553" w:rsidP="00286553">
            <w:pPr>
              <w:pStyle w:val="Margin"/>
              <w:rPr>
                <w:lang w:val="en-US"/>
              </w:rPr>
            </w:pPr>
          </w:p>
          <w:p w14:paraId="61AF511E" w14:textId="784D36EB" w:rsidR="00286553" w:rsidRDefault="00286553" w:rsidP="00286553">
            <w:pPr>
              <w:pStyle w:val="Margin"/>
            </w:pPr>
            <w:r>
              <w:t>Product</w:t>
            </w:r>
          </w:p>
        </w:tc>
      </w:tr>
      <w:tr w:rsidR="00286553" w:rsidRPr="00345B63" w14:paraId="2795C3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5016B87" w14:textId="6B6416EC" w:rsidR="00286553" w:rsidRPr="007A4A56" w:rsidRDefault="00286553" w:rsidP="00286553">
            <w:pPr>
              <w:pStyle w:val="Graphic"/>
              <w:jc w:val="both"/>
              <w:rPr>
                <w:lang w:val="en-US"/>
              </w:rPr>
            </w:pPr>
            <w:r w:rsidRPr="007A4A56">
              <w:rPr>
                <w:lang w:val="en-US"/>
              </w:rPr>
              <w:t>Which hierarchy levels are defined for this dimension?</w:t>
            </w:r>
          </w:p>
        </w:tc>
        <w:tc>
          <w:tcPr>
            <w:tcW w:w="1996" w:type="dxa"/>
            <w:tcBorders>
              <w:left w:val="single" w:sz="4" w:space="0" w:color="D9D9D9" w:themeColor="background1" w:themeShade="D9"/>
            </w:tcBorders>
            <w:shd w:val="clear" w:color="auto" w:fill="auto"/>
          </w:tcPr>
          <w:p w14:paraId="2286C73A" w14:textId="77777777" w:rsidR="00286553" w:rsidRPr="007A4A56" w:rsidRDefault="00286553" w:rsidP="00286553">
            <w:pPr>
              <w:pStyle w:val="Margin"/>
              <w:rPr>
                <w:lang w:val="en-US"/>
              </w:rPr>
            </w:pPr>
          </w:p>
        </w:tc>
      </w:tr>
      <w:tr w:rsidR="00286553" w14:paraId="270E0CD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26E2E23" w14:textId="472853A4" w:rsidR="00286553" w:rsidRDefault="00286553" w:rsidP="00286553">
            <w:pPr>
              <w:pStyle w:val="Graphic"/>
              <w:jc w:val="both"/>
            </w:pPr>
            <w:r w:rsidRPr="007A4A56">
              <w:rPr>
                <w:lang w:val="en-US"/>
              </w:rPr>
              <w:t xml:space="preserve">   </w:t>
            </w:r>
            <w:r>
              <w:t xml:space="preserve">Level 1: </w:t>
            </w:r>
            <w:r>
              <w:rPr>
                <w:u w:val="single"/>
              </w:rPr>
              <w:tab/>
            </w:r>
            <w:r>
              <w:rPr>
                <w:u w:val="single"/>
              </w:rPr>
              <w:tab/>
            </w:r>
            <w:r>
              <w:rPr>
                <w:u w:val="single"/>
              </w:rPr>
              <w:tab/>
            </w:r>
            <w:r>
              <w:rPr>
                <w:u w:val="single"/>
              </w:rPr>
              <w:tab/>
            </w:r>
          </w:p>
          <w:p w14:paraId="6492C117" w14:textId="4AD3FA9A" w:rsidR="00286553" w:rsidRDefault="00286553" w:rsidP="00286553">
            <w:pPr>
              <w:pStyle w:val="Graphic"/>
              <w:jc w:val="both"/>
            </w:pPr>
            <w:r>
              <w:t xml:space="preserve">   Level 2: </w:t>
            </w:r>
            <w:r>
              <w:rPr>
                <w:u w:val="single"/>
              </w:rPr>
              <w:tab/>
            </w:r>
            <w:r>
              <w:rPr>
                <w:u w:val="single"/>
              </w:rPr>
              <w:tab/>
            </w:r>
            <w:r>
              <w:rPr>
                <w:u w:val="single"/>
              </w:rPr>
              <w:tab/>
            </w:r>
            <w:r>
              <w:rPr>
                <w:u w:val="single"/>
              </w:rPr>
              <w:tab/>
            </w:r>
          </w:p>
          <w:p w14:paraId="38AE0BA1" w14:textId="08FDDC69" w:rsidR="00286553" w:rsidRDefault="00286553" w:rsidP="00286553">
            <w:pPr>
              <w:pStyle w:val="Graphic"/>
              <w:jc w:val="both"/>
            </w:pPr>
            <w:r>
              <w:t xml:space="preserve">   Level 3: </w:t>
            </w:r>
            <w:r>
              <w:rPr>
                <w:u w:val="single"/>
              </w:rPr>
              <w:tab/>
            </w:r>
            <w:r>
              <w:rPr>
                <w:u w:val="single"/>
              </w:rPr>
              <w:tab/>
            </w:r>
            <w:r>
              <w:rPr>
                <w:u w:val="single"/>
              </w:rPr>
              <w:tab/>
            </w:r>
            <w:r>
              <w:rPr>
                <w:u w:val="single"/>
              </w:rPr>
              <w:tab/>
            </w:r>
          </w:p>
        </w:tc>
        <w:tc>
          <w:tcPr>
            <w:tcW w:w="1996" w:type="dxa"/>
            <w:tcBorders>
              <w:left w:val="single" w:sz="4" w:space="0" w:color="D9D9D9" w:themeColor="background1" w:themeShade="D9"/>
            </w:tcBorders>
            <w:shd w:val="clear" w:color="auto" w:fill="auto"/>
          </w:tcPr>
          <w:p w14:paraId="0800F044" w14:textId="77777777" w:rsidR="00286553" w:rsidRDefault="00286553" w:rsidP="00286553">
            <w:pPr>
              <w:pStyle w:val="Margin"/>
            </w:pPr>
          </w:p>
        </w:tc>
      </w:tr>
      <w:tr w:rsidR="00286553" w:rsidRPr="00345B63" w14:paraId="53F88F0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39B7E8" w14:textId="6AA53420" w:rsidR="00286553" w:rsidRPr="007A4A56" w:rsidRDefault="00286553" w:rsidP="00286553">
            <w:pPr>
              <w:pStyle w:val="Graphic"/>
              <w:jc w:val="both"/>
              <w:rPr>
                <w:lang w:val="en-US"/>
              </w:rPr>
            </w:pPr>
            <w:r w:rsidRPr="007A4A56">
              <w:rPr>
                <w:lang w:val="en-US"/>
              </w:rPr>
              <w:t xml:space="preserve">How many products does the table contain? </w:t>
            </w:r>
            <w:r w:rsidRPr="007A4A56">
              <w:rPr>
                <w:u w:val="single"/>
                <w:lang w:val="en-US"/>
              </w:rPr>
              <w:tab/>
            </w:r>
          </w:p>
        </w:tc>
        <w:tc>
          <w:tcPr>
            <w:tcW w:w="1996" w:type="dxa"/>
            <w:tcBorders>
              <w:left w:val="single" w:sz="4" w:space="0" w:color="D9D9D9" w:themeColor="background1" w:themeShade="D9"/>
            </w:tcBorders>
            <w:shd w:val="clear" w:color="auto" w:fill="auto"/>
          </w:tcPr>
          <w:p w14:paraId="3A511753" w14:textId="77777777" w:rsidR="00286553" w:rsidRPr="007A4A56" w:rsidRDefault="00286553" w:rsidP="00286553">
            <w:pPr>
              <w:pStyle w:val="Margin"/>
              <w:rPr>
                <w:lang w:val="en-US"/>
              </w:rPr>
            </w:pPr>
          </w:p>
        </w:tc>
      </w:tr>
      <w:tr w:rsidR="00286553" w:rsidRPr="00345B63" w14:paraId="73EE372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FB40F87" w14:textId="51FF49C7" w:rsidR="00286553" w:rsidRPr="007A4A56" w:rsidRDefault="00286553" w:rsidP="00286553">
            <w:pPr>
              <w:pStyle w:val="Graphic"/>
              <w:jc w:val="both"/>
              <w:rPr>
                <w:lang w:val="en-US"/>
              </w:rPr>
            </w:pPr>
            <w:r w:rsidRPr="007A4A56">
              <w:rPr>
                <w:lang w:val="en-US"/>
              </w:rPr>
              <w:t xml:space="preserve">You have now understood the structure of the model used in this case study and can start creating your story. </w:t>
            </w:r>
          </w:p>
        </w:tc>
        <w:tc>
          <w:tcPr>
            <w:tcW w:w="1996" w:type="dxa"/>
            <w:tcBorders>
              <w:left w:val="single" w:sz="4" w:space="0" w:color="D9D9D9" w:themeColor="background1" w:themeShade="D9"/>
            </w:tcBorders>
            <w:shd w:val="clear" w:color="auto" w:fill="auto"/>
          </w:tcPr>
          <w:p w14:paraId="29C489FB" w14:textId="77777777" w:rsidR="00286553" w:rsidRPr="007A4A56" w:rsidRDefault="00286553" w:rsidP="00286553">
            <w:pPr>
              <w:pStyle w:val="Margin"/>
              <w:rPr>
                <w:lang w:val="en-US"/>
              </w:rPr>
            </w:pPr>
          </w:p>
        </w:tc>
      </w:tr>
      <w:tr w:rsidR="00286553" w:rsidRPr="00345B63" w14:paraId="6B4BF5F7" w14:textId="77777777">
        <w:tc>
          <w:tcPr>
            <w:tcW w:w="9639" w:type="dxa"/>
            <w:gridSpan w:val="3"/>
            <w:tcBorders>
              <w:left w:val="single" w:sz="4" w:space="0" w:color="D9D9D9" w:themeColor="background1" w:themeShade="D9"/>
            </w:tcBorders>
            <w:shd w:val="clear" w:color="auto" w:fill="auto"/>
          </w:tcPr>
          <w:p w14:paraId="191C3C8F" w14:textId="77777777" w:rsidR="00286553" w:rsidRPr="007A4A56" w:rsidRDefault="00286553" w:rsidP="00286553">
            <w:pPr>
              <w:pStyle w:val="Margin"/>
              <w:rPr>
                <w:lang w:val="en-US"/>
              </w:rPr>
            </w:pPr>
          </w:p>
        </w:tc>
      </w:tr>
      <w:tr w:rsidR="00286553" w14:paraId="3406AA35"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716B8D1F" w14:textId="77777777" w:rsidR="00286553" w:rsidRDefault="00286553" w:rsidP="00286553">
            <w:pPr>
              <w:tabs>
                <w:tab w:val="left" w:pos="3060"/>
                <w:tab w:val="right" w:pos="7438"/>
              </w:tabs>
              <w:jc w:val="right"/>
            </w:pPr>
            <w:r>
              <w:rPr>
                <w:noProof/>
              </w:rPr>
              <mc:AlternateContent>
                <mc:Choice Requires="wps">
                  <w:drawing>
                    <wp:inline distT="0" distB="0" distL="0" distR="0" wp14:anchorId="7BB5BCA2" wp14:editId="061283EC">
                      <wp:extent cx="144145" cy="144145"/>
                      <wp:effectExtent l="13970" t="8255" r="13335" b="9525"/>
                      <wp:docPr id="1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1894F21"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LUgW3YeAgAAPg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tcPr>
          <w:p w14:paraId="4611CD88" w14:textId="77777777" w:rsidR="00286553" w:rsidRDefault="00286553" w:rsidP="00286553">
            <w:pPr>
              <w:pStyle w:val="Margin"/>
            </w:pPr>
          </w:p>
        </w:tc>
      </w:tr>
    </w:tbl>
    <w:p w14:paraId="682291D1" w14:textId="63998EE5"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rsidRPr="00345B63" w14:paraId="0EABF02E" w14:textId="77777777">
        <w:trPr>
          <w:trHeight w:val="850"/>
        </w:trPr>
        <w:tc>
          <w:tcPr>
            <w:tcW w:w="1148" w:type="dxa"/>
          </w:tcPr>
          <w:p w14:paraId="410DF6D6"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21D1E970" wp14:editId="0CF52BE2">
                      <wp:extent cx="265430" cy="247650"/>
                      <wp:effectExtent l="0" t="635" r="3175" b="0"/>
                      <wp:docPr id="3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EDC15"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ELN87G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4FC333ED" w14:textId="78035144" w:rsidR="00786953" w:rsidRPr="007A4A56" w:rsidRDefault="00BA09DA">
            <w:pPr>
              <w:pStyle w:val="berschrift1"/>
              <w:tabs>
                <w:tab w:val="left" w:pos="0"/>
              </w:tabs>
              <w:rPr>
                <w:rFonts w:ascii="Times New Roman" w:hAnsi="Times New Roman" w:cs="Times New Roman"/>
                <w:sz w:val="24"/>
                <w:szCs w:val="24"/>
                <w:lang w:val="en-US"/>
              </w:rPr>
            </w:pPr>
            <w:bookmarkStart w:id="4" w:name="_Toc192576113"/>
            <w:r w:rsidRPr="007A4A56">
              <w:rPr>
                <w:lang w:val="en-US"/>
              </w:rPr>
              <w:t>Step 3: Create a new story</w:t>
            </w:r>
            <w:bookmarkEnd w:id="4"/>
          </w:p>
        </w:tc>
      </w:tr>
      <w:tr w:rsidR="00786953" w14:paraId="3C07D7DB" w14:textId="77777777">
        <w:trPr>
          <w:trHeight w:val="940"/>
        </w:trPr>
        <w:tc>
          <w:tcPr>
            <w:tcW w:w="7643" w:type="dxa"/>
            <w:gridSpan w:val="2"/>
            <w:shd w:val="clear" w:color="auto" w:fill="D9D9D9"/>
          </w:tcPr>
          <w:p w14:paraId="7529C975" w14:textId="5663957C" w:rsidR="00786953" w:rsidRPr="007A4A56" w:rsidRDefault="00BA09DA">
            <w:pPr>
              <w:pStyle w:val="StandardWeb"/>
              <w:tabs>
                <w:tab w:val="right" w:pos="9360"/>
              </w:tabs>
              <w:rPr>
                <w:lang w:val="en-US"/>
              </w:rPr>
            </w:pPr>
            <w:r w:rsidRPr="007A4A56">
              <w:rPr>
                <w:b/>
                <w:lang w:val="en-US"/>
              </w:rPr>
              <w:t>Task</w:t>
            </w:r>
            <w:r w:rsidRPr="007A4A56">
              <w:rPr>
                <w:lang w:val="en-US"/>
              </w:rPr>
              <w:t xml:space="preserve"> Open SAP Analytics Cloud and create a new story.</w:t>
            </w:r>
          </w:p>
          <w:p w14:paraId="5F2288E9" w14:textId="2C116586" w:rsidR="00786953" w:rsidRPr="007A4A56" w:rsidRDefault="00BA09DA">
            <w:pPr>
              <w:pStyle w:val="StandardWeb"/>
              <w:autoSpaceDE w:val="0"/>
              <w:autoSpaceDN w:val="0"/>
              <w:adjustRightInd w:val="0"/>
              <w:rPr>
                <w:lang w:val="en-US"/>
              </w:rPr>
            </w:pPr>
            <w:r w:rsidRPr="007A4A56">
              <w:rPr>
                <w:b/>
                <w:lang w:val="en-US"/>
              </w:rPr>
              <w:t>Description</w:t>
            </w:r>
            <w:r w:rsidRPr="007A4A56">
              <w:rPr>
                <w:lang w:val="en-US"/>
              </w:rPr>
              <w:t xml:space="preserve"> Open your SAC tenant and log on. You then create a new story based on an existing model.</w:t>
            </w:r>
          </w:p>
        </w:tc>
        <w:tc>
          <w:tcPr>
            <w:tcW w:w="1996" w:type="dxa"/>
            <w:shd w:val="clear" w:color="auto" w:fill="D9D9D9"/>
          </w:tcPr>
          <w:p w14:paraId="4AEB32C7" w14:textId="6061BDF5"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03802EEF" w14:textId="77777777">
        <w:tc>
          <w:tcPr>
            <w:tcW w:w="7643" w:type="dxa"/>
            <w:gridSpan w:val="2"/>
            <w:shd w:val="clear" w:color="auto" w:fill="auto"/>
          </w:tcPr>
          <w:p w14:paraId="13F0C50D" w14:textId="77777777" w:rsidR="00786953" w:rsidRDefault="00786953">
            <w:pPr>
              <w:spacing w:before="0" w:after="0"/>
              <w:rPr>
                <w:szCs w:val="24"/>
              </w:rPr>
            </w:pPr>
          </w:p>
        </w:tc>
        <w:tc>
          <w:tcPr>
            <w:tcW w:w="1996" w:type="dxa"/>
            <w:tcBorders>
              <w:left w:val="nil"/>
            </w:tcBorders>
          </w:tcPr>
          <w:p w14:paraId="16C44B0F" w14:textId="77777777" w:rsidR="00786953" w:rsidRDefault="00786953">
            <w:pPr>
              <w:pStyle w:val="Margin"/>
              <w:rPr>
                <w:rFonts w:ascii="Times New Roman" w:hAnsi="Times New Roman"/>
                <w:sz w:val="24"/>
                <w:szCs w:val="24"/>
              </w:rPr>
            </w:pPr>
          </w:p>
        </w:tc>
      </w:tr>
      <w:tr w:rsidR="00786953" w14:paraId="3CCB725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02A2D54" w14:textId="1CAAD753" w:rsidR="00786953" w:rsidRPr="007A4A56" w:rsidRDefault="00BA09DA">
            <w:pPr>
              <w:jc w:val="both"/>
              <w:rPr>
                <w:b/>
                <w:lang w:val="en-US"/>
              </w:rPr>
            </w:pPr>
            <w:r w:rsidRPr="007A4A56">
              <w:rPr>
                <w:lang w:val="en-US"/>
              </w:rPr>
              <w:t xml:space="preserve">To go to the home screen, click </w:t>
            </w:r>
            <w:r w:rsidRPr="007A4A56">
              <w:rPr>
                <w:b/>
                <w:lang w:val="en-US"/>
              </w:rPr>
              <w:t>Home</w:t>
            </w:r>
            <w:r w:rsidRPr="007A4A56">
              <w:rPr>
                <w:lang w:val="en-US"/>
              </w:rPr>
              <w:t xml:space="preserve"> </w:t>
            </w:r>
            <w:r>
              <w:rPr>
                <w:noProof/>
              </w:rPr>
              <w:drawing>
                <wp:inline distT="0" distB="0" distL="0" distR="0" wp14:anchorId="59F95D7D" wp14:editId="4E846225">
                  <wp:extent cx="209579" cy="190527"/>
                  <wp:effectExtent l="0" t="0" r="0" b="0"/>
                  <wp:docPr id="161" name="Graphic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9579" cy="190527"/>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tcPr>
          <w:p w14:paraId="4D19D51E" w14:textId="77777777" w:rsidR="00786953" w:rsidRPr="007A4A56" w:rsidRDefault="00786953">
            <w:pPr>
              <w:pStyle w:val="Margin"/>
              <w:rPr>
                <w:rFonts w:cs="Arial"/>
                <w:lang w:val="en-US"/>
              </w:rPr>
            </w:pPr>
          </w:p>
          <w:p w14:paraId="0BCFC529" w14:textId="62FA8672" w:rsidR="00786953" w:rsidRDefault="00BA09DA">
            <w:pPr>
              <w:pStyle w:val="P68B1DB1-Margin11"/>
            </w:pPr>
            <w:r>
              <w:t>Initial Screen</w:t>
            </w:r>
          </w:p>
        </w:tc>
      </w:tr>
      <w:tr w:rsidR="00786953" w14:paraId="69225BBE" w14:textId="77777777">
        <w:tc>
          <w:tcPr>
            <w:tcW w:w="7643" w:type="dxa"/>
            <w:gridSpan w:val="2"/>
            <w:tcBorders>
              <w:left w:val="single" w:sz="4" w:space="0" w:color="D9D9D9" w:themeColor="background1" w:themeShade="D9"/>
              <w:right w:val="single" w:sz="4" w:space="0" w:color="D9D9D9" w:themeColor="background1" w:themeShade="D9"/>
            </w:tcBorders>
          </w:tcPr>
          <w:p w14:paraId="09EA0CE1" w14:textId="0BB8B430" w:rsidR="00786953" w:rsidRPr="007A4A56" w:rsidRDefault="00BA09DA">
            <w:pPr>
              <w:jc w:val="both"/>
              <w:rPr>
                <w:lang w:val="en-US"/>
              </w:rPr>
            </w:pPr>
            <w:r w:rsidRPr="007A4A56">
              <w:rPr>
                <w:lang w:val="en-US"/>
              </w:rPr>
              <w:t xml:space="preserve">To create a new story, choose </w:t>
            </w:r>
            <w:r w:rsidRPr="007A4A56">
              <w:rPr>
                <w:b/>
                <w:lang w:val="en-US"/>
              </w:rPr>
              <w:t>Stories</w:t>
            </w:r>
            <w:r w:rsidRPr="007A4A56">
              <w:rPr>
                <w:lang w:val="en-US"/>
              </w:rPr>
              <w:t xml:space="preserve"> </w:t>
            </w:r>
            <w:r>
              <w:rPr>
                <w:noProof/>
              </w:rPr>
              <w:drawing>
                <wp:inline distT="0" distB="0" distL="0" distR="0" wp14:anchorId="7CB92ADC" wp14:editId="66AE2511">
                  <wp:extent cx="221504" cy="207214"/>
                  <wp:effectExtent l="0" t="0" r="7620" b="2540"/>
                  <wp:docPr id="183" name="Graphic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1351" cy="216426"/>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tcPr>
          <w:p w14:paraId="42E7A2F6" w14:textId="77777777" w:rsidR="00786953" w:rsidRPr="007A4A56" w:rsidRDefault="00786953">
            <w:pPr>
              <w:pStyle w:val="Margin"/>
              <w:rPr>
                <w:rFonts w:cs="Arial"/>
                <w:lang w:val="en-US"/>
              </w:rPr>
            </w:pPr>
          </w:p>
          <w:p w14:paraId="72FCD91E" w14:textId="224B2881" w:rsidR="00786953" w:rsidRDefault="00BA09DA">
            <w:pPr>
              <w:pStyle w:val="P68B1DB1-Margin11"/>
            </w:pPr>
            <w:r>
              <w:t>Story</w:t>
            </w:r>
          </w:p>
        </w:tc>
      </w:tr>
      <w:tr w:rsidR="00786953" w14:paraId="2A99B3C2" w14:textId="77777777">
        <w:tc>
          <w:tcPr>
            <w:tcW w:w="7643" w:type="dxa"/>
            <w:gridSpan w:val="2"/>
            <w:tcBorders>
              <w:left w:val="single" w:sz="4" w:space="0" w:color="D9D9D9" w:themeColor="background1" w:themeShade="D9"/>
              <w:right w:val="single" w:sz="4" w:space="0" w:color="D9D9D9" w:themeColor="background1" w:themeShade="D9"/>
            </w:tcBorders>
          </w:tcPr>
          <w:p w14:paraId="236D3E8B" w14:textId="366FA973" w:rsidR="00786953" w:rsidRDefault="00BA09DA">
            <w:pPr>
              <w:jc w:val="center"/>
            </w:pPr>
            <w:r>
              <w:rPr>
                <w:noProof/>
              </w:rPr>
              <w:drawing>
                <wp:inline distT="0" distB="0" distL="0" distR="0" wp14:anchorId="74C4760B" wp14:editId="72E9BB90">
                  <wp:extent cx="4628596" cy="1480752"/>
                  <wp:effectExtent l="0" t="0" r="635" b="5715"/>
                  <wp:docPr id="184" name="Graphic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34431" cy="1482619"/>
                          </a:xfrm>
                          <a:prstGeom prst="rect">
                            <a:avLst/>
                          </a:prstGeom>
                        </pic:spPr>
                      </pic:pic>
                    </a:graphicData>
                  </a:graphic>
                </wp:inline>
              </w:drawing>
            </w:r>
          </w:p>
        </w:tc>
        <w:tc>
          <w:tcPr>
            <w:tcW w:w="1996" w:type="dxa"/>
            <w:tcBorders>
              <w:left w:val="single" w:sz="4" w:space="0" w:color="D9D9D9" w:themeColor="background1" w:themeShade="D9"/>
            </w:tcBorders>
          </w:tcPr>
          <w:p w14:paraId="3105123E" w14:textId="77777777" w:rsidR="00786953" w:rsidRDefault="00786953">
            <w:pPr>
              <w:pStyle w:val="Margin"/>
              <w:rPr>
                <w:rFonts w:cs="Arial"/>
              </w:rPr>
            </w:pPr>
          </w:p>
        </w:tc>
      </w:tr>
      <w:tr w:rsidR="00786953" w14:paraId="498B1ACA" w14:textId="77777777">
        <w:tc>
          <w:tcPr>
            <w:tcW w:w="7643" w:type="dxa"/>
            <w:gridSpan w:val="2"/>
            <w:tcBorders>
              <w:left w:val="single" w:sz="4" w:space="0" w:color="D9D9D9" w:themeColor="background1" w:themeShade="D9"/>
              <w:right w:val="single" w:sz="4" w:space="0" w:color="D9D9D9" w:themeColor="background1" w:themeShade="D9"/>
            </w:tcBorders>
          </w:tcPr>
          <w:p w14:paraId="63EF23AA" w14:textId="57017E1B" w:rsidR="00786953" w:rsidRPr="007A4A56" w:rsidRDefault="00BA09DA">
            <w:pPr>
              <w:jc w:val="both"/>
              <w:rPr>
                <w:lang w:val="en-US"/>
              </w:rPr>
            </w:pPr>
            <w:r w:rsidRPr="007A4A56">
              <w:rPr>
                <w:lang w:val="en-US"/>
              </w:rPr>
              <w:t>You can choose from four different layouts for your new story:</w:t>
            </w:r>
          </w:p>
        </w:tc>
        <w:tc>
          <w:tcPr>
            <w:tcW w:w="1996" w:type="dxa"/>
            <w:tcBorders>
              <w:left w:val="single" w:sz="4" w:space="0" w:color="D9D9D9" w:themeColor="background1" w:themeShade="D9"/>
            </w:tcBorders>
          </w:tcPr>
          <w:p w14:paraId="1B472275" w14:textId="77777777" w:rsidR="00786953" w:rsidRPr="007A4A56" w:rsidRDefault="00786953">
            <w:pPr>
              <w:pStyle w:val="Margin"/>
              <w:rPr>
                <w:rFonts w:cs="Arial"/>
                <w:lang w:val="en-US"/>
              </w:rPr>
            </w:pPr>
          </w:p>
          <w:p w14:paraId="68380E57" w14:textId="33F8DC46" w:rsidR="00786953" w:rsidRDefault="00BA09DA">
            <w:pPr>
              <w:pStyle w:val="P68B1DB1-Margin11"/>
            </w:pPr>
            <w:r>
              <w:t>Layouts</w:t>
            </w:r>
          </w:p>
        </w:tc>
      </w:tr>
      <w:tr w:rsidR="00786953" w:rsidRPr="00345B63" w14:paraId="110771F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9375B30" w14:textId="74D53ECB" w:rsidR="00786953" w:rsidRPr="007A4A56" w:rsidRDefault="00BA09DA">
            <w:pPr>
              <w:pStyle w:val="Listenabsatz"/>
              <w:numPr>
                <w:ilvl w:val="0"/>
                <w:numId w:val="36"/>
              </w:numPr>
              <w:jc w:val="both"/>
              <w:rPr>
                <w:lang w:val="en-US"/>
              </w:rPr>
            </w:pPr>
            <w:r w:rsidRPr="007A4A56">
              <w:rPr>
                <w:lang w:val="en-US"/>
              </w:rPr>
              <w:t xml:space="preserve">The </w:t>
            </w:r>
            <w:r w:rsidRPr="007A4A56">
              <w:rPr>
                <w:rStyle w:val="Fett"/>
                <w:b w:val="0"/>
                <w:i/>
                <w:lang w:val="en-US"/>
              </w:rPr>
              <w:t>responsive</w:t>
            </w:r>
            <w:r w:rsidRPr="007A4A56">
              <w:rPr>
                <w:rStyle w:val="Fett"/>
                <w:b w:val="0"/>
                <w:lang w:val="en-US"/>
              </w:rPr>
              <w:t xml:space="preserve"> page</w:t>
            </w:r>
            <w:r w:rsidRPr="007A4A56">
              <w:rPr>
                <w:lang w:val="en-US"/>
              </w:rPr>
              <w:t xml:space="preserve"> allows you to create pages that can be accessed on all mobile devices due to their dynamic adjustment. However, as a result, it is not possible to create charts on top of each other, for example.</w:t>
            </w:r>
          </w:p>
          <w:p w14:paraId="33EDD9B4" w14:textId="70C97D65" w:rsidR="00786953" w:rsidRPr="007A4A56" w:rsidRDefault="00BA09DA">
            <w:pPr>
              <w:pStyle w:val="Listenabsatz"/>
              <w:numPr>
                <w:ilvl w:val="0"/>
                <w:numId w:val="36"/>
              </w:numPr>
              <w:jc w:val="both"/>
              <w:rPr>
                <w:lang w:val="en-US"/>
              </w:rPr>
            </w:pPr>
            <w:r w:rsidRPr="007A4A56">
              <w:rPr>
                <w:lang w:val="en-US"/>
              </w:rPr>
              <w:t xml:space="preserve">The </w:t>
            </w:r>
            <w:r w:rsidRPr="007A4A56">
              <w:rPr>
                <w:rStyle w:val="Fett"/>
                <w:b w:val="0"/>
                <w:i/>
                <w:lang w:val="en-US"/>
              </w:rPr>
              <w:t>canvas</w:t>
            </w:r>
            <w:r w:rsidRPr="007A4A56">
              <w:rPr>
                <w:rStyle w:val="Fett"/>
                <w:b w:val="0"/>
                <w:lang w:val="en-US"/>
              </w:rPr>
              <w:t xml:space="preserve"> page</w:t>
            </w:r>
            <w:r w:rsidRPr="007A4A56">
              <w:rPr>
                <w:lang w:val="en-US"/>
              </w:rPr>
              <w:t xml:space="preserve"> allows elements (charts and tables) to be freely arranged on pages. In this form of pages, you can, for example, place elements on top of each other or mix them together. In contrast to a </w:t>
            </w:r>
            <w:r w:rsidRPr="007A4A56">
              <w:rPr>
                <w:rStyle w:val="Fett"/>
                <w:b w:val="0"/>
                <w:i/>
                <w:lang w:val="en-US"/>
              </w:rPr>
              <w:t>responsive</w:t>
            </w:r>
            <w:r w:rsidRPr="007A4A56">
              <w:rPr>
                <w:lang w:val="en-US"/>
              </w:rPr>
              <w:t xml:space="preserve"> </w:t>
            </w:r>
            <w:r w:rsidRPr="007A4A56">
              <w:rPr>
                <w:rStyle w:val="Fett"/>
                <w:b w:val="0"/>
                <w:lang w:val="en-US"/>
              </w:rPr>
              <w:t>page</w:t>
            </w:r>
            <w:r w:rsidRPr="007A4A56">
              <w:rPr>
                <w:lang w:val="en-US"/>
              </w:rPr>
              <w:t>, the elements on different end devices do not adapt automatically.</w:t>
            </w:r>
          </w:p>
          <w:p w14:paraId="141D5FFE" w14:textId="77777777" w:rsidR="00786953" w:rsidRPr="007A4A56" w:rsidRDefault="00BA09DA">
            <w:pPr>
              <w:pStyle w:val="Listenabsatz"/>
              <w:numPr>
                <w:ilvl w:val="0"/>
                <w:numId w:val="36"/>
              </w:numPr>
              <w:jc w:val="both"/>
              <w:rPr>
                <w:lang w:val="en-US"/>
              </w:rPr>
            </w:pPr>
            <w:r w:rsidRPr="007A4A56">
              <w:rPr>
                <w:lang w:val="en-US"/>
              </w:rPr>
              <w:t xml:space="preserve">The </w:t>
            </w:r>
            <w:r w:rsidRPr="007A4A56">
              <w:rPr>
                <w:i/>
                <w:lang w:val="en-US"/>
              </w:rPr>
              <w:t>grid</w:t>
            </w:r>
            <w:r w:rsidRPr="007A4A56">
              <w:rPr>
                <w:lang w:val="en-US"/>
              </w:rPr>
              <w:t xml:space="preserve"> page only supports the display of tables. The page form enables, for example, additional calculations for cells, similar to the spreadsheet MS Excel.</w:t>
            </w:r>
          </w:p>
          <w:p w14:paraId="76806CD5" w14:textId="3DB2C8CA" w:rsidR="00786953" w:rsidRPr="007A4A56" w:rsidRDefault="00BA09DA">
            <w:pPr>
              <w:pStyle w:val="Listenabsatz"/>
              <w:numPr>
                <w:ilvl w:val="0"/>
                <w:numId w:val="36"/>
              </w:numPr>
              <w:jc w:val="both"/>
              <w:rPr>
                <w:rStyle w:val="Fett"/>
                <w:b w:val="0"/>
                <w:bCs w:val="0"/>
                <w:lang w:val="en-US"/>
              </w:rPr>
            </w:pPr>
            <w:r w:rsidRPr="007A4A56">
              <w:rPr>
                <w:rStyle w:val="Fett"/>
                <w:b w:val="0"/>
                <w:i/>
                <w:lang w:val="en-US"/>
              </w:rPr>
              <w:t xml:space="preserve"> With From a Smart Discovery</w:t>
            </w:r>
            <w:r w:rsidRPr="007A4A56">
              <w:rPr>
                <w:lang w:val="en-US"/>
              </w:rPr>
              <w:t>, a data model can be examined for correlations automatically and using predefined automatisms. In this way, corresponding charts and tables can be generated, which explain and display the main influencing factors and data connections, supplemented by corresponding texts for explanation.</w:t>
            </w:r>
          </w:p>
        </w:tc>
        <w:tc>
          <w:tcPr>
            <w:tcW w:w="1996" w:type="dxa"/>
            <w:tcBorders>
              <w:left w:val="single" w:sz="4" w:space="0" w:color="D9D9D9" w:themeColor="background1" w:themeShade="D9"/>
            </w:tcBorders>
            <w:shd w:val="clear" w:color="auto" w:fill="auto"/>
          </w:tcPr>
          <w:p w14:paraId="37DC1467" w14:textId="77777777" w:rsidR="00786953" w:rsidRPr="007A4A56" w:rsidRDefault="00786953">
            <w:pPr>
              <w:pStyle w:val="Margin"/>
              <w:rPr>
                <w:lang w:val="en-US"/>
              </w:rPr>
            </w:pPr>
          </w:p>
        </w:tc>
      </w:tr>
      <w:tr w:rsidR="00786953" w:rsidRPr="00345B63" w14:paraId="25F3FE8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562D711" w14:textId="7188C145" w:rsidR="00786953" w:rsidRPr="007A4A56" w:rsidRDefault="00BA09DA">
            <w:pPr>
              <w:jc w:val="both"/>
              <w:rPr>
                <w:lang w:val="en-US"/>
              </w:rPr>
            </w:pPr>
            <w:r w:rsidRPr="007A4A56">
              <w:rPr>
                <w:lang w:val="en-US"/>
              </w:rPr>
              <w:t xml:space="preserve">The </w:t>
            </w:r>
            <w:r w:rsidRPr="007A4A56">
              <w:rPr>
                <w:i/>
                <w:lang w:val="en-US"/>
              </w:rPr>
              <w:t>Grid</w:t>
            </w:r>
            <w:r w:rsidRPr="007A4A56">
              <w:rPr>
                <w:lang w:val="en-US"/>
              </w:rPr>
              <w:t xml:space="preserve"> Page and </w:t>
            </w:r>
            <w:r w:rsidRPr="007A4A56">
              <w:rPr>
                <w:i/>
                <w:lang w:val="en-US"/>
              </w:rPr>
              <w:t>From a Smart Discovery</w:t>
            </w:r>
            <w:r w:rsidRPr="007A4A56">
              <w:rPr>
                <w:lang w:val="en-US"/>
              </w:rPr>
              <w:t xml:space="preserve"> </w:t>
            </w:r>
            <w:proofErr w:type="gramStart"/>
            <w:r w:rsidRPr="007A4A56">
              <w:rPr>
                <w:lang w:val="en-US"/>
              </w:rPr>
              <w:t>are no longer supported</w:t>
            </w:r>
            <w:proofErr w:type="gramEnd"/>
            <w:r w:rsidRPr="007A4A56">
              <w:rPr>
                <w:lang w:val="en-US"/>
              </w:rPr>
              <w:t xml:space="preserve"> in the </w:t>
            </w:r>
            <w:r w:rsidRPr="007A4A56">
              <w:rPr>
                <w:i/>
                <w:lang w:val="en-US"/>
              </w:rPr>
              <w:t>Optimized Design Experience</w:t>
            </w:r>
            <w:r w:rsidRPr="007A4A56">
              <w:rPr>
                <w:lang w:val="en-US"/>
              </w:rPr>
              <w:t xml:space="preserve"> and are therefore not part of this exercise.</w:t>
            </w:r>
          </w:p>
        </w:tc>
        <w:tc>
          <w:tcPr>
            <w:tcW w:w="1996" w:type="dxa"/>
            <w:tcBorders>
              <w:left w:val="single" w:sz="4" w:space="0" w:color="D9D9D9" w:themeColor="background1" w:themeShade="D9"/>
            </w:tcBorders>
            <w:shd w:val="clear" w:color="auto" w:fill="auto"/>
          </w:tcPr>
          <w:p w14:paraId="4BE1868F" w14:textId="77777777" w:rsidR="00786953" w:rsidRPr="007A4A56" w:rsidRDefault="00786953">
            <w:pPr>
              <w:pStyle w:val="Margin"/>
              <w:rPr>
                <w:lang w:val="en-US"/>
              </w:rPr>
            </w:pPr>
          </w:p>
        </w:tc>
      </w:tr>
      <w:tr w:rsidR="00786953" w:rsidRPr="00345B63" w14:paraId="4FE6B08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1FE7E5F" w14:textId="41D0205F" w:rsidR="00786953" w:rsidRPr="007A4A56" w:rsidRDefault="00BA09DA">
            <w:pPr>
              <w:jc w:val="both"/>
              <w:rPr>
                <w:lang w:val="en-US"/>
              </w:rPr>
            </w:pPr>
            <w:r w:rsidRPr="007A4A56">
              <w:rPr>
                <w:lang w:val="en-US"/>
              </w:rPr>
              <w:t xml:space="preserve">As part of the creation of your story, you will learn about </w:t>
            </w:r>
            <w:r w:rsidRPr="007A4A56">
              <w:rPr>
                <w:i/>
                <w:lang w:val="en-US"/>
              </w:rPr>
              <w:t>responsive</w:t>
            </w:r>
            <w:r w:rsidRPr="007A4A56">
              <w:rPr>
                <w:lang w:val="en-US"/>
              </w:rPr>
              <w:t xml:space="preserve"> and </w:t>
            </w:r>
            <w:r w:rsidRPr="007A4A56">
              <w:rPr>
                <w:i/>
                <w:lang w:val="en-US"/>
              </w:rPr>
              <w:t>canvas</w:t>
            </w:r>
            <w:r w:rsidRPr="007A4A56">
              <w:rPr>
                <w:lang w:val="en-US"/>
              </w:rPr>
              <w:t xml:space="preserve"> layouts.</w:t>
            </w:r>
          </w:p>
        </w:tc>
        <w:tc>
          <w:tcPr>
            <w:tcW w:w="1996" w:type="dxa"/>
            <w:tcBorders>
              <w:left w:val="single" w:sz="4" w:space="0" w:color="D9D9D9" w:themeColor="background1" w:themeShade="D9"/>
            </w:tcBorders>
            <w:shd w:val="clear" w:color="auto" w:fill="auto"/>
          </w:tcPr>
          <w:p w14:paraId="7B42E20B" w14:textId="77777777" w:rsidR="00786953" w:rsidRPr="007A4A56" w:rsidRDefault="00786953">
            <w:pPr>
              <w:pStyle w:val="Margin"/>
              <w:rPr>
                <w:lang w:val="en-US"/>
              </w:rPr>
            </w:pPr>
          </w:p>
        </w:tc>
      </w:tr>
      <w:tr w:rsidR="00786953" w14:paraId="318ADDF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B19088C" w14:textId="49918B7A" w:rsidR="00786953" w:rsidRPr="007A4A56" w:rsidRDefault="00BA09DA">
            <w:pPr>
              <w:jc w:val="both"/>
              <w:rPr>
                <w:lang w:val="en-US"/>
              </w:rPr>
            </w:pPr>
            <w:r w:rsidRPr="007A4A56">
              <w:rPr>
                <w:lang w:val="en-US"/>
              </w:rPr>
              <w:t xml:space="preserve">First, start with a responsive page. To do this, click </w:t>
            </w:r>
            <w:r w:rsidRPr="007A4A56">
              <w:rPr>
                <w:b/>
                <w:lang w:val="en-US"/>
              </w:rPr>
              <w:t>Responsive</w:t>
            </w:r>
            <w:r w:rsidRPr="007A4A56">
              <w:rPr>
                <w:lang w:val="en-US"/>
              </w:rPr>
              <w:t>.</w:t>
            </w:r>
          </w:p>
        </w:tc>
        <w:tc>
          <w:tcPr>
            <w:tcW w:w="1996" w:type="dxa"/>
            <w:tcBorders>
              <w:left w:val="single" w:sz="4" w:space="0" w:color="D9D9D9" w:themeColor="background1" w:themeShade="D9"/>
            </w:tcBorders>
            <w:shd w:val="clear" w:color="auto" w:fill="auto"/>
          </w:tcPr>
          <w:p w14:paraId="384A7892" w14:textId="77777777" w:rsidR="00786953" w:rsidRPr="007A4A56" w:rsidRDefault="00786953">
            <w:pPr>
              <w:pStyle w:val="Margin"/>
              <w:rPr>
                <w:lang w:val="en-US"/>
              </w:rPr>
            </w:pPr>
          </w:p>
          <w:p w14:paraId="2A69A27A" w14:textId="32608322" w:rsidR="00786953" w:rsidRDefault="00BA09DA">
            <w:pPr>
              <w:pStyle w:val="Margin"/>
            </w:pPr>
            <w:r>
              <w:t>Responsive</w:t>
            </w:r>
          </w:p>
        </w:tc>
      </w:tr>
      <w:tr w:rsidR="00786953" w14:paraId="19A559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052899E" w14:textId="7B0B07DE" w:rsidR="00786953" w:rsidRDefault="00BA09DA">
            <w:pPr>
              <w:jc w:val="center"/>
            </w:pPr>
            <w:r>
              <w:rPr>
                <w:noProof/>
              </w:rPr>
              <w:lastRenderedPageBreak/>
              <w:drawing>
                <wp:inline distT="0" distB="0" distL="0" distR="0" wp14:anchorId="7139D312" wp14:editId="62607121">
                  <wp:extent cx="1346875" cy="887353"/>
                  <wp:effectExtent l="0" t="0" r="5715" b="8255"/>
                  <wp:docPr id="185" name="Graphic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58025" cy="89469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9764798" w14:textId="77777777" w:rsidR="00786953" w:rsidRDefault="00786953">
            <w:pPr>
              <w:pStyle w:val="Margin"/>
            </w:pPr>
          </w:p>
        </w:tc>
      </w:tr>
      <w:tr w:rsidR="00786953" w14:paraId="59BD62E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D2D2A3" w14:textId="182E10C2" w:rsidR="00786953" w:rsidRPr="007A4A56" w:rsidRDefault="00BA09DA">
            <w:pPr>
              <w:jc w:val="both"/>
              <w:rPr>
                <w:lang w:val="en-US"/>
              </w:rPr>
            </w:pPr>
            <w:r w:rsidRPr="007A4A56">
              <w:rPr>
                <w:lang w:val="en-US"/>
              </w:rPr>
              <w:t xml:space="preserve">In the window that opens, select the </w:t>
            </w:r>
            <w:r w:rsidRPr="007A4A56">
              <w:rPr>
                <w:i/>
                <w:lang w:val="en-US"/>
              </w:rPr>
              <w:t>Optimized Design Experience</w:t>
            </w:r>
            <w:r w:rsidRPr="007A4A56">
              <w:rPr>
                <w:lang w:val="en-US"/>
              </w:rPr>
              <w:t xml:space="preserve"> option and click </w:t>
            </w:r>
            <w:r w:rsidRPr="007A4A56">
              <w:rPr>
                <w:b/>
                <w:lang w:val="en-US"/>
              </w:rPr>
              <w:t>Create</w:t>
            </w:r>
            <w:r w:rsidRPr="007A4A56">
              <w:rPr>
                <w:lang w:val="en-US"/>
              </w:rPr>
              <w:t>.</w:t>
            </w:r>
          </w:p>
        </w:tc>
        <w:tc>
          <w:tcPr>
            <w:tcW w:w="1996" w:type="dxa"/>
            <w:tcBorders>
              <w:left w:val="single" w:sz="4" w:space="0" w:color="D9D9D9" w:themeColor="background1" w:themeShade="D9"/>
            </w:tcBorders>
            <w:shd w:val="clear" w:color="auto" w:fill="auto"/>
          </w:tcPr>
          <w:p w14:paraId="077B39D1" w14:textId="77777777" w:rsidR="00786953" w:rsidRPr="007A4A56" w:rsidRDefault="00786953">
            <w:pPr>
              <w:pStyle w:val="Margin"/>
              <w:rPr>
                <w:lang w:val="en-US"/>
              </w:rPr>
            </w:pPr>
          </w:p>
          <w:p w14:paraId="7CE78A9B" w14:textId="1808D18A" w:rsidR="00786953" w:rsidRDefault="00BA09DA">
            <w:pPr>
              <w:pStyle w:val="Margin"/>
            </w:pPr>
            <w:r>
              <w:t>Create</w:t>
            </w:r>
          </w:p>
        </w:tc>
      </w:tr>
      <w:tr w:rsidR="00786953" w14:paraId="1A73D24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FBFF95C" w14:textId="6C3E15B6" w:rsidR="00786953" w:rsidRDefault="00BA09DA">
            <w:pPr>
              <w:jc w:val="center"/>
            </w:pPr>
            <w:r>
              <w:rPr>
                <w:noProof/>
              </w:rPr>
              <w:drawing>
                <wp:inline distT="0" distB="0" distL="0" distR="0" wp14:anchorId="24D3E4D9" wp14:editId="71086751">
                  <wp:extent cx="3151914" cy="3351800"/>
                  <wp:effectExtent l="0" t="0" r="0" b="1270"/>
                  <wp:docPr id="186" name="Graphic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72092" cy="337325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2CE2BD1" w14:textId="77777777" w:rsidR="00786953" w:rsidRDefault="00786953">
            <w:pPr>
              <w:pStyle w:val="Margin"/>
            </w:pPr>
          </w:p>
        </w:tc>
      </w:tr>
      <w:tr w:rsidR="00786953" w14:paraId="16B63A1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87648A7" w14:textId="7A2CE325" w:rsidR="00786953" w:rsidRPr="007A4A56" w:rsidRDefault="00BA09DA">
            <w:pPr>
              <w:jc w:val="both"/>
              <w:rPr>
                <w:lang w:val="en-US"/>
              </w:rPr>
            </w:pPr>
            <w:r w:rsidRPr="007A4A56">
              <w:rPr>
                <w:lang w:val="en-US"/>
              </w:rPr>
              <w:t xml:space="preserve">Before proceeding, save the story to your folder. To do this, click the </w:t>
            </w:r>
            <w:r w:rsidRPr="007A4A56">
              <w:rPr>
                <w:i/>
                <w:lang w:val="en-US"/>
              </w:rPr>
              <w:t>Save</w:t>
            </w:r>
            <w:r w:rsidRPr="007A4A56">
              <w:rPr>
                <w:lang w:val="en-US"/>
              </w:rPr>
              <w:t xml:space="preserve"> </w:t>
            </w:r>
            <w:r>
              <w:rPr>
                <w:noProof/>
              </w:rPr>
              <w:drawing>
                <wp:inline distT="0" distB="0" distL="0" distR="0" wp14:anchorId="5079C243" wp14:editId="6A1E6C7D">
                  <wp:extent cx="228632" cy="209579"/>
                  <wp:effectExtent l="0" t="0" r="0" b="0"/>
                  <wp:docPr id="187" name="Graphic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32" cy="209579"/>
                          </a:xfrm>
                          <a:prstGeom prst="rect">
                            <a:avLst/>
                          </a:prstGeom>
                        </pic:spPr>
                      </pic:pic>
                    </a:graphicData>
                  </a:graphic>
                </wp:inline>
              </w:drawing>
            </w:r>
            <w:r w:rsidRPr="007A4A56">
              <w:rPr>
                <w:lang w:val="en-US"/>
              </w:rPr>
              <w:t xml:space="preserve"> icon in the </w:t>
            </w:r>
            <w:r w:rsidRPr="007A4A56">
              <w:rPr>
                <w:rStyle w:val="Hervorhebung"/>
                <w:lang w:val="en-US"/>
              </w:rPr>
              <w:t>File</w:t>
            </w:r>
            <w:r w:rsidRPr="007A4A56">
              <w:rPr>
                <w:lang w:val="en-US"/>
              </w:rPr>
              <w:t xml:space="preserve"> area of the ribbon and choose </w:t>
            </w:r>
            <w:r w:rsidRPr="007A4A56">
              <w:rPr>
                <w:rStyle w:val="Hervorhebung"/>
                <w:b/>
                <w:i w:val="0"/>
                <w:lang w:val="en-US"/>
              </w:rPr>
              <w:t>Save</w:t>
            </w:r>
            <w:r w:rsidRPr="007A4A56">
              <w:rPr>
                <w:rStyle w:val="Hervorhebung"/>
                <w:lang w:val="en-US"/>
              </w:rPr>
              <w:t>.</w:t>
            </w:r>
          </w:p>
        </w:tc>
        <w:tc>
          <w:tcPr>
            <w:tcW w:w="1996" w:type="dxa"/>
            <w:tcBorders>
              <w:left w:val="single" w:sz="4" w:space="0" w:color="D9D9D9" w:themeColor="background1" w:themeShade="D9"/>
            </w:tcBorders>
            <w:shd w:val="clear" w:color="auto" w:fill="auto"/>
          </w:tcPr>
          <w:p w14:paraId="08C4F428" w14:textId="77777777" w:rsidR="00786953" w:rsidRPr="007A4A56" w:rsidRDefault="00786953">
            <w:pPr>
              <w:pStyle w:val="Margin"/>
              <w:rPr>
                <w:lang w:val="en-US"/>
              </w:rPr>
            </w:pPr>
          </w:p>
          <w:p w14:paraId="4CCE0582" w14:textId="1CC3830B" w:rsidR="00786953" w:rsidRDefault="00BA09DA">
            <w:pPr>
              <w:pStyle w:val="Margin"/>
            </w:pPr>
            <w:r>
              <w:t>Save</w:t>
            </w:r>
          </w:p>
        </w:tc>
      </w:tr>
      <w:tr w:rsidR="00786953" w14:paraId="2E43F56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068ED5E" w14:textId="4ED91B40" w:rsidR="00786953" w:rsidRDefault="00BA09DA">
            <w:pPr>
              <w:jc w:val="center"/>
            </w:pPr>
            <w:r>
              <w:rPr>
                <w:noProof/>
              </w:rPr>
              <w:drawing>
                <wp:inline distT="0" distB="0" distL="0" distR="0" wp14:anchorId="79F756B7" wp14:editId="12CA07E8">
                  <wp:extent cx="2637302" cy="1315058"/>
                  <wp:effectExtent l="0" t="0" r="0" b="0"/>
                  <wp:docPr id="188" name="Graphic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44039" cy="131841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466FEA5" w14:textId="77777777" w:rsidR="00786953" w:rsidRDefault="00786953">
            <w:pPr>
              <w:pStyle w:val="Margin"/>
            </w:pPr>
          </w:p>
        </w:tc>
      </w:tr>
      <w:tr w:rsidR="00786953" w:rsidRPr="00345B63" w14:paraId="1C40FFB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47F6681" w14:textId="73317C61" w:rsidR="00786953" w:rsidRPr="007A4A56" w:rsidRDefault="00BA09DA">
            <w:pPr>
              <w:jc w:val="both"/>
              <w:rPr>
                <w:lang w:val="en-US"/>
              </w:rPr>
            </w:pPr>
            <w:r w:rsidRPr="007A4A56">
              <w:rPr>
                <w:lang w:val="en-US"/>
              </w:rPr>
              <w:t xml:space="preserve">First, select the </w:t>
            </w:r>
            <w:r w:rsidRPr="007A4A56">
              <w:rPr>
                <w:i/>
                <w:lang w:val="en-US"/>
              </w:rPr>
              <w:t>Stories</w:t>
            </w:r>
            <w:r w:rsidRPr="007A4A56">
              <w:rPr>
                <w:lang w:val="en-US"/>
              </w:rPr>
              <w:t xml:space="preserve"> subfolder as the location in your personal folder. You can access this via </w:t>
            </w:r>
            <w:r w:rsidRPr="007A4A56">
              <w:rPr>
                <w:rStyle w:val="Hervorhebung"/>
                <w:lang w:val="en-US"/>
              </w:rPr>
              <w:t xml:space="preserve">My Files </w:t>
            </w:r>
            <w:r w:rsidRPr="007A4A56">
              <w:rPr>
                <w:lang w:val="en-US"/>
              </w:rPr>
              <w:t xml:space="preserve"> </w:t>
            </w:r>
            <w:r w:rsidRPr="007A4A56">
              <w:rPr>
                <w:color w:val="943634"/>
                <w:lang w:val="en-US"/>
              </w:rPr>
              <w:t>►</w:t>
            </w:r>
            <w:r w:rsidRPr="007A4A56">
              <w:rPr>
                <w:lang w:val="en-US"/>
              </w:rPr>
              <w:t xml:space="preserve"> </w:t>
            </w:r>
            <w:r w:rsidRPr="007A4A56">
              <w:rPr>
                <w:rStyle w:val="Hervorhebung"/>
                <w:lang w:val="en-US"/>
              </w:rPr>
              <w:t xml:space="preserve"> My SAC course </w:t>
            </w:r>
            <w:r w:rsidRPr="007A4A56">
              <w:rPr>
                <w:lang w:val="en-US"/>
              </w:rPr>
              <w:t xml:space="preserve"> </w:t>
            </w:r>
            <w:r w:rsidRPr="007A4A56">
              <w:rPr>
                <w:color w:val="943634"/>
                <w:lang w:val="en-US"/>
              </w:rPr>
              <w:t>►</w:t>
            </w:r>
            <w:r w:rsidRPr="007A4A56">
              <w:rPr>
                <w:lang w:val="en-US"/>
              </w:rPr>
              <w:t xml:space="preserve"> </w:t>
            </w:r>
            <w:r w:rsidRPr="007A4A56">
              <w:rPr>
                <w:rStyle w:val="Hervorhebung"/>
                <w:lang w:val="en-US"/>
              </w:rPr>
              <w:t xml:space="preserve"> Stories.</w:t>
            </w:r>
          </w:p>
        </w:tc>
        <w:tc>
          <w:tcPr>
            <w:tcW w:w="1996" w:type="dxa"/>
            <w:tcBorders>
              <w:left w:val="single" w:sz="4" w:space="0" w:color="D9D9D9" w:themeColor="background1" w:themeShade="D9"/>
            </w:tcBorders>
            <w:shd w:val="clear" w:color="auto" w:fill="auto"/>
          </w:tcPr>
          <w:p w14:paraId="76434232" w14:textId="77777777" w:rsidR="00786953" w:rsidRPr="007A4A56" w:rsidRDefault="00786953">
            <w:pPr>
              <w:pStyle w:val="Margin"/>
              <w:rPr>
                <w:lang w:val="en-US"/>
              </w:rPr>
            </w:pPr>
          </w:p>
          <w:p w14:paraId="168C37AF" w14:textId="1254DFB8" w:rsidR="00786953" w:rsidRPr="007A4A56" w:rsidRDefault="00786953">
            <w:pPr>
              <w:pStyle w:val="Margin"/>
              <w:rPr>
                <w:lang w:val="en-US"/>
              </w:rPr>
            </w:pPr>
          </w:p>
        </w:tc>
      </w:tr>
      <w:tr w:rsidR="00786953" w:rsidRPr="00345B63" w14:paraId="68BE0F4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7F55504" w14:textId="5AF286C3" w:rsidR="00786953" w:rsidRPr="007A4A56" w:rsidRDefault="00786953">
            <w:pPr>
              <w:jc w:val="center"/>
              <w:rPr>
                <w:lang w:val="en-US"/>
              </w:rPr>
            </w:pPr>
          </w:p>
        </w:tc>
        <w:tc>
          <w:tcPr>
            <w:tcW w:w="1996" w:type="dxa"/>
            <w:tcBorders>
              <w:left w:val="single" w:sz="4" w:space="0" w:color="D9D9D9" w:themeColor="background1" w:themeShade="D9"/>
            </w:tcBorders>
            <w:shd w:val="clear" w:color="auto" w:fill="auto"/>
          </w:tcPr>
          <w:p w14:paraId="59CB5664" w14:textId="77777777" w:rsidR="00786953" w:rsidRPr="007A4A56" w:rsidRDefault="00786953">
            <w:pPr>
              <w:pStyle w:val="Margin"/>
              <w:rPr>
                <w:lang w:val="en-US"/>
              </w:rPr>
            </w:pPr>
          </w:p>
        </w:tc>
      </w:tr>
      <w:tr w:rsidR="00786953" w14:paraId="096C04C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639304" w14:textId="481A7C47" w:rsidR="00786953" w:rsidRPr="007A4A56" w:rsidRDefault="00BA09DA">
            <w:pPr>
              <w:pStyle w:val="Graphic"/>
              <w:jc w:val="both"/>
              <w:rPr>
                <w:lang w:val="en-US"/>
              </w:rPr>
            </w:pPr>
            <w:r w:rsidRPr="007A4A56">
              <w:rPr>
                <w:lang w:val="en-US"/>
              </w:rPr>
              <w:t xml:space="preserve">Then enter </w:t>
            </w:r>
            <w:r w:rsidRPr="007A4A56">
              <w:rPr>
                <w:rStyle w:val="Hervorhebung"/>
                <w:b/>
                <w:i w:val="0"/>
                <w:lang w:val="en-US"/>
              </w:rPr>
              <w:t>###_Story_Case_Study</w:t>
            </w:r>
            <w:r w:rsidRPr="007A4A56">
              <w:rPr>
                <w:lang w:val="en-US"/>
              </w:rPr>
              <w:t xml:space="preserve"> in the </w:t>
            </w:r>
            <w:r w:rsidRPr="007A4A56">
              <w:rPr>
                <w:i/>
                <w:lang w:val="en-US"/>
              </w:rPr>
              <w:t>Name</w:t>
            </w:r>
            <w:r w:rsidRPr="007A4A56">
              <w:rPr>
                <w:lang w:val="en-US"/>
              </w:rPr>
              <w:t xml:space="preserve"> field and </w:t>
            </w:r>
            <w:r w:rsidRPr="007A4A56">
              <w:rPr>
                <w:rStyle w:val="Hervorhebung"/>
                <w:b/>
                <w:i w:val="0"/>
                <w:lang w:val="en-US"/>
              </w:rPr>
              <w:t>Story for case study</w:t>
            </w:r>
            <w:r w:rsidRPr="007A4A56">
              <w:rPr>
                <w:lang w:val="en-US"/>
              </w:rPr>
              <w:t xml:space="preserve"> in the </w:t>
            </w:r>
            <w:r w:rsidRPr="007A4A56">
              <w:rPr>
                <w:i/>
                <w:lang w:val="en-US"/>
              </w:rPr>
              <w:t>Description</w:t>
            </w:r>
            <w:r w:rsidRPr="007A4A56">
              <w:rPr>
                <w:lang w:val="en-US"/>
              </w:rPr>
              <w:t xml:space="preserve"> field. Note that you replace ### with your three-digit number provided by your instructor. Compare your entries with the following screenshot and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1CA7DFA1" w14:textId="77777777" w:rsidR="00786953" w:rsidRPr="007A4A56" w:rsidRDefault="00786953">
            <w:pPr>
              <w:pStyle w:val="Margin"/>
              <w:rPr>
                <w:lang w:val="en-US"/>
              </w:rPr>
            </w:pPr>
          </w:p>
          <w:p w14:paraId="23DB6808" w14:textId="77777777" w:rsidR="00786953" w:rsidRPr="007A4A56" w:rsidRDefault="00BA09DA">
            <w:pPr>
              <w:pStyle w:val="Margin"/>
              <w:rPr>
                <w:lang w:val="en-US"/>
              </w:rPr>
            </w:pPr>
            <w:r w:rsidRPr="007A4A56">
              <w:rPr>
                <w:lang w:val="en-US"/>
              </w:rPr>
              <w:t>###_Story_Case_Study</w:t>
            </w:r>
          </w:p>
          <w:p w14:paraId="514B327B" w14:textId="311A6B3C" w:rsidR="00786953" w:rsidRPr="007A4A56" w:rsidRDefault="00BA09DA">
            <w:pPr>
              <w:pStyle w:val="Margin"/>
              <w:rPr>
                <w:lang w:val="en-US"/>
              </w:rPr>
            </w:pPr>
            <w:r w:rsidRPr="007A4A56">
              <w:rPr>
                <w:lang w:val="en-US"/>
              </w:rPr>
              <w:t>Story for Case Study</w:t>
            </w:r>
          </w:p>
          <w:p w14:paraId="3BA828D3" w14:textId="77777777" w:rsidR="00786953" w:rsidRPr="007A4A56" w:rsidRDefault="00786953">
            <w:pPr>
              <w:pStyle w:val="Margin"/>
              <w:rPr>
                <w:lang w:val="en-US"/>
              </w:rPr>
            </w:pPr>
          </w:p>
          <w:p w14:paraId="480BD80B" w14:textId="769F81C6" w:rsidR="00786953" w:rsidRDefault="00BA09DA">
            <w:pPr>
              <w:pStyle w:val="Margin"/>
            </w:pPr>
            <w:r>
              <w:t>Ok then</w:t>
            </w:r>
          </w:p>
        </w:tc>
      </w:tr>
      <w:tr w:rsidR="00786953" w14:paraId="77FE68E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AC348AA" w14:textId="0984F755" w:rsidR="00786953" w:rsidRDefault="00BA09DA">
            <w:pPr>
              <w:jc w:val="center"/>
            </w:pPr>
            <w:r>
              <w:rPr>
                <w:rStyle w:val="Kommentarzeichen"/>
                <w:noProof/>
                <w:sz w:val="24"/>
                <w:szCs w:val="22"/>
              </w:rPr>
              <w:lastRenderedPageBreak/>
              <w:drawing>
                <wp:inline distT="0" distB="0" distL="0" distR="0" wp14:anchorId="4D113385" wp14:editId="42046B52">
                  <wp:extent cx="4669277" cy="3306278"/>
                  <wp:effectExtent l="0" t="0" r="0" b="8890"/>
                  <wp:docPr id="189" name="Graphic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71256" cy="3307679"/>
                          </a:xfrm>
                          <a:prstGeom prst="rect">
                            <a:avLst/>
                          </a:prstGeom>
                        </pic:spPr>
                      </pic:pic>
                    </a:graphicData>
                  </a:graphic>
                </wp:inline>
              </w:drawing>
            </w:r>
            <w:r>
              <w:rPr>
                <w:rStyle w:val="Kommentarzeichen"/>
                <w:sz w:val="24"/>
                <w:szCs w:val="22"/>
              </w:rPr>
              <w:t xml:space="preserve">  </w:t>
            </w:r>
          </w:p>
        </w:tc>
        <w:tc>
          <w:tcPr>
            <w:tcW w:w="1996" w:type="dxa"/>
            <w:tcBorders>
              <w:left w:val="single" w:sz="4" w:space="0" w:color="D9D9D9" w:themeColor="background1" w:themeShade="D9"/>
            </w:tcBorders>
            <w:shd w:val="clear" w:color="auto" w:fill="auto"/>
          </w:tcPr>
          <w:p w14:paraId="00C74714" w14:textId="77777777" w:rsidR="00786953" w:rsidRDefault="00786953">
            <w:pPr>
              <w:pStyle w:val="Margin"/>
            </w:pPr>
          </w:p>
        </w:tc>
      </w:tr>
      <w:tr w:rsidR="00786953" w14:paraId="0E1F84E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2DD81AA9" w14:textId="77777777" w:rsidR="00786953" w:rsidRDefault="00BA09DA">
            <w:pPr>
              <w:tabs>
                <w:tab w:val="left" w:pos="3060"/>
                <w:tab w:val="right" w:pos="7438"/>
              </w:tabs>
              <w:jc w:val="right"/>
            </w:pPr>
            <w:r>
              <w:rPr>
                <w:noProof/>
              </w:rPr>
              <mc:AlternateContent>
                <mc:Choice Requires="wps">
                  <w:drawing>
                    <wp:inline distT="0" distB="0" distL="0" distR="0" wp14:anchorId="2A0C9123" wp14:editId="3F28B2F9">
                      <wp:extent cx="144145" cy="144145"/>
                      <wp:effectExtent l="13970" t="8255" r="13335" b="9525"/>
                      <wp:docPr id="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4132D71"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mNHAIAAD0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AKavmNHAIAAD0EAAAOAAAAAAAAAAAAAAAAAC4CAABkcnMvZTJvRG9jLnhtbFBLAQItABQABgAI&#10;AAAAIQC5gPTB2AAAAAMBAAAPAAAAAAAAAAAAAAAAAHYEAABkcnMvZG93bnJldi54bWxQSwUGAAAA&#10;AAQABADzAAAAewUAAAAA&#10;">
                      <w10:anchorlock/>
                    </v:rect>
                  </w:pict>
                </mc:Fallback>
              </mc:AlternateContent>
            </w:r>
          </w:p>
        </w:tc>
        <w:tc>
          <w:tcPr>
            <w:tcW w:w="1996" w:type="dxa"/>
            <w:tcBorders>
              <w:left w:val="single" w:sz="4" w:space="0" w:color="D9D9D9" w:themeColor="background1" w:themeShade="D9"/>
            </w:tcBorders>
          </w:tcPr>
          <w:p w14:paraId="56838203" w14:textId="77777777" w:rsidR="00786953" w:rsidRDefault="00786953">
            <w:pPr>
              <w:pStyle w:val="Margin"/>
            </w:pPr>
          </w:p>
        </w:tc>
      </w:tr>
    </w:tbl>
    <w:p w14:paraId="6A3A8D9F"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rsidRPr="00345B63" w14:paraId="4924820A" w14:textId="77777777">
        <w:trPr>
          <w:trHeight w:val="850"/>
        </w:trPr>
        <w:tc>
          <w:tcPr>
            <w:tcW w:w="1148" w:type="dxa"/>
          </w:tcPr>
          <w:p w14:paraId="635808B1"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1766CA55" wp14:editId="5D6CEA7B">
                      <wp:extent cx="265430" cy="247650"/>
                      <wp:effectExtent l="0" t="635" r="3175" b="0"/>
                      <wp:docPr id="4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67C96"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RQqgAIAAPw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MIxFCq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435258C6" w14:textId="28014CD0" w:rsidR="00786953" w:rsidRPr="007A4A56" w:rsidRDefault="00BA09DA">
            <w:pPr>
              <w:pStyle w:val="berschrift1"/>
              <w:tabs>
                <w:tab w:val="left" w:pos="0"/>
              </w:tabs>
              <w:rPr>
                <w:rFonts w:ascii="Times New Roman" w:hAnsi="Times New Roman" w:cs="Times New Roman"/>
                <w:sz w:val="24"/>
                <w:szCs w:val="24"/>
                <w:lang w:val="en-US"/>
              </w:rPr>
            </w:pPr>
            <w:bookmarkStart w:id="5" w:name="_Toc192576114"/>
            <w:r w:rsidRPr="007A4A56">
              <w:rPr>
                <w:lang w:val="en-US"/>
              </w:rPr>
              <w:t>Step 4: Create a graphic (time series)</w:t>
            </w:r>
            <w:bookmarkEnd w:id="5"/>
          </w:p>
        </w:tc>
      </w:tr>
      <w:tr w:rsidR="00786953" w14:paraId="12A933A4" w14:textId="77777777">
        <w:trPr>
          <w:trHeight w:val="940"/>
        </w:trPr>
        <w:tc>
          <w:tcPr>
            <w:tcW w:w="7643" w:type="dxa"/>
            <w:gridSpan w:val="2"/>
            <w:shd w:val="clear" w:color="auto" w:fill="D9D9D9"/>
          </w:tcPr>
          <w:p w14:paraId="37E1E647" w14:textId="751E33FD" w:rsidR="00786953" w:rsidRPr="007A4A56" w:rsidRDefault="00BA09DA">
            <w:pPr>
              <w:autoSpaceDE w:val="0"/>
              <w:autoSpaceDN w:val="0"/>
              <w:adjustRightInd w:val="0"/>
              <w:rPr>
                <w:szCs w:val="24"/>
                <w:lang w:val="en-US"/>
              </w:rPr>
            </w:pPr>
            <w:proofErr w:type="gramStart"/>
            <w:r w:rsidRPr="007A4A56">
              <w:rPr>
                <w:b/>
                <w:szCs w:val="24"/>
                <w:lang w:val="en-US"/>
              </w:rPr>
              <w:t>Task</w:t>
            </w:r>
            <w:r w:rsidRPr="007A4A56">
              <w:rPr>
                <w:szCs w:val="24"/>
                <w:lang w:val="en-US"/>
              </w:rPr>
              <w:t xml:space="preserve"> </w:t>
            </w:r>
            <w:r w:rsidRPr="007A4A56">
              <w:rPr>
                <w:lang w:val="en-US"/>
              </w:rPr>
              <w:t xml:space="preserve"> Create</w:t>
            </w:r>
            <w:proofErr w:type="gramEnd"/>
            <w:r w:rsidRPr="007A4A56">
              <w:rPr>
                <w:lang w:val="en-US"/>
              </w:rPr>
              <w:t xml:space="preserve"> a graphic of type Time Series based on the </w:t>
            </w:r>
            <w:r w:rsidRPr="007A4A56">
              <w:rPr>
                <w:i/>
                <w:lang w:val="en-US"/>
              </w:rPr>
              <w:t xml:space="preserve"> Global Bike (analytic)</w:t>
            </w:r>
            <w:r w:rsidRPr="007A4A56">
              <w:rPr>
                <w:lang w:val="en-US"/>
              </w:rPr>
              <w:t xml:space="preserve"> model</w:t>
            </w:r>
            <w:r w:rsidRPr="007A4A56">
              <w:rPr>
                <w:szCs w:val="24"/>
                <w:lang w:val="en-US"/>
              </w:rPr>
              <w:t>.</w:t>
            </w:r>
          </w:p>
          <w:p w14:paraId="70FE5151" w14:textId="71008D43" w:rsidR="00786953" w:rsidRPr="007A4A56" w:rsidRDefault="00BA09DA">
            <w:pPr>
              <w:pStyle w:val="StandardWeb"/>
              <w:autoSpaceDE w:val="0"/>
              <w:autoSpaceDN w:val="0"/>
              <w:adjustRightInd w:val="0"/>
              <w:rPr>
                <w:lang w:val="en-US"/>
              </w:rPr>
            </w:pPr>
            <w:r w:rsidRPr="007A4A56">
              <w:rPr>
                <w:b/>
                <w:lang w:val="en-US"/>
              </w:rPr>
              <w:t xml:space="preserve">Description </w:t>
            </w:r>
            <w:r w:rsidRPr="007A4A56">
              <w:rPr>
                <w:lang w:val="en-US"/>
              </w:rPr>
              <w:t xml:space="preserve"> Define the graphic of the time series type and adjust the display.</w:t>
            </w:r>
          </w:p>
        </w:tc>
        <w:tc>
          <w:tcPr>
            <w:tcW w:w="1996" w:type="dxa"/>
            <w:shd w:val="clear" w:color="auto" w:fill="D9D9D9"/>
          </w:tcPr>
          <w:p w14:paraId="67827401" w14:textId="76241471" w:rsidR="00786953" w:rsidRDefault="00BA09DA">
            <w:pPr>
              <w:pStyle w:val="StandardWeb"/>
              <w:autoSpaceDE w:val="0"/>
              <w:autoSpaceDN w:val="0"/>
              <w:adjustRightInd w:val="0"/>
              <w:jc w:val="right"/>
              <w:rPr>
                <w:rFonts w:cs="FuturaStd-Book"/>
              </w:rPr>
            </w:pPr>
            <w:r>
              <w:rPr>
                <w:b/>
              </w:rPr>
              <w:t>Time</w:t>
            </w:r>
            <w:r>
              <w:t xml:space="preserve"> 15 min.</w:t>
            </w:r>
          </w:p>
        </w:tc>
      </w:tr>
      <w:tr w:rsidR="00786953" w14:paraId="46081A63" w14:textId="77777777">
        <w:tc>
          <w:tcPr>
            <w:tcW w:w="7643" w:type="dxa"/>
            <w:gridSpan w:val="2"/>
            <w:shd w:val="clear" w:color="auto" w:fill="auto"/>
          </w:tcPr>
          <w:p w14:paraId="002ED5ED" w14:textId="77777777" w:rsidR="00786953" w:rsidRDefault="00786953">
            <w:pPr>
              <w:spacing w:before="0" w:after="0"/>
              <w:rPr>
                <w:szCs w:val="24"/>
              </w:rPr>
            </w:pPr>
          </w:p>
        </w:tc>
        <w:tc>
          <w:tcPr>
            <w:tcW w:w="1996" w:type="dxa"/>
            <w:tcBorders>
              <w:left w:val="nil"/>
            </w:tcBorders>
          </w:tcPr>
          <w:p w14:paraId="1FD1932E" w14:textId="77777777" w:rsidR="00786953" w:rsidRDefault="00786953">
            <w:pPr>
              <w:pStyle w:val="Margin"/>
              <w:rPr>
                <w:rFonts w:ascii="Times New Roman" w:hAnsi="Times New Roman"/>
                <w:sz w:val="24"/>
                <w:szCs w:val="24"/>
              </w:rPr>
            </w:pPr>
          </w:p>
        </w:tc>
      </w:tr>
      <w:tr w:rsidR="00786953" w14:paraId="41A765E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157FBC8" w14:textId="61CF1F4E" w:rsidR="00786953" w:rsidRDefault="00BA09DA">
            <w:pPr>
              <w:jc w:val="both"/>
              <w:rPr>
                <w:highlight w:val="yellow"/>
              </w:rPr>
            </w:pPr>
            <w:r w:rsidRPr="007A4A56">
              <w:rPr>
                <w:lang w:val="en-US"/>
              </w:rPr>
              <w:t xml:space="preserve">You have still opened the </w:t>
            </w:r>
            <w:r w:rsidRPr="007A4A56">
              <w:rPr>
                <w:i/>
                <w:lang w:val="en-US"/>
              </w:rPr>
              <w:t>Story_Case_Study</w:t>
            </w:r>
            <w:r w:rsidRPr="007A4A56">
              <w:rPr>
                <w:lang w:val="en-US"/>
              </w:rPr>
              <w:t xml:space="preserve"> story from the previous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7762D62F" w14:textId="77777777" w:rsidR="00786953" w:rsidRDefault="00786953">
            <w:pPr>
              <w:pStyle w:val="Margin"/>
              <w:rPr>
                <w:rFonts w:cs="Arial"/>
              </w:rPr>
            </w:pPr>
          </w:p>
          <w:p w14:paraId="25BFC190" w14:textId="7A85FF08" w:rsidR="00786953" w:rsidRDefault="00BA09DA">
            <w:pPr>
              <w:pStyle w:val="P68B1DB1-Margin11"/>
            </w:pPr>
            <w:r>
              <w:t>Initial Screen</w:t>
            </w:r>
          </w:p>
          <w:p w14:paraId="487167C9" w14:textId="77777777" w:rsidR="00786953" w:rsidRDefault="00786953">
            <w:pPr>
              <w:pStyle w:val="Margin"/>
              <w:rPr>
                <w:rFonts w:cs="Arial"/>
              </w:rPr>
            </w:pPr>
          </w:p>
        </w:tc>
      </w:tr>
      <w:tr w:rsidR="00786953" w14:paraId="460D9A1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260B307" w14:textId="3FF38901" w:rsidR="00786953" w:rsidRPr="007A4A56" w:rsidRDefault="00BA09DA">
            <w:pPr>
              <w:jc w:val="both"/>
              <w:rPr>
                <w:lang w:val="en-US"/>
              </w:rPr>
            </w:pPr>
            <w:r w:rsidRPr="007A4A56">
              <w:rPr>
                <w:lang w:val="en-US"/>
              </w:rPr>
              <w:t>Graphics provide great ways to better visualize your data and present the corresponding key statements in a more conclusive way.</w:t>
            </w:r>
          </w:p>
        </w:tc>
        <w:tc>
          <w:tcPr>
            <w:tcW w:w="1996" w:type="dxa"/>
            <w:tcBorders>
              <w:left w:val="single" w:sz="4" w:space="0" w:color="D9D9D9" w:themeColor="background1" w:themeShade="D9"/>
            </w:tcBorders>
            <w:shd w:val="clear" w:color="auto" w:fill="auto"/>
          </w:tcPr>
          <w:p w14:paraId="794BACCB" w14:textId="77777777" w:rsidR="00786953" w:rsidRPr="007A4A56" w:rsidRDefault="00786953">
            <w:pPr>
              <w:pStyle w:val="Margin"/>
              <w:rPr>
                <w:lang w:val="en-US"/>
              </w:rPr>
            </w:pPr>
          </w:p>
          <w:p w14:paraId="52C0B5DC" w14:textId="7242273C" w:rsidR="00786953" w:rsidRDefault="00BA09DA">
            <w:pPr>
              <w:pStyle w:val="Margin"/>
            </w:pPr>
            <w:r>
              <w:t>Graphic</w:t>
            </w:r>
          </w:p>
        </w:tc>
      </w:tr>
      <w:tr w:rsidR="00786953" w:rsidRPr="00345B63" w14:paraId="73CEE07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01C077C" w14:textId="2E607202" w:rsidR="00786953" w:rsidRPr="007A4A56" w:rsidRDefault="00BA09DA">
            <w:pPr>
              <w:jc w:val="both"/>
              <w:rPr>
                <w:lang w:val="en-US"/>
              </w:rPr>
            </w:pPr>
            <w:r w:rsidRPr="007A4A56">
              <w:rPr>
                <w:lang w:val="en-US"/>
              </w:rPr>
              <w:t>The SAC story offers you a variety of different graphic types. Some of these graphic types will be presented in detail during the course of this case study.</w:t>
            </w:r>
          </w:p>
        </w:tc>
        <w:tc>
          <w:tcPr>
            <w:tcW w:w="1996" w:type="dxa"/>
            <w:tcBorders>
              <w:left w:val="single" w:sz="4" w:space="0" w:color="D9D9D9" w:themeColor="background1" w:themeShade="D9"/>
            </w:tcBorders>
            <w:shd w:val="clear" w:color="auto" w:fill="auto"/>
          </w:tcPr>
          <w:p w14:paraId="5E58129C" w14:textId="77777777" w:rsidR="00786953" w:rsidRPr="007A4A56" w:rsidRDefault="00786953">
            <w:pPr>
              <w:pStyle w:val="Margin"/>
              <w:rPr>
                <w:lang w:val="en-US"/>
              </w:rPr>
            </w:pPr>
          </w:p>
        </w:tc>
      </w:tr>
      <w:tr w:rsidR="00786953" w:rsidRPr="00345B63" w14:paraId="782A5BB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8FC1F68" w14:textId="5AEEB438" w:rsidR="00786953" w:rsidRPr="007A4A56" w:rsidRDefault="00BA09DA">
            <w:pPr>
              <w:jc w:val="both"/>
              <w:rPr>
                <w:lang w:val="en-US"/>
              </w:rPr>
            </w:pPr>
            <w:r w:rsidRPr="007A4A56">
              <w:rPr>
                <w:lang w:val="en-US"/>
              </w:rPr>
              <w:t xml:space="preserve">Start with the </w:t>
            </w:r>
            <w:r w:rsidRPr="007A4A56">
              <w:rPr>
                <w:rStyle w:val="Hervorhebung"/>
                <w:lang w:val="en-US"/>
              </w:rPr>
              <w:t>Time Series</w:t>
            </w:r>
            <w:r w:rsidRPr="007A4A56">
              <w:rPr>
                <w:lang w:val="en-US"/>
              </w:rPr>
              <w:t xml:space="preserve"> graphic type to visualize sales and costs across the entire dataset.</w:t>
            </w:r>
          </w:p>
        </w:tc>
        <w:tc>
          <w:tcPr>
            <w:tcW w:w="1996" w:type="dxa"/>
            <w:tcBorders>
              <w:left w:val="single" w:sz="4" w:space="0" w:color="D9D9D9" w:themeColor="background1" w:themeShade="D9"/>
            </w:tcBorders>
            <w:shd w:val="clear" w:color="auto" w:fill="auto"/>
          </w:tcPr>
          <w:p w14:paraId="36A90054" w14:textId="77777777" w:rsidR="00786953" w:rsidRPr="007A4A56" w:rsidRDefault="00786953">
            <w:pPr>
              <w:pStyle w:val="Margin"/>
              <w:rPr>
                <w:lang w:val="en-US"/>
              </w:rPr>
            </w:pPr>
          </w:p>
          <w:p w14:paraId="4B4D866A" w14:textId="74F286B2" w:rsidR="00786953" w:rsidRPr="007A4A56" w:rsidRDefault="00786953">
            <w:pPr>
              <w:pStyle w:val="Margin"/>
              <w:rPr>
                <w:lang w:val="en-US"/>
              </w:rPr>
            </w:pPr>
          </w:p>
        </w:tc>
      </w:tr>
      <w:tr w:rsidR="00786953" w14:paraId="351697C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65B5D82" w14:textId="443DF97F" w:rsidR="00786953" w:rsidRPr="007A4A56" w:rsidRDefault="00BA09DA">
            <w:pPr>
              <w:jc w:val="both"/>
              <w:rPr>
                <w:lang w:val="en-US"/>
              </w:rPr>
            </w:pPr>
            <w:r w:rsidRPr="007A4A56">
              <w:rPr>
                <w:lang w:val="en-US"/>
              </w:rPr>
              <w:t xml:space="preserve">To insert a graphic into your story, choose the </w:t>
            </w:r>
            <w:r w:rsidRPr="007A4A56">
              <w:rPr>
                <w:b/>
                <w:lang w:val="en-US"/>
              </w:rPr>
              <w:t>Chart</w:t>
            </w:r>
            <w:r w:rsidRPr="007A4A56">
              <w:rPr>
                <w:lang w:val="en-US"/>
              </w:rPr>
              <w:t xml:space="preserve"> </w:t>
            </w:r>
            <w:r>
              <w:rPr>
                <w:noProof/>
              </w:rPr>
              <w:drawing>
                <wp:inline distT="0" distB="0" distL="0" distR="0" wp14:anchorId="3A824C90" wp14:editId="33BFF074">
                  <wp:extent cx="200053" cy="200053"/>
                  <wp:effectExtent l="0" t="0" r="9525" b="9525"/>
                  <wp:docPr id="191" name="Graphic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 xml:space="preserve"> icon in the </w:t>
            </w:r>
            <w:r w:rsidRPr="007A4A56">
              <w:rPr>
                <w:i/>
                <w:lang w:val="en-US"/>
              </w:rPr>
              <w:t>Insert</w:t>
            </w:r>
            <w:r w:rsidRPr="007A4A56">
              <w:rPr>
                <w:lang w:val="en-US"/>
              </w:rPr>
              <w:t xml:space="preserve"> area of the ribbon.</w:t>
            </w:r>
          </w:p>
        </w:tc>
        <w:tc>
          <w:tcPr>
            <w:tcW w:w="1996" w:type="dxa"/>
            <w:tcBorders>
              <w:left w:val="single" w:sz="4" w:space="0" w:color="D9D9D9" w:themeColor="background1" w:themeShade="D9"/>
            </w:tcBorders>
            <w:shd w:val="clear" w:color="auto" w:fill="auto"/>
          </w:tcPr>
          <w:p w14:paraId="1A1F1287" w14:textId="665512C2" w:rsidR="00786953" w:rsidRDefault="00BA09DA">
            <w:pPr>
              <w:pStyle w:val="Margin"/>
            </w:pPr>
            <w:r>
              <w:t>Chart</w:t>
            </w:r>
          </w:p>
        </w:tc>
      </w:tr>
      <w:tr w:rsidR="00786953" w14:paraId="6F08813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912EFD" w14:textId="38A3C7E0" w:rsidR="00786953" w:rsidRDefault="00BA09DA">
            <w:pPr>
              <w:jc w:val="center"/>
            </w:pPr>
            <w:r>
              <w:rPr>
                <w:noProof/>
              </w:rPr>
              <w:drawing>
                <wp:inline distT="0" distB="0" distL="0" distR="0" wp14:anchorId="7E37ACFF" wp14:editId="1899E470">
                  <wp:extent cx="4503907" cy="802905"/>
                  <wp:effectExtent l="0" t="0" r="0" b="0"/>
                  <wp:docPr id="192" name="Graphic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22222" cy="80617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CC4A55C" w14:textId="77777777" w:rsidR="00786953" w:rsidRDefault="00786953">
            <w:pPr>
              <w:pStyle w:val="Margin"/>
            </w:pPr>
          </w:p>
        </w:tc>
      </w:tr>
      <w:tr w:rsidR="00786953" w:rsidRPr="00345B63" w14:paraId="0DFBB80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E58E91A" w14:textId="5B668324" w:rsidR="00786953" w:rsidRPr="007A4A56" w:rsidRDefault="00BA09DA">
            <w:pPr>
              <w:jc w:val="both"/>
              <w:rPr>
                <w:lang w:val="en-US"/>
              </w:rPr>
            </w:pPr>
            <w:r w:rsidRPr="007A4A56">
              <w:rPr>
                <w:lang w:val="en-US"/>
              </w:rPr>
              <w:t xml:space="preserve">First, you must define which data source is to be used. Open the </w:t>
            </w:r>
            <w:r w:rsidR="00516FDC">
              <w:rPr>
                <w:lang w:val="en-US"/>
              </w:rPr>
              <w:t xml:space="preserve">folder </w:t>
            </w:r>
            <w:r w:rsidRPr="007A4A56">
              <w:rPr>
                <w:b/>
                <w:lang w:val="en-US"/>
              </w:rPr>
              <w:t>Public</w:t>
            </w:r>
            <w:r w:rsidR="00516FDC">
              <w:rPr>
                <w:b/>
                <w:lang w:val="en-US"/>
              </w:rPr>
              <w:t xml:space="preserve"> </w:t>
            </w:r>
            <w:r w:rsidR="00516FDC" w:rsidRPr="00BB3BBC">
              <w:rPr>
                <w:color w:val="943634"/>
                <w:lang w:val="en-US"/>
              </w:rPr>
              <w:t>►</w:t>
            </w:r>
            <w:r w:rsidR="00516FDC" w:rsidRPr="00BB3BBC">
              <w:rPr>
                <w:b/>
                <w:lang w:val="en-US"/>
              </w:rPr>
              <w:t>C</w:t>
            </w:r>
            <w:r w:rsidR="00516FDC">
              <w:rPr>
                <w:b/>
                <w:lang w:val="en-US"/>
              </w:rPr>
              <w:t>urricula 3.0</w:t>
            </w:r>
            <w:r w:rsidRPr="007A4A56">
              <w:rPr>
                <w:lang w:val="en-US"/>
              </w:rPr>
              <w:t xml:space="preserve"> and select the </w:t>
            </w:r>
            <w:r w:rsidR="009D4A1E">
              <w:rPr>
                <w:b/>
                <w:lang w:val="en-US"/>
              </w:rPr>
              <w:t>Model Global Bike (case study</w:t>
            </w:r>
            <w:r w:rsidRPr="007A4A56">
              <w:rPr>
                <w:b/>
                <w:lang w:val="en-US"/>
              </w:rPr>
              <w:t>)</w:t>
            </w:r>
            <w:r w:rsidRPr="007A4A56">
              <w:rPr>
                <w:lang w:val="en-US"/>
              </w:rPr>
              <w:t>.</w:t>
            </w:r>
          </w:p>
        </w:tc>
        <w:tc>
          <w:tcPr>
            <w:tcW w:w="1996" w:type="dxa"/>
            <w:tcBorders>
              <w:left w:val="single" w:sz="4" w:space="0" w:color="D9D9D9" w:themeColor="background1" w:themeShade="D9"/>
            </w:tcBorders>
            <w:shd w:val="clear" w:color="auto" w:fill="auto"/>
          </w:tcPr>
          <w:p w14:paraId="63F375D1" w14:textId="3560B2DB" w:rsidR="00786953" w:rsidRPr="00516FDC" w:rsidRDefault="00BA09DA">
            <w:pPr>
              <w:pStyle w:val="Margin"/>
              <w:rPr>
                <w:lang w:val="en-US"/>
              </w:rPr>
            </w:pPr>
            <w:r w:rsidRPr="007A4A56">
              <w:rPr>
                <w:lang w:val="en-US"/>
              </w:rPr>
              <w:br/>
            </w:r>
            <w:r w:rsidRPr="00516FDC">
              <w:rPr>
                <w:lang w:val="en-US"/>
              </w:rPr>
              <w:t>Public</w:t>
            </w:r>
            <w:r w:rsidR="00516FDC" w:rsidRPr="00516FDC">
              <w:rPr>
                <w:lang w:val="en-US"/>
              </w:rPr>
              <w:t xml:space="preserve"> -&gt; C</w:t>
            </w:r>
            <w:r w:rsidR="00516FDC">
              <w:rPr>
                <w:lang w:val="en-US"/>
              </w:rPr>
              <w:t>urricula 3.0</w:t>
            </w:r>
            <w:r w:rsidR="009D4A1E">
              <w:rPr>
                <w:lang w:val="en-US"/>
              </w:rPr>
              <w:br/>
              <w:t xml:space="preserve"> Global Bike (case study</w:t>
            </w:r>
            <w:r w:rsidRPr="00516FDC">
              <w:rPr>
                <w:lang w:val="en-US"/>
              </w:rPr>
              <w:t>)</w:t>
            </w:r>
          </w:p>
        </w:tc>
      </w:tr>
      <w:tr w:rsidR="00786953" w:rsidRPr="00345B63" w14:paraId="0923DA0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B0EA26A" w14:textId="23C3FCD6" w:rsidR="00786953" w:rsidRPr="007A4A56" w:rsidRDefault="00BA09DA">
            <w:pPr>
              <w:jc w:val="both"/>
              <w:rPr>
                <w:lang w:val="en-US"/>
              </w:rPr>
            </w:pPr>
            <w:r w:rsidRPr="007A4A56">
              <w:rPr>
                <w:lang w:val="en-US"/>
              </w:rPr>
              <w:t xml:space="preserve">After you assign the model, the </w:t>
            </w:r>
            <w:r w:rsidRPr="007A4A56">
              <w:rPr>
                <w:i/>
                <w:lang w:val="en-US"/>
              </w:rPr>
              <w:t>right-hand side panel</w:t>
            </w:r>
            <w:r w:rsidRPr="007A4A56">
              <w:rPr>
                <w:lang w:val="en-US"/>
              </w:rPr>
              <w:t xml:space="preserve"> opens in the </w:t>
            </w:r>
            <w:r w:rsidRPr="007A4A56">
              <w:rPr>
                <w:i/>
                <w:lang w:val="en-US"/>
              </w:rPr>
              <w:t>Builder</w:t>
            </w:r>
            <w:r w:rsidRPr="007A4A56">
              <w:rPr>
                <w:lang w:val="en-US"/>
              </w:rPr>
              <w:t xml:space="preserve"> panel.</w:t>
            </w:r>
          </w:p>
        </w:tc>
        <w:tc>
          <w:tcPr>
            <w:tcW w:w="1996" w:type="dxa"/>
            <w:tcBorders>
              <w:left w:val="single" w:sz="4" w:space="0" w:color="D9D9D9" w:themeColor="background1" w:themeShade="D9"/>
            </w:tcBorders>
            <w:shd w:val="clear" w:color="auto" w:fill="auto"/>
          </w:tcPr>
          <w:p w14:paraId="1C4EA6FA" w14:textId="77777777" w:rsidR="00786953" w:rsidRPr="007A4A56" w:rsidRDefault="00786953">
            <w:pPr>
              <w:pStyle w:val="Margin"/>
              <w:rPr>
                <w:lang w:val="en-US"/>
              </w:rPr>
            </w:pPr>
          </w:p>
          <w:p w14:paraId="7B79C267" w14:textId="04AB3BB8" w:rsidR="00786953" w:rsidRPr="007A4A56" w:rsidRDefault="00786953">
            <w:pPr>
              <w:pStyle w:val="Margin"/>
              <w:rPr>
                <w:lang w:val="en-US"/>
              </w:rPr>
            </w:pPr>
          </w:p>
        </w:tc>
      </w:tr>
      <w:tr w:rsidR="00786953" w:rsidRPr="00345B63" w14:paraId="4665E4A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784E19C" w14:textId="0364D373" w:rsidR="00786953" w:rsidRPr="007A4A56" w:rsidRDefault="00BA09DA">
            <w:pPr>
              <w:jc w:val="both"/>
              <w:rPr>
                <w:lang w:val="en-US"/>
              </w:rPr>
            </w:pPr>
            <w:r w:rsidRPr="007A4A56">
              <w:rPr>
                <w:lang w:val="en-US"/>
              </w:rPr>
              <w:t xml:space="preserve">Change the graphic type to </w:t>
            </w:r>
            <w:r w:rsidRPr="007A4A56">
              <w:rPr>
                <w:i/>
                <w:lang w:val="en-US"/>
              </w:rPr>
              <w:t>Time Series</w:t>
            </w:r>
            <w:r w:rsidRPr="007A4A56">
              <w:rPr>
                <w:lang w:val="en-US"/>
              </w:rPr>
              <w:t xml:space="preserve">. To do so, open the dropdown under </w:t>
            </w:r>
            <w:r w:rsidRPr="007A4A56">
              <w:rPr>
                <w:b/>
                <w:lang w:val="en-US"/>
              </w:rPr>
              <w:t>Current Selected Chart</w:t>
            </w:r>
            <w:r w:rsidRPr="007A4A56">
              <w:rPr>
                <w:lang w:val="en-US"/>
              </w:rPr>
              <w:t xml:space="preserve"> and select the </w:t>
            </w:r>
            <w:r w:rsidRPr="007A4A56">
              <w:rPr>
                <w:b/>
                <w:lang w:val="en-US"/>
              </w:rPr>
              <w:t>Time Series</w:t>
            </w:r>
            <w:r w:rsidRPr="007A4A56">
              <w:rPr>
                <w:lang w:val="en-US"/>
              </w:rPr>
              <w:t xml:space="preserve"> entry.</w:t>
            </w:r>
          </w:p>
        </w:tc>
        <w:tc>
          <w:tcPr>
            <w:tcW w:w="1996" w:type="dxa"/>
            <w:tcBorders>
              <w:left w:val="single" w:sz="4" w:space="0" w:color="D9D9D9" w:themeColor="background1" w:themeShade="D9"/>
            </w:tcBorders>
            <w:shd w:val="clear" w:color="auto" w:fill="auto"/>
          </w:tcPr>
          <w:p w14:paraId="32096B4F" w14:textId="2BC37F2A" w:rsidR="00786953" w:rsidRPr="007A4A56" w:rsidRDefault="00BA09DA">
            <w:pPr>
              <w:pStyle w:val="Margin"/>
              <w:rPr>
                <w:lang w:val="en-US"/>
              </w:rPr>
            </w:pPr>
            <w:r w:rsidRPr="007A4A56">
              <w:rPr>
                <w:lang w:val="en-US"/>
              </w:rPr>
              <w:br/>
              <w:t xml:space="preserve"> Current Selected Chart</w:t>
            </w:r>
          </w:p>
          <w:p w14:paraId="5FCFEA8C" w14:textId="2E6675D7" w:rsidR="00786953" w:rsidRPr="007A4A56" w:rsidRDefault="00BA09DA">
            <w:pPr>
              <w:pStyle w:val="Margin"/>
              <w:rPr>
                <w:lang w:val="en-US"/>
              </w:rPr>
            </w:pPr>
            <w:r w:rsidRPr="007A4A56">
              <w:rPr>
                <w:lang w:val="en-US"/>
              </w:rPr>
              <w:t>Time Series</w:t>
            </w:r>
          </w:p>
        </w:tc>
      </w:tr>
      <w:tr w:rsidR="00786953" w14:paraId="0E68A64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246715" w14:textId="3B0296A2" w:rsidR="00786953" w:rsidRDefault="007E6553">
            <w:pPr>
              <w:jc w:val="center"/>
            </w:pPr>
            <w:r>
              <w:rPr>
                <w:noProof/>
              </w:rPr>
              <w:lastRenderedPageBreak/>
              <w:drawing>
                <wp:inline distT="0" distB="0" distL="0" distR="0" wp14:anchorId="6D598C8E" wp14:editId="1F721D46">
                  <wp:extent cx="2688871" cy="2784415"/>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02550" cy="279858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6935D21" w14:textId="77777777" w:rsidR="00786953" w:rsidRDefault="00786953">
            <w:pPr>
              <w:pStyle w:val="Margin"/>
            </w:pPr>
          </w:p>
        </w:tc>
      </w:tr>
      <w:tr w:rsidR="00786953" w14:paraId="1C0E82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E10BF0" w14:textId="256B75F8" w:rsidR="00786953" w:rsidRPr="007A4A56" w:rsidRDefault="00BA09DA">
            <w:pPr>
              <w:jc w:val="both"/>
              <w:rPr>
                <w:lang w:val="en-US"/>
              </w:rPr>
            </w:pPr>
            <w:r w:rsidRPr="007A4A56">
              <w:rPr>
                <w:lang w:val="en-US"/>
              </w:rPr>
              <w:t xml:space="preserve">In the </w:t>
            </w:r>
            <w:r w:rsidRPr="007A4A56">
              <w:rPr>
                <w:rStyle w:val="Hervorhebung"/>
                <w:lang w:val="en-US"/>
              </w:rPr>
              <w:t>Measures</w:t>
            </w:r>
            <w:r w:rsidRPr="007A4A56">
              <w:rPr>
                <w:lang w:val="en-US"/>
              </w:rPr>
              <w:t xml:space="preserve"> section, choose </w:t>
            </w:r>
            <w:r w:rsidRPr="007A4A56">
              <w:rPr>
                <w:rStyle w:val="Hervorhebung"/>
                <w:b/>
                <w:i w:val="0"/>
                <w:lang w:val="en-US"/>
              </w:rPr>
              <w:t>At least 1 Measure required</w:t>
            </w:r>
            <w:r w:rsidRPr="007A4A56">
              <w:rPr>
                <w:rStyle w:val="Hervorhebung"/>
                <w:lang w:val="en-US"/>
              </w:rPr>
              <w:t>.</w:t>
            </w:r>
          </w:p>
        </w:tc>
        <w:tc>
          <w:tcPr>
            <w:tcW w:w="1996" w:type="dxa"/>
            <w:tcBorders>
              <w:left w:val="single" w:sz="4" w:space="0" w:color="D9D9D9" w:themeColor="background1" w:themeShade="D9"/>
            </w:tcBorders>
            <w:shd w:val="clear" w:color="auto" w:fill="auto"/>
          </w:tcPr>
          <w:p w14:paraId="6B93B187" w14:textId="5A7BD354" w:rsidR="00786953" w:rsidRDefault="00BA09DA">
            <w:pPr>
              <w:pStyle w:val="Margin"/>
            </w:pPr>
            <w:r w:rsidRPr="007A4A56">
              <w:rPr>
                <w:lang w:val="en-US"/>
              </w:rPr>
              <w:br/>
            </w:r>
            <w:r>
              <w:t>At least 1 Measure required</w:t>
            </w:r>
          </w:p>
        </w:tc>
      </w:tr>
      <w:tr w:rsidR="00786953" w14:paraId="0737961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3B10B6F" w14:textId="539B3597" w:rsidR="00786953" w:rsidRDefault="00BA09DA">
            <w:pPr>
              <w:jc w:val="center"/>
            </w:pPr>
            <w:r>
              <w:rPr>
                <w:noProof/>
              </w:rPr>
              <w:drawing>
                <wp:inline distT="0" distB="0" distL="0" distR="0" wp14:anchorId="0463D1A7" wp14:editId="003B7E65">
                  <wp:extent cx="3054557" cy="1118681"/>
                  <wp:effectExtent l="0" t="0" r="0" b="5715"/>
                  <wp:docPr id="194" name="Graphic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03428" cy="113657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A1087D4" w14:textId="77777777" w:rsidR="00786953" w:rsidRDefault="00786953">
            <w:pPr>
              <w:pStyle w:val="Margin"/>
            </w:pPr>
          </w:p>
        </w:tc>
      </w:tr>
      <w:tr w:rsidR="00786953" w14:paraId="2BA3EA5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9FF588E" w14:textId="265A5FB9" w:rsidR="00786953" w:rsidRDefault="00BA09DA">
            <w:pPr>
              <w:jc w:val="both"/>
            </w:pPr>
            <w:r w:rsidRPr="007A4A56">
              <w:rPr>
                <w:lang w:val="en-US"/>
              </w:rPr>
              <w:t xml:space="preserve">Now select the key figures </w:t>
            </w:r>
            <w:r w:rsidRPr="007A4A56">
              <w:rPr>
                <w:b/>
                <w:lang w:val="en-US"/>
              </w:rPr>
              <w:t>Revenue GC</w:t>
            </w:r>
            <w:r w:rsidRPr="007A4A56">
              <w:rPr>
                <w:lang w:val="en-US"/>
              </w:rPr>
              <w:t xml:space="preserve"> </w:t>
            </w:r>
            <w:r w:rsidRPr="007A4A56">
              <w:rPr>
                <w:rStyle w:val="Hervorhebung"/>
                <w:lang w:val="en-US"/>
              </w:rPr>
              <w:t xml:space="preserve"> </w:t>
            </w:r>
            <w:r w:rsidRPr="007A4A56">
              <w:rPr>
                <w:rStyle w:val="Hervorhebung"/>
                <w:i w:val="0"/>
                <w:lang w:val="en-US"/>
              </w:rPr>
              <w:t xml:space="preserve">and </w:t>
            </w:r>
            <w:r w:rsidRPr="007A4A56">
              <w:rPr>
                <w:rStyle w:val="Hervorhebung"/>
                <w:b/>
                <w:i w:val="0"/>
                <w:lang w:val="en-US"/>
              </w:rPr>
              <w:t>Costs GC</w:t>
            </w:r>
            <w:r w:rsidRPr="007A4A56">
              <w:rPr>
                <w:rStyle w:val="Hervorhebung"/>
                <w:lang w:val="en-US"/>
              </w:rPr>
              <w:t xml:space="preserve"> </w:t>
            </w:r>
            <w:r w:rsidRPr="007A4A56">
              <w:rPr>
                <w:lang w:val="en-US"/>
              </w:rPr>
              <w:t xml:space="preserve"> one after the other. </w:t>
            </w:r>
            <w:r>
              <w:t>Please compare with the screenshot before proceeding.</w:t>
            </w:r>
          </w:p>
        </w:tc>
        <w:tc>
          <w:tcPr>
            <w:tcW w:w="1996" w:type="dxa"/>
            <w:tcBorders>
              <w:left w:val="single" w:sz="4" w:space="0" w:color="D9D9D9" w:themeColor="background1" w:themeShade="D9"/>
            </w:tcBorders>
            <w:shd w:val="clear" w:color="auto" w:fill="auto"/>
          </w:tcPr>
          <w:p w14:paraId="3F26582D" w14:textId="63CFEA63" w:rsidR="00786953" w:rsidRDefault="00BA09DA">
            <w:pPr>
              <w:pStyle w:val="Margin"/>
            </w:pPr>
            <w:r>
              <w:br/>
              <w:t xml:space="preserve"> Revenue GC</w:t>
            </w:r>
          </w:p>
          <w:p w14:paraId="3D1182B3" w14:textId="77777777" w:rsidR="00786953" w:rsidRDefault="00BA09DA">
            <w:pPr>
              <w:pStyle w:val="Margin"/>
            </w:pPr>
            <w:r>
              <w:t>Costs GC</w:t>
            </w:r>
          </w:p>
          <w:p w14:paraId="43F51142" w14:textId="20647D01" w:rsidR="00786953" w:rsidRDefault="00786953">
            <w:pPr>
              <w:pStyle w:val="Margin"/>
            </w:pPr>
          </w:p>
        </w:tc>
      </w:tr>
      <w:tr w:rsidR="00786953" w14:paraId="1E62907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1CC02AD" w14:textId="3848E3E8" w:rsidR="00786953" w:rsidRDefault="00BA09DA">
            <w:pPr>
              <w:jc w:val="center"/>
            </w:pPr>
            <w:r>
              <w:rPr>
                <w:noProof/>
              </w:rPr>
              <w:drawing>
                <wp:inline distT="0" distB="0" distL="0" distR="0" wp14:anchorId="5F5C1126" wp14:editId="597A082E">
                  <wp:extent cx="1926077" cy="2731377"/>
                  <wp:effectExtent l="0" t="0" r="0" b="0"/>
                  <wp:docPr id="195" name="Graphic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49066" cy="276397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A8F815C" w14:textId="77777777" w:rsidR="00786953" w:rsidRDefault="00786953">
            <w:pPr>
              <w:pStyle w:val="Margin"/>
            </w:pPr>
          </w:p>
        </w:tc>
      </w:tr>
      <w:tr w:rsidR="00786953" w14:paraId="1EFDEB8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87B390" w14:textId="63253368" w:rsidR="00786953" w:rsidRDefault="00BA09DA">
            <w:r w:rsidRPr="007A4A56">
              <w:rPr>
                <w:lang w:val="en-US"/>
              </w:rPr>
              <w:t xml:space="preserve">Click in the blue line of the </w:t>
            </w:r>
            <w:r w:rsidRPr="007A4A56">
              <w:rPr>
                <w:i/>
                <w:lang w:val="en-US"/>
              </w:rPr>
              <w:t>right-hand side panel</w:t>
            </w:r>
            <w:r w:rsidRPr="007A4A56">
              <w:rPr>
                <w:lang w:val="en-US"/>
              </w:rPr>
              <w:t xml:space="preserve"> to return to the definition of the graphic. </w:t>
            </w:r>
            <w:r>
              <w:t>Then define the time dimension of your graphic.</w:t>
            </w:r>
          </w:p>
        </w:tc>
        <w:tc>
          <w:tcPr>
            <w:tcW w:w="1996" w:type="dxa"/>
            <w:tcBorders>
              <w:left w:val="single" w:sz="4" w:space="0" w:color="D9D9D9" w:themeColor="background1" w:themeShade="D9"/>
            </w:tcBorders>
            <w:shd w:val="clear" w:color="auto" w:fill="auto"/>
          </w:tcPr>
          <w:p w14:paraId="6AA5706D" w14:textId="77777777" w:rsidR="00786953" w:rsidRDefault="00786953">
            <w:pPr>
              <w:pStyle w:val="Margin"/>
            </w:pPr>
          </w:p>
          <w:p w14:paraId="58004FB0" w14:textId="2E3808F2" w:rsidR="00786953" w:rsidRDefault="00786953">
            <w:pPr>
              <w:pStyle w:val="Margin"/>
            </w:pPr>
          </w:p>
        </w:tc>
      </w:tr>
      <w:tr w:rsidR="00786953" w:rsidRPr="00345B63" w14:paraId="43F8A8F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0B3E5D7" w14:textId="088FED41" w:rsidR="00786953" w:rsidRPr="007A4A56" w:rsidRDefault="00BA09DA">
            <w:pPr>
              <w:jc w:val="both"/>
              <w:rPr>
                <w:lang w:val="en-US"/>
              </w:rPr>
            </w:pPr>
            <w:r w:rsidRPr="007A4A56">
              <w:rPr>
                <w:lang w:val="en-US"/>
              </w:rPr>
              <w:t xml:space="preserve">In the </w:t>
            </w:r>
            <w:r w:rsidRPr="007A4A56">
              <w:rPr>
                <w:rStyle w:val="Hervorhebung"/>
                <w:lang w:val="en-US"/>
              </w:rPr>
              <w:t>Time</w:t>
            </w:r>
            <w:r w:rsidRPr="007A4A56">
              <w:rPr>
                <w:lang w:val="en-US"/>
              </w:rPr>
              <w:t xml:space="preserve"> section, click the </w:t>
            </w:r>
            <w:r w:rsidRPr="007A4A56">
              <w:rPr>
                <w:rStyle w:val="Hervorhebung"/>
                <w:b/>
                <w:i w:val="0"/>
                <w:lang w:val="en-US"/>
              </w:rPr>
              <w:t>At least 1 Dimension required</w:t>
            </w:r>
            <w:r w:rsidRPr="007A4A56">
              <w:rPr>
                <w:lang w:val="en-US"/>
              </w:rPr>
              <w:t xml:space="preserve"> entry </w:t>
            </w:r>
            <w:r w:rsidRPr="007A4A56">
              <w:rPr>
                <w:rStyle w:val="Hervorhebung"/>
                <w:lang w:val="en-US"/>
              </w:rPr>
              <w:t xml:space="preserve"> </w:t>
            </w:r>
            <w:r w:rsidRPr="007A4A56">
              <w:rPr>
                <w:rStyle w:val="Hervorhebung"/>
                <w:i w:val="0"/>
                <w:iCs w:val="0"/>
                <w:lang w:val="en-US"/>
              </w:rPr>
              <w:t>and select</w:t>
            </w:r>
            <w:r w:rsidRPr="007A4A56">
              <w:rPr>
                <w:rStyle w:val="Hervorhebung"/>
                <w:lang w:val="en-US"/>
              </w:rPr>
              <w:t xml:space="preserve"> </w:t>
            </w:r>
            <w:r w:rsidRPr="007A4A56">
              <w:rPr>
                <w:rStyle w:val="Hervorhebung"/>
                <w:b/>
                <w:i w:val="0"/>
                <w:iCs w:val="0"/>
                <w:lang w:val="en-US"/>
              </w:rPr>
              <w:t>Date</w:t>
            </w:r>
            <w:r w:rsidRPr="007A4A56">
              <w:rPr>
                <w:rStyle w:val="Hervorhebung"/>
                <w:i w:val="0"/>
                <w:iCs w:val="0"/>
                <w:lang w:val="en-US"/>
              </w:rPr>
              <w:t>.</w:t>
            </w:r>
          </w:p>
        </w:tc>
        <w:tc>
          <w:tcPr>
            <w:tcW w:w="1996" w:type="dxa"/>
            <w:tcBorders>
              <w:left w:val="single" w:sz="4" w:space="0" w:color="D9D9D9" w:themeColor="background1" w:themeShade="D9"/>
            </w:tcBorders>
            <w:shd w:val="clear" w:color="auto" w:fill="auto"/>
          </w:tcPr>
          <w:p w14:paraId="37152D53" w14:textId="77777777" w:rsidR="00786953" w:rsidRPr="007A4A56" w:rsidRDefault="00786953">
            <w:pPr>
              <w:pStyle w:val="Margin"/>
              <w:rPr>
                <w:lang w:val="en-US"/>
              </w:rPr>
            </w:pPr>
          </w:p>
          <w:p w14:paraId="3AF00854" w14:textId="77777777" w:rsidR="00786953" w:rsidRPr="007A4A56" w:rsidRDefault="00BA09DA">
            <w:pPr>
              <w:pStyle w:val="Margin"/>
              <w:rPr>
                <w:lang w:val="en-US"/>
              </w:rPr>
            </w:pPr>
            <w:r w:rsidRPr="007A4A56">
              <w:rPr>
                <w:lang w:val="en-US"/>
              </w:rPr>
              <w:t>At least 1 dimension required</w:t>
            </w:r>
          </w:p>
          <w:p w14:paraId="708546C3" w14:textId="257C452D" w:rsidR="00786953" w:rsidRPr="007A4A56" w:rsidRDefault="00BA09DA">
            <w:pPr>
              <w:pStyle w:val="Margin"/>
              <w:rPr>
                <w:lang w:val="en-US"/>
              </w:rPr>
            </w:pPr>
            <w:r w:rsidRPr="007A4A56">
              <w:rPr>
                <w:lang w:val="en-US"/>
              </w:rPr>
              <w:t>Date</w:t>
            </w:r>
          </w:p>
        </w:tc>
      </w:tr>
      <w:tr w:rsidR="00786953" w14:paraId="44C3A64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929983A" w14:textId="6BA77F70" w:rsidR="00786953" w:rsidRPr="007A4A56" w:rsidRDefault="00BA09DA">
            <w:pPr>
              <w:jc w:val="both"/>
              <w:rPr>
                <w:lang w:val="en-US"/>
              </w:rPr>
            </w:pPr>
            <w:r w:rsidRPr="007A4A56">
              <w:rPr>
                <w:lang w:val="en-US"/>
              </w:rPr>
              <w:lastRenderedPageBreak/>
              <w:t xml:space="preserve">To change the initial display from day to month, choose </w:t>
            </w:r>
            <w:r w:rsidRPr="007A4A56">
              <w:rPr>
                <w:i/>
                <w:lang w:val="en-US"/>
              </w:rPr>
              <w:t>Date</w:t>
            </w:r>
            <w:r w:rsidRPr="007A4A56">
              <w:rPr>
                <w:lang w:val="en-US"/>
              </w:rPr>
              <w:t xml:space="preserve"> under </w:t>
            </w:r>
            <w:r w:rsidRPr="007A4A56">
              <w:rPr>
                <w:i/>
                <w:lang w:val="en-US"/>
              </w:rPr>
              <w:t>Time</w:t>
            </w:r>
            <w:r w:rsidRPr="007A4A56">
              <w:rPr>
                <w:lang w:val="en-US"/>
              </w:rPr>
              <w:t xml:space="preserve"> and choose </w:t>
            </w:r>
            <w:proofErr w:type="gramStart"/>
            <w:r w:rsidRPr="007A4A56">
              <w:rPr>
                <w:b/>
                <w:lang w:val="en-US"/>
              </w:rPr>
              <w:t>Hierarchy</w:t>
            </w:r>
            <w:r w:rsidRPr="007A4A56">
              <w:rPr>
                <w:lang w:val="en-US"/>
              </w:rPr>
              <w:t xml:space="preserve"> </w:t>
            </w:r>
            <w:proofErr w:type="gramEnd"/>
            <w:r>
              <w:rPr>
                <w:noProof/>
              </w:rPr>
              <w:drawing>
                <wp:inline distT="0" distB="0" distL="0" distR="0" wp14:anchorId="55F38F9B" wp14:editId="7BD91365">
                  <wp:extent cx="181000" cy="209579"/>
                  <wp:effectExtent l="0" t="0" r="9525" b="0"/>
                  <wp:docPr id="179" name="Graphic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1000" cy="209579"/>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shd w:val="clear" w:color="auto" w:fill="auto"/>
          </w:tcPr>
          <w:p w14:paraId="2BC1CC34" w14:textId="3D9341AD" w:rsidR="00786953" w:rsidRDefault="00BA09DA">
            <w:pPr>
              <w:pStyle w:val="Margin"/>
            </w:pPr>
            <w:r w:rsidRPr="007A4A56">
              <w:rPr>
                <w:lang w:val="en-US"/>
              </w:rPr>
              <w:br/>
            </w:r>
            <w:r>
              <w:t>Hierarchy</w:t>
            </w:r>
          </w:p>
        </w:tc>
      </w:tr>
      <w:tr w:rsidR="00786953" w14:paraId="00E6E2A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831C5B0" w14:textId="2CC7576E" w:rsidR="00786953" w:rsidRDefault="00BA09DA">
            <w:pPr>
              <w:jc w:val="center"/>
            </w:pPr>
            <w:r>
              <w:rPr>
                <w:noProof/>
              </w:rPr>
              <w:drawing>
                <wp:inline distT="0" distB="0" distL="0" distR="0" wp14:anchorId="7671E136" wp14:editId="494B9E90">
                  <wp:extent cx="2832572" cy="543854"/>
                  <wp:effectExtent l="0" t="0" r="6350" b="8890"/>
                  <wp:docPr id="196" name="Graphic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03569" cy="55748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879BA24" w14:textId="77777777" w:rsidR="00786953" w:rsidRDefault="00786953">
            <w:pPr>
              <w:pStyle w:val="Margin"/>
            </w:pPr>
          </w:p>
        </w:tc>
      </w:tr>
      <w:tr w:rsidR="00786953" w14:paraId="045C74B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0D444BB" w14:textId="6CD34C75" w:rsidR="00786953" w:rsidRPr="007A4A56" w:rsidRDefault="00BA09DA">
            <w:pPr>
              <w:jc w:val="both"/>
              <w:rPr>
                <w:lang w:val="en-US"/>
              </w:rPr>
            </w:pPr>
            <w:r w:rsidRPr="007A4A56">
              <w:rPr>
                <w:lang w:val="en-US"/>
              </w:rPr>
              <w:t xml:space="preserve">Choose the </w:t>
            </w:r>
            <w:r w:rsidRPr="007A4A56">
              <w:rPr>
                <w:b/>
                <w:lang w:val="en-US"/>
              </w:rPr>
              <w:t>Month</w:t>
            </w:r>
            <w:r w:rsidRPr="007A4A56">
              <w:rPr>
                <w:lang w:val="en-US"/>
              </w:rPr>
              <w:t xml:space="preserve"> hierarchy level.</w:t>
            </w:r>
          </w:p>
        </w:tc>
        <w:tc>
          <w:tcPr>
            <w:tcW w:w="1996" w:type="dxa"/>
            <w:tcBorders>
              <w:left w:val="single" w:sz="4" w:space="0" w:color="D9D9D9" w:themeColor="background1" w:themeShade="D9"/>
            </w:tcBorders>
            <w:shd w:val="clear" w:color="auto" w:fill="auto"/>
          </w:tcPr>
          <w:p w14:paraId="71E5059B" w14:textId="77777777" w:rsidR="00786953" w:rsidRPr="007A4A56" w:rsidRDefault="00786953">
            <w:pPr>
              <w:pStyle w:val="Margin"/>
              <w:rPr>
                <w:lang w:val="en-US"/>
              </w:rPr>
            </w:pPr>
          </w:p>
          <w:p w14:paraId="4A5D9CFD" w14:textId="3DF9AC19" w:rsidR="00786953" w:rsidRDefault="00BA09DA">
            <w:pPr>
              <w:pStyle w:val="Margin"/>
            </w:pPr>
            <w:r>
              <w:t>Month</w:t>
            </w:r>
          </w:p>
        </w:tc>
      </w:tr>
      <w:tr w:rsidR="00786953" w14:paraId="4772A5D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1841F2E" w14:textId="453AE728" w:rsidR="00786953" w:rsidRDefault="00BA09DA">
            <w:pPr>
              <w:jc w:val="both"/>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i/>
                <w:lang w:val="en-US"/>
              </w:rPr>
              <w:t>Styling</w:t>
            </w:r>
            <w:r w:rsidRPr="007A4A56">
              <w:rPr>
                <w:lang w:val="en-US"/>
              </w:rPr>
              <w:t xml:space="preserve"> panel. </w:t>
            </w:r>
            <w:r>
              <w:t xml:space="preserve">To do so, click </w:t>
            </w:r>
            <w:r>
              <w:rPr>
                <w:b/>
              </w:rPr>
              <w:t>Styling</w:t>
            </w:r>
            <w:r>
              <w:t xml:space="preserve"> </w:t>
            </w:r>
            <w:r>
              <w:rPr>
                <w:noProof/>
              </w:rPr>
              <w:drawing>
                <wp:inline distT="0" distB="0" distL="0" distR="0" wp14:anchorId="2035409A" wp14:editId="35FC1B81">
                  <wp:extent cx="228632" cy="190527"/>
                  <wp:effectExtent l="0" t="0" r="0" b="0"/>
                  <wp:docPr id="197" name="Graphic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8632" cy="190527"/>
                          </a:xfrm>
                          <a:prstGeom prst="rect">
                            <a:avLst/>
                          </a:prstGeom>
                        </pic:spPr>
                      </pic:pic>
                    </a:graphicData>
                  </a:graphic>
                </wp:inline>
              </w:drawing>
            </w:r>
            <w:r>
              <w:t>.</w:t>
            </w:r>
          </w:p>
        </w:tc>
        <w:tc>
          <w:tcPr>
            <w:tcW w:w="1996" w:type="dxa"/>
            <w:tcBorders>
              <w:left w:val="single" w:sz="4" w:space="0" w:color="D9D9D9" w:themeColor="background1" w:themeShade="D9"/>
            </w:tcBorders>
            <w:shd w:val="clear" w:color="auto" w:fill="auto"/>
          </w:tcPr>
          <w:p w14:paraId="14ACE24F" w14:textId="29EAD259" w:rsidR="00786953" w:rsidRDefault="00BA09DA">
            <w:pPr>
              <w:pStyle w:val="Margin"/>
            </w:pPr>
            <w:r>
              <w:br/>
              <w:t>Styling</w:t>
            </w:r>
          </w:p>
        </w:tc>
      </w:tr>
      <w:tr w:rsidR="00786953" w14:paraId="4BD3636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577E007" w14:textId="3AB2F8AA" w:rsidR="00786953" w:rsidRDefault="00BA09DA">
            <w:pPr>
              <w:jc w:val="center"/>
            </w:pPr>
            <w:r>
              <w:rPr>
                <w:noProof/>
              </w:rPr>
              <w:drawing>
                <wp:inline distT="0" distB="0" distL="0" distR="0" wp14:anchorId="49AE137C" wp14:editId="3DBE5D83">
                  <wp:extent cx="3210127" cy="358340"/>
                  <wp:effectExtent l="0" t="0" r="0" b="3810"/>
                  <wp:docPr id="198" name="Graphic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59662" cy="37503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2DA4D47" w14:textId="77777777" w:rsidR="00786953" w:rsidRDefault="00786953">
            <w:pPr>
              <w:pStyle w:val="Margin"/>
            </w:pPr>
          </w:p>
        </w:tc>
      </w:tr>
      <w:tr w:rsidR="00786953" w14:paraId="3B96C27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8D48BB0" w14:textId="3B0F59D4" w:rsidR="00786953" w:rsidRPr="007A4A56" w:rsidRDefault="00BA09DA">
            <w:pPr>
              <w:jc w:val="both"/>
              <w:rPr>
                <w:lang w:val="en-US"/>
              </w:rPr>
            </w:pPr>
            <w:r w:rsidRPr="007A4A56">
              <w:rPr>
                <w:lang w:val="en-US"/>
              </w:rPr>
              <w:t xml:space="preserve">Under </w:t>
            </w:r>
            <w:r w:rsidRPr="007A4A56">
              <w:rPr>
                <w:i/>
                <w:lang w:val="en-US"/>
              </w:rPr>
              <w:t>Size and Position</w:t>
            </w:r>
            <w:r w:rsidRPr="007A4A56">
              <w:rPr>
                <w:lang w:val="en-US"/>
              </w:rPr>
              <w:t xml:space="preserve">, change </w:t>
            </w:r>
            <w:r w:rsidRPr="007A4A56">
              <w:rPr>
                <w:i/>
                <w:lang w:val="en-US"/>
              </w:rPr>
              <w:t>Widht</w:t>
            </w:r>
            <w:r w:rsidRPr="007A4A56">
              <w:rPr>
                <w:lang w:val="en-US"/>
              </w:rPr>
              <w:t xml:space="preserve"> to </w:t>
            </w:r>
            <w:r w:rsidRPr="007A4A56">
              <w:rPr>
                <w:b/>
                <w:lang w:val="en-US"/>
              </w:rPr>
              <w:t xml:space="preserve">36 Grid </w:t>
            </w:r>
            <w:r w:rsidRPr="007A4A56">
              <w:rPr>
                <w:lang w:val="en-US"/>
              </w:rPr>
              <w:t xml:space="preserve"> and </w:t>
            </w:r>
            <w:r w:rsidRPr="007A4A56">
              <w:rPr>
                <w:i/>
                <w:lang w:val="en-US"/>
              </w:rPr>
              <w:t>Height</w:t>
            </w:r>
            <w:r w:rsidRPr="007A4A56">
              <w:rPr>
                <w:lang w:val="en-US"/>
              </w:rPr>
              <w:t xml:space="preserve"> to </w:t>
            </w:r>
            <w:r w:rsidRPr="007A4A56">
              <w:rPr>
                <w:b/>
                <w:lang w:val="en-US"/>
              </w:rPr>
              <w:t>30 Grid</w:t>
            </w:r>
            <w:r w:rsidRPr="007A4A56">
              <w:rPr>
                <w:lang w:val="en-US"/>
              </w:rPr>
              <w:t>.</w:t>
            </w:r>
          </w:p>
        </w:tc>
        <w:tc>
          <w:tcPr>
            <w:tcW w:w="1996" w:type="dxa"/>
            <w:tcBorders>
              <w:left w:val="single" w:sz="4" w:space="0" w:color="D9D9D9" w:themeColor="background1" w:themeShade="D9"/>
            </w:tcBorders>
            <w:shd w:val="clear" w:color="auto" w:fill="auto"/>
          </w:tcPr>
          <w:p w14:paraId="35BE9135" w14:textId="77777777" w:rsidR="00786953" w:rsidRDefault="00BA09DA">
            <w:pPr>
              <w:pStyle w:val="Margin"/>
            </w:pPr>
            <w:r w:rsidRPr="007A4A56">
              <w:rPr>
                <w:lang w:val="en-US"/>
              </w:rPr>
              <w:br/>
            </w:r>
            <w:r>
              <w:t>36 Grid</w:t>
            </w:r>
          </w:p>
          <w:p w14:paraId="3CFFC78A" w14:textId="6AD57458" w:rsidR="00786953" w:rsidRDefault="00BA09DA">
            <w:pPr>
              <w:pStyle w:val="Margin"/>
            </w:pPr>
            <w:r>
              <w:t>30 Grid</w:t>
            </w:r>
          </w:p>
        </w:tc>
      </w:tr>
      <w:tr w:rsidR="00786953" w14:paraId="0D16D5F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576A1D4" w14:textId="04D9C203" w:rsidR="00786953" w:rsidRDefault="00BA09DA">
            <w:pPr>
              <w:jc w:val="center"/>
            </w:pPr>
            <w:r>
              <w:rPr>
                <w:noProof/>
              </w:rPr>
              <w:drawing>
                <wp:inline distT="0" distB="0" distL="0" distR="0" wp14:anchorId="30F48FC8" wp14:editId="43E9393C">
                  <wp:extent cx="2928026" cy="1344850"/>
                  <wp:effectExtent l="0" t="0" r="5715" b="8255"/>
                  <wp:docPr id="199" name="Graphic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46551" cy="135335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4B3020C" w14:textId="77777777" w:rsidR="00786953" w:rsidRDefault="00786953">
            <w:pPr>
              <w:pStyle w:val="Margin"/>
            </w:pPr>
          </w:p>
          <w:p w14:paraId="632B3ED8" w14:textId="778D12FE" w:rsidR="00786953" w:rsidRDefault="00BA09DA">
            <w:pPr>
              <w:pStyle w:val="Margin"/>
            </w:pPr>
            <w:r>
              <w:t>Time -&gt; Show Totals</w:t>
            </w:r>
          </w:p>
        </w:tc>
      </w:tr>
      <w:tr w:rsidR="00786953" w14:paraId="756CC51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669AFD3" w14:textId="7DB83A51" w:rsidR="00786953" w:rsidRPr="007A4A56" w:rsidRDefault="00BA09DA">
            <w:pPr>
              <w:jc w:val="both"/>
              <w:rPr>
                <w:lang w:val="en-US"/>
              </w:rPr>
            </w:pPr>
            <w:r w:rsidRPr="007A4A56">
              <w:rPr>
                <w:lang w:val="en-US"/>
              </w:rPr>
              <w:t xml:space="preserve">Now scroll down to the </w:t>
            </w:r>
            <w:r w:rsidRPr="007A4A56">
              <w:rPr>
                <w:i/>
                <w:lang w:val="en-US"/>
              </w:rPr>
              <w:t>Number Format</w:t>
            </w:r>
            <w:r w:rsidRPr="007A4A56">
              <w:rPr>
                <w:lang w:val="en-US"/>
              </w:rPr>
              <w:t xml:space="preserve"> area. Under </w:t>
            </w:r>
            <w:r w:rsidRPr="007A4A56">
              <w:rPr>
                <w:i/>
                <w:lang w:val="en-US"/>
              </w:rPr>
              <w:t>Scale</w:t>
            </w:r>
            <w:r w:rsidRPr="007A4A56">
              <w:rPr>
                <w:lang w:val="en-US"/>
              </w:rPr>
              <w:t xml:space="preserve">, select The value </w:t>
            </w:r>
            <w:r w:rsidRPr="007A4A56">
              <w:rPr>
                <w:b/>
                <w:lang w:val="en-US"/>
              </w:rPr>
              <w:t>Million</w:t>
            </w:r>
            <w:r w:rsidRPr="007A4A56">
              <w:rPr>
                <w:lang w:val="en-US"/>
              </w:rPr>
              <w:t xml:space="preserve"> and the data in millions.</w:t>
            </w:r>
          </w:p>
        </w:tc>
        <w:tc>
          <w:tcPr>
            <w:tcW w:w="1996" w:type="dxa"/>
            <w:tcBorders>
              <w:left w:val="single" w:sz="4" w:space="0" w:color="D9D9D9" w:themeColor="background1" w:themeShade="D9"/>
            </w:tcBorders>
            <w:shd w:val="clear" w:color="auto" w:fill="auto"/>
          </w:tcPr>
          <w:p w14:paraId="5F8B1335" w14:textId="25F01FD2" w:rsidR="00786953" w:rsidRDefault="00BA09DA">
            <w:pPr>
              <w:pStyle w:val="Margin"/>
            </w:pPr>
            <w:r w:rsidRPr="007A4A56">
              <w:rPr>
                <w:lang w:val="en-US"/>
              </w:rPr>
              <w:br/>
            </w:r>
            <w:r>
              <w:t>Million</w:t>
            </w:r>
          </w:p>
        </w:tc>
      </w:tr>
      <w:tr w:rsidR="00786953" w14:paraId="6BBF104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AE5F7BB" w14:textId="5A98CD73" w:rsidR="00786953" w:rsidRDefault="00BA09DA">
            <w:pPr>
              <w:jc w:val="center"/>
            </w:pPr>
            <w:r>
              <w:rPr>
                <w:noProof/>
              </w:rPr>
              <w:drawing>
                <wp:inline distT="0" distB="0" distL="0" distR="0" wp14:anchorId="330EA3BF" wp14:editId="387CC13A">
                  <wp:extent cx="2628899" cy="742028"/>
                  <wp:effectExtent l="0" t="0" r="635" b="1270"/>
                  <wp:docPr id="200" name="Graphic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63235" cy="75172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35DACE7" w14:textId="77777777" w:rsidR="00786953" w:rsidRDefault="00786953">
            <w:pPr>
              <w:pStyle w:val="Margin"/>
            </w:pPr>
          </w:p>
        </w:tc>
      </w:tr>
      <w:tr w:rsidR="00786953" w:rsidRPr="00345B63" w14:paraId="56BAE8A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CD5BCE6" w14:textId="7356557A" w:rsidR="00786953" w:rsidRPr="007A4A56" w:rsidRDefault="00BA09DA">
            <w:pPr>
              <w:jc w:val="both"/>
              <w:rPr>
                <w:lang w:val="en-US"/>
              </w:rPr>
            </w:pPr>
            <w:r w:rsidRPr="007A4A56">
              <w:rPr>
                <w:lang w:val="en-US"/>
              </w:rPr>
              <w:t>In view mode, it should only be possible to change the drill of time.</w:t>
            </w:r>
          </w:p>
        </w:tc>
        <w:tc>
          <w:tcPr>
            <w:tcW w:w="1996" w:type="dxa"/>
            <w:tcBorders>
              <w:left w:val="single" w:sz="4" w:space="0" w:color="D9D9D9" w:themeColor="background1" w:themeShade="D9"/>
            </w:tcBorders>
            <w:shd w:val="clear" w:color="auto" w:fill="auto"/>
          </w:tcPr>
          <w:p w14:paraId="6EBCA961" w14:textId="77777777" w:rsidR="00786953" w:rsidRPr="007A4A56" w:rsidRDefault="00786953">
            <w:pPr>
              <w:pStyle w:val="Margin"/>
              <w:rPr>
                <w:lang w:val="en-US"/>
              </w:rPr>
            </w:pPr>
          </w:p>
        </w:tc>
      </w:tr>
      <w:tr w:rsidR="00786953" w14:paraId="1655723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C18C1DF" w14:textId="3FB05678" w:rsidR="00786953" w:rsidRDefault="00BA09DA">
            <w:pPr>
              <w:jc w:val="both"/>
            </w:pPr>
            <w:r w:rsidRPr="007A4A56">
              <w:rPr>
                <w:lang w:val="en-US"/>
              </w:rPr>
              <w:t xml:space="preserve">For this setting, scroll up again to the </w:t>
            </w:r>
            <w:r w:rsidRPr="007A4A56">
              <w:rPr>
                <w:i/>
                <w:lang w:val="en-US"/>
              </w:rPr>
              <w:t>Quick Menus</w:t>
            </w:r>
            <w:r w:rsidRPr="007A4A56">
              <w:rPr>
                <w:lang w:val="en-US"/>
              </w:rPr>
              <w:t xml:space="preserve"> area in the </w:t>
            </w:r>
            <w:r w:rsidRPr="007A4A56">
              <w:rPr>
                <w:i/>
                <w:lang w:val="en-US"/>
              </w:rPr>
              <w:t>right-hand side</w:t>
            </w:r>
            <w:r w:rsidRPr="007A4A56">
              <w:rPr>
                <w:lang w:val="en-US"/>
              </w:rPr>
              <w:t xml:space="preserve"> panel. </w:t>
            </w:r>
            <w:r>
              <w:t xml:space="preserve">Select all options here except </w:t>
            </w:r>
            <w:r>
              <w:rPr>
                <w:b/>
              </w:rPr>
              <w:t>Drill</w:t>
            </w:r>
            <w:r>
              <w:t>.</w:t>
            </w:r>
          </w:p>
        </w:tc>
        <w:tc>
          <w:tcPr>
            <w:tcW w:w="1996" w:type="dxa"/>
            <w:tcBorders>
              <w:left w:val="single" w:sz="4" w:space="0" w:color="D9D9D9" w:themeColor="background1" w:themeShade="D9"/>
            </w:tcBorders>
            <w:shd w:val="clear" w:color="auto" w:fill="auto"/>
          </w:tcPr>
          <w:p w14:paraId="09312D02" w14:textId="77777777" w:rsidR="00786953" w:rsidRDefault="00786953">
            <w:pPr>
              <w:pStyle w:val="Margin"/>
            </w:pPr>
          </w:p>
          <w:p w14:paraId="2CD22EAD" w14:textId="5C08C7C9" w:rsidR="00786953" w:rsidRDefault="00BA09DA">
            <w:pPr>
              <w:pStyle w:val="Margin"/>
            </w:pPr>
            <w:r>
              <w:t>Drill</w:t>
            </w:r>
          </w:p>
        </w:tc>
      </w:tr>
      <w:tr w:rsidR="00786953" w14:paraId="4F9111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5819009" w14:textId="69460B4C" w:rsidR="00786953" w:rsidRDefault="00786953">
            <w:pPr>
              <w:jc w:val="center"/>
            </w:pPr>
          </w:p>
          <w:p w14:paraId="23778977" w14:textId="4319DA74" w:rsidR="00786953" w:rsidRDefault="00BA09DA">
            <w:pPr>
              <w:jc w:val="center"/>
            </w:pPr>
            <w:r>
              <w:rPr>
                <w:noProof/>
              </w:rPr>
              <w:lastRenderedPageBreak/>
              <w:drawing>
                <wp:inline distT="0" distB="0" distL="0" distR="0" wp14:anchorId="51DE5FF8" wp14:editId="59F0DE91">
                  <wp:extent cx="1651276" cy="3161489"/>
                  <wp:effectExtent l="0" t="0" r="6350" b="1270"/>
                  <wp:docPr id="201" name="Graphic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57250" cy="317292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BE15BF1" w14:textId="2F310D45" w:rsidR="00786953" w:rsidRDefault="00786953">
            <w:pPr>
              <w:pStyle w:val="Margin"/>
            </w:pPr>
          </w:p>
        </w:tc>
      </w:tr>
      <w:tr w:rsidR="00786953" w:rsidRPr="00345B63" w14:paraId="4569D08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F2D87CE" w14:textId="4DD8C497" w:rsidR="00786953" w:rsidRPr="007A4A56" w:rsidRDefault="00BA09DA">
            <w:pPr>
              <w:jc w:val="both"/>
              <w:rPr>
                <w:lang w:val="en-US"/>
              </w:rPr>
            </w:pPr>
            <w:r w:rsidRPr="007A4A56">
              <w:rPr>
                <w:lang w:val="en-US"/>
              </w:rPr>
              <w:t xml:space="preserve">Rename the title of the first page to </w:t>
            </w:r>
            <w:r w:rsidRPr="007A4A56">
              <w:rPr>
                <w:i/>
                <w:lang w:val="en-US"/>
              </w:rPr>
              <w:t>Overview</w:t>
            </w:r>
            <w:r w:rsidRPr="007A4A56">
              <w:rPr>
                <w:lang w:val="en-US"/>
              </w:rPr>
              <w:t xml:space="preserve">. To do so, click the arrow next to Page 1 and select </w:t>
            </w:r>
            <w:r w:rsidRPr="007A4A56">
              <w:rPr>
                <w:rStyle w:val="Hervorhebung"/>
                <w:b/>
                <w:i w:val="0"/>
                <w:iCs w:val="0"/>
                <w:lang w:val="en-US"/>
              </w:rPr>
              <w:t>Edit Title</w:t>
            </w:r>
            <w:r w:rsidRPr="007A4A56">
              <w:rPr>
                <w:lang w:val="en-US"/>
              </w:rPr>
              <w:t>.</w:t>
            </w:r>
          </w:p>
        </w:tc>
        <w:tc>
          <w:tcPr>
            <w:tcW w:w="1996" w:type="dxa"/>
            <w:tcBorders>
              <w:left w:val="single" w:sz="4" w:space="0" w:color="D9D9D9" w:themeColor="background1" w:themeShade="D9"/>
            </w:tcBorders>
            <w:shd w:val="clear" w:color="auto" w:fill="auto"/>
          </w:tcPr>
          <w:p w14:paraId="30BFB404" w14:textId="77777777" w:rsidR="00786953" w:rsidRPr="007A4A56" w:rsidRDefault="00786953">
            <w:pPr>
              <w:pStyle w:val="Margin"/>
              <w:rPr>
                <w:lang w:val="en-US"/>
              </w:rPr>
            </w:pPr>
          </w:p>
        </w:tc>
      </w:tr>
      <w:tr w:rsidR="00786953" w14:paraId="5963935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33C85EF" w14:textId="4338FF08" w:rsidR="00786953" w:rsidRDefault="00BA09DA">
            <w:pPr>
              <w:jc w:val="center"/>
            </w:pPr>
            <w:r>
              <w:rPr>
                <w:noProof/>
              </w:rPr>
              <w:drawing>
                <wp:inline distT="0" distB="0" distL="0" distR="0" wp14:anchorId="7C9CAB05" wp14:editId="2A46B81A">
                  <wp:extent cx="1634247" cy="1909099"/>
                  <wp:effectExtent l="0" t="0" r="4445" b="0"/>
                  <wp:docPr id="203" name="Graphic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41880" cy="191801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3EAFFC9" w14:textId="77777777" w:rsidR="00786953" w:rsidRDefault="00786953">
            <w:pPr>
              <w:pStyle w:val="Margin"/>
            </w:pPr>
          </w:p>
        </w:tc>
      </w:tr>
      <w:tr w:rsidR="00786953" w14:paraId="6FA4D62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4584C7A" w14:textId="4EBC1E53"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3F2CDB">
              <w:rPr>
                <w:lang w:val="en-US"/>
              </w:rPr>
              <w:t xml:space="preserve"> area, choose</w:t>
            </w:r>
            <w:r w:rsidRPr="007A4A56">
              <w:rPr>
                <w:lang w:val="en-US"/>
              </w:rPr>
              <w:t xml:space="preserve"> Save </w:t>
            </w:r>
            <w:r>
              <w:rPr>
                <w:noProof/>
              </w:rPr>
              <w:drawing>
                <wp:inline distT="0" distB="0" distL="0" distR="0" wp14:anchorId="2E6E85D9" wp14:editId="6111AFF8">
                  <wp:extent cx="323895" cy="181000"/>
                  <wp:effectExtent l="0" t="0" r="0" b="9525"/>
                  <wp:docPr id="901" name="Graphic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180E20E1" w14:textId="77777777" w:rsidR="00786953" w:rsidRPr="007A4A56" w:rsidRDefault="00786953">
            <w:pPr>
              <w:pStyle w:val="Margin"/>
              <w:rPr>
                <w:lang w:val="en-US"/>
              </w:rPr>
            </w:pPr>
          </w:p>
          <w:p w14:paraId="1A7AAF53" w14:textId="0F0BA55D" w:rsidR="00786953" w:rsidRDefault="00BA09DA">
            <w:pPr>
              <w:pStyle w:val="Margin"/>
            </w:pPr>
            <w:r>
              <w:t>Save</w:t>
            </w:r>
          </w:p>
        </w:tc>
      </w:tr>
      <w:tr w:rsidR="00786953" w14:paraId="101CCDD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3BA9AF5B" w14:textId="384551DA" w:rsidR="00786953" w:rsidRDefault="00BA09DA">
            <w:pPr>
              <w:jc w:val="right"/>
            </w:pPr>
            <w:r>
              <w:rPr>
                <w:noProof/>
              </w:rPr>
              <mc:AlternateContent>
                <mc:Choice Requires="wps">
                  <w:drawing>
                    <wp:inline distT="0" distB="0" distL="0" distR="0" wp14:anchorId="5661EBF7" wp14:editId="05A6566C">
                      <wp:extent cx="144145" cy="144145"/>
                      <wp:effectExtent l="13970" t="8255" r="13335" b="9525"/>
                      <wp:docPr id="6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C8F845D"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axXGF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shd w:val="clear" w:color="auto" w:fill="auto"/>
          </w:tcPr>
          <w:p w14:paraId="77B905B4" w14:textId="77777777" w:rsidR="00786953" w:rsidRDefault="00786953">
            <w:pPr>
              <w:pStyle w:val="Margin"/>
            </w:pPr>
          </w:p>
        </w:tc>
      </w:tr>
    </w:tbl>
    <w:p w14:paraId="110EEC79"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72AAF959" w14:textId="77777777">
        <w:trPr>
          <w:trHeight w:val="850"/>
        </w:trPr>
        <w:tc>
          <w:tcPr>
            <w:tcW w:w="1148" w:type="dxa"/>
          </w:tcPr>
          <w:p w14:paraId="04928C6B"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0AC81576" wp14:editId="38EC152D">
                      <wp:extent cx="265430" cy="247650"/>
                      <wp:effectExtent l="0" t="635" r="3175" b="0"/>
                      <wp:docPr id="6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8E93B"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ColT2O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052189AA" w14:textId="459A0443" w:rsidR="00786953" w:rsidRDefault="00BA09DA">
            <w:pPr>
              <w:pStyle w:val="berschrift1"/>
              <w:tabs>
                <w:tab w:val="left" w:pos="0"/>
              </w:tabs>
              <w:rPr>
                <w:rFonts w:ascii="Times New Roman" w:hAnsi="Times New Roman" w:cs="Times New Roman"/>
                <w:sz w:val="24"/>
                <w:szCs w:val="24"/>
              </w:rPr>
            </w:pPr>
            <w:bookmarkStart w:id="6" w:name="_Toc192576115"/>
            <w:r>
              <w:t>Step 5: Structuring the Story</w:t>
            </w:r>
            <w:bookmarkEnd w:id="6"/>
          </w:p>
        </w:tc>
      </w:tr>
      <w:tr w:rsidR="00786953" w14:paraId="6ED08BA0" w14:textId="77777777">
        <w:trPr>
          <w:trHeight w:val="940"/>
        </w:trPr>
        <w:tc>
          <w:tcPr>
            <w:tcW w:w="7643" w:type="dxa"/>
            <w:gridSpan w:val="2"/>
            <w:shd w:val="clear" w:color="auto" w:fill="D9D9D9"/>
          </w:tcPr>
          <w:p w14:paraId="242CCD2F" w14:textId="44DD5FA6" w:rsidR="00786953" w:rsidRPr="007A4A56" w:rsidRDefault="00BA09DA">
            <w:pPr>
              <w:pStyle w:val="StandardWeb"/>
              <w:tabs>
                <w:tab w:val="right" w:pos="9360"/>
              </w:tabs>
              <w:rPr>
                <w:lang w:val="en-US"/>
              </w:rPr>
            </w:pPr>
            <w:r w:rsidRPr="007A4A56">
              <w:rPr>
                <w:b/>
                <w:lang w:val="en-US"/>
              </w:rPr>
              <w:t>Task</w:t>
            </w:r>
            <w:r w:rsidRPr="007A4A56">
              <w:rPr>
                <w:lang w:val="en-US"/>
              </w:rPr>
              <w:t xml:space="preserve"> Structure your story through a second tab.</w:t>
            </w:r>
          </w:p>
          <w:p w14:paraId="65C855AB" w14:textId="05514C94" w:rsidR="00786953" w:rsidRPr="007A4A56" w:rsidRDefault="00BA09DA">
            <w:pPr>
              <w:pStyle w:val="StandardWeb"/>
              <w:autoSpaceDE w:val="0"/>
              <w:autoSpaceDN w:val="0"/>
              <w:adjustRightInd w:val="0"/>
              <w:rPr>
                <w:lang w:val="en-US"/>
              </w:rPr>
            </w:pPr>
            <w:r w:rsidRPr="007A4A56">
              <w:rPr>
                <w:b/>
                <w:lang w:val="en-US"/>
              </w:rPr>
              <w:t>Description</w:t>
            </w:r>
            <w:r w:rsidRPr="007A4A56">
              <w:rPr>
                <w:lang w:val="en-US"/>
              </w:rPr>
              <w:t xml:space="preserve"> Create a second tab in your story and give it a meaningful name.</w:t>
            </w:r>
          </w:p>
        </w:tc>
        <w:tc>
          <w:tcPr>
            <w:tcW w:w="1996" w:type="dxa"/>
            <w:shd w:val="clear" w:color="auto" w:fill="D9D9D9"/>
          </w:tcPr>
          <w:p w14:paraId="518B79E8" w14:textId="638A4823"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5FF3BEAB" w14:textId="77777777">
        <w:tc>
          <w:tcPr>
            <w:tcW w:w="7643" w:type="dxa"/>
            <w:gridSpan w:val="2"/>
            <w:shd w:val="clear" w:color="auto" w:fill="auto"/>
          </w:tcPr>
          <w:p w14:paraId="51896ADE" w14:textId="77777777" w:rsidR="00786953" w:rsidRDefault="00786953">
            <w:pPr>
              <w:spacing w:before="0" w:after="0"/>
              <w:rPr>
                <w:szCs w:val="24"/>
              </w:rPr>
            </w:pPr>
          </w:p>
        </w:tc>
        <w:tc>
          <w:tcPr>
            <w:tcW w:w="1996" w:type="dxa"/>
            <w:tcBorders>
              <w:left w:val="nil"/>
            </w:tcBorders>
          </w:tcPr>
          <w:p w14:paraId="1FD5964D" w14:textId="77777777" w:rsidR="00786953" w:rsidRDefault="00786953">
            <w:pPr>
              <w:pStyle w:val="Margin"/>
              <w:rPr>
                <w:rFonts w:ascii="Times New Roman" w:hAnsi="Times New Roman"/>
                <w:sz w:val="24"/>
                <w:szCs w:val="24"/>
              </w:rPr>
            </w:pPr>
          </w:p>
        </w:tc>
      </w:tr>
      <w:tr w:rsidR="00786953" w14:paraId="3811AB2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A14AC9C" w14:textId="48318EB1"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062EE6FE" w14:textId="77777777" w:rsidR="00786953" w:rsidRDefault="00786953">
            <w:pPr>
              <w:pStyle w:val="Margin"/>
              <w:rPr>
                <w:rFonts w:cs="Arial"/>
              </w:rPr>
            </w:pPr>
          </w:p>
          <w:p w14:paraId="50605DBD" w14:textId="1AF36EC8" w:rsidR="00786953" w:rsidRDefault="00BA09DA">
            <w:pPr>
              <w:pStyle w:val="P68B1DB1-Margin11"/>
            </w:pPr>
            <w:r>
              <w:t>Initial Screen</w:t>
            </w:r>
          </w:p>
          <w:p w14:paraId="1BF8EFBB" w14:textId="77777777" w:rsidR="00786953" w:rsidRDefault="00786953">
            <w:pPr>
              <w:pStyle w:val="Margin"/>
              <w:rPr>
                <w:rFonts w:cs="Arial"/>
              </w:rPr>
            </w:pPr>
          </w:p>
        </w:tc>
      </w:tr>
      <w:tr w:rsidR="00786953" w14:paraId="33A8E4F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9FC8797" w14:textId="5FF8EAF0" w:rsidR="00786953" w:rsidRPr="007A4A56" w:rsidRDefault="00BA09DA">
            <w:pPr>
              <w:jc w:val="both"/>
              <w:rPr>
                <w:lang w:val="en-US"/>
              </w:rPr>
            </w:pPr>
            <w:r w:rsidRPr="007A4A56">
              <w:rPr>
                <w:lang w:val="en-US"/>
              </w:rPr>
              <w:t xml:space="preserve">To better structure your SAC story, you have the option to create multiple </w:t>
            </w:r>
            <w:r w:rsidRPr="007A4A56">
              <w:rPr>
                <w:rStyle w:val="Fett"/>
                <w:b w:val="0"/>
                <w:i/>
                <w:lang w:val="en-US"/>
              </w:rPr>
              <w:t>pages</w:t>
            </w:r>
            <w:r w:rsidRPr="007A4A56">
              <w:rPr>
                <w:lang w:val="en-US"/>
              </w:rPr>
              <w:t xml:space="preserve"> in your story. This procedure also makes it easier for the end user to use the story.</w:t>
            </w:r>
          </w:p>
        </w:tc>
        <w:tc>
          <w:tcPr>
            <w:tcW w:w="1996" w:type="dxa"/>
            <w:tcBorders>
              <w:left w:val="single" w:sz="4" w:space="0" w:color="D9D9D9" w:themeColor="background1" w:themeShade="D9"/>
            </w:tcBorders>
            <w:shd w:val="clear" w:color="auto" w:fill="auto"/>
          </w:tcPr>
          <w:p w14:paraId="6221EFAC" w14:textId="77777777" w:rsidR="00786953" w:rsidRPr="007A4A56" w:rsidRDefault="00786953">
            <w:pPr>
              <w:pStyle w:val="Margin"/>
              <w:rPr>
                <w:lang w:val="en-US"/>
              </w:rPr>
            </w:pPr>
          </w:p>
          <w:p w14:paraId="37EA5418" w14:textId="5AC08BEB" w:rsidR="00786953" w:rsidRDefault="00BA09DA">
            <w:pPr>
              <w:pStyle w:val="Margin"/>
            </w:pPr>
            <w:r>
              <w:t>Pages</w:t>
            </w:r>
          </w:p>
        </w:tc>
      </w:tr>
      <w:tr w:rsidR="00786953" w:rsidRPr="00345B63" w14:paraId="7D18D86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71EE3A8" w14:textId="5289D8F8" w:rsidR="00786953" w:rsidRPr="007A4A56" w:rsidRDefault="00BA09DA">
            <w:pPr>
              <w:jc w:val="both"/>
              <w:rPr>
                <w:lang w:val="en-US"/>
              </w:rPr>
            </w:pPr>
            <w:r w:rsidRPr="007A4A56">
              <w:rPr>
                <w:lang w:val="en-US"/>
              </w:rPr>
              <w:t xml:space="preserve">Within a story, you can specify for each tab whether it is a </w:t>
            </w:r>
            <w:r w:rsidRPr="007A4A56">
              <w:rPr>
                <w:rStyle w:val="Fett"/>
                <w:b w:val="0"/>
                <w:i/>
                <w:lang w:val="en-US"/>
              </w:rPr>
              <w:t>canvas page</w:t>
            </w:r>
            <w:r w:rsidRPr="007A4A56">
              <w:rPr>
                <w:lang w:val="en-US"/>
              </w:rPr>
              <w:t xml:space="preserve"> or a </w:t>
            </w:r>
            <w:r w:rsidRPr="007A4A56">
              <w:rPr>
                <w:rStyle w:val="Fett"/>
                <w:b w:val="0"/>
                <w:i/>
                <w:lang w:val="en-US"/>
              </w:rPr>
              <w:t>responsive page</w:t>
            </w:r>
            <w:r w:rsidRPr="007A4A56">
              <w:rPr>
                <w:lang w:val="en-US"/>
              </w:rPr>
              <w:t>. For better usability and consistency, you should generally ensure that you use only one page type within your story, if possible.</w:t>
            </w:r>
          </w:p>
        </w:tc>
        <w:tc>
          <w:tcPr>
            <w:tcW w:w="1996" w:type="dxa"/>
            <w:tcBorders>
              <w:left w:val="single" w:sz="4" w:space="0" w:color="D9D9D9" w:themeColor="background1" w:themeShade="D9"/>
            </w:tcBorders>
            <w:shd w:val="clear" w:color="auto" w:fill="auto"/>
          </w:tcPr>
          <w:p w14:paraId="67107301" w14:textId="77777777" w:rsidR="00786953" w:rsidRPr="007A4A56" w:rsidRDefault="00786953">
            <w:pPr>
              <w:pStyle w:val="Margin"/>
              <w:rPr>
                <w:lang w:val="en-US"/>
              </w:rPr>
            </w:pPr>
          </w:p>
        </w:tc>
      </w:tr>
      <w:tr w:rsidR="00786953" w:rsidRPr="00345B63" w14:paraId="1941BD3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6926A83" w14:textId="6BD6E172" w:rsidR="00786953" w:rsidRPr="007A4A56" w:rsidRDefault="00BA09DA">
            <w:pPr>
              <w:jc w:val="both"/>
              <w:rPr>
                <w:lang w:val="en-US"/>
              </w:rPr>
            </w:pPr>
            <w:r w:rsidRPr="007A4A56">
              <w:rPr>
                <w:lang w:val="en-US"/>
              </w:rPr>
              <w:t>This case study intentionally deviates from this procedure so that you can get to know the two page types in practice.</w:t>
            </w:r>
          </w:p>
        </w:tc>
        <w:tc>
          <w:tcPr>
            <w:tcW w:w="1996" w:type="dxa"/>
            <w:tcBorders>
              <w:left w:val="single" w:sz="4" w:space="0" w:color="D9D9D9" w:themeColor="background1" w:themeShade="D9"/>
            </w:tcBorders>
            <w:shd w:val="clear" w:color="auto" w:fill="auto"/>
          </w:tcPr>
          <w:p w14:paraId="3A0CD485" w14:textId="77777777" w:rsidR="00786953" w:rsidRPr="007A4A56" w:rsidRDefault="00786953">
            <w:pPr>
              <w:pStyle w:val="Margin"/>
              <w:rPr>
                <w:lang w:val="en-US"/>
              </w:rPr>
            </w:pPr>
          </w:p>
        </w:tc>
      </w:tr>
      <w:tr w:rsidR="00786953" w14:paraId="50F71F1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38F1867" w14:textId="1B763DCD" w:rsidR="00786953" w:rsidRPr="007A4A56" w:rsidRDefault="00BA09DA">
            <w:pPr>
              <w:jc w:val="both"/>
              <w:rPr>
                <w:lang w:val="en-US"/>
              </w:rPr>
            </w:pPr>
            <w:r w:rsidRPr="007A4A56">
              <w:rPr>
                <w:lang w:val="en-US"/>
              </w:rPr>
              <w:t xml:space="preserve">Currently, your story includes a page called </w:t>
            </w:r>
            <w:r w:rsidRPr="007A4A56">
              <w:rPr>
                <w:rStyle w:val="Hervorhebung"/>
                <w:lang w:val="en-US"/>
              </w:rPr>
              <w:t>Overview</w:t>
            </w:r>
            <w:r w:rsidRPr="007A4A56">
              <w:rPr>
                <w:lang w:val="en-US"/>
              </w:rPr>
              <w:t xml:space="preserve">. To add another page, go to the area next to the </w:t>
            </w:r>
            <w:r w:rsidRPr="007A4A56">
              <w:rPr>
                <w:rStyle w:val="Hervorhebung"/>
                <w:lang w:val="en-US"/>
              </w:rPr>
              <w:t xml:space="preserve"> Overview</w:t>
            </w:r>
            <w:r w:rsidRPr="007A4A56">
              <w:rPr>
                <w:lang w:val="en-US"/>
              </w:rPr>
              <w:t xml:space="preserve"> </w:t>
            </w:r>
            <w:r w:rsidRPr="007A4A56">
              <w:rPr>
                <w:rStyle w:val="Hervorhebung"/>
                <w:i w:val="0"/>
                <w:lang w:val="en-US"/>
              </w:rPr>
              <w:t>page</w:t>
            </w:r>
            <w:r w:rsidRPr="007A4A56">
              <w:rPr>
                <w:lang w:val="en-US"/>
              </w:rPr>
              <w:t xml:space="preserve">, choose </w:t>
            </w:r>
            <w:r w:rsidRPr="007A4A56">
              <w:rPr>
                <w:rStyle w:val="Hervorhebung"/>
                <w:lang w:val="en-US"/>
              </w:rPr>
              <w:t xml:space="preserve">Add New Page </w:t>
            </w:r>
            <w:r w:rsidRPr="007A4A56">
              <w:rPr>
                <w:lang w:val="en-US"/>
              </w:rPr>
              <w:t xml:space="preserve"> </w:t>
            </w:r>
            <w:r>
              <w:rPr>
                <w:noProof/>
              </w:rPr>
              <w:drawing>
                <wp:inline distT="0" distB="0" distL="0" distR="0" wp14:anchorId="1764F736" wp14:editId="176C8054">
                  <wp:extent cx="187334" cy="167767"/>
                  <wp:effectExtent l="0" t="0" r="3175" b="3810"/>
                  <wp:docPr id="205" name="Graphic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0987" t="22343" r="9547" b="8782"/>
                          <a:stretch/>
                        </pic:blipFill>
                        <pic:spPr bwMode="auto">
                          <a:xfrm>
                            <a:off x="0" y="0"/>
                            <a:ext cx="211772" cy="189653"/>
                          </a:xfrm>
                          <a:prstGeom prst="rect">
                            <a:avLst/>
                          </a:prstGeom>
                          <a:ln>
                            <a:noFill/>
                          </a:ln>
                          <a:extLst>
                            <a:ext uri="{53640926-AAD7-44D8-BBD7-CCE9431645EC}">
                              <a14:shadowObscured xmlns:a14="http://schemas.microsoft.com/office/drawing/2010/main"/>
                            </a:ext>
                          </a:extLst>
                        </pic:spPr>
                      </pic:pic>
                    </a:graphicData>
                  </a:graphic>
                </wp:inline>
              </w:drawing>
            </w:r>
            <w:r w:rsidRPr="007A4A56">
              <w:rPr>
                <w:lang w:val="en-US"/>
              </w:rPr>
              <w:t xml:space="preserve"> and select the </w:t>
            </w:r>
            <w:r w:rsidRPr="007A4A56">
              <w:rPr>
                <w:b/>
                <w:lang w:val="en-US"/>
              </w:rPr>
              <w:t>Add</w:t>
            </w:r>
            <w:r w:rsidRPr="007A4A56">
              <w:rPr>
                <w:lang w:val="en-US"/>
              </w:rPr>
              <w:t xml:space="preserve"> </w:t>
            </w:r>
            <w:r w:rsidRPr="007A4A56">
              <w:rPr>
                <w:rStyle w:val="Hervorhebung"/>
                <w:b/>
                <w:i w:val="0"/>
                <w:lang w:val="en-US"/>
              </w:rPr>
              <w:t>Canvas Page</w:t>
            </w:r>
            <w:r w:rsidRPr="007A4A56">
              <w:rPr>
                <w:lang w:val="en-US"/>
              </w:rPr>
              <w:t xml:space="preserve"> entry.</w:t>
            </w:r>
          </w:p>
        </w:tc>
        <w:tc>
          <w:tcPr>
            <w:tcW w:w="1996" w:type="dxa"/>
            <w:tcBorders>
              <w:left w:val="single" w:sz="4" w:space="0" w:color="D9D9D9" w:themeColor="background1" w:themeShade="D9"/>
            </w:tcBorders>
            <w:shd w:val="clear" w:color="auto" w:fill="auto"/>
          </w:tcPr>
          <w:p w14:paraId="239DE889" w14:textId="77777777" w:rsidR="00786953" w:rsidRPr="007A4A56" w:rsidRDefault="00786953">
            <w:pPr>
              <w:pStyle w:val="Margin"/>
              <w:rPr>
                <w:lang w:val="en-US"/>
              </w:rPr>
            </w:pPr>
          </w:p>
          <w:p w14:paraId="33A80C92" w14:textId="0869E75A" w:rsidR="00786953" w:rsidRDefault="00BA09DA">
            <w:pPr>
              <w:pStyle w:val="Margin"/>
            </w:pPr>
            <w:r>
              <w:t>Canvas</w:t>
            </w:r>
          </w:p>
        </w:tc>
      </w:tr>
      <w:tr w:rsidR="00786953" w14:paraId="6C8236D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865EF07" w14:textId="4EBA7F35" w:rsidR="00786953" w:rsidRDefault="00BA09DA">
            <w:pPr>
              <w:jc w:val="center"/>
            </w:pPr>
            <w:r>
              <w:rPr>
                <w:noProof/>
              </w:rPr>
              <w:drawing>
                <wp:inline distT="0" distB="0" distL="0" distR="0" wp14:anchorId="63AEFEF3" wp14:editId="7F3B84EB">
                  <wp:extent cx="2013625" cy="1653210"/>
                  <wp:effectExtent l="0" t="0" r="5715" b="4445"/>
                  <wp:docPr id="204" name="Graphic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21388" cy="165958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98FCB98" w14:textId="77777777" w:rsidR="00786953" w:rsidRDefault="00786953">
            <w:pPr>
              <w:pStyle w:val="Margin"/>
            </w:pPr>
          </w:p>
        </w:tc>
      </w:tr>
      <w:tr w:rsidR="00786953" w14:paraId="4AC8667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6E1D258" w14:textId="58A8466B" w:rsidR="00786953" w:rsidRPr="007A4A56" w:rsidRDefault="00BA09DA">
            <w:pPr>
              <w:jc w:val="both"/>
              <w:rPr>
                <w:lang w:val="en-US"/>
              </w:rPr>
            </w:pPr>
            <w:r w:rsidRPr="007A4A56">
              <w:rPr>
                <w:lang w:val="en-US"/>
              </w:rPr>
              <w:t>Now you get another page, which you rename to</w:t>
            </w:r>
            <w:r w:rsidRPr="007A4A56">
              <w:rPr>
                <w:b/>
                <w:i/>
                <w:lang w:val="en-US"/>
              </w:rPr>
              <w:t xml:space="preserve"> </w:t>
            </w:r>
            <w:r w:rsidRPr="007A4A56">
              <w:rPr>
                <w:lang w:val="en-US"/>
              </w:rPr>
              <w:t xml:space="preserve"> </w:t>
            </w:r>
            <w:r w:rsidRPr="007A4A56">
              <w:rPr>
                <w:rStyle w:val="Hervorhebung"/>
                <w:b/>
                <w:i w:val="0"/>
                <w:lang w:val="en-US"/>
              </w:rPr>
              <w:t>Customer View (3 Years)</w:t>
            </w:r>
            <w:r w:rsidRPr="007A4A56">
              <w:rPr>
                <w:lang w:val="en-US"/>
              </w:rPr>
              <w:t>.  The navigation bar of your story should now look like this.</w:t>
            </w:r>
          </w:p>
        </w:tc>
        <w:tc>
          <w:tcPr>
            <w:tcW w:w="1996" w:type="dxa"/>
            <w:tcBorders>
              <w:left w:val="single" w:sz="4" w:space="0" w:color="D9D9D9" w:themeColor="background1" w:themeShade="D9"/>
            </w:tcBorders>
            <w:shd w:val="clear" w:color="auto" w:fill="auto"/>
          </w:tcPr>
          <w:p w14:paraId="104F3C49" w14:textId="3380ED37" w:rsidR="00786953" w:rsidRDefault="00BA09DA">
            <w:pPr>
              <w:pStyle w:val="Margin"/>
            </w:pPr>
            <w:r w:rsidRPr="007A4A56">
              <w:rPr>
                <w:lang w:val="en-US"/>
              </w:rPr>
              <w:br/>
            </w:r>
            <w:r>
              <w:t xml:space="preserve">Customer View </w:t>
            </w:r>
            <w:r>
              <w:br/>
              <w:t>(3 Years)</w:t>
            </w:r>
          </w:p>
        </w:tc>
      </w:tr>
      <w:tr w:rsidR="00786953" w14:paraId="56512A4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CB3E171" w14:textId="41932569" w:rsidR="00786953" w:rsidRDefault="00BA09DA">
            <w:pPr>
              <w:jc w:val="center"/>
            </w:pPr>
            <w:r>
              <w:rPr>
                <w:noProof/>
              </w:rPr>
              <w:drawing>
                <wp:inline distT="0" distB="0" distL="0" distR="0" wp14:anchorId="450F0D6D" wp14:editId="1AC0184F">
                  <wp:extent cx="2621807" cy="1129653"/>
                  <wp:effectExtent l="0" t="0" r="7620" b="0"/>
                  <wp:docPr id="206" name="Graphic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29714" cy="113306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BDC87C2" w14:textId="77777777" w:rsidR="00786953" w:rsidRDefault="00786953">
            <w:pPr>
              <w:pStyle w:val="Margin"/>
            </w:pPr>
          </w:p>
        </w:tc>
      </w:tr>
      <w:tr w:rsidR="00786953" w:rsidRPr="00345B63" w14:paraId="438D618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376206" w14:textId="28FDA8D7" w:rsidR="00786953" w:rsidRPr="007A4A56" w:rsidRDefault="00BA09DA">
            <w:pPr>
              <w:jc w:val="both"/>
              <w:rPr>
                <w:lang w:val="en-US"/>
              </w:rPr>
            </w:pPr>
            <w:r w:rsidRPr="007A4A56">
              <w:rPr>
                <w:lang w:val="en-US"/>
              </w:rPr>
              <w:t>For a story with multiple pages, it should be possible to switch pages using tabs for easy navigation.</w:t>
            </w:r>
          </w:p>
        </w:tc>
        <w:tc>
          <w:tcPr>
            <w:tcW w:w="1996" w:type="dxa"/>
            <w:tcBorders>
              <w:left w:val="single" w:sz="4" w:space="0" w:color="D9D9D9" w:themeColor="background1" w:themeShade="D9"/>
            </w:tcBorders>
            <w:shd w:val="clear" w:color="auto" w:fill="auto"/>
          </w:tcPr>
          <w:p w14:paraId="2196F184" w14:textId="77777777" w:rsidR="00786953" w:rsidRPr="007A4A56" w:rsidRDefault="00786953">
            <w:pPr>
              <w:pStyle w:val="Margin"/>
              <w:rPr>
                <w:lang w:val="en-US"/>
              </w:rPr>
            </w:pPr>
          </w:p>
          <w:p w14:paraId="28B85B25" w14:textId="15B9CB5C" w:rsidR="00786953" w:rsidRPr="007A4A56" w:rsidRDefault="00786953">
            <w:pPr>
              <w:pStyle w:val="Margin"/>
              <w:rPr>
                <w:lang w:val="en-US"/>
              </w:rPr>
            </w:pPr>
          </w:p>
        </w:tc>
      </w:tr>
      <w:tr w:rsidR="00786953" w:rsidRPr="00345B63" w14:paraId="76E6ABC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690709" w14:textId="130A7608" w:rsidR="00786953" w:rsidRPr="007A4A56" w:rsidRDefault="00BA09DA">
            <w:pPr>
              <w:jc w:val="both"/>
              <w:rPr>
                <w:lang w:val="en-US"/>
              </w:rPr>
            </w:pPr>
            <w:r w:rsidRPr="007A4A56">
              <w:rPr>
                <w:lang w:val="en-US"/>
              </w:rPr>
              <w:lastRenderedPageBreak/>
              <w:t>Check these settings for easy navigation for your story and make adjustments if necessary.</w:t>
            </w:r>
          </w:p>
        </w:tc>
        <w:tc>
          <w:tcPr>
            <w:tcW w:w="1996" w:type="dxa"/>
            <w:tcBorders>
              <w:left w:val="single" w:sz="4" w:space="0" w:color="D9D9D9" w:themeColor="background1" w:themeShade="D9"/>
            </w:tcBorders>
            <w:shd w:val="clear" w:color="auto" w:fill="auto"/>
          </w:tcPr>
          <w:p w14:paraId="6F3F9FE9" w14:textId="77777777" w:rsidR="00786953" w:rsidRPr="007A4A56" w:rsidRDefault="00786953">
            <w:pPr>
              <w:pStyle w:val="Margin"/>
              <w:rPr>
                <w:lang w:val="en-US"/>
              </w:rPr>
            </w:pPr>
          </w:p>
        </w:tc>
      </w:tr>
      <w:tr w:rsidR="00786953" w14:paraId="3210451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F57821" w14:textId="2CF3B95A" w:rsidR="00786953" w:rsidRPr="007A4A56" w:rsidRDefault="00BA09DA">
            <w:pPr>
              <w:jc w:val="both"/>
              <w:rPr>
                <w:lang w:val="en-US"/>
              </w:rPr>
            </w:pPr>
            <w:r w:rsidRPr="007A4A56">
              <w:rPr>
                <w:lang w:val="en-US"/>
              </w:rPr>
              <w:t xml:space="preserve">In the </w:t>
            </w:r>
            <w:r w:rsidRPr="007A4A56">
              <w:rPr>
                <w:i/>
                <w:lang w:val="en-US"/>
              </w:rPr>
              <w:t>File</w:t>
            </w:r>
            <w:r w:rsidRPr="007A4A56">
              <w:rPr>
                <w:lang w:val="en-US"/>
              </w:rPr>
              <w:t xml:space="preserve"> area of the ribbon, choose The Icon </w:t>
            </w:r>
            <w:r w:rsidRPr="007A4A56">
              <w:rPr>
                <w:b/>
                <w:lang w:val="en-US"/>
              </w:rPr>
              <w:t>Story Settings</w:t>
            </w:r>
            <w:r w:rsidRPr="007A4A56">
              <w:rPr>
                <w:lang w:val="en-US"/>
              </w:rPr>
              <w:t xml:space="preserve"> </w:t>
            </w:r>
            <w:r>
              <w:rPr>
                <w:noProof/>
              </w:rPr>
              <w:drawing>
                <wp:inline distT="0" distB="0" distL="0" distR="0" wp14:anchorId="348C4103" wp14:editId="03A6DE52">
                  <wp:extent cx="190527" cy="181000"/>
                  <wp:effectExtent l="0" t="0" r="0" b="0"/>
                  <wp:docPr id="207" name="Graphic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90527" cy="181000"/>
                          </a:xfrm>
                          <a:prstGeom prst="rect">
                            <a:avLst/>
                          </a:prstGeom>
                        </pic:spPr>
                      </pic:pic>
                    </a:graphicData>
                  </a:graphic>
                </wp:inline>
              </w:drawing>
            </w:r>
            <w:r w:rsidRPr="007A4A56">
              <w:rPr>
                <w:lang w:val="en-US"/>
              </w:rPr>
              <w:t xml:space="preserve"> and choose </w:t>
            </w:r>
            <w:r w:rsidRPr="007A4A56">
              <w:rPr>
                <w:b/>
                <w:lang w:val="en-US"/>
              </w:rPr>
              <w:t xml:space="preserve">View Time Settings </w:t>
            </w:r>
            <w:proofErr w:type="gramStart"/>
            <w:r w:rsidRPr="007A4A56">
              <w:rPr>
                <w:b/>
                <w:color w:val="943634"/>
                <w:lang w:val="en-US"/>
              </w:rPr>
              <w:t xml:space="preserve">► </w:t>
            </w:r>
            <w:r w:rsidRPr="007A4A56">
              <w:rPr>
                <w:b/>
                <w:lang w:val="en-US"/>
              </w:rPr>
              <w:t xml:space="preserve"> Navigation</w:t>
            </w:r>
            <w:proofErr w:type="gramEnd"/>
            <w:r w:rsidRPr="007A4A56">
              <w:rPr>
                <w:lang w:val="en-US"/>
              </w:rPr>
              <w:t>.</w:t>
            </w:r>
          </w:p>
        </w:tc>
        <w:tc>
          <w:tcPr>
            <w:tcW w:w="1996" w:type="dxa"/>
            <w:tcBorders>
              <w:left w:val="single" w:sz="4" w:space="0" w:color="D9D9D9" w:themeColor="background1" w:themeShade="D9"/>
            </w:tcBorders>
            <w:shd w:val="clear" w:color="auto" w:fill="auto"/>
          </w:tcPr>
          <w:p w14:paraId="076C2AE3" w14:textId="77777777" w:rsidR="00786953" w:rsidRPr="007A4A56" w:rsidRDefault="00786953">
            <w:pPr>
              <w:pStyle w:val="Margin"/>
              <w:rPr>
                <w:lang w:val="en-US"/>
              </w:rPr>
            </w:pPr>
          </w:p>
          <w:p w14:paraId="2B3DE92A" w14:textId="77777777" w:rsidR="00786953" w:rsidRPr="007A4A56" w:rsidRDefault="00BA09DA">
            <w:pPr>
              <w:pStyle w:val="Margin"/>
              <w:rPr>
                <w:lang w:val="en-US"/>
              </w:rPr>
            </w:pPr>
            <w:r w:rsidRPr="007A4A56">
              <w:rPr>
                <w:lang w:val="en-US"/>
              </w:rPr>
              <w:t>Story Settings</w:t>
            </w:r>
          </w:p>
          <w:p w14:paraId="0126CB73" w14:textId="77777777" w:rsidR="00786953" w:rsidRPr="007A4A56" w:rsidRDefault="00BA09DA">
            <w:pPr>
              <w:pStyle w:val="Margin"/>
              <w:rPr>
                <w:lang w:val="en-US"/>
              </w:rPr>
            </w:pPr>
            <w:r w:rsidRPr="007A4A56">
              <w:rPr>
                <w:lang w:val="en-US"/>
              </w:rPr>
              <w:t xml:space="preserve">View Time Settings </w:t>
            </w:r>
            <w:r>
              <w:sym w:font="Wingdings" w:char="F0E0"/>
            </w:r>
          </w:p>
          <w:p w14:paraId="250E5644" w14:textId="4857B06D" w:rsidR="00786953" w:rsidRDefault="00BA09DA">
            <w:pPr>
              <w:pStyle w:val="Margin"/>
            </w:pPr>
            <w:r>
              <w:t>Navigation</w:t>
            </w:r>
          </w:p>
        </w:tc>
      </w:tr>
      <w:tr w:rsidR="00786953" w14:paraId="0BE7938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B44F20" w14:textId="5D11DDED" w:rsidR="00786953" w:rsidRDefault="00BA09DA">
            <w:pPr>
              <w:jc w:val="center"/>
            </w:pPr>
            <w:r>
              <w:rPr>
                <w:noProof/>
              </w:rPr>
              <w:drawing>
                <wp:inline distT="0" distB="0" distL="0" distR="0" wp14:anchorId="117BAFDB" wp14:editId="4DAD4F7C">
                  <wp:extent cx="3209192" cy="2336717"/>
                  <wp:effectExtent l="0" t="0" r="0" b="6985"/>
                  <wp:docPr id="208" name="Graphic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23620" cy="234722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B4C5F10" w14:textId="77777777" w:rsidR="00786953" w:rsidRDefault="00786953">
            <w:pPr>
              <w:pStyle w:val="Margin"/>
            </w:pPr>
          </w:p>
        </w:tc>
      </w:tr>
      <w:tr w:rsidR="00786953" w:rsidRPr="00345B63" w14:paraId="172AFB8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ED02B28" w14:textId="54E1F47B" w:rsidR="00786953" w:rsidRDefault="00BA09DA">
            <w:pPr>
              <w:jc w:val="both"/>
            </w:pPr>
            <w:r w:rsidRPr="007A4A56">
              <w:rPr>
                <w:lang w:val="en-US"/>
              </w:rPr>
              <w:t xml:space="preserve">If </w:t>
            </w:r>
            <w:r w:rsidRPr="007A4A56">
              <w:rPr>
                <w:i/>
                <w:lang w:val="en-US"/>
              </w:rPr>
              <w:t>Tabs</w:t>
            </w:r>
            <w:r w:rsidRPr="007A4A56">
              <w:rPr>
                <w:lang w:val="en-US"/>
              </w:rPr>
              <w:t xml:space="preserve"> is not selected under </w:t>
            </w:r>
            <w:r w:rsidRPr="007A4A56">
              <w:rPr>
                <w:i/>
                <w:lang w:val="en-US"/>
              </w:rPr>
              <w:t xml:space="preserve">Configuration </w:t>
            </w:r>
            <w:r w:rsidRPr="007A4A56">
              <w:rPr>
                <w:lang w:val="en-US"/>
              </w:rPr>
              <w:t xml:space="preserve"> in the right </w:t>
            </w:r>
            <w:r w:rsidRPr="007A4A56">
              <w:rPr>
                <w:i/>
                <w:lang w:val="en-US"/>
              </w:rPr>
              <w:t>navigation pane</w:t>
            </w:r>
            <w:r w:rsidRPr="007A4A56">
              <w:rPr>
                <w:lang w:val="en-US"/>
              </w:rPr>
              <w:t xml:space="preserve">, use </w:t>
            </w:r>
            <w:r w:rsidRPr="007A4A56">
              <w:rPr>
                <w:b/>
                <w:lang w:val="en-US"/>
              </w:rPr>
              <w:t>Override default settings</w:t>
            </w:r>
            <w:r w:rsidRPr="007A4A56">
              <w:rPr>
                <w:lang w:val="en-US"/>
              </w:rPr>
              <w:t xml:space="preserve"> to change the setting and select the </w:t>
            </w:r>
            <w:r w:rsidRPr="007A4A56">
              <w:rPr>
                <w:b/>
                <w:lang w:val="en-US"/>
              </w:rPr>
              <w:t>Tabs</w:t>
            </w:r>
            <w:r w:rsidRPr="007A4A56">
              <w:rPr>
                <w:lang w:val="en-US"/>
              </w:rPr>
              <w:t xml:space="preserve"> option. </w:t>
            </w:r>
            <w:r>
              <w:t xml:space="preserve">Confirm your customizations with </w:t>
            </w:r>
            <w:r>
              <w:rPr>
                <w:b/>
              </w:rPr>
              <w:t>Done</w:t>
            </w:r>
            <w:r>
              <w:t>.</w:t>
            </w:r>
          </w:p>
        </w:tc>
        <w:tc>
          <w:tcPr>
            <w:tcW w:w="1996" w:type="dxa"/>
            <w:tcBorders>
              <w:left w:val="single" w:sz="4" w:space="0" w:color="D9D9D9" w:themeColor="background1" w:themeShade="D9"/>
            </w:tcBorders>
            <w:shd w:val="clear" w:color="auto" w:fill="auto"/>
          </w:tcPr>
          <w:p w14:paraId="36A9FE21" w14:textId="77777777" w:rsidR="00786953" w:rsidRPr="007A4A56" w:rsidRDefault="00786953">
            <w:pPr>
              <w:pStyle w:val="Margin"/>
              <w:rPr>
                <w:lang w:val="en-US"/>
              </w:rPr>
            </w:pPr>
          </w:p>
          <w:p w14:paraId="7ECD072F" w14:textId="77777777" w:rsidR="00786953" w:rsidRPr="007A4A56" w:rsidRDefault="00BA09DA">
            <w:pPr>
              <w:pStyle w:val="Margin"/>
              <w:rPr>
                <w:lang w:val="en-US"/>
              </w:rPr>
            </w:pPr>
            <w:r w:rsidRPr="007A4A56">
              <w:rPr>
                <w:lang w:val="en-US"/>
              </w:rPr>
              <w:t>Override Default Settings</w:t>
            </w:r>
          </w:p>
          <w:p w14:paraId="1A999BE6" w14:textId="77777777" w:rsidR="00786953" w:rsidRPr="007A4A56" w:rsidRDefault="00BA09DA">
            <w:pPr>
              <w:pStyle w:val="Margin"/>
              <w:rPr>
                <w:lang w:val="en-US"/>
              </w:rPr>
            </w:pPr>
            <w:r w:rsidRPr="007A4A56">
              <w:rPr>
                <w:lang w:val="en-US"/>
              </w:rPr>
              <w:t>Tabs</w:t>
            </w:r>
          </w:p>
          <w:p w14:paraId="131491D3" w14:textId="11FE89EB" w:rsidR="00786953" w:rsidRPr="007A4A56" w:rsidRDefault="00BA09DA">
            <w:pPr>
              <w:pStyle w:val="Margin"/>
              <w:rPr>
                <w:lang w:val="en-US"/>
              </w:rPr>
            </w:pPr>
            <w:r w:rsidRPr="007A4A56">
              <w:rPr>
                <w:lang w:val="en-US"/>
              </w:rPr>
              <w:t>Done</w:t>
            </w:r>
          </w:p>
        </w:tc>
      </w:tr>
      <w:tr w:rsidR="00786953" w14:paraId="7D5D64E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424071" w14:textId="2239BD4A" w:rsidR="00786953" w:rsidRDefault="00BA09DA">
            <w:pPr>
              <w:jc w:val="center"/>
            </w:pPr>
            <w:r>
              <w:rPr>
                <w:noProof/>
              </w:rPr>
              <w:drawing>
                <wp:inline distT="0" distB="0" distL="0" distR="0" wp14:anchorId="1C1F84AB" wp14:editId="02E7A269">
                  <wp:extent cx="2608403" cy="3578469"/>
                  <wp:effectExtent l="0" t="0" r="1905" b="3175"/>
                  <wp:docPr id="209" name="Graphic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619269" cy="359337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1AEE394" w14:textId="77777777" w:rsidR="00786953" w:rsidRDefault="00786953">
            <w:pPr>
              <w:pStyle w:val="Margin"/>
            </w:pPr>
          </w:p>
        </w:tc>
      </w:tr>
      <w:tr w:rsidR="00786953" w14:paraId="76A9DCC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9A3D5D6" w14:textId="12A78C50"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3F2CDB">
              <w:rPr>
                <w:lang w:val="en-US"/>
              </w:rPr>
              <w:t xml:space="preserve"> area, choose</w:t>
            </w:r>
            <w:r w:rsidRPr="007A4A56">
              <w:rPr>
                <w:lang w:val="en-US"/>
              </w:rPr>
              <w:t xml:space="preserve"> </w:t>
            </w:r>
            <w:r w:rsidRPr="007A4A56">
              <w:rPr>
                <w:i/>
                <w:lang w:val="en-US"/>
              </w:rPr>
              <w:t>Save</w:t>
            </w:r>
            <w:r w:rsidRPr="007A4A56">
              <w:rPr>
                <w:lang w:val="en-US"/>
              </w:rPr>
              <w:t xml:space="preserve"> </w:t>
            </w:r>
            <w:r>
              <w:rPr>
                <w:noProof/>
              </w:rPr>
              <w:drawing>
                <wp:inline distT="0" distB="0" distL="0" distR="0" wp14:anchorId="039B14AF" wp14:editId="6F753026">
                  <wp:extent cx="323895" cy="181000"/>
                  <wp:effectExtent l="0" t="0" r="0" b="9525"/>
                  <wp:docPr id="210" name="Graphic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2A4A8A3D" w14:textId="77777777" w:rsidR="00786953" w:rsidRPr="007A4A56" w:rsidRDefault="00786953">
            <w:pPr>
              <w:pStyle w:val="Margin"/>
              <w:rPr>
                <w:lang w:val="en-US"/>
              </w:rPr>
            </w:pPr>
          </w:p>
          <w:p w14:paraId="4D4F4F81" w14:textId="08E2744A" w:rsidR="00786953" w:rsidRDefault="00BA09DA">
            <w:pPr>
              <w:pStyle w:val="Margin"/>
            </w:pPr>
            <w:r>
              <w:t>Save</w:t>
            </w:r>
          </w:p>
        </w:tc>
      </w:tr>
      <w:tr w:rsidR="00786953" w14:paraId="3E09DC3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11FCC0C6" w14:textId="77777777" w:rsidR="00786953" w:rsidRDefault="00BA09DA">
            <w:pPr>
              <w:tabs>
                <w:tab w:val="left" w:pos="3060"/>
                <w:tab w:val="right" w:pos="7438"/>
              </w:tabs>
              <w:jc w:val="right"/>
            </w:pPr>
            <w:r>
              <w:rPr>
                <w:noProof/>
              </w:rPr>
              <mc:AlternateContent>
                <mc:Choice Requires="wps">
                  <w:drawing>
                    <wp:inline distT="0" distB="0" distL="0" distR="0" wp14:anchorId="6FB1E409" wp14:editId="16862861">
                      <wp:extent cx="144145" cy="144145"/>
                      <wp:effectExtent l="13970" t="8255" r="13335" b="9525"/>
                      <wp:docPr id="6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4111F79"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wau1V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287C27A6" w14:textId="77777777" w:rsidR="00786953" w:rsidRDefault="00786953">
            <w:pPr>
              <w:pStyle w:val="Margin"/>
            </w:pPr>
          </w:p>
        </w:tc>
      </w:tr>
    </w:tbl>
    <w:p w14:paraId="1B527D81" w14:textId="6C75CE43" w:rsidR="00786953" w:rsidRDefault="00786953">
      <w:pPr>
        <w:spacing w:before="0" w:after="0"/>
      </w:pP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09F8FA26" w14:textId="77777777">
        <w:trPr>
          <w:trHeight w:val="850"/>
        </w:trPr>
        <w:tc>
          <w:tcPr>
            <w:tcW w:w="1148" w:type="dxa"/>
          </w:tcPr>
          <w:p w14:paraId="03E660B0" w14:textId="77777777" w:rsidR="00786953" w:rsidRDefault="00BA09DA">
            <w:pPr>
              <w:spacing w:before="0"/>
              <w:jc w:val="right"/>
            </w:pPr>
            <w:r>
              <w:br w:type="page"/>
            </w:r>
            <w:r>
              <w:br w:type="page"/>
            </w:r>
            <w:r>
              <w:rPr>
                <w:noProof/>
              </w:rPr>
              <mc:AlternateContent>
                <mc:Choice Requires="wps">
                  <w:drawing>
                    <wp:inline distT="0" distB="0" distL="0" distR="0" wp14:anchorId="3AFAF6C4" wp14:editId="48D985E2">
                      <wp:extent cx="265430" cy="247650"/>
                      <wp:effectExtent l="0" t="635" r="3175" b="0"/>
                      <wp:docPr id="21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4D174"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WPegAIAAP0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GG9Y96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3817F403" w14:textId="04B11F19" w:rsidR="00786953" w:rsidRDefault="00BA09DA">
            <w:pPr>
              <w:pStyle w:val="berschrift1"/>
              <w:tabs>
                <w:tab w:val="left" w:pos="0"/>
              </w:tabs>
              <w:rPr>
                <w:rFonts w:ascii="Times New Roman" w:hAnsi="Times New Roman" w:cs="Times New Roman"/>
                <w:sz w:val="24"/>
                <w:szCs w:val="24"/>
              </w:rPr>
            </w:pPr>
            <w:bookmarkStart w:id="7" w:name="_Toc192576116"/>
            <w:r>
              <w:t>Step 6: Create a table</w:t>
            </w:r>
            <w:bookmarkEnd w:id="7"/>
          </w:p>
        </w:tc>
      </w:tr>
      <w:tr w:rsidR="00786953" w14:paraId="01883D65" w14:textId="77777777">
        <w:trPr>
          <w:trHeight w:val="940"/>
        </w:trPr>
        <w:tc>
          <w:tcPr>
            <w:tcW w:w="7643" w:type="dxa"/>
            <w:gridSpan w:val="2"/>
            <w:shd w:val="clear" w:color="auto" w:fill="D9D9D9"/>
          </w:tcPr>
          <w:p w14:paraId="2FA13C3A" w14:textId="0485A942" w:rsidR="00786953" w:rsidRPr="007A4A56" w:rsidRDefault="00BA09DA">
            <w:pPr>
              <w:tabs>
                <w:tab w:val="right" w:pos="9360"/>
              </w:tabs>
              <w:rPr>
                <w:szCs w:val="24"/>
                <w:lang w:val="en-US"/>
              </w:rPr>
            </w:pPr>
            <w:r w:rsidRPr="007A4A56">
              <w:rPr>
                <w:b/>
                <w:szCs w:val="24"/>
                <w:lang w:val="en-US"/>
              </w:rPr>
              <w:t>Task</w:t>
            </w:r>
            <w:r w:rsidRPr="007A4A56">
              <w:rPr>
                <w:szCs w:val="24"/>
                <w:lang w:val="en-US"/>
              </w:rPr>
              <w:t xml:space="preserve"> </w:t>
            </w:r>
            <w:r w:rsidRPr="007A4A56">
              <w:rPr>
                <w:lang w:val="en-US"/>
              </w:rPr>
              <w:t xml:space="preserve"> Create a table with an individual analysis view on the existing data basis</w:t>
            </w:r>
            <w:r w:rsidRPr="007A4A56">
              <w:rPr>
                <w:szCs w:val="24"/>
                <w:lang w:val="en-US"/>
              </w:rPr>
              <w:t>.</w:t>
            </w:r>
          </w:p>
          <w:p w14:paraId="57904E4B" w14:textId="1087874E" w:rsidR="00786953" w:rsidRPr="007A4A56" w:rsidRDefault="00BA09DA">
            <w:pPr>
              <w:pStyle w:val="StandardWeb"/>
              <w:autoSpaceDE w:val="0"/>
              <w:autoSpaceDN w:val="0"/>
              <w:adjustRightInd w:val="0"/>
              <w:rPr>
                <w:lang w:val="en-US"/>
              </w:rPr>
            </w:pPr>
            <w:r w:rsidRPr="007A4A56">
              <w:rPr>
                <w:b/>
                <w:lang w:val="en-US"/>
              </w:rPr>
              <w:t xml:space="preserve">Description </w:t>
            </w:r>
            <w:r w:rsidRPr="007A4A56">
              <w:rPr>
                <w:lang w:val="en-US"/>
              </w:rPr>
              <w:t xml:space="preserve"> On the </w:t>
            </w:r>
            <w:r w:rsidRPr="007A4A56">
              <w:rPr>
                <w:i/>
                <w:lang w:val="en-US"/>
              </w:rPr>
              <w:t>Customer View (3 Years)</w:t>
            </w:r>
            <w:r w:rsidRPr="007A4A56">
              <w:rPr>
                <w:lang w:val="en-US"/>
              </w:rPr>
              <w:t xml:space="preserve"> page, define the rows and columns of the table and adjust their appearance.</w:t>
            </w:r>
          </w:p>
        </w:tc>
        <w:tc>
          <w:tcPr>
            <w:tcW w:w="1996" w:type="dxa"/>
            <w:shd w:val="clear" w:color="auto" w:fill="D9D9D9"/>
          </w:tcPr>
          <w:p w14:paraId="56186930" w14:textId="77777777" w:rsidR="00786953" w:rsidRDefault="00BA09DA">
            <w:pPr>
              <w:pStyle w:val="StandardWeb"/>
              <w:autoSpaceDE w:val="0"/>
              <w:autoSpaceDN w:val="0"/>
              <w:adjustRightInd w:val="0"/>
              <w:jc w:val="right"/>
              <w:rPr>
                <w:rFonts w:cs="FuturaStd-Book"/>
              </w:rPr>
            </w:pPr>
            <w:r>
              <w:rPr>
                <w:b/>
              </w:rPr>
              <w:t>Time</w:t>
            </w:r>
            <w:r>
              <w:t xml:space="preserve"> 15 min.</w:t>
            </w:r>
          </w:p>
        </w:tc>
      </w:tr>
      <w:tr w:rsidR="00786953" w14:paraId="233D83F0" w14:textId="77777777">
        <w:tc>
          <w:tcPr>
            <w:tcW w:w="7643" w:type="dxa"/>
            <w:gridSpan w:val="2"/>
            <w:shd w:val="clear" w:color="auto" w:fill="auto"/>
          </w:tcPr>
          <w:p w14:paraId="62A7EED5" w14:textId="77777777" w:rsidR="00786953" w:rsidRDefault="00786953">
            <w:pPr>
              <w:spacing w:before="0" w:after="0"/>
              <w:rPr>
                <w:szCs w:val="24"/>
              </w:rPr>
            </w:pPr>
          </w:p>
        </w:tc>
        <w:tc>
          <w:tcPr>
            <w:tcW w:w="1996" w:type="dxa"/>
            <w:tcBorders>
              <w:left w:val="nil"/>
            </w:tcBorders>
          </w:tcPr>
          <w:p w14:paraId="5F82427C" w14:textId="77777777" w:rsidR="00786953" w:rsidRDefault="00786953">
            <w:pPr>
              <w:pStyle w:val="Margin"/>
              <w:rPr>
                <w:rFonts w:ascii="Times New Roman" w:hAnsi="Times New Roman"/>
                <w:sz w:val="24"/>
                <w:szCs w:val="24"/>
              </w:rPr>
            </w:pPr>
          </w:p>
        </w:tc>
      </w:tr>
      <w:tr w:rsidR="00786953" w14:paraId="1BBB1C6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9FB4F74" w14:textId="77777777" w:rsidR="00786953" w:rsidRDefault="00BA09DA">
            <w:pPr>
              <w:jc w:val="both"/>
              <w:rPr>
                <w:highlight w:val="yellow"/>
              </w:rPr>
            </w:pPr>
            <w:r w:rsidRPr="007A4A56">
              <w:rPr>
                <w:lang w:val="en-US"/>
              </w:rPr>
              <w:t xml:space="preserve">You have still opened the story </w:t>
            </w:r>
            <w:r w:rsidRPr="007A4A56">
              <w:rPr>
                <w:i/>
                <w:lang w:val="en-US"/>
              </w:rPr>
              <w:t>Story_Case_Study</w:t>
            </w:r>
            <w:r w:rsidRPr="007A4A56">
              <w:rPr>
                <w:lang w:val="en-US"/>
              </w:rPr>
              <w:t xml:space="preserve"> from the previous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0923D0A3" w14:textId="77777777" w:rsidR="00786953" w:rsidRDefault="00786953">
            <w:pPr>
              <w:pStyle w:val="Margin"/>
              <w:rPr>
                <w:rFonts w:cs="Arial"/>
              </w:rPr>
            </w:pPr>
          </w:p>
          <w:p w14:paraId="3E07B93C" w14:textId="77777777" w:rsidR="00786953" w:rsidRDefault="00BA09DA">
            <w:pPr>
              <w:pStyle w:val="P68B1DB1-Margin11"/>
            </w:pPr>
            <w:r>
              <w:t>Initial Screen</w:t>
            </w:r>
          </w:p>
          <w:p w14:paraId="4959F93B" w14:textId="77777777" w:rsidR="00786953" w:rsidRDefault="00786953">
            <w:pPr>
              <w:pStyle w:val="Margin"/>
              <w:rPr>
                <w:rFonts w:cs="Arial"/>
              </w:rPr>
            </w:pPr>
          </w:p>
        </w:tc>
      </w:tr>
      <w:tr w:rsidR="00786953" w14:paraId="627A9C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994280F" w14:textId="0F88EC26" w:rsidR="00786953" w:rsidRPr="007A4A56" w:rsidRDefault="00BA09DA">
            <w:pPr>
              <w:jc w:val="both"/>
              <w:rPr>
                <w:lang w:val="en-US"/>
              </w:rPr>
            </w:pPr>
            <w:r w:rsidRPr="007A4A56">
              <w:rPr>
                <w:lang w:val="en-US"/>
              </w:rPr>
              <w:t xml:space="preserve">In the </w:t>
            </w:r>
            <w:r w:rsidRPr="007A4A56">
              <w:rPr>
                <w:i/>
                <w:lang w:val="en-US"/>
              </w:rPr>
              <w:t>Insert</w:t>
            </w:r>
            <w:r w:rsidRPr="007A4A56">
              <w:rPr>
                <w:lang w:val="en-US"/>
              </w:rPr>
              <w:t xml:space="preserve"> area of the ribbon, choose the Icon </w:t>
            </w:r>
            <w:r w:rsidRPr="007A4A56">
              <w:rPr>
                <w:b/>
                <w:lang w:val="en-US"/>
              </w:rPr>
              <w:t>Table</w:t>
            </w:r>
            <w:r w:rsidRPr="007A4A56">
              <w:rPr>
                <w:lang w:val="en-US"/>
              </w:rPr>
              <w:t xml:space="preserve"> </w:t>
            </w:r>
            <w:r>
              <w:rPr>
                <w:noProof/>
              </w:rPr>
              <w:drawing>
                <wp:inline distT="0" distB="0" distL="0" distR="0" wp14:anchorId="70F64F0C" wp14:editId="34437EAA">
                  <wp:extent cx="219106" cy="219106"/>
                  <wp:effectExtent l="0" t="0" r="9525" b="9525"/>
                  <wp:docPr id="214" name="Graphic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9106" cy="219106"/>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shd w:val="clear" w:color="auto" w:fill="auto"/>
          </w:tcPr>
          <w:p w14:paraId="43D1CB8C" w14:textId="2D0B456B" w:rsidR="00786953" w:rsidRDefault="00BA09DA">
            <w:pPr>
              <w:pStyle w:val="Margin"/>
            </w:pPr>
            <w:r w:rsidRPr="007A4A56">
              <w:rPr>
                <w:lang w:val="en-US"/>
              </w:rPr>
              <w:br/>
            </w:r>
            <w:r>
              <w:t>Table</w:t>
            </w:r>
          </w:p>
        </w:tc>
      </w:tr>
      <w:tr w:rsidR="00786953" w14:paraId="71CA94B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89B0D7F" w14:textId="2C8005B0" w:rsidR="00786953" w:rsidRDefault="00BA09DA">
            <w:pPr>
              <w:jc w:val="center"/>
            </w:pPr>
            <w:r>
              <w:rPr>
                <w:noProof/>
              </w:rPr>
              <w:drawing>
                <wp:inline distT="0" distB="0" distL="0" distR="0" wp14:anchorId="4666E95C" wp14:editId="019CE305">
                  <wp:extent cx="1488332" cy="775737"/>
                  <wp:effectExtent l="0" t="0" r="0" b="5715"/>
                  <wp:docPr id="216" name="Graphic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493432" cy="77839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F61B0DB" w14:textId="77777777" w:rsidR="00786953" w:rsidRDefault="00786953">
            <w:pPr>
              <w:pStyle w:val="Margin"/>
            </w:pPr>
          </w:p>
        </w:tc>
      </w:tr>
      <w:tr w:rsidR="00786953" w14:paraId="21588B0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43CAE2B" w14:textId="59A690E5" w:rsidR="00786953" w:rsidRDefault="00BA09DA">
            <w:pPr>
              <w:jc w:val="both"/>
            </w:pPr>
            <w:r w:rsidRPr="007A4A56">
              <w:rPr>
                <w:lang w:val="en-US"/>
              </w:rPr>
              <w:t xml:space="preserve">In the right-hand side panel that opens, first make sure that the </w:t>
            </w:r>
            <w:r w:rsidRPr="007A4A56">
              <w:rPr>
                <w:rStyle w:val="Hervorhebung"/>
                <w:lang w:val="en-US"/>
              </w:rPr>
              <w:t>Builder</w:t>
            </w:r>
            <w:r w:rsidRPr="007A4A56">
              <w:rPr>
                <w:lang w:val="en-US"/>
              </w:rPr>
              <w:t xml:space="preserve"> settings </w:t>
            </w:r>
            <w:r>
              <w:rPr>
                <w:noProof/>
              </w:rPr>
              <w:drawing>
                <wp:inline distT="0" distB="0" distL="0" distR="0" wp14:anchorId="4F3B0862" wp14:editId="26BD6441">
                  <wp:extent cx="191233" cy="171450"/>
                  <wp:effectExtent l="0" t="0" r="0" b="0"/>
                  <wp:docPr id="243" name="Graphic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92626" cy="172699"/>
                          </a:xfrm>
                          <a:prstGeom prst="rect">
                            <a:avLst/>
                          </a:prstGeom>
                        </pic:spPr>
                      </pic:pic>
                    </a:graphicData>
                  </a:graphic>
                </wp:inline>
              </w:drawing>
            </w:r>
            <w:r w:rsidRPr="007A4A56">
              <w:rPr>
                <w:lang w:val="en-US"/>
              </w:rPr>
              <w:t xml:space="preserve"> are displayed. </w:t>
            </w:r>
            <w:r>
              <w:t xml:space="preserve">Then, in the </w:t>
            </w:r>
            <w:r>
              <w:rPr>
                <w:rStyle w:val="Hervorhebung"/>
              </w:rPr>
              <w:t>Rows</w:t>
            </w:r>
            <w:r>
              <w:t xml:space="preserve"> section, choose </w:t>
            </w:r>
            <w:r>
              <w:rPr>
                <w:rStyle w:val="Hervorhebung"/>
                <w:b/>
                <w:i w:val="0"/>
              </w:rPr>
              <w:t>Add Dimensions</w:t>
            </w:r>
            <w:r>
              <w:rPr>
                <w:rStyle w:val="Hervorhebung"/>
              </w:rPr>
              <w:t>.</w:t>
            </w:r>
          </w:p>
        </w:tc>
        <w:tc>
          <w:tcPr>
            <w:tcW w:w="1996" w:type="dxa"/>
            <w:tcBorders>
              <w:left w:val="single" w:sz="4" w:space="0" w:color="D9D9D9" w:themeColor="background1" w:themeShade="D9"/>
            </w:tcBorders>
            <w:shd w:val="clear" w:color="auto" w:fill="auto"/>
          </w:tcPr>
          <w:p w14:paraId="56F2AE44" w14:textId="77777777" w:rsidR="00786953" w:rsidRDefault="00786953">
            <w:pPr>
              <w:pStyle w:val="Margin"/>
            </w:pPr>
          </w:p>
          <w:p w14:paraId="37145047" w14:textId="5654FD73" w:rsidR="00786953" w:rsidRDefault="00BA09DA">
            <w:pPr>
              <w:pStyle w:val="Margin"/>
            </w:pPr>
            <w:r>
              <w:t>Add Dimensions</w:t>
            </w:r>
          </w:p>
        </w:tc>
      </w:tr>
      <w:tr w:rsidR="00786953" w14:paraId="0CA598A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CD9B60C" w14:textId="4F158D00" w:rsidR="00786953" w:rsidRDefault="007E6553">
            <w:pPr>
              <w:jc w:val="center"/>
            </w:pPr>
            <w:r>
              <w:rPr>
                <w:noProof/>
              </w:rPr>
              <w:drawing>
                <wp:inline distT="0" distB="0" distL="0" distR="0" wp14:anchorId="08CF067B" wp14:editId="0938491F">
                  <wp:extent cx="2816569" cy="2145957"/>
                  <wp:effectExtent l="0" t="0" r="3175" b="698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26501" cy="215352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729E0E6" w14:textId="77777777" w:rsidR="00786953" w:rsidRDefault="00786953">
            <w:pPr>
              <w:pStyle w:val="Margin"/>
            </w:pPr>
          </w:p>
        </w:tc>
      </w:tr>
      <w:tr w:rsidR="00786953" w14:paraId="04DCB82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7DEAC0A" w14:textId="74377FC8" w:rsidR="00786953" w:rsidRDefault="00BA09DA">
            <w:pPr>
              <w:jc w:val="both"/>
            </w:pPr>
            <w:r w:rsidRPr="007A4A56">
              <w:rPr>
                <w:lang w:val="en-US"/>
              </w:rPr>
              <w:t xml:space="preserve">Now select the dimensions </w:t>
            </w:r>
            <w:r w:rsidRPr="007A4A56">
              <w:rPr>
                <w:rStyle w:val="Hervorhebung"/>
                <w:b/>
                <w:i w:val="0"/>
                <w:lang w:val="en-US"/>
              </w:rPr>
              <w:t>Date</w:t>
            </w:r>
            <w:r w:rsidRPr="007A4A56">
              <w:rPr>
                <w:rStyle w:val="Hervorhebung"/>
                <w:lang w:val="en-US"/>
              </w:rPr>
              <w:t xml:space="preserve">, </w:t>
            </w:r>
            <w:r w:rsidRPr="007A4A56">
              <w:rPr>
                <w:rStyle w:val="Hervorhebung"/>
                <w:b/>
                <w:i w:val="0"/>
                <w:lang w:val="en-US"/>
              </w:rPr>
              <w:t>Customer, and Product</w:t>
            </w:r>
            <w:r w:rsidRPr="007A4A56">
              <w:rPr>
                <w:rStyle w:val="Hervorhebung"/>
                <w:lang w:val="en-US"/>
              </w:rPr>
              <w:t xml:space="preserve"> </w:t>
            </w:r>
            <w:r w:rsidRPr="007A4A56">
              <w:rPr>
                <w:lang w:val="en-US"/>
              </w:rPr>
              <w:t xml:space="preserve"> one after the other. </w:t>
            </w:r>
            <w:r>
              <w:t>Please compare with the screenshot before proceeding.</w:t>
            </w:r>
          </w:p>
        </w:tc>
        <w:tc>
          <w:tcPr>
            <w:tcW w:w="1996" w:type="dxa"/>
            <w:tcBorders>
              <w:left w:val="single" w:sz="4" w:space="0" w:color="D9D9D9" w:themeColor="background1" w:themeShade="D9"/>
            </w:tcBorders>
            <w:shd w:val="clear" w:color="auto" w:fill="auto"/>
          </w:tcPr>
          <w:p w14:paraId="447AE641" w14:textId="77777777" w:rsidR="00786953" w:rsidRDefault="00786953">
            <w:pPr>
              <w:pStyle w:val="Margin"/>
            </w:pPr>
          </w:p>
          <w:p w14:paraId="39E037A9" w14:textId="49349157" w:rsidR="00786953" w:rsidRDefault="00BA09DA">
            <w:pPr>
              <w:pStyle w:val="Margin"/>
            </w:pPr>
            <w:r>
              <w:t>Date</w:t>
            </w:r>
          </w:p>
          <w:p w14:paraId="69C42562" w14:textId="6BFD0CC7" w:rsidR="00786953" w:rsidRDefault="00BA09DA">
            <w:pPr>
              <w:pStyle w:val="Margin"/>
            </w:pPr>
            <w:r>
              <w:t>Customer</w:t>
            </w:r>
            <w:r>
              <w:br/>
              <w:t xml:space="preserve"> Product</w:t>
            </w:r>
          </w:p>
          <w:p w14:paraId="24DB1C63" w14:textId="77777777" w:rsidR="00786953" w:rsidRDefault="00786953">
            <w:pPr>
              <w:pStyle w:val="Margin"/>
            </w:pPr>
          </w:p>
        </w:tc>
      </w:tr>
      <w:tr w:rsidR="00786953" w14:paraId="2B1B561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290FD12" w14:textId="7B52EF48" w:rsidR="00786953" w:rsidRDefault="00BA09DA">
            <w:pPr>
              <w:jc w:val="center"/>
            </w:pPr>
            <w:r>
              <w:rPr>
                <w:noProof/>
              </w:rPr>
              <w:lastRenderedPageBreak/>
              <w:drawing>
                <wp:inline distT="0" distB="0" distL="0" distR="0" wp14:anchorId="37B2895B" wp14:editId="3F922CED">
                  <wp:extent cx="2525722" cy="2305456"/>
                  <wp:effectExtent l="0" t="0" r="8255" b="0"/>
                  <wp:docPr id="218" name="Graphic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531646" cy="231086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F4953A9" w14:textId="77777777" w:rsidR="00786953" w:rsidRDefault="00786953">
            <w:pPr>
              <w:pStyle w:val="Margin"/>
            </w:pPr>
          </w:p>
        </w:tc>
      </w:tr>
      <w:tr w:rsidR="00786953" w14:paraId="176C95D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C3303C" w14:textId="6670B7FC" w:rsidR="00786953" w:rsidRPr="007A4A56" w:rsidRDefault="00BA09DA">
            <w:pPr>
              <w:jc w:val="both"/>
              <w:rPr>
                <w:lang w:val="en-US"/>
              </w:rPr>
            </w:pPr>
            <w:r w:rsidRPr="007A4A56">
              <w:rPr>
                <w:lang w:val="en-US"/>
              </w:rPr>
              <w:t xml:space="preserve">You now define the key figures to be displayed in your table. To do so, move your mouse to the </w:t>
            </w:r>
            <w:r w:rsidRPr="007A4A56">
              <w:rPr>
                <w:rStyle w:val="Hervorhebung"/>
                <w:lang w:val="en-US"/>
              </w:rPr>
              <w:t>Columns</w:t>
            </w:r>
            <w:r w:rsidRPr="007A4A56">
              <w:rPr>
                <w:lang w:val="en-US"/>
              </w:rPr>
              <w:t xml:space="preserve"> section and click </w:t>
            </w:r>
            <w:r w:rsidRPr="007A4A56">
              <w:rPr>
                <w:b/>
                <w:lang w:val="en-US"/>
              </w:rPr>
              <w:t>Manage Filters</w:t>
            </w:r>
            <w:r w:rsidRPr="007A4A56">
              <w:rPr>
                <w:lang w:val="en-US"/>
              </w:rPr>
              <w:t xml:space="preserve"> </w:t>
            </w:r>
            <w:r>
              <w:rPr>
                <w:noProof/>
              </w:rPr>
              <w:drawing>
                <wp:inline distT="0" distB="0" distL="0" distR="0" wp14:anchorId="5F8CF715" wp14:editId="3DEFD119">
                  <wp:extent cx="152421" cy="152421"/>
                  <wp:effectExtent l="0" t="0" r="0" b="0"/>
                  <wp:docPr id="60" name="Graphic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52421" cy="152421"/>
                          </a:xfrm>
                          <a:prstGeom prst="rect">
                            <a:avLst/>
                          </a:prstGeom>
                        </pic:spPr>
                      </pic:pic>
                    </a:graphicData>
                  </a:graphic>
                </wp:inline>
              </w:drawing>
            </w:r>
            <w:r w:rsidRPr="007A4A56">
              <w:rPr>
                <w:lang w:val="en-US"/>
              </w:rPr>
              <w:t xml:space="preserve"> next to </w:t>
            </w:r>
            <w:r w:rsidRPr="007A4A56">
              <w:rPr>
                <w:rStyle w:val="Hervorhebung"/>
                <w:lang w:val="en-US"/>
              </w:rPr>
              <w:t>Measures</w:t>
            </w:r>
            <w:r w:rsidRPr="007A4A56">
              <w:rPr>
                <w:lang w:val="en-US"/>
              </w:rPr>
              <w:t>.</w:t>
            </w:r>
          </w:p>
        </w:tc>
        <w:tc>
          <w:tcPr>
            <w:tcW w:w="1996" w:type="dxa"/>
            <w:tcBorders>
              <w:left w:val="single" w:sz="4" w:space="0" w:color="D9D9D9" w:themeColor="background1" w:themeShade="D9"/>
            </w:tcBorders>
            <w:shd w:val="clear" w:color="auto" w:fill="auto"/>
          </w:tcPr>
          <w:p w14:paraId="251E5340" w14:textId="620F5A4F" w:rsidR="00786953" w:rsidRDefault="00BA09DA">
            <w:pPr>
              <w:pStyle w:val="Margin"/>
            </w:pPr>
            <w:r w:rsidRPr="007A4A56">
              <w:rPr>
                <w:lang w:val="en-US"/>
              </w:rPr>
              <w:br/>
            </w:r>
            <w:r>
              <w:t>Manage Filters</w:t>
            </w:r>
          </w:p>
        </w:tc>
      </w:tr>
      <w:tr w:rsidR="00786953" w14:paraId="2E21C5F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BD3FE8" w14:textId="7ADE2B5D" w:rsidR="00786953" w:rsidRDefault="00BA09DA">
            <w:pPr>
              <w:jc w:val="center"/>
            </w:pPr>
            <w:r>
              <w:rPr>
                <w:noProof/>
              </w:rPr>
              <w:drawing>
                <wp:inline distT="0" distB="0" distL="0" distR="0" wp14:anchorId="38328F4A" wp14:editId="2963EC73">
                  <wp:extent cx="2782719" cy="919216"/>
                  <wp:effectExtent l="0" t="0" r="0" b="0"/>
                  <wp:docPr id="219" name="Graphic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13725" cy="92945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6498936" w14:textId="77777777" w:rsidR="00786953" w:rsidRDefault="00786953">
            <w:pPr>
              <w:pStyle w:val="Margin"/>
            </w:pPr>
          </w:p>
        </w:tc>
      </w:tr>
      <w:tr w:rsidR="00786953" w14:paraId="332F131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0B47D67" w14:textId="11F6AE01" w:rsidR="00786953" w:rsidRPr="007A4A56" w:rsidRDefault="00BA09DA">
            <w:pPr>
              <w:jc w:val="both"/>
              <w:rPr>
                <w:lang w:val="en-US"/>
              </w:rPr>
            </w:pPr>
            <w:r w:rsidRPr="007A4A56">
              <w:rPr>
                <w:lang w:val="en-US"/>
              </w:rPr>
              <w:t xml:space="preserve">In the window that opens, select the key figures </w:t>
            </w:r>
            <w:r w:rsidRPr="007A4A56">
              <w:rPr>
                <w:rStyle w:val="Hervorhebung"/>
                <w:b/>
                <w:i w:val="0"/>
                <w:lang w:val="en-US"/>
              </w:rPr>
              <w:t>Sales Quantity</w:t>
            </w:r>
            <w:r w:rsidRPr="007A4A56">
              <w:rPr>
                <w:lang w:val="en-US"/>
              </w:rPr>
              <w:t xml:space="preserve">, </w:t>
            </w:r>
            <w:r w:rsidRPr="007A4A56">
              <w:rPr>
                <w:rStyle w:val="Hervorhebung"/>
                <w:b/>
                <w:i w:val="0"/>
                <w:lang w:val="en-US"/>
              </w:rPr>
              <w:t>Cost GC</w:t>
            </w:r>
            <w:r w:rsidRPr="007A4A56">
              <w:rPr>
                <w:lang w:val="en-US"/>
              </w:rPr>
              <w:t xml:space="preserve">, and </w:t>
            </w:r>
            <w:r w:rsidRPr="007A4A56">
              <w:rPr>
                <w:rStyle w:val="Hervorhebung"/>
                <w:b/>
                <w:i w:val="0"/>
                <w:lang w:val="en-US"/>
              </w:rPr>
              <w:t>Revenue GC</w:t>
            </w:r>
            <w:r w:rsidRPr="007A4A56">
              <w:rPr>
                <w:lang w:val="en-US"/>
              </w:rPr>
              <w:t xml:space="preserve"> and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073BCF1C" w14:textId="77777777" w:rsidR="00786953" w:rsidRPr="007A4A56" w:rsidRDefault="00786953">
            <w:pPr>
              <w:pStyle w:val="Margin"/>
              <w:rPr>
                <w:lang w:val="en-US"/>
              </w:rPr>
            </w:pPr>
          </w:p>
          <w:p w14:paraId="1C850DDC" w14:textId="77777777" w:rsidR="00786953" w:rsidRPr="007A4A56" w:rsidRDefault="00BA09DA">
            <w:pPr>
              <w:pStyle w:val="Margin"/>
              <w:rPr>
                <w:lang w:val="en-US"/>
              </w:rPr>
            </w:pPr>
            <w:r w:rsidRPr="007A4A56">
              <w:rPr>
                <w:lang w:val="en-US"/>
              </w:rPr>
              <w:t>Sales Quantity</w:t>
            </w:r>
          </w:p>
          <w:p w14:paraId="37717C9A" w14:textId="4D2DAD59" w:rsidR="00786953" w:rsidRPr="007A4A56" w:rsidRDefault="00BA09DA">
            <w:pPr>
              <w:pStyle w:val="Margin"/>
              <w:rPr>
                <w:lang w:val="en-US"/>
              </w:rPr>
            </w:pPr>
            <w:r w:rsidRPr="007A4A56">
              <w:rPr>
                <w:lang w:val="en-US"/>
              </w:rPr>
              <w:t>Cost GC</w:t>
            </w:r>
          </w:p>
          <w:p w14:paraId="17C5E4F5" w14:textId="483DD9FC" w:rsidR="00786953" w:rsidRPr="007A4A56" w:rsidRDefault="00BA09DA">
            <w:pPr>
              <w:pStyle w:val="Margin"/>
              <w:rPr>
                <w:lang w:val="en-US"/>
              </w:rPr>
            </w:pPr>
            <w:r w:rsidRPr="007A4A56">
              <w:rPr>
                <w:lang w:val="en-US"/>
              </w:rPr>
              <w:t>Revenue GC</w:t>
            </w:r>
          </w:p>
          <w:p w14:paraId="1DED49A5" w14:textId="77777777" w:rsidR="00786953" w:rsidRDefault="00BA09DA">
            <w:pPr>
              <w:pStyle w:val="Margin"/>
            </w:pPr>
            <w:r>
              <w:t>Ok then</w:t>
            </w:r>
          </w:p>
        </w:tc>
      </w:tr>
      <w:tr w:rsidR="00786953" w14:paraId="73A5281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FFC0C28" w14:textId="41F8C549" w:rsidR="00786953" w:rsidRDefault="00BA09DA">
            <w:pPr>
              <w:jc w:val="center"/>
            </w:pPr>
            <w:r>
              <w:rPr>
                <w:noProof/>
              </w:rPr>
              <w:drawing>
                <wp:inline distT="0" distB="0" distL="0" distR="0" wp14:anchorId="7FB561CC" wp14:editId="7580F6AF">
                  <wp:extent cx="4628596" cy="2504689"/>
                  <wp:effectExtent l="0" t="0" r="635" b="0"/>
                  <wp:docPr id="220" name="Graphic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29901" cy="250539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36B3A36" w14:textId="77777777" w:rsidR="00786953" w:rsidRDefault="00786953">
            <w:pPr>
              <w:pStyle w:val="Margin"/>
            </w:pPr>
          </w:p>
        </w:tc>
      </w:tr>
      <w:tr w:rsidR="00786953" w14:paraId="1C73D4C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DB8EA56" w14:textId="6DAA757E" w:rsidR="00786953" w:rsidRPr="007A4A56" w:rsidRDefault="00BA09DA">
            <w:pPr>
              <w:jc w:val="both"/>
              <w:rPr>
                <w:lang w:val="en-US"/>
              </w:rPr>
            </w:pPr>
            <w:r w:rsidRPr="007A4A56">
              <w:rPr>
                <w:lang w:val="en-US"/>
              </w:rPr>
              <w:t xml:space="preserve">Since you only want to view the data from the last three years in the tabular evaluation, choose </w:t>
            </w:r>
            <w:r w:rsidRPr="007A4A56">
              <w:rPr>
                <w:b/>
                <w:lang w:val="en-US"/>
              </w:rPr>
              <w:t>Add Filters</w:t>
            </w:r>
            <w:r w:rsidRPr="007A4A56">
              <w:rPr>
                <w:lang w:val="en-US"/>
              </w:rPr>
              <w:t xml:space="preserve"> in the </w:t>
            </w:r>
            <w:r w:rsidRPr="007A4A56">
              <w:rPr>
                <w:i/>
                <w:lang w:val="en-US"/>
              </w:rPr>
              <w:t>Filter</w:t>
            </w:r>
            <w:r w:rsidRPr="007A4A56">
              <w:rPr>
                <w:lang w:val="en-US"/>
              </w:rPr>
              <w:t xml:space="preserve"> area.</w:t>
            </w:r>
          </w:p>
        </w:tc>
        <w:tc>
          <w:tcPr>
            <w:tcW w:w="1996" w:type="dxa"/>
            <w:tcBorders>
              <w:left w:val="single" w:sz="4" w:space="0" w:color="D9D9D9" w:themeColor="background1" w:themeShade="D9"/>
            </w:tcBorders>
            <w:shd w:val="clear" w:color="auto" w:fill="auto"/>
          </w:tcPr>
          <w:p w14:paraId="3A02E765" w14:textId="19FDA22D" w:rsidR="00786953" w:rsidRDefault="00BA09DA">
            <w:pPr>
              <w:pStyle w:val="Margin"/>
            </w:pPr>
            <w:r w:rsidRPr="007A4A56">
              <w:rPr>
                <w:lang w:val="en-US"/>
              </w:rPr>
              <w:br/>
            </w:r>
            <w:r>
              <w:t>Add Filters</w:t>
            </w:r>
          </w:p>
        </w:tc>
      </w:tr>
      <w:tr w:rsidR="00786953" w14:paraId="676E032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4A77BCD" w14:textId="4E7EC362" w:rsidR="00786953" w:rsidRDefault="00BA09DA">
            <w:pPr>
              <w:jc w:val="center"/>
            </w:pPr>
            <w:r>
              <w:rPr>
                <w:noProof/>
              </w:rPr>
              <w:lastRenderedPageBreak/>
              <w:drawing>
                <wp:inline distT="0" distB="0" distL="0" distR="0" wp14:anchorId="701A5BA4" wp14:editId="602B1AEF">
                  <wp:extent cx="2752927" cy="1165653"/>
                  <wp:effectExtent l="0" t="0" r="0" b="0"/>
                  <wp:docPr id="223" name="Graphic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807" cy="116983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84558D8" w14:textId="77777777" w:rsidR="00786953" w:rsidRDefault="00786953">
            <w:pPr>
              <w:pStyle w:val="Margin"/>
            </w:pPr>
          </w:p>
        </w:tc>
      </w:tr>
      <w:tr w:rsidR="00786953" w14:paraId="7BAD8EE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872763C" w14:textId="7EEB0088" w:rsidR="00786953" w:rsidRPr="007A4A56" w:rsidRDefault="00BA09DA">
            <w:pPr>
              <w:jc w:val="both"/>
              <w:rPr>
                <w:lang w:val="en-US"/>
              </w:rPr>
            </w:pPr>
            <w:r w:rsidRPr="007A4A56">
              <w:rPr>
                <w:lang w:val="en-US"/>
              </w:rPr>
              <w:t xml:space="preserve">Select </w:t>
            </w:r>
            <w:r w:rsidRPr="007A4A56">
              <w:rPr>
                <w:b/>
                <w:lang w:val="en-US"/>
              </w:rPr>
              <w:t>Date (Memb</w:t>
            </w:r>
            <w:r w:rsidR="00A1412A">
              <w:rPr>
                <w:b/>
                <w:lang w:val="en-US"/>
              </w:rPr>
              <w:t>er)</w:t>
            </w:r>
            <w:r w:rsidRPr="007A4A56">
              <w:rPr>
                <w:lang w:val="en-US"/>
              </w:rPr>
              <w:t xml:space="preserve"> and select the last three years.</w:t>
            </w:r>
          </w:p>
        </w:tc>
        <w:tc>
          <w:tcPr>
            <w:tcW w:w="1996" w:type="dxa"/>
            <w:tcBorders>
              <w:left w:val="single" w:sz="4" w:space="0" w:color="D9D9D9" w:themeColor="background1" w:themeShade="D9"/>
            </w:tcBorders>
            <w:shd w:val="clear" w:color="auto" w:fill="auto"/>
          </w:tcPr>
          <w:p w14:paraId="4A2EACF2" w14:textId="2D5AC34E" w:rsidR="00786953" w:rsidRDefault="00BA09DA">
            <w:pPr>
              <w:pStyle w:val="Margin"/>
            </w:pPr>
            <w:r w:rsidRPr="007A4A56">
              <w:rPr>
                <w:lang w:val="en-US"/>
              </w:rPr>
              <w:br/>
            </w:r>
            <w:r>
              <w:t>Date (Member)</w:t>
            </w:r>
          </w:p>
        </w:tc>
      </w:tr>
      <w:tr w:rsidR="00786953" w14:paraId="7254693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84FE0AC" w14:textId="0300DB36" w:rsidR="00786953" w:rsidRDefault="00BA09DA">
            <w:pPr>
              <w:jc w:val="center"/>
            </w:pPr>
            <w:r>
              <w:rPr>
                <w:noProof/>
              </w:rPr>
              <w:drawing>
                <wp:inline distT="0" distB="0" distL="0" distR="0" wp14:anchorId="52E665B5" wp14:editId="7ACB3C66">
                  <wp:extent cx="2616538" cy="1762158"/>
                  <wp:effectExtent l="0" t="0" r="0" b="0"/>
                  <wp:docPr id="224" name="Graphic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27040" cy="176923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B6AFC0E" w14:textId="77777777" w:rsidR="00786953" w:rsidRDefault="00786953">
            <w:pPr>
              <w:pStyle w:val="Margin"/>
            </w:pPr>
          </w:p>
        </w:tc>
      </w:tr>
      <w:tr w:rsidR="00786953" w:rsidRPr="00345B63" w14:paraId="67EF97B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71D5E82" w14:textId="1631177D" w:rsidR="00786953" w:rsidRPr="007A4A56" w:rsidRDefault="00BA09DA">
            <w:pPr>
              <w:jc w:val="both"/>
              <w:rPr>
                <w:lang w:val="en-US"/>
              </w:rPr>
            </w:pPr>
            <w:r w:rsidRPr="007A4A56">
              <w:rPr>
                <w:lang w:val="en-US"/>
              </w:rPr>
              <w:t xml:space="preserve">Since this should be a rigid filter, that is, a fixed filter that cannot be changed by the end users, deselect </w:t>
            </w:r>
            <w:r w:rsidRPr="007A4A56">
              <w:rPr>
                <w:rStyle w:val="Hervorhebung"/>
                <w:b/>
                <w:i w:val="0"/>
                <w:lang w:val="en-US"/>
              </w:rPr>
              <w:t>Allow viewers to modify selections</w:t>
            </w:r>
            <w:r w:rsidRPr="007A4A56">
              <w:rPr>
                <w:lang w:val="en-US"/>
              </w:rPr>
              <w:t xml:space="preserve"> and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5356A7C5" w14:textId="46845738" w:rsidR="00786953" w:rsidRPr="007A4A56" w:rsidRDefault="00BA09DA">
            <w:pPr>
              <w:pStyle w:val="Margin"/>
              <w:rPr>
                <w:strike/>
                <w:lang w:val="en-US"/>
              </w:rPr>
            </w:pPr>
            <w:r w:rsidRPr="007A4A56">
              <w:rPr>
                <w:lang w:val="en-US"/>
              </w:rPr>
              <w:br/>
            </w:r>
            <w:r w:rsidRPr="007A4A56">
              <w:rPr>
                <w:strike/>
                <w:lang w:val="en-US"/>
              </w:rPr>
              <w:t xml:space="preserve"> Allow viewers to modify selections</w:t>
            </w:r>
          </w:p>
          <w:p w14:paraId="4CBF74C5" w14:textId="3E6F14F9" w:rsidR="00786953" w:rsidRPr="007A4A56" w:rsidRDefault="00BA09DA">
            <w:pPr>
              <w:pStyle w:val="Margin"/>
              <w:rPr>
                <w:lang w:val="en-US"/>
              </w:rPr>
            </w:pPr>
            <w:r w:rsidRPr="007A4A56">
              <w:rPr>
                <w:lang w:val="en-US"/>
              </w:rPr>
              <w:t>Ok then</w:t>
            </w:r>
          </w:p>
        </w:tc>
      </w:tr>
      <w:tr w:rsidR="00786953" w14:paraId="75892D3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F86097D" w14:textId="5754C2D6" w:rsidR="00786953" w:rsidRDefault="00BA09DA">
            <w:pPr>
              <w:jc w:val="center"/>
            </w:pPr>
            <w:r>
              <w:rPr>
                <w:noProof/>
              </w:rPr>
              <w:drawing>
                <wp:inline distT="0" distB="0" distL="0" distR="0" wp14:anchorId="69C36115" wp14:editId="0278FC23">
                  <wp:extent cx="4542817" cy="2450320"/>
                  <wp:effectExtent l="0" t="0" r="0" b="7620"/>
                  <wp:docPr id="225" name="Graphic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48936" cy="245362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426F4C6" w14:textId="77777777" w:rsidR="00786953" w:rsidRDefault="00786953">
            <w:pPr>
              <w:pStyle w:val="Margin"/>
            </w:pPr>
          </w:p>
        </w:tc>
      </w:tr>
      <w:tr w:rsidR="00786953" w:rsidRPr="00345B63" w14:paraId="66538E8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9B24327" w14:textId="4DA56896" w:rsidR="00786953" w:rsidRPr="007A4A56" w:rsidRDefault="00BA09DA">
            <w:pPr>
              <w:jc w:val="both"/>
              <w:rPr>
                <w:lang w:val="en-US"/>
              </w:rPr>
            </w:pPr>
            <w:r w:rsidRPr="007A4A56">
              <w:rPr>
                <w:lang w:val="en-US"/>
              </w:rPr>
              <w:t xml:space="preserve">Since you want to see the most recent data first, the </w:t>
            </w:r>
            <w:r w:rsidRPr="007A4A56">
              <w:rPr>
                <w:rStyle w:val="Hervorhebung"/>
                <w:lang w:val="en-US"/>
              </w:rPr>
              <w:t>Date</w:t>
            </w:r>
            <w:r w:rsidRPr="007A4A56">
              <w:rPr>
                <w:lang w:val="en-US"/>
              </w:rPr>
              <w:t xml:space="preserve"> dimension must be sorted in descending order. To do so, right-click </w:t>
            </w:r>
            <w:r w:rsidRPr="007A4A56">
              <w:rPr>
                <w:rStyle w:val="Hervorhebung"/>
                <w:b/>
                <w:i w:val="0"/>
                <w:lang w:val="en-US"/>
              </w:rPr>
              <w:t xml:space="preserve">Time </w:t>
            </w:r>
            <w:r w:rsidRPr="007A4A56">
              <w:rPr>
                <w:lang w:val="en-US"/>
              </w:rPr>
              <w:t xml:space="preserve"> </w:t>
            </w:r>
            <w:r w:rsidRPr="007A4A56">
              <w:rPr>
                <w:color w:val="943634"/>
                <w:lang w:val="en-US"/>
              </w:rPr>
              <w:t>►</w:t>
            </w:r>
            <w:r w:rsidRPr="007A4A56">
              <w:rPr>
                <w:lang w:val="en-US"/>
              </w:rPr>
              <w:t xml:space="preserve"> </w:t>
            </w:r>
            <w:r w:rsidRPr="007A4A56">
              <w:rPr>
                <w:rStyle w:val="Hervorhebung"/>
                <w:b/>
                <w:i w:val="0"/>
                <w:lang w:val="en-US"/>
              </w:rPr>
              <w:t xml:space="preserve"> Sort Options </w:t>
            </w:r>
            <w:r w:rsidRPr="007A4A56">
              <w:rPr>
                <w:lang w:val="en-US"/>
              </w:rPr>
              <w:t xml:space="preserve"> </w:t>
            </w:r>
            <w:r w:rsidRPr="007A4A56">
              <w:rPr>
                <w:color w:val="943634"/>
                <w:lang w:val="en-US"/>
              </w:rPr>
              <w:t>►</w:t>
            </w:r>
            <w:r w:rsidRPr="007A4A56">
              <w:rPr>
                <w:rStyle w:val="Hervorhebung"/>
                <w:b/>
                <w:i w:val="0"/>
                <w:lang w:val="en-US"/>
              </w:rPr>
              <w:t xml:space="preserve"> </w:t>
            </w:r>
            <w:r w:rsidRPr="007A4A56">
              <w:rPr>
                <w:lang w:val="en-US"/>
              </w:rPr>
              <w:t xml:space="preserve"> </w:t>
            </w:r>
            <w:r w:rsidRPr="007A4A56">
              <w:rPr>
                <w:b/>
                <w:i/>
                <w:lang w:val="en-US"/>
              </w:rPr>
              <w:t xml:space="preserve"> </w:t>
            </w:r>
            <w:r w:rsidRPr="007A4A56">
              <w:rPr>
                <w:rStyle w:val="Hervorhebung"/>
                <w:b/>
                <w:i w:val="0"/>
                <w:lang w:val="en-US"/>
              </w:rPr>
              <w:t>Newest to Oldest</w:t>
            </w:r>
            <w:r w:rsidRPr="007A4A56">
              <w:rPr>
                <w:lang w:val="en-US"/>
              </w:rPr>
              <w:t xml:space="preserve"> in the table</w:t>
            </w:r>
            <w:r w:rsidRPr="007A4A56">
              <w:rPr>
                <w:rStyle w:val="Hervorhebung"/>
                <w:i w:val="0"/>
                <w:lang w:val="en-US"/>
              </w:rPr>
              <w:t>.</w:t>
            </w:r>
          </w:p>
        </w:tc>
        <w:tc>
          <w:tcPr>
            <w:tcW w:w="1996" w:type="dxa"/>
            <w:tcBorders>
              <w:left w:val="single" w:sz="4" w:space="0" w:color="D9D9D9" w:themeColor="background1" w:themeShade="D9"/>
            </w:tcBorders>
            <w:shd w:val="clear" w:color="auto" w:fill="auto"/>
          </w:tcPr>
          <w:p w14:paraId="36C6F24E" w14:textId="77777777" w:rsidR="00786953" w:rsidRPr="007A4A56" w:rsidRDefault="00786953">
            <w:pPr>
              <w:pStyle w:val="Margin"/>
              <w:rPr>
                <w:lang w:val="en-US"/>
              </w:rPr>
            </w:pPr>
          </w:p>
          <w:p w14:paraId="094A6A96" w14:textId="073E1407" w:rsidR="00786953" w:rsidRPr="007A4A56" w:rsidRDefault="00BA09DA">
            <w:pPr>
              <w:pStyle w:val="Margin"/>
              <w:rPr>
                <w:lang w:val="en-US"/>
              </w:rPr>
            </w:pPr>
            <w:r w:rsidRPr="007A4A56">
              <w:rPr>
                <w:lang w:val="en-US"/>
              </w:rPr>
              <w:t xml:space="preserve">Date -&gt; </w:t>
            </w:r>
          </w:p>
          <w:p w14:paraId="06E7C494" w14:textId="77777777" w:rsidR="00786953" w:rsidRPr="007A4A56" w:rsidRDefault="00BA09DA">
            <w:pPr>
              <w:pStyle w:val="Margin"/>
              <w:rPr>
                <w:lang w:val="en-US"/>
              </w:rPr>
            </w:pPr>
            <w:r w:rsidRPr="007A4A56">
              <w:rPr>
                <w:lang w:val="en-US"/>
              </w:rPr>
              <w:t xml:space="preserve">Sort Options -&gt; </w:t>
            </w:r>
          </w:p>
          <w:p w14:paraId="046D0B34" w14:textId="77777777" w:rsidR="00786953" w:rsidRPr="007A4A56" w:rsidRDefault="00BA09DA">
            <w:pPr>
              <w:pStyle w:val="Margin"/>
              <w:rPr>
                <w:lang w:val="en-US"/>
              </w:rPr>
            </w:pPr>
            <w:r w:rsidRPr="007A4A56">
              <w:rPr>
                <w:rStyle w:val="Hervorhebung"/>
                <w:rFonts w:ascii="Arial" w:hAnsi="Arial" w:cs="Arial"/>
                <w:i w:val="0"/>
                <w:lang w:val="en-US"/>
              </w:rPr>
              <w:t>Newest to Oldest</w:t>
            </w:r>
          </w:p>
        </w:tc>
      </w:tr>
      <w:tr w:rsidR="00786953" w14:paraId="5A8F21F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E8F9335" w14:textId="77777777" w:rsidR="00786953" w:rsidRPr="007A4A56" w:rsidRDefault="00786953">
            <w:pPr>
              <w:jc w:val="center"/>
              <w:rPr>
                <w:lang w:val="en-US"/>
              </w:rPr>
            </w:pPr>
          </w:p>
          <w:p w14:paraId="550F1AA4" w14:textId="4EEFB626" w:rsidR="00786953" w:rsidRDefault="00BA09DA">
            <w:pPr>
              <w:jc w:val="center"/>
            </w:pPr>
            <w:r>
              <w:rPr>
                <w:noProof/>
              </w:rPr>
              <w:lastRenderedPageBreak/>
              <w:drawing>
                <wp:inline distT="0" distB="0" distL="0" distR="0" wp14:anchorId="5D2BA48C" wp14:editId="5E1CA1C6">
                  <wp:extent cx="4455268" cy="2072567"/>
                  <wp:effectExtent l="0" t="0" r="2540" b="4445"/>
                  <wp:docPr id="226" name="Graphic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68872" cy="207889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F7DDCDF" w14:textId="77777777" w:rsidR="00786953" w:rsidRDefault="00786953">
            <w:pPr>
              <w:pStyle w:val="Margin"/>
            </w:pPr>
          </w:p>
        </w:tc>
      </w:tr>
      <w:tr w:rsidR="00786953" w14:paraId="227A447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33C89CC" w14:textId="5A8E18DF" w:rsidR="00786953" w:rsidRPr="007A4A56" w:rsidRDefault="00BA09DA">
            <w:pPr>
              <w:jc w:val="both"/>
              <w:rPr>
                <w:lang w:val="en-US"/>
              </w:rPr>
            </w:pPr>
            <w:r w:rsidRPr="007A4A56">
              <w:rPr>
                <w:lang w:val="en-US"/>
              </w:rPr>
              <w:t xml:space="preserve">For better readability, the key figures should be displayed in the sequence </w:t>
            </w:r>
            <w:r w:rsidRPr="007A4A56">
              <w:rPr>
                <w:i/>
                <w:lang w:val="en-US"/>
              </w:rPr>
              <w:t>Revenue GC</w:t>
            </w:r>
            <w:r w:rsidRPr="007A4A56">
              <w:rPr>
                <w:lang w:val="en-US"/>
              </w:rPr>
              <w:t xml:space="preserve">, </w:t>
            </w:r>
            <w:r w:rsidRPr="007A4A56">
              <w:rPr>
                <w:i/>
                <w:lang w:val="en-US"/>
              </w:rPr>
              <w:t>Sales Quantity</w:t>
            </w:r>
            <w:r w:rsidRPr="007A4A56">
              <w:rPr>
                <w:lang w:val="en-US"/>
              </w:rPr>
              <w:t xml:space="preserve">, and </w:t>
            </w:r>
            <w:r w:rsidRPr="007A4A56">
              <w:rPr>
                <w:i/>
                <w:lang w:val="en-US"/>
              </w:rPr>
              <w:t>Cost GC</w:t>
            </w:r>
            <w:r w:rsidRPr="007A4A56">
              <w:rPr>
                <w:lang w:val="en-US"/>
              </w:rPr>
              <w:t xml:space="preserve">. To do this, click on the </w:t>
            </w:r>
            <w:r w:rsidRPr="007A4A56">
              <w:rPr>
                <w:b/>
                <w:lang w:val="en-US"/>
              </w:rPr>
              <w:t>More</w:t>
            </w:r>
            <w:r w:rsidRPr="007A4A56">
              <w:rPr>
                <w:lang w:val="en-US"/>
              </w:rPr>
              <w:t xml:space="preserve"> </w:t>
            </w:r>
            <w:r>
              <w:rPr>
                <w:noProof/>
              </w:rPr>
              <w:drawing>
                <wp:inline distT="0" distB="0" distL="0" distR="0" wp14:anchorId="4B737860" wp14:editId="27DDE5E0">
                  <wp:extent cx="238158" cy="171474"/>
                  <wp:effectExtent l="0" t="0" r="9525" b="0"/>
                  <wp:docPr id="113" name="Graphic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8158" cy="171474"/>
                          </a:xfrm>
                          <a:prstGeom prst="rect">
                            <a:avLst/>
                          </a:prstGeom>
                        </pic:spPr>
                      </pic:pic>
                    </a:graphicData>
                  </a:graphic>
                </wp:inline>
              </w:drawing>
            </w:r>
            <w:r w:rsidRPr="007A4A56">
              <w:rPr>
                <w:lang w:val="en-US"/>
              </w:rPr>
              <w:t xml:space="preserve"> icon on the right side of the </w:t>
            </w:r>
            <w:r w:rsidRPr="007A4A56">
              <w:rPr>
                <w:i/>
                <w:lang w:val="en-US"/>
              </w:rPr>
              <w:t>Builder</w:t>
            </w:r>
            <w:r w:rsidRPr="007A4A56">
              <w:rPr>
                <w:lang w:val="en-US"/>
              </w:rPr>
              <w:t xml:space="preserve"> under </w:t>
            </w:r>
            <w:r w:rsidRPr="007A4A56">
              <w:rPr>
                <w:i/>
                <w:lang w:val="en-US"/>
              </w:rPr>
              <w:t>Measures</w:t>
            </w:r>
            <w:r w:rsidRPr="007A4A56">
              <w:rPr>
                <w:lang w:val="en-US"/>
              </w:rPr>
              <w:t xml:space="preserve"> and choose</w:t>
            </w:r>
            <w:r w:rsidRPr="007A4A56">
              <w:rPr>
                <w:b/>
                <w:i/>
                <w:color w:val="943634"/>
                <w:lang w:val="en-US"/>
              </w:rPr>
              <w:t xml:space="preserve"> </w:t>
            </w:r>
            <w:r w:rsidRPr="007A4A56">
              <w:rPr>
                <w:lang w:val="en-US"/>
              </w:rPr>
              <w:t xml:space="preserve"> </w:t>
            </w:r>
            <w:r w:rsidRPr="007A4A56">
              <w:rPr>
                <w:b/>
                <w:lang w:val="en-US"/>
              </w:rPr>
              <w:t>Edit Member Order</w:t>
            </w:r>
            <w:r w:rsidRPr="007A4A56">
              <w:rPr>
                <w:lang w:val="en-US"/>
              </w:rPr>
              <w:t>.</w:t>
            </w:r>
          </w:p>
        </w:tc>
        <w:tc>
          <w:tcPr>
            <w:tcW w:w="1996" w:type="dxa"/>
            <w:tcBorders>
              <w:left w:val="single" w:sz="4" w:space="0" w:color="D9D9D9" w:themeColor="background1" w:themeShade="D9"/>
            </w:tcBorders>
            <w:shd w:val="clear" w:color="auto" w:fill="auto"/>
          </w:tcPr>
          <w:p w14:paraId="647F2781" w14:textId="77777777" w:rsidR="00786953" w:rsidRPr="007A4A56" w:rsidRDefault="00786953">
            <w:pPr>
              <w:pStyle w:val="Margin"/>
              <w:rPr>
                <w:lang w:val="en-US"/>
              </w:rPr>
            </w:pPr>
          </w:p>
          <w:p w14:paraId="7D1B7C3E" w14:textId="46715C84" w:rsidR="00786953" w:rsidRDefault="00BA09DA">
            <w:pPr>
              <w:pStyle w:val="Margin"/>
            </w:pPr>
            <w:r>
              <w:t>More</w:t>
            </w:r>
            <w:r>
              <w:br/>
              <w:t xml:space="preserve"> Edit Member Order</w:t>
            </w:r>
          </w:p>
        </w:tc>
      </w:tr>
      <w:tr w:rsidR="00786953" w14:paraId="132A35A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7A08EDF" w14:textId="17C21EC1" w:rsidR="00786953" w:rsidRDefault="00BA09DA">
            <w:pPr>
              <w:jc w:val="center"/>
            </w:pPr>
            <w:r>
              <w:rPr>
                <w:noProof/>
              </w:rPr>
              <w:drawing>
                <wp:inline distT="0" distB="0" distL="0" distR="0" wp14:anchorId="0D229A6C" wp14:editId="6E29F793">
                  <wp:extent cx="2597285" cy="2257822"/>
                  <wp:effectExtent l="0" t="0" r="0" b="9525"/>
                  <wp:docPr id="227" name="Graphic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08957" cy="226796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595E975" w14:textId="77777777" w:rsidR="00786953" w:rsidRDefault="00786953">
            <w:pPr>
              <w:pStyle w:val="Margin"/>
            </w:pPr>
          </w:p>
        </w:tc>
      </w:tr>
      <w:tr w:rsidR="00786953" w14:paraId="5793224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558FCCB" w14:textId="77777777" w:rsidR="00786953" w:rsidRPr="007A4A56" w:rsidRDefault="00BA09DA">
            <w:pPr>
              <w:jc w:val="both"/>
              <w:rPr>
                <w:lang w:val="en-US"/>
              </w:rPr>
            </w:pPr>
            <w:r w:rsidRPr="007A4A56">
              <w:rPr>
                <w:lang w:val="en-US"/>
              </w:rPr>
              <w:t xml:space="preserve">Now use </w:t>
            </w:r>
            <w:r w:rsidRPr="007A4A56">
              <w:rPr>
                <w:rStyle w:val="Hervorhebung"/>
                <w:i w:val="0"/>
                <w:lang w:val="en-US"/>
              </w:rPr>
              <w:t>drag and drop</w:t>
            </w:r>
            <w:r w:rsidRPr="007A4A56">
              <w:rPr>
                <w:lang w:val="en-US"/>
              </w:rPr>
              <w:t xml:space="preserve"> to change the sequence to the above and confirm the view at the bottom right with</w:t>
            </w:r>
            <w:r w:rsidRPr="007A4A56">
              <w:rPr>
                <w:b/>
                <w:i/>
                <w:lang w:val="en-US"/>
              </w:rPr>
              <w:t xml:space="preserve"> </w:t>
            </w:r>
            <w:r w:rsidRPr="007A4A56">
              <w:rPr>
                <w:lang w:val="en-US"/>
              </w:rPr>
              <w:t xml:space="preserve"> </w:t>
            </w:r>
            <w:r w:rsidRPr="007A4A56">
              <w:rPr>
                <w:rStyle w:val="Hervorhebung"/>
                <w:b/>
                <w:i w:val="0"/>
                <w:lang w:val="en-US"/>
              </w:rPr>
              <w:t>Done</w:t>
            </w:r>
            <w:r w:rsidRPr="007A4A56">
              <w:rPr>
                <w:lang w:val="en-US"/>
              </w:rPr>
              <w:t>.</w:t>
            </w:r>
          </w:p>
        </w:tc>
        <w:tc>
          <w:tcPr>
            <w:tcW w:w="1996" w:type="dxa"/>
            <w:vMerge w:val="restart"/>
            <w:tcBorders>
              <w:left w:val="single" w:sz="4" w:space="0" w:color="D9D9D9" w:themeColor="background1" w:themeShade="D9"/>
            </w:tcBorders>
            <w:shd w:val="clear" w:color="auto" w:fill="auto"/>
          </w:tcPr>
          <w:p w14:paraId="51E6C944" w14:textId="77777777" w:rsidR="00786953" w:rsidRPr="007A4A56" w:rsidRDefault="00786953">
            <w:pPr>
              <w:pStyle w:val="Margin"/>
              <w:rPr>
                <w:lang w:val="en-US"/>
              </w:rPr>
            </w:pPr>
          </w:p>
          <w:p w14:paraId="1DC42786" w14:textId="49ADE3EE" w:rsidR="00786953" w:rsidRPr="007A4A56" w:rsidRDefault="00BA09DA">
            <w:pPr>
              <w:pStyle w:val="Margin"/>
              <w:rPr>
                <w:lang w:val="en-US"/>
              </w:rPr>
            </w:pPr>
            <w:r w:rsidRPr="007A4A56">
              <w:rPr>
                <w:lang w:val="en-US"/>
              </w:rPr>
              <w:t>Revenue GC</w:t>
            </w:r>
          </w:p>
          <w:p w14:paraId="092CEFCA" w14:textId="77777777" w:rsidR="00786953" w:rsidRPr="007A4A56" w:rsidRDefault="00BA09DA">
            <w:pPr>
              <w:pStyle w:val="Margin"/>
              <w:rPr>
                <w:lang w:val="en-US"/>
              </w:rPr>
            </w:pPr>
            <w:r w:rsidRPr="007A4A56">
              <w:rPr>
                <w:lang w:val="en-US"/>
              </w:rPr>
              <w:t>Sales Quantity</w:t>
            </w:r>
          </w:p>
          <w:p w14:paraId="1BF7BD06" w14:textId="52B6FE53" w:rsidR="00786953" w:rsidRPr="007A4A56" w:rsidRDefault="00BA09DA">
            <w:pPr>
              <w:pStyle w:val="Margin"/>
              <w:rPr>
                <w:lang w:val="en-US"/>
              </w:rPr>
            </w:pPr>
            <w:r w:rsidRPr="007A4A56">
              <w:rPr>
                <w:lang w:val="en-US"/>
              </w:rPr>
              <w:t>Cost GC</w:t>
            </w:r>
          </w:p>
          <w:p w14:paraId="0A1B6234" w14:textId="77777777" w:rsidR="00786953" w:rsidRDefault="00BA09DA">
            <w:pPr>
              <w:pStyle w:val="Margin"/>
            </w:pPr>
            <w:r>
              <w:t>Done</w:t>
            </w:r>
          </w:p>
        </w:tc>
      </w:tr>
      <w:tr w:rsidR="00786953" w14:paraId="27E9803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2960EC0" w14:textId="333F3C54" w:rsidR="00786953" w:rsidRDefault="00BA09DA">
            <w:pPr>
              <w:jc w:val="center"/>
            </w:pPr>
            <w:r>
              <w:rPr>
                <w:noProof/>
              </w:rPr>
              <w:drawing>
                <wp:inline distT="0" distB="0" distL="0" distR="0" wp14:anchorId="1BFA38C3" wp14:editId="7663ED36">
                  <wp:extent cx="3096414" cy="2237159"/>
                  <wp:effectExtent l="0" t="0" r="8890" b="0"/>
                  <wp:docPr id="228" name="Graphic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02510" cy="2241564"/>
                          </a:xfrm>
                          <a:prstGeom prst="rect">
                            <a:avLst/>
                          </a:prstGeom>
                        </pic:spPr>
                      </pic:pic>
                    </a:graphicData>
                  </a:graphic>
                </wp:inline>
              </w:drawing>
            </w:r>
          </w:p>
        </w:tc>
        <w:tc>
          <w:tcPr>
            <w:tcW w:w="1996" w:type="dxa"/>
            <w:vMerge/>
            <w:tcBorders>
              <w:left w:val="single" w:sz="4" w:space="0" w:color="D9D9D9" w:themeColor="background1" w:themeShade="D9"/>
            </w:tcBorders>
            <w:shd w:val="clear" w:color="auto" w:fill="auto"/>
          </w:tcPr>
          <w:p w14:paraId="11C0AE40" w14:textId="77777777" w:rsidR="00786953" w:rsidRDefault="00786953">
            <w:pPr>
              <w:pStyle w:val="Margin"/>
            </w:pPr>
          </w:p>
        </w:tc>
      </w:tr>
      <w:tr w:rsidR="00786953" w14:paraId="5E9B58F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3E81226" w14:textId="09E5BCF8" w:rsidR="00786953" w:rsidRPr="007A4A56" w:rsidRDefault="00BA09DA">
            <w:pPr>
              <w:jc w:val="both"/>
              <w:rPr>
                <w:lang w:val="en-US"/>
              </w:rPr>
            </w:pPr>
            <w:r w:rsidRPr="007A4A56">
              <w:rPr>
                <w:lang w:val="en-US"/>
              </w:rPr>
              <w:t xml:space="preserve">In the menu bar in the </w:t>
            </w:r>
            <w:r w:rsidRPr="007A4A56">
              <w:rPr>
                <w:rStyle w:val="Hervorhebung"/>
                <w:lang w:val="en-US"/>
              </w:rPr>
              <w:t>File</w:t>
            </w:r>
            <w:r w:rsidRPr="007A4A56">
              <w:rPr>
                <w:lang w:val="en-US"/>
              </w:rPr>
              <w:t xml:space="preserve"> area, choose </w:t>
            </w:r>
            <w:r w:rsidRPr="007A4A56">
              <w:rPr>
                <w:b/>
                <w:lang w:val="en-US"/>
              </w:rPr>
              <w:t>Save</w:t>
            </w:r>
            <w:r>
              <w:rPr>
                <w:noProof/>
              </w:rPr>
              <w:drawing>
                <wp:inline distT="0" distB="0" distL="0" distR="0" wp14:anchorId="1A0B22A2" wp14:editId="383C5F58">
                  <wp:extent cx="323895" cy="181000"/>
                  <wp:effectExtent l="0" t="0" r="0" b="9525"/>
                  <wp:docPr id="900" name="Graphic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b/>
                <w:lang w:val="en-US"/>
              </w:rPr>
              <w:t xml:space="preserve"> </w:t>
            </w:r>
            <w:r w:rsidRPr="007A4A56">
              <w:rPr>
                <w:lang w:val="en-US"/>
              </w:rPr>
              <w:t xml:space="preserve">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390D0BAE" w14:textId="77777777" w:rsidR="00786953" w:rsidRPr="007A4A56" w:rsidRDefault="00786953">
            <w:pPr>
              <w:pStyle w:val="Margin"/>
              <w:rPr>
                <w:lang w:val="en-US"/>
              </w:rPr>
            </w:pPr>
          </w:p>
          <w:p w14:paraId="4485DDD0" w14:textId="77777777" w:rsidR="00786953" w:rsidRDefault="00BA09DA">
            <w:pPr>
              <w:pStyle w:val="Margin"/>
            </w:pPr>
            <w:r>
              <w:t>Save</w:t>
            </w:r>
          </w:p>
        </w:tc>
      </w:tr>
      <w:tr w:rsidR="00786953" w14:paraId="28A160D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8B0E4DC" w14:textId="038FC1B9" w:rsidR="00786953" w:rsidRPr="007A4A56" w:rsidRDefault="00BA09DA">
            <w:pPr>
              <w:pStyle w:val="Graphic"/>
              <w:jc w:val="both"/>
              <w:rPr>
                <w:lang w:val="en-US"/>
              </w:rPr>
            </w:pPr>
            <w:r w:rsidRPr="007A4A56">
              <w:rPr>
                <w:lang w:val="en-US"/>
              </w:rPr>
              <w:lastRenderedPageBreak/>
              <w:t>Adjust the header of the table. To do this, double-click in the text and enter customer</w:t>
            </w:r>
            <w:r w:rsidRPr="007A4A56">
              <w:rPr>
                <w:rStyle w:val="Hervorhebung"/>
                <w:b/>
                <w:i w:val="0"/>
                <w:lang w:val="en-US"/>
              </w:rPr>
              <w:t>/product view</w:t>
            </w:r>
            <w:r w:rsidRPr="007A4A56">
              <w:rPr>
                <w:rStyle w:val="Hervorhebung"/>
                <w:lang w:val="en-US"/>
              </w:rPr>
              <w:t xml:space="preserve"> </w:t>
            </w:r>
            <w:r w:rsidRPr="007A4A56">
              <w:rPr>
                <w:lang w:val="en-US"/>
              </w:rPr>
              <w:t>instead of the model name.</w:t>
            </w:r>
          </w:p>
        </w:tc>
        <w:tc>
          <w:tcPr>
            <w:tcW w:w="1996" w:type="dxa"/>
            <w:tcBorders>
              <w:left w:val="single" w:sz="4" w:space="0" w:color="D9D9D9" w:themeColor="background1" w:themeShade="D9"/>
            </w:tcBorders>
            <w:shd w:val="clear" w:color="auto" w:fill="auto"/>
          </w:tcPr>
          <w:p w14:paraId="05487955" w14:textId="77777777" w:rsidR="00786953" w:rsidRPr="007A4A56" w:rsidRDefault="00786953">
            <w:pPr>
              <w:pStyle w:val="Margin"/>
              <w:rPr>
                <w:lang w:val="en-US"/>
              </w:rPr>
            </w:pPr>
          </w:p>
          <w:p w14:paraId="48636834" w14:textId="64CF2945" w:rsidR="00786953" w:rsidRDefault="00BA09DA">
            <w:pPr>
              <w:pStyle w:val="Margin"/>
            </w:pPr>
            <w:r>
              <w:rPr>
                <w:rStyle w:val="Hervorhebung"/>
                <w:i w:val="0"/>
              </w:rPr>
              <w:t>Customer/Product View</w:t>
            </w:r>
          </w:p>
        </w:tc>
      </w:tr>
      <w:tr w:rsidR="00786953" w14:paraId="1401A30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0C082B" w14:textId="29C490A0" w:rsidR="00786953" w:rsidRDefault="00BA09DA">
            <w:pPr>
              <w:jc w:val="center"/>
            </w:pPr>
            <w:r>
              <w:rPr>
                <w:noProof/>
              </w:rPr>
              <w:drawing>
                <wp:inline distT="0" distB="0" distL="0" distR="0" wp14:anchorId="74ED02D8" wp14:editId="2D63B445">
                  <wp:extent cx="4513634" cy="1620824"/>
                  <wp:effectExtent l="0" t="0" r="1270" b="0"/>
                  <wp:docPr id="229" name="Graphic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529059" cy="162636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2A23615" w14:textId="77777777" w:rsidR="00786953" w:rsidRDefault="00786953">
            <w:pPr>
              <w:pStyle w:val="Margin"/>
            </w:pPr>
          </w:p>
        </w:tc>
      </w:tr>
      <w:tr w:rsidR="00786953" w14:paraId="7FA3F3E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D78CB3" w14:textId="64BEA386" w:rsidR="00786953" w:rsidRDefault="00BA09DA">
            <w:pPr>
              <w:pStyle w:val="Graphic"/>
              <w:jc w:val="both"/>
            </w:pPr>
            <w:r w:rsidRPr="007A4A56">
              <w:rPr>
                <w:lang w:val="en-US"/>
              </w:rPr>
              <w:t xml:space="preserve">Next, you remove table details. When you click on your table, the </w:t>
            </w:r>
            <w:r w:rsidRPr="007A4A56">
              <w:rPr>
                <w:b/>
                <w:lang w:val="en-US"/>
              </w:rPr>
              <w:t xml:space="preserve">option More Actions </w:t>
            </w:r>
            <w:r w:rsidRPr="007A4A56">
              <w:rPr>
                <w:lang w:val="en-US"/>
              </w:rPr>
              <w:t xml:space="preserve"> </w:t>
            </w:r>
            <w:r>
              <w:rPr>
                <w:noProof/>
              </w:rPr>
              <w:drawing>
                <wp:inline distT="0" distB="0" distL="0" distR="0" wp14:anchorId="3EEEAECD" wp14:editId="65B4B953">
                  <wp:extent cx="158108" cy="173533"/>
                  <wp:effectExtent l="0" t="0" r="0" b="0"/>
                  <wp:docPr id="230" name="Graphic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3015" cy="189895"/>
                          </a:xfrm>
                          <a:prstGeom prst="rect">
                            <a:avLst/>
                          </a:prstGeom>
                        </pic:spPr>
                      </pic:pic>
                    </a:graphicData>
                  </a:graphic>
                </wp:inline>
              </w:drawing>
            </w:r>
            <w:r w:rsidRPr="007A4A56">
              <w:rPr>
                <w:lang w:val="en-US"/>
              </w:rPr>
              <w:t xml:space="preserve"> appears in the upper right corner. Click the button. In the context menu, choose </w:t>
            </w:r>
            <w:r w:rsidRPr="007A4A56">
              <w:rPr>
                <w:rStyle w:val="Hervorhebung"/>
                <w:b/>
                <w:i w:val="0"/>
                <w:lang w:val="en-US"/>
              </w:rPr>
              <w:t>Show/Hide</w:t>
            </w:r>
            <w:r w:rsidRPr="007A4A56">
              <w:rPr>
                <w:lang w:val="en-US"/>
              </w:rPr>
              <w:t xml:space="preserve">. </w:t>
            </w:r>
            <w:r>
              <w:t xml:space="preserve">In the following submenu, deselect </w:t>
            </w:r>
            <w:r>
              <w:rPr>
                <w:rStyle w:val="Hervorhebung"/>
              </w:rPr>
              <w:t xml:space="preserve"> </w:t>
            </w:r>
            <w:r>
              <w:rPr>
                <w:rStyle w:val="Hervorhebung"/>
                <w:b/>
                <w:i w:val="0"/>
              </w:rPr>
              <w:t>Table Details</w:t>
            </w:r>
            <w:r>
              <w:t>.</w:t>
            </w:r>
          </w:p>
        </w:tc>
        <w:tc>
          <w:tcPr>
            <w:tcW w:w="1996" w:type="dxa"/>
            <w:tcBorders>
              <w:left w:val="single" w:sz="4" w:space="0" w:color="D9D9D9" w:themeColor="background1" w:themeShade="D9"/>
            </w:tcBorders>
            <w:shd w:val="clear" w:color="auto" w:fill="auto"/>
          </w:tcPr>
          <w:p w14:paraId="713D6400" w14:textId="77777777" w:rsidR="00786953" w:rsidRDefault="00786953">
            <w:pPr>
              <w:pStyle w:val="Margin"/>
            </w:pPr>
          </w:p>
          <w:p w14:paraId="5B323DF3" w14:textId="77777777" w:rsidR="00786953" w:rsidRDefault="00BA09DA">
            <w:pPr>
              <w:pStyle w:val="Margin"/>
            </w:pPr>
            <w:r>
              <w:t>Show/Hide</w:t>
            </w:r>
          </w:p>
          <w:p w14:paraId="317F6720" w14:textId="77777777" w:rsidR="00786953" w:rsidRDefault="00BA09DA">
            <w:pPr>
              <w:pStyle w:val="P68B1DB1-Margin13"/>
            </w:pPr>
            <w:r>
              <w:t>Table Details</w:t>
            </w:r>
          </w:p>
        </w:tc>
      </w:tr>
      <w:tr w:rsidR="00786953" w14:paraId="3EC3088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FD1482D" w14:textId="7144CB15" w:rsidR="00786953" w:rsidRDefault="00BA09DA">
            <w:pPr>
              <w:jc w:val="center"/>
            </w:pPr>
            <w:r>
              <w:rPr>
                <w:noProof/>
              </w:rPr>
              <w:drawing>
                <wp:inline distT="0" distB="0" distL="0" distR="0" wp14:anchorId="772FDA1D" wp14:editId="6EE68347">
                  <wp:extent cx="3589506" cy="3789813"/>
                  <wp:effectExtent l="0" t="0" r="0" b="1270"/>
                  <wp:docPr id="236" name="Graphic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597418" cy="379816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ACABD0B" w14:textId="77777777" w:rsidR="00786953" w:rsidRDefault="00786953">
            <w:pPr>
              <w:pStyle w:val="Margin"/>
            </w:pPr>
          </w:p>
        </w:tc>
      </w:tr>
      <w:tr w:rsidR="00786953" w14:paraId="77EB23F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7A001ED" w14:textId="2FFC34B6" w:rsidR="00786953" w:rsidRPr="007A4A56" w:rsidRDefault="00BA09DA">
            <w:pPr>
              <w:rPr>
                <w:lang w:val="en-US"/>
              </w:rPr>
            </w:pPr>
            <w:r w:rsidRPr="007A4A56">
              <w:rPr>
                <w:lang w:val="en-US"/>
              </w:rPr>
              <w:t xml:space="preserve">The customer hierarchy should be open in the initial view up to the level of the sales organization (level 3). To do this, right-click </w:t>
            </w:r>
            <w:r w:rsidRPr="007A4A56">
              <w:rPr>
                <w:rStyle w:val="Hervorhebung"/>
                <w:b/>
                <w:i w:val="0"/>
                <w:lang w:val="en-US"/>
              </w:rPr>
              <w:t xml:space="preserve">Customer </w:t>
            </w:r>
            <w:r w:rsidRPr="007A4A56">
              <w:rPr>
                <w:lang w:val="en-US"/>
              </w:rPr>
              <w:t xml:space="preserve"> </w:t>
            </w:r>
            <w:r w:rsidRPr="007A4A56">
              <w:rPr>
                <w:color w:val="943634"/>
                <w:lang w:val="en-US"/>
              </w:rPr>
              <w:t>►</w:t>
            </w:r>
            <w:r w:rsidRPr="007A4A56">
              <w:rPr>
                <w:lang w:val="en-US"/>
              </w:rPr>
              <w:t xml:space="preserve"> </w:t>
            </w:r>
            <w:r w:rsidRPr="007A4A56">
              <w:rPr>
                <w:rStyle w:val="Hervorhebung"/>
                <w:b/>
                <w:i w:val="0"/>
                <w:lang w:val="en-US"/>
              </w:rPr>
              <w:t xml:space="preserve"> Drill </w:t>
            </w:r>
            <w:r w:rsidRPr="007A4A56">
              <w:rPr>
                <w:lang w:val="en-US"/>
              </w:rPr>
              <w:t xml:space="preserve"> </w:t>
            </w:r>
            <w:r w:rsidRPr="007A4A56">
              <w:rPr>
                <w:color w:val="943634"/>
                <w:lang w:val="en-US"/>
              </w:rPr>
              <w:t>►</w:t>
            </w:r>
            <w:r w:rsidRPr="007A4A56">
              <w:rPr>
                <w:lang w:val="en-US"/>
              </w:rPr>
              <w:t xml:space="preserve"> </w:t>
            </w:r>
            <w:r w:rsidRPr="007A4A56">
              <w:rPr>
                <w:rStyle w:val="Hervorhebung"/>
                <w:b/>
                <w:i w:val="0"/>
                <w:lang w:val="en-US"/>
              </w:rPr>
              <w:t xml:space="preserve"> Level 3</w:t>
            </w:r>
            <w:r w:rsidRPr="007A4A56">
              <w:rPr>
                <w:lang w:val="en-US"/>
              </w:rPr>
              <w:t xml:space="preserve"> in the table</w:t>
            </w:r>
            <w:r w:rsidRPr="007A4A56">
              <w:rPr>
                <w:rStyle w:val="Hervorhebung"/>
                <w:i w:val="0"/>
                <w:lang w:val="en-US"/>
              </w:rPr>
              <w:t>.</w:t>
            </w:r>
          </w:p>
        </w:tc>
        <w:tc>
          <w:tcPr>
            <w:tcW w:w="1996" w:type="dxa"/>
            <w:tcBorders>
              <w:left w:val="single" w:sz="4" w:space="0" w:color="D9D9D9" w:themeColor="background1" w:themeShade="D9"/>
            </w:tcBorders>
            <w:shd w:val="clear" w:color="auto" w:fill="auto"/>
          </w:tcPr>
          <w:p w14:paraId="536AD855" w14:textId="6039E64A" w:rsidR="00786953" w:rsidRDefault="00BA09DA">
            <w:pPr>
              <w:pStyle w:val="Margin"/>
            </w:pPr>
            <w:r w:rsidRPr="007A4A56">
              <w:rPr>
                <w:lang w:val="en-US"/>
              </w:rPr>
              <w:br/>
            </w:r>
            <w:r>
              <w:t xml:space="preserve">Customer </w:t>
            </w:r>
            <w:r>
              <w:sym w:font="Wingdings" w:char="F0E0"/>
            </w:r>
          </w:p>
          <w:p w14:paraId="44FA1C6E" w14:textId="77777777" w:rsidR="00786953" w:rsidRDefault="00BA09DA">
            <w:pPr>
              <w:pStyle w:val="Margin"/>
            </w:pPr>
            <w:r>
              <w:t xml:space="preserve">Drill </w:t>
            </w:r>
            <w:r>
              <w:sym w:font="Wingdings" w:char="F0E0"/>
            </w:r>
          </w:p>
          <w:p w14:paraId="5076C833" w14:textId="4A2182D9" w:rsidR="00786953" w:rsidRDefault="00BA09DA">
            <w:pPr>
              <w:pStyle w:val="Margin"/>
            </w:pPr>
            <w:r>
              <w:t>Level 3</w:t>
            </w:r>
          </w:p>
        </w:tc>
      </w:tr>
      <w:tr w:rsidR="00786953" w14:paraId="2306135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0C58C73" w14:textId="47FC40DD" w:rsidR="00786953" w:rsidRDefault="00BA09DA">
            <w:pPr>
              <w:jc w:val="center"/>
            </w:pPr>
            <w:r>
              <w:rPr>
                <w:noProof/>
              </w:rPr>
              <w:lastRenderedPageBreak/>
              <w:drawing>
                <wp:inline distT="0" distB="0" distL="0" distR="0" wp14:anchorId="33512864" wp14:editId="0DA95CC0">
                  <wp:extent cx="2723744" cy="1988407"/>
                  <wp:effectExtent l="0" t="0" r="635" b="0"/>
                  <wp:docPr id="237" name="Graphic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734212" cy="199604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5A9ED6C" w14:textId="77777777" w:rsidR="00786953" w:rsidRDefault="00786953">
            <w:pPr>
              <w:pStyle w:val="Margin"/>
            </w:pPr>
          </w:p>
        </w:tc>
      </w:tr>
      <w:tr w:rsidR="00786953" w14:paraId="2159374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EF2FC2E" w14:textId="0E833A05" w:rsidR="00786953" w:rsidRDefault="00BA09DA">
            <w:pPr>
              <w:jc w:val="both"/>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i/>
                <w:lang w:val="en-US"/>
              </w:rPr>
              <w:t>Styling</w:t>
            </w:r>
            <w:r w:rsidRPr="007A4A56">
              <w:rPr>
                <w:lang w:val="en-US"/>
              </w:rPr>
              <w:t xml:space="preserve"> panel. </w:t>
            </w:r>
            <w:r>
              <w:t xml:space="preserve">To do so, click </w:t>
            </w:r>
            <w:r>
              <w:rPr>
                <w:b/>
              </w:rPr>
              <w:t>Styling</w:t>
            </w:r>
            <w:r>
              <w:t xml:space="preserve"> </w:t>
            </w:r>
            <w:r>
              <w:rPr>
                <w:noProof/>
              </w:rPr>
              <w:drawing>
                <wp:inline distT="0" distB="0" distL="0" distR="0" wp14:anchorId="2F23F2EF" wp14:editId="112B8BC0">
                  <wp:extent cx="228632" cy="190527"/>
                  <wp:effectExtent l="0" t="0" r="0" b="0"/>
                  <wp:docPr id="241" name="Graphic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8632" cy="190527"/>
                          </a:xfrm>
                          <a:prstGeom prst="rect">
                            <a:avLst/>
                          </a:prstGeom>
                        </pic:spPr>
                      </pic:pic>
                    </a:graphicData>
                  </a:graphic>
                </wp:inline>
              </w:drawing>
            </w:r>
            <w:r>
              <w:t>.</w:t>
            </w:r>
          </w:p>
        </w:tc>
        <w:tc>
          <w:tcPr>
            <w:tcW w:w="1996" w:type="dxa"/>
            <w:tcBorders>
              <w:left w:val="single" w:sz="4" w:space="0" w:color="D9D9D9" w:themeColor="background1" w:themeShade="D9"/>
            </w:tcBorders>
            <w:shd w:val="clear" w:color="auto" w:fill="auto"/>
          </w:tcPr>
          <w:p w14:paraId="3AC1369F" w14:textId="76A569F5" w:rsidR="00786953" w:rsidRDefault="00BA09DA">
            <w:pPr>
              <w:pStyle w:val="Margin"/>
            </w:pPr>
            <w:r>
              <w:br/>
              <w:t>Styling</w:t>
            </w:r>
          </w:p>
        </w:tc>
      </w:tr>
      <w:tr w:rsidR="00786953" w14:paraId="280F8ED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1D02780" w14:textId="6A9B7CC0" w:rsidR="00786953" w:rsidRPr="007A4A56" w:rsidRDefault="00BA09DA">
            <w:pPr>
              <w:jc w:val="both"/>
              <w:rPr>
                <w:lang w:val="en-US"/>
              </w:rPr>
            </w:pPr>
            <w:r w:rsidRPr="007A4A56">
              <w:rPr>
                <w:lang w:val="en-US"/>
              </w:rPr>
              <w:t xml:space="preserve">Under </w:t>
            </w:r>
            <w:r w:rsidRPr="007A4A56">
              <w:rPr>
                <w:i/>
                <w:lang w:val="en-US"/>
              </w:rPr>
              <w:t>Size and Position</w:t>
            </w:r>
            <w:r w:rsidRPr="007A4A56">
              <w:rPr>
                <w:lang w:val="en-US"/>
              </w:rPr>
              <w:t xml:space="preserve">, change </w:t>
            </w:r>
            <w:r w:rsidRPr="007A4A56">
              <w:rPr>
                <w:i/>
                <w:lang w:val="en-US"/>
              </w:rPr>
              <w:t>Widht</w:t>
            </w:r>
            <w:r w:rsidRPr="007A4A56">
              <w:rPr>
                <w:lang w:val="en-US"/>
              </w:rPr>
              <w:t xml:space="preserve"> to </w:t>
            </w:r>
            <w:r w:rsidRPr="007A4A56">
              <w:rPr>
                <w:b/>
                <w:lang w:val="en-US"/>
              </w:rPr>
              <w:t xml:space="preserve">100% </w:t>
            </w:r>
            <w:r w:rsidRPr="007A4A56">
              <w:rPr>
                <w:lang w:val="en-US"/>
              </w:rPr>
              <w:t xml:space="preserve">and </w:t>
            </w:r>
            <w:r w:rsidRPr="007A4A56">
              <w:rPr>
                <w:i/>
                <w:lang w:val="en-US"/>
              </w:rPr>
              <w:t>Height</w:t>
            </w:r>
            <w:r w:rsidRPr="007A4A56">
              <w:rPr>
                <w:lang w:val="en-US"/>
              </w:rPr>
              <w:t xml:space="preserve"> to </w:t>
            </w:r>
            <w:r w:rsidRPr="007A4A56">
              <w:rPr>
                <w:b/>
                <w:lang w:val="en-US"/>
              </w:rPr>
              <w:t>100%</w:t>
            </w:r>
            <w:r w:rsidRPr="007A4A56">
              <w:rPr>
                <w:lang w:val="en-US"/>
              </w:rPr>
              <w:t>.</w:t>
            </w:r>
          </w:p>
        </w:tc>
        <w:tc>
          <w:tcPr>
            <w:tcW w:w="1996" w:type="dxa"/>
            <w:tcBorders>
              <w:left w:val="single" w:sz="4" w:space="0" w:color="D9D9D9" w:themeColor="background1" w:themeShade="D9"/>
            </w:tcBorders>
            <w:shd w:val="clear" w:color="auto" w:fill="auto"/>
          </w:tcPr>
          <w:p w14:paraId="69882C12" w14:textId="2BA2C103" w:rsidR="00786953" w:rsidRDefault="00BA09DA">
            <w:pPr>
              <w:pStyle w:val="Margin"/>
            </w:pPr>
            <w:r w:rsidRPr="007A4A56">
              <w:rPr>
                <w:lang w:val="en-US"/>
              </w:rPr>
              <w:br/>
            </w:r>
            <w:r>
              <w:t>100%</w:t>
            </w:r>
          </w:p>
        </w:tc>
      </w:tr>
      <w:tr w:rsidR="00786953" w14:paraId="558BEF7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CA49835" w14:textId="7FFBA3BD" w:rsidR="00786953" w:rsidRDefault="00BA09DA">
            <w:pPr>
              <w:jc w:val="center"/>
            </w:pPr>
            <w:r>
              <w:rPr>
                <w:noProof/>
              </w:rPr>
              <w:drawing>
                <wp:inline distT="0" distB="0" distL="0" distR="0" wp14:anchorId="73C59420" wp14:editId="51AB447D">
                  <wp:extent cx="2801566" cy="1274182"/>
                  <wp:effectExtent l="0" t="0" r="0" b="2540"/>
                  <wp:docPr id="238" name="Graphic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18897" cy="128206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1702017" w14:textId="77777777" w:rsidR="00786953" w:rsidRDefault="00786953">
            <w:pPr>
              <w:pStyle w:val="Margin"/>
            </w:pPr>
          </w:p>
        </w:tc>
      </w:tr>
      <w:tr w:rsidR="00786953" w14:paraId="55D2EB5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992C649" w14:textId="66EEA7B7" w:rsidR="00786953" w:rsidRPr="007A4A56" w:rsidRDefault="00BA09DA">
            <w:pPr>
              <w:jc w:val="both"/>
              <w:rPr>
                <w:lang w:val="en-US"/>
              </w:rPr>
            </w:pPr>
            <w:r w:rsidRPr="007A4A56">
              <w:rPr>
                <w:lang w:val="en-US"/>
              </w:rPr>
              <w:t xml:space="preserve">You do not want a context menu to be available in view mode, so you deselect the option under </w:t>
            </w:r>
            <w:r w:rsidRPr="007A4A56">
              <w:rPr>
                <w:i/>
                <w:lang w:val="en-US"/>
              </w:rPr>
              <w:t>Quick Menus</w:t>
            </w:r>
            <w:r w:rsidR="00A1412A">
              <w:rPr>
                <w:lang w:val="en-US"/>
              </w:rPr>
              <w:t xml:space="preserve"> in the right-hand</w:t>
            </w:r>
            <w:r w:rsidRPr="007A4A56">
              <w:rPr>
                <w:i/>
                <w:lang w:val="en-US"/>
              </w:rPr>
              <w:t xml:space="preserve"> side panel</w:t>
            </w:r>
            <w:r w:rsidRPr="007A4A56">
              <w:rPr>
                <w:lang w:val="en-US"/>
              </w:rPr>
              <w:t>.</w:t>
            </w:r>
          </w:p>
        </w:tc>
        <w:tc>
          <w:tcPr>
            <w:tcW w:w="1996" w:type="dxa"/>
            <w:tcBorders>
              <w:left w:val="single" w:sz="4" w:space="0" w:color="D9D9D9" w:themeColor="background1" w:themeShade="D9"/>
            </w:tcBorders>
            <w:shd w:val="clear" w:color="auto" w:fill="auto"/>
          </w:tcPr>
          <w:p w14:paraId="1ECDBCDB" w14:textId="76EDD5AB" w:rsidR="00786953" w:rsidRDefault="00BA09DA">
            <w:pPr>
              <w:pStyle w:val="Margin"/>
            </w:pPr>
            <w:r w:rsidRPr="007A4A56">
              <w:rPr>
                <w:lang w:val="en-US"/>
              </w:rPr>
              <w:br/>
            </w:r>
            <w:r w:rsidRPr="007A4A56">
              <w:rPr>
                <w:strike/>
                <w:lang w:val="en-US"/>
              </w:rPr>
              <w:t xml:space="preserve"> </w:t>
            </w:r>
            <w:r>
              <w:rPr>
                <w:strike/>
              </w:rPr>
              <w:t>Quick Menus</w:t>
            </w:r>
          </w:p>
        </w:tc>
      </w:tr>
      <w:tr w:rsidR="00786953" w14:paraId="2ADA594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2E13FFC" w14:textId="229B4F19" w:rsidR="00786953" w:rsidRDefault="00BA09DA">
            <w:pPr>
              <w:jc w:val="center"/>
            </w:pPr>
            <w:r>
              <w:rPr>
                <w:noProof/>
              </w:rPr>
              <w:drawing>
                <wp:inline distT="0" distB="0" distL="0" distR="0" wp14:anchorId="3B3643FB" wp14:editId="72466B31">
                  <wp:extent cx="1439694" cy="820471"/>
                  <wp:effectExtent l="0" t="0" r="8255" b="0"/>
                  <wp:docPr id="239" name="Graphic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465839" cy="83537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660639D" w14:textId="77777777" w:rsidR="00786953" w:rsidRDefault="00786953">
            <w:pPr>
              <w:pStyle w:val="Margin"/>
            </w:pPr>
          </w:p>
        </w:tc>
      </w:tr>
      <w:tr w:rsidR="00786953" w:rsidRPr="00345B63" w14:paraId="2ACB306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B2B8327" w14:textId="55C62DD9" w:rsidR="00786953" w:rsidRPr="007A4A56" w:rsidRDefault="00BA09DA">
            <w:pPr>
              <w:jc w:val="both"/>
              <w:rPr>
                <w:lang w:val="en-US"/>
              </w:rPr>
            </w:pPr>
            <w:r w:rsidRPr="007A4A56">
              <w:rPr>
                <w:lang w:val="en-US"/>
              </w:rPr>
              <w:t xml:space="preserve">With that, you've built a simple, analyzable table on the second page of your story. </w:t>
            </w:r>
          </w:p>
        </w:tc>
        <w:tc>
          <w:tcPr>
            <w:tcW w:w="1996" w:type="dxa"/>
            <w:tcBorders>
              <w:left w:val="single" w:sz="4" w:space="0" w:color="D9D9D9" w:themeColor="background1" w:themeShade="D9"/>
            </w:tcBorders>
            <w:shd w:val="clear" w:color="auto" w:fill="auto"/>
          </w:tcPr>
          <w:p w14:paraId="2F535406" w14:textId="77777777" w:rsidR="00786953" w:rsidRPr="007A4A56" w:rsidRDefault="00786953">
            <w:pPr>
              <w:pStyle w:val="Margin"/>
              <w:rPr>
                <w:lang w:val="en-US"/>
              </w:rPr>
            </w:pPr>
          </w:p>
        </w:tc>
      </w:tr>
      <w:tr w:rsidR="00786953" w14:paraId="6F89E56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8BAA03E" w14:textId="4B03D7CE" w:rsidR="00786953" w:rsidRDefault="00BA09DA">
            <w:pPr>
              <w:jc w:val="center"/>
            </w:pPr>
            <w:r>
              <w:rPr>
                <w:noProof/>
              </w:rPr>
              <w:lastRenderedPageBreak/>
              <w:drawing>
                <wp:inline distT="0" distB="0" distL="0" distR="0" wp14:anchorId="6D7AD8C5" wp14:editId="45CDCBCD">
                  <wp:extent cx="4640094" cy="3813536"/>
                  <wp:effectExtent l="0" t="0" r="8255" b="0"/>
                  <wp:docPr id="240" name="Graphic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42489" cy="381550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AA24DA7" w14:textId="77777777" w:rsidR="00786953" w:rsidRDefault="00786953">
            <w:pPr>
              <w:pStyle w:val="Margin"/>
            </w:pPr>
          </w:p>
        </w:tc>
      </w:tr>
      <w:tr w:rsidR="00786953" w14:paraId="1AA7F35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286F42" w14:textId="57AAE0AA"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B74052">
              <w:rPr>
                <w:lang w:val="en-US"/>
              </w:rPr>
              <w:t xml:space="preserve"> area, choose</w:t>
            </w:r>
            <w:r w:rsidRPr="007A4A56">
              <w:rPr>
                <w:b/>
                <w:lang w:val="en-US"/>
              </w:rPr>
              <w:t xml:space="preserve"> </w:t>
            </w:r>
            <w:r w:rsidRPr="007A4A56">
              <w:rPr>
                <w:lang w:val="en-US"/>
              </w:rPr>
              <w:t xml:space="preserve">Save </w:t>
            </w:r>
            <w:r>
              <w:rPr>
                <w:noProof/>
              </w:rPr>
              <w:drawing>
                <wp:inline distT="0" distB="0" distL="0" distR="0" wp14:anchorId="74C67433" wp14:editId="7C64B1BF">
                  <wp:extent cx="323895" cy="181000"/>
                  <wp:effectExtent l="0" t="0" r="0" b="9525"/>
                  <wp:docPr id="213" name="Graphic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2940DFE4" w14:textId="77777777" w:rsidR="00786953" w:rsidRPr="007A4A56" w:rsidRDefault="00786953">
            <w:pPr>
              <w:pStyle w:val="Margin"/>
              <w:rPr>
                <w:lang w:val="en-US"/>
              </w:rPr>
            </w:pPr>
          </w:p>
          <w:p w14:paraId="38D9E80C" w14:textId="77777777" w:rsidR="00786953" w:rsidRDefault="00BA09DA">
            <w:pPr>
              <w:pStyle w:val="Margin"/>
            </w:pPr>
            <w:r>
              <w:t>Save</w:t>
            </w:r>
          </w:p>
        </w:tc>
      </w:tr>
      <w:tr w:rsidR="00786953" w14:paraId="2927589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38304347" w14:textId="77777777" w:rsidR="00786953" w:rsidRDefault="00BA09DA">
            <w:pPr>
              <w:jc w:val="right"/>
            </w:pPr>
            <w:r>
              <w:rPr>
                <w:noProof/>
              </w:rPr>
              <mc:AlternateContent>
                <mc:Choice Requires="wps">
                  <w:drawing>
                    <wp:inline distT="0" distB="0" distL="0" distR="0" wp14:anchorId="3E03D669" wp14:editId="344554E2">
                      <wp:extent cx="144145" cy="144145"/>
                      <wp:effectExtent l="13970" t="8255" r="13335" b="9525"/>
                      <wp:docPr id="2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C02C564"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Jwexxx0CAAA+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shd w:val="clear" w:color="auto" w:fill="auto"/>
          </w:tcPr>
          <w:p w14:paraId="2E91C460" w14:textId="77777777" w:rsidR="00786953" w:rsidRDefault="00786953">
            <w:pPr>
              <w:pStyle w:val="Margin"/>
            </w:pPr>
          </w:p>
        </w:tc>
      </w:tr>
    </w:tbl>
    <w:p w14:paraId="0228AC63" w14:textId="3BCB1096" w:rsidR="00786953" w:rsidRDefault="00BA09DA">
      <w:pPr>
        <w:spacing w:before="0" w:after="0"/>
      </w:pPr>
      <w:r>
        <w:br w:type="page"/>
      </w:r>
    </w:p>
    <w:tbl>
      <w:tblPr>
        <w:tblpPr w:leftFromText="142" w:rightFromText="142" w:vertAnchor="text" w:tblpY="1"/>
        <w:tblOverlap w:val="never"/>
        <w:tblW w:w="9938" w:type="dxa"/>
        <w:tblLayout w:type="fixed"/>
        <w:tblLook w:val="01E0" w:firstRow="1" w:lastRow="1" w:firstColumn="1" w:lastColumn="1" w:noHBand="0" w:noVBand="0"/>
      </w:tblPr>
      <w:tblGrid>
        <w:gridCol w:w="1582"/>
        <w:gridCol w:w="6360"/>
        <w:gridCol w:w="1697"/>
        <w:gridCol w:w="299"/>
      </w:tblGrid>
      <w:tr w:rsidR="00786953" w14:paraId="41812A41" w14:textId="77777777">
        <w:trPr>
          <w:gridAfter w:val="1"/>
          <w:wAfter w:w="299" w:type="dxa"/>
          <w:trHeight w:val="850"/>
        </w:trPr>
        <w:tc>
          <w:tcPr>
            <w:tcW w:w="1582" w:type="dxa"/>
          </w:tcPr>
          <w:p w14:paraId="30B0D70A"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77BB9765" wp14:editId="72ABEE02">
                      <wp:extent cx="265430" cy="247650"/>
                      <wp:effectExtent l="0" t="635" r="3175" b="0"/>
                      <wp:docPr id="7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8E686"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rF1gAIAAPw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LgKsXW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057" w:type="dxa"/>
            <w:gridSpan w:val="2"/>
          </w:tcPr>
          <w:p w14:paraId="0B3669B0" w14:textId="52C9DA80" w:rsidR="00786953" w:rsidRDefault="00BA09DA">
            <w:pPr>
              <w:pStyle w:val="berschrift1"/>
              <w:rPr>
                <w:szCs w:val="24"/>
              </w:rPr>
            </w:pPr>
            <w:bookmarkStart w:id="8" w:name="_Toc192576117"/>
            <w:r>
              <w:t>Step 7: Filter</w:t>
            </w:r>
            <w:bookmarkEnd w:id="8"/>
            <w:r>
              <w:t xml:space="preserve"> </w:t>
            </w:r>
          </w:p>
        </w:tc>
      </w:tr>
      <w:tr w:rsidR="00786953" w14:paraId="5762257A" w14:textId="77777777">
        <w:trPr>
          <w:gridAfter w:val="1"/>
          <w:wAfter w:w="299" w:type="dxa"/>
          <w:trHeight w:val="940"/>
        </w:trPr>
        <w:tc>
          <w:tcPr>
            <w:tcW w:w="7942" w:type="dxa"/>
            <w:gridSpan w:val="2"/>
            <w:shd w:val="clear" w:color="auto" w:fill="D9D9D9"/>
          </w:tcPr>
          <w:p w14:paraId="40FE56AA" w14:textId="77777777" w:rsidR="00786953" w:rsidRPr="007A4A56" w:rsidRDefault="00BA09DA">
            <w:pPr>
              <w:pStyle w:val="StandardWeb"/>
              <w:tabs>
                <w:tab w:val="right" w:pos="9360"/>
              </w:tabs>
              <w:rPr>
                <w:lang w:val="en-US"/>
              </w:rPr>
            </w:pPr>
            <w:r w:rsidRPr="007A4A56">
              <w:rPr>
                <w:b/>
                <w:lang w:val="en-US"/>
              </w:rPr>
              <w:t>Task</w:t>
            </w:r>
            <w:r w:rsidRPr="007A4A56">
              <w:rPr>
                <w:lang w:val="en-US"/>
              </w:rPr>
              <w:t xml:space="preserve"> Create different filters.</w:t>
            </w:r>
          </w:p>
          <w:p w14:paraId="1B5A8E21" w14:textId="4393EBC3" w:rsidR="00786953" w:rsidRPr="007A4A56" w:rsidRDefault="00BA09DA">
            <w:pPr>
              <w:pStyle w:val="StandardWeb"/>
              <w:autoSpaceDE w:val="0"/>
              <w:autoSpaceDN w:val="0"/>
              <w:adjustRightInd w:val="0"/>
              <w:rPr>
                <w:lang w:val="en-US"/>
              </w:rPr>
            </w:pPr>
            <w:r w:rsidRPr="007A4A56">
              <w:rPr>
                <w:b/>
                <w:lang w:val="en-US"/>
              </w:rPr>
              <w:t>Description</w:t>
            </w:r>
            <w:r w:rsidRPr="007A4A56">
              <w:rPr>
                <w:lang w:val="en-US"/>
              </w:rPr>
              <w:t xml:space="preserve"> Create a story filter and a new page with Page Filters.</w:t>
            </w:r>
          </w:p>
        </w:tc>
        <w:tc>
          <w:tcPr>
            <w:tcW w:w="1697" w:type="dxa"/>
            <w:shd w:val="clear" w:color="auto" w:fill="D9D9D9"/>
          </w:tcPr>
          <w:p w14:paraId="7C0B44FA" w14:textId="5E31E938" w:rsidR="00786953" w:rsidRDefault="00BA09DA">
            <w:pPr>
              <w:pStyle w:val="StandardWeb"/>
              <w:autoSpaceDE w:val="0"/>
              <w:autoSpaceDN w:val="0"/>
              <w:adjustRightInd w:val="0"/>
              <w:jc w:val="right"/>
              <w:rPr>
                <w:rFonts w:cs="FuturaStd-Book"/>
              </w:rPr>
            </w:pPr>
            <w:r>
              <w:rPr>
                <w:b/>
              </w:rPr>
              <w:t>Time</w:t>
            </w:r>
            <w:r>
              <w:t xml:space="preserve"> 15 min.</w:t>
            </w:r>
          </w:p>
        </w:tc>
      </w:tr>
      <w:tr w:rsidR="00786953" w14:paraId="35F7A1D2" w14:textId="77777777">
        <w:trPr>
          <w:gridAfter w:val="2"/>
          <w:wAfter w:w="1996" w:type="dxa"/>
        </w:trPr>
        <w:tc>
          <w:tcPr>
            <w:tcW w:w="7942" w:type="dxa"/>
            <w:gridSpan w:val="2"/>
            <w:shd w:val="clear" w:color="auto" w:fill="auto"/>
          </w:tcPr>
          <w:p w14:paraId="6607027F" w14:textId="77777777" w:rsidR="00786953" w:rsidRDefault="00786953">
            <w:pPr>
              <w:spacing w:before="0" w:after="0"/>
              <w:rPr>
                <w:szCs w:val="24"/>
              </w:rPr>
            </w:pPr>
          </w:p>
        </w:tc>
      </w:tr>
      <w:tr w:rsidR="00786953" w14:paraId="3CB07844"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268B3B7" w14:textId="77777777"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697" w:type="dxa"/>
            <w:tcBorders>
              <w:left w:val="single" w:sz="4" w:space="0" w:color="D9D9D9" w:themeColor="background1" w:themeShade="D9"/>
            </w:tcBorders>
          </w:tcPr>
          <w:p w14:paraId="55C33963" w14:textId="77777777" w:rsidR="00786953" w:rsidRDefault="00786953">
            <w:pPr>
              <w:pStyle w:val="Margin"/>
              <w:rPr>
                <w:rFonts w:cs="Arial"/>
              </w:rPr>
            </w:pPr>
          </w:p>
          <w:p w14:paraId="3D7D76DD" w14:textId="77777777" w:rsidR="00786953" w:rsidRDefault="00BA09DA">
            <w:pPr>
              <w:pStyle w:val="P68B1DB1-Margin11"/>
            </w:pPr>
            <w:r>
              <w:t>Initial Screen</w:t>
            </w:r>
          </w:p>
          <w:p w14:paraId="1145C558" w14:textId="77777777" w:rsidR="00786953" w:rsidRDefault="00786953">
            <w:pPr>
              <w:pStyle w:val="Margin"/>
              <w:rPr>
                <w:rFonts w:cs="Arial"/>
              </w:rPr>
            </w:pPr>
          </w:p>
        </w:tc>
      </w:tr>
      <w:tr w:rsidR="00786953" w14:paraId="74882596"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902A47D" w14:textId="77777777" w:rsidR="00786953" w:rsidRPr="007A4A56" w:rsidRDefault="00BA09DA">
            <w:pPr>
              <w:jc w:val="both"/>
              <w:rPr>
                <w:lang w:val="en-US"/>
              </w:rPr>
            </w:pPr>
            <w:r w:rsidRPr="007A4A56">
              <w:rPr>
                <w:lang w:val="en-US"/>
              </w:rPr>
              <w:t>You can use the following three types of filters in an SAC story:</w:t>
            </w:r>
          </w:p>
        </w:tc>
        <w:tc>
          <w:tcPr>
            <w:tcW w:w="1697" w:type="dxa"/>
            <w:tcBorders>
              <w:left w:val="single" w:sz="4" w:space="0" w:color="D9D9D9" w:themeColor="background1" w:themeShade="D9"/>
            </w:tcBorders>
            <w:shd w:val="clear" w:color="auto" w:fill="auto"/>
          </w:tcPr>
          <w:p w14:paraId="556D3CCE" w14:textId="77777777" w:rsidR="00786953" w:rsidRPr="007A4A56" w:rsidRDefault="00786953">
            <w:pPr>
              <w:pStyle w:val="Margin"/>
              <w:rPr>
                <w:lang w:val="en-US"/>
              </w:rPr>
            </w:pPr>
          </w:p>
          <w:p w14:paraId="5AC28C2B" w14:textId="77777777" w:rsidR="00786953" w:rsidRDefault="00BA09DA">
            <w:pPr>
              <w:pStyle w:val="Margin"/>
            </w:pPr>
            <w:r>
              <w:t>Filter Types</w:t>
            </w:r>
          </w:p>
        </w:tc>
      </w:tr>
      <w:tr w:rsidR="00786953" w14:paraId="0DAE61B4"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2616CEC6" w14:textId="77777777" w:rsidR="00786953" w:rsidRPr="007A4A56" w:rsidRDefault="00BA09DA">
            <w:pPr>
              <w:pStyle w:val="Listenabsatz"/>
              <w:numPr>
                <w:ilvl w:val="0"/>
                <w:numId w:val="36"/>
              </w:numPr>
              <w:jc w:val="both"/>
              <w:rPr>
                <w:lang w:val="en-US"/>
              </w:rPr>
            </w:pPr>
            <w:r w:rsidRPr="007A4A56">
              <w:rPr>
                <w:lang w:val="en-US"/>
              </w:rPr>
              <w:t xml:space="preserve">The </w:t>
            </w:r>
            <w:r w:rsidRPr="007A4A56">
              <w:rPr>
                <w:rStyle w:val="Fett"/>
                <w:b w:val="0"/>
                <w:i/>
                <w:lang w:val="en-US"/>
              </w:rPr>
              <w:t>story filter</w:t>
            </w:r>
            <w:r w:rsidRPr="007A4A56">
              <w:rPr>
                <w:lang w:val="en-US"/>
              </w:rPr>
              <w:t xml:space="preserve"> affects all pages and members of a story, so it should not overlap or exclude from the other two types of filters. An important prerequisite for the end-to-end function of the </w:t>
            </w:r>
            <w:r w:rsidRPr="007A4A56">
              <w:rPr>
                <w:rStyle w:val="Fett"/>
                <w:b w:val="0"/>
                <w:lang w:val="en-US"/>
              </w:rPr>
              <w:t>story filter</w:t>
            </w:r>
            <w:r w:rsidRPr="007A4A56">
              <w:rPr>
                <w:lang w:val="en-US"/>
              </w:rPr>
              <w:t xml:space="preserve"> is that all elements are based on one data source or all data sources for the story filters are linked correctly.</w:t>
            </w:r>
          </w:p>
        </w:tc>
        <w:tc>
          <w:tcPr>
            <w:tcW w:w="1697" w:type="dxa"/>
            <w:tcBorders>
              <w:left w:val="single" w:sz="4" w:space="0" w:color="D9D9D9" w:themeColor="background1" w:themeShade="D9"/>
            </w:tcBorders>
            <w:shd w:val="clear" w:color="auto" w:fill="auto"/>
          </w:tcPr>
          <w:p w14:paraId="54074F54" w14:textId="77777777" w:rsidR="00786953" w:rsidRPr="007A4A56" w:rsidRDefault="00786953">
            <w:pPr>
              <w:pStyle w:val="Margin"/>
              <w:rPr>
                <w:lang w:val="en-US"/>
              </w:rPr>
            </w:pPr>
          </w:p>
          <w:p w14:paraId="377B3BB5" w14:textId="77777777" w:rsidR="00786953" w:rsidRDefault="00BA09DA">
            <w:pPr>
              <w:pStyle w:val="Margin"/>
            </w:pPr>
            <w:r>
              <w:t>Story Filter</w:t>
            </w:r>
          </w:p>
        </w:tc>
      </w:tr>
      <w:tr w:rsidR="00786953" w14:paraId="350254B7"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5E6ECC9" w14:textId="77777777" w:rsidR="00786953" w:rsidRPr="007A4A56" w:rsidRDefault="00BA09DA">
            <w:pPr>
              <w:pStyle w:val="Listenabsatz"/>
              <w:numPr>
                <w:ilvl w:val="0"/>
                <w:numId w:val="36"/>
              </w:numPr>
              <w:jc w:val="both"/>
              <w:rPr>
                <w:lang w:val="en-US"/>
              </w:rPr>
            </w:pPr>
            <w:r w:rsidRPr="007A4A56">
              <w:rPr>
                <w:lang w:val="en-US"/>
              </w:rPr>
              <w:t xml:space="preserve">As the name suggests, the </w:t>
            </w:r>
            <w:r w:rsidRPr="007A4A56">
              <w:rPr>
                <w:rStyle w:val="Fett"/>
                <w:b w:val="0"/>
                <w:i/>
                <w:lang w:val="en-US"/>
              </w:rPr>
              <w:t>page filter</w:t>
            </w:r>
            <w:r w:rsidRPr="007A4A56">
              <w:rPr>
                <w:lang w:val="en-US"/>
              </w:rPr>
              <w:t xml:space="preserve"> works on all elements of a specific page at page level (per tab). Here, too, the general conditions apply for a correct function.</w:t>
            </w:r>
          </w:p>
        </w:tc>
        <w:tc>
          <w:tcPr>
            <w:tcW w:w="1697" w:type="dxa"/>
            <w:tcBorders>
              <w:left w:val="single" w:sz="4" w:space="0" w:color="D9D9D9" w:themeColor="background1" w:themeShade="D9"/>
            </w:tcBorders>
            <w:shd w:val="clear" w:color="auto" w:fill="auto"/>
          </w:tcPr>
          <w:p w14:paraId="3716D647" w14:textId="77777777" w:rsidR="00786953" w:rsidRPr="007A4A56" w:rsidRDefault="00786953">
            <w:pPr>
              <w:pStyle w:val="Margin"/>
              <w:rPr>
                <w:lang w:val="en-US"/>
              </w:rPr>
            </w:pPr>
          </w:p>
          <w:p w14:paraId="022733FE" w14:textId="77777777" w:rsidR="00786953" w:rsidRDefault="00BA09DA">
            <w:pPr>
              <w:pStyle w:val="Margin"/>
            </w:pPr>
            <w:r>
              <w:t>Page Filter</w:t>
            </w:r>
          </w:p>
        </w:tc>
      </w:tr>
      <w:tr w:rsidR="00786953" w14:paraId="3B4775F5"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578C83A" w14:textId="430CEDE5" w:rsidR="00786953" w:rsidRPr="007A4A56" w:rsidRDefault="00BA09DA">
            <w:pPr>
              <w:pStyle w:val="Listenabsatz"/>
              <w:numPr>
                <w:ilvl w:val="0"/>
                <w:numId w:val="36"/>
              </w:numPr>
              <w:jc w:val="both"/>
              <w:rPr>
                <w:lang w:val="en-US"/>
              </w:rPr>
            </w:pPr>
            <w:r w:rsidRPr="007A4A56">
              <w:rPr>
                <w:lang w:val="en-US"/>
              </w:rPr>
              <w:t xml:space="preserve">The </w:t>
            </w:r>
            <w:r w:rsidRPr="007A4A56">
              <w:rPr>
                <w:rStyle w:val="Fett"/>
                <w:b w:val="0"/>
                <w:i/>
                <w:lang w:val="en-US"/>
              </w:rPr>
              <w:t>Filters widget</w:t>
            </w:r>
            <w:r w:rsidRPr="007A4A56">
              <w:rPr>
                <w:lang w:val="en-US"/>
              </w:rPr>
              <w:t xml:space="preserve"> is the deepest filter level. It is defined at the level of individual elements (widgets). In particular, make sure that there are no collisions with existing </w:t>
            </w:r>
            <w:r w:rsidRPr="007A4A56">
              <w:rPr>
                <w:rStyle w:val="Fett"/>
                <w:b w:val="0"/>
                <w:lang w:val="en-US"/>
              </w:rPr>
              <w:t>story filters</w:t>
            </w:r>
            <w:r w:rsidRPr="007A4A56">
              <w:rPr>
                <w:lang w:val="en-US"/>
              </w:rPr>
              <w:t xml:space="preserve"> and </w:t>
            </w:r>
            <w:r w:rsidRPr="007A4A56">
              <w:rPr>
                <w:rStyle w:val="Fett"/>
                <w:b w:val="0"/>
                <w:lang w:val="en-US"/>
              </w:rPr>
              <w:t>page filters</w:t>
            </w:r>
            <w:r w:rsidRPr="007A4A56">
              <w:rPr>
                <w:lang w:val="en-US"/>
              </w:rPr>
              <w:t xml:space="preserve"> based on the same dimensions or measures.</w:t>
            </w:r>
          </w:p>
        </w:tc>
        <w:tc>
          <w:tcPr>
            <w:tcW w:w="1697" w:type="dxa"/>
            <w:tcBorders>
              <w:left w:val="single" w:sz="4" w:space="0" w:color="D9D9D9" w:themeColor="background1" w:themeShade="D9"/>
            </w:tcBorders>
            <w:shd w:val="clear" w:color="auto" w:fill="auto"/>
          </w:tcPr>
          <w:p w14:paraId="75A61815" w14:textId="77777777" w:rsidR="00786953" w:rsidRPr="007A4A56" w:rsidRDefault="00786953">
            <w:pPr>
              <w:pStyle w:val="Margin"/>
              <w:rPr>
                <w:lang w:val="en-US"/>
              </w:rPr>
            </w:pPr>
          </w:p>
          <w:p w14:paraId="7FF6D49D" w14:textId="4401EA68" w:rsidR="00786953" w:rsidRDefault="00BA09DA">
            <w:pPr>
              <w:pStyle w:val="Margin"/>
            </w:pPr>
            <w:r>
              <w:t>Widget Filter</w:t>
            </w:r>
          </w:p>
        </w:tc>
      </w:tr>
      <w:tr w:rsidR="00786953" w14:paraId="305C5771"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6ED1120" w14:textId="59E8AFD1" w:rsidR="00786953" w:rsidRPr="007A4A56" w:rsidRDefault="00BA09DA">
            <w:pPr>
              <w:jc w:val="both"/>
              <w:rPr>
                <w:lang w:val="en-US"/>
              </w:rPr>
            </w:pPr>
            <w:r w:rsidRPr="007A4A56">
              <w:rPr>
                <w:lang w:val="en-US"/>
              </w:rPr>
              <w:t xml:space="preserve">You still have the </w:t>
            </w:r>
            <w:r w:rsidR="00A1412A">
              <w:rPr>
                <w:i/>
                <w:lang w:val="en-US"/>
              </w:rPr>
              <w:t xml:space="preserve">Customer View (3Years) </w:t>
            </w:r>
            <w:r w:rsidRPr="007A4A56">
              <w:rPr>
                <w:lang w:val="en-US"/>
              </w:rPr>
              <w:t xml:space="preserve">page open. In the upper menu area under </w:t>
            </w:r>
            <w:r w:rsidRPr="007A4A56">
              <w:rPr>
                <w:i/>
                <w:lang w:val="en-US"/>
              </w:rPr>
              <w:t>View</w:t>
            </w:r>
            <w:r w:rsidRPr="007A4A56">
              <w:rPr>
                <w:lang w:val="en-US"/>
              </w:rPr>
              <w:t xml:space="preserve">, open the </w:t>
            </w:r>
            <w:r w:rsidRPr="007A4A56">
              <w:rPr>
                <w:b/>
                <w:lang w:val="en-US"/>
              </w:rPr>
              <w:t>Left Side Panel</w:t>
            </w:r>
            <w:r w:rsidRPr="007A4A56">
              <w:rPr>
                <w:lang w:val="en-US"/>
              </w:rPr>
              <w:t>.</w:t>
            </w:r>
          </w:p>
        </w:tc>
        <w:tc>
          <w:tcPr>
            <w:tcW w:w="1697" w:type="dxa"/>
            <w:tcBorders>
              <w:left w:val="single" w:sz="4" w:space="0" w:color="D9D9D9" w:themeColor="background1" w:themeShade="D9"/>
            </w:tcBorders>
            <w:shd w:val="clear" w:color="auto" w:fill="auto"/>
          </w:tcPr>
          <w:p w14:paraId="4FB6BC22" w14:textId="4132303B" w:rsidR="00786953" w:rsidRDefault="00BA09DA">
            <w:pPr>
              <w:pStyle w:val="Margin"/>
            </w:pPr>
            <w:r w:rsidRPr="007A4A56">
              <w:rPr>
                <w:lang w:val="en-US"/>
              </w:rPr>
              <w:br/>
            </w:r>
            <w:r>
              <w:t>Left Side Panel</w:t>
            </w:r>
          </w:p>
        </w:tc>
      </w:tr>
      <w:tr w:rsidR="00786953" w14:paraId="27344570"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24CA922A" w14:textId="4D0C2F48" w:rsidR="00786953" w:rsidRDefault="00BA09DA">
            <w:pPr>
              <w:jc w:val="center"/>
            </w:pPr>
            <w:r>
              <w:rPr>
                <w:noProof/>
              </w:rPr>
              <w:drawing>
                <wp:inline distT="0" distB="0" distL="0" distR="0" wp14:anchorId="677ECDB2" wp14:editId="48F4A902">
                  <wp:extent cx="1971675" cy="759580"/>
                  <wp:effectExtent l="0" t="0" r="0" b="254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980390" cy="762938"/>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0A562E20" w14:textId="77777777" w:rsidR="00786953" w:rsidRDefault="00786953">
            <w:pPr>
              <w:pStyle w:val="Margin"/>
            </w:pPr>
          </w:p>
        </w:tc>
      </w:tr>
      <w:tr w:rsidR="00786953" w14:paraId="3E694EE4"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19363E3" w14:textId="22D7D794" w:rsidR="00786953" w:rsidRPr="007A4A56" w:rsidRDefault="00BA09DA">
            <w:pPr>
              <w:jc w:val="both"/>
              <w:rPr>
                <w:lang w:val="en-US"/>
              </w:rPr>
            </w:pPr>
            <w:r w:rsidRPr="007A4A56">
              <w:rPr>
                <w:lang w:val="en-US"/>
              </w:rPr>
              <w:t xml:space="preserve">For the story of this case study, you first define a story filter on the dimension </w:t>
            </w:r>
            <w:r w:rsidRPr="007A4A56">
              <w:rPr>
                <w:i/>
                <w:lang w:val="en-US"/>
              </w:rPr>
              <w:t>Country Text</w:t>
            </w:r>
            <w:r w:rsidRPr="007A4A56">
              <w:rPr>
                <w:lang w:val="en-US"/>
              </w:rPr>
              <w:t xml:space="preserve">. To do this, switch to the </w:t>
            </w:r>
            <w:r w:rsidRPr="007A4A56">
              <w:rPr>
                <w:b/>
                <w:lang w:val="en-US"/>
              </w:rPr>
              <w:t>Filters</w:t>
            </w:r>
            <w:r w:rsidRPr="007A4A56">
              <w:rPr>
                <w:lang w:val="en-US"/>
              </w:rPr>
              <w:t xml:space="preserve"> tab in the </w:t>
            </w:r>
            <w:r w:rsidRPr="007A4A56">
              <w:rPr>
                <w:i/>
                <w:lang w:val="en-US"/>
              </w:rPr>
              <w:t>left-hand side area</w:t>
            </w:r>
            <w:r w:rsidRPr="007A4A56">
              <w:rPr>
                <w:lang w:val="en-US"/>
              </w:rPr>
              <w:t>.</w:t>
            </w:r>
          </w:p>
        </w:tc>
        <w:tc>
          <w:tcPr>
            <w:tcW w:w="1697" w:type="dxa"/>
            <w:tcBorders>
              <w:left w:val="single" w:sz="4" w:space="0" w:color="D9D9D9" w:themeColor="background1" w:themeShade="D9"/>
            </w:tcBorders>
            <w:shd w:val="clear" w:color="auto" w:fill="auto"/>
          </w:tcPr>
          <w:p w14:paraId="6E6BF37F" w14:textId="75E173AD" w:rsidR="00786953" w:rsidRDefault="00BA09DA">
            <w:pPr>
              <w:pStyle w:val="Margin"/>
            </w:pPr>
            <w:r w:rsidRPr="007A4A56">
              <w:rPr>
                <w:lang w:val="en-US"/>
              </w:rPr>
              <w:br/>
            </w:r>
            <w:r>
              <w:t>Filters</w:t>
            </w:r>
          </w:p>
        </w:tc>
      </w:tr>
      <w:tr w:rsidR="00786953" w14:paraId="343A138C"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A80C35E" w14:textId="052072BE" w:rsidR="00786953" w:rsidRDefault="00BA09DA">
            <w:pPr>
              <w:jc w:val="center"/>
            </w:pPr>
            <w:r>
              <w:rPr>
                <w:noProof/>
              </w:rPr>
              <w:drawing>
                <wp:inline distT="0" distB="0" distL="0" distR="0" wp14:anchorId="48DE8351" wp14:editId="4AC1739A">
                  <wp:extent cx="2066925" cy="1232639"/>
                  <wp:effectExtent l="0" t="0" r="0" b="5715"/>
                  <wp:docPr id="53" name="Graph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077468" cy="1238927"/>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38D3E662" w14:textId="77777777" w:rsidR="00786953" w:rsidRDefault="00786953">
            <w:pPr>
              <w:pStyle w:val="Margin"/>
            </w:pPr>
          </w:p>
        </w:tc>
      </w:tr>
      <w:tr w:rsidR="00786953" w:rsidRPr="00345B63" w14:paraId="0D2159B8"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9044F20" w14:textId="2FF6AC6B" w:rsidR="00786953" w:rsidRPr="007A4A56" w:rsidRDefault="00BA09DA">
            <w:pPr>
              <w:jc w:val="both"/>
              <w:rPr>
                <w:lang w:val="en-US"/>
              </w:rPr>
            </w:pPr>
            <w:r w:rsidRPr="007A4A56">
              <w:rPr>
                <w:lang w:val="en-US"/>
              </w:rPr>
              <w:t xml:space="preserve">Next </w:t>
            </w:r>
            <w:r w:rsidRPr="007A4A56">
              <w:rPr>
                <w:i/>
                <w:lang w:val="en-US"/>
              </w:rPr>
              <w:t>to Applied to All Pages (0)</w:t>
            </w:r>
            <w:r w:rsidRPr="007A4A56">
              <w:rPr>
                <w:lang w:val="en-US"/>
              </w:rPr>
              <w:t xml:space="preserve">, click </w:t>
            </w:r>
            <w:r w:rsidRPr="007A4A56">
              <w:rPr>
                <w:b/>
                <w:lang w:val="en-US"/>
              </w:rPr>
              <w:t>Add New Filters</w:t>
            </w:r>
            <w:r w:rsidRPr="007A4A56">
              <w:rPr>
                <w:lang w:val="en-US"/>
              </w:rPr>
              <w:t xml:space="preserve"> (</w:t>
            </w:r>
            <w:r>
              <w:rPr>
                <w:noProof/>
              </w:rPr>
              <w:drawing>
                <wp:inline distT="0" distB="0" distL="0" distR="0" wp14:anchorId="25415858" wp14:editId="56E6E8C8">
                  <wp:extent cx="181000" cy="152421"/>
                  <wp:effectExtent l="0" t="0" r="9525" b="0"/>
                  <wp:docPr id="275" name="Graphic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81000" cy="152421"/>
                          </a:xfrm>
                          <a:prstGeom prst="rect">
                            <a:avLst/>
                          </a:prstGeom>
                        </pic:spPr>
                      </pic:pic>
                    </a:graphicData>
                  </a:graphic>
                </wp:inline>
              </w:drawing>
            </w:r>
            <w:r w:rsidRPr="007A4A56">
              <w:rPr>
                <w:lang w:val="en-US"/>
              </w:rPr>
              <w:t xml:space="preserve"> ) and set a </w:t>
            </w:r>
            <w:r w:rsidRPr="007A4A56">
              <w:rPr>
                <w:i/>
                <w:lang w:val="en-US"/>
              </w:rPr>
              <w:t>story filter</w:t>
            </w:r>
            <w:r w:rsidRPr="007A4A56">
              <w:rPr>
                <w:lang w:val="en-US"/>
              </w:rPr>
              <w:t xml:space="preserve"> to </w:t>
            </w:r>
            <w:r w:rsidRPr="007A4A56">
              <w:rPr>
                <w:i/>
                <w:lang w:val="en-US"/>
              </w:rPr>
              <w:t>Country Text</w:t>
            </w:r>
            <w:r w:rsidRPr="007A4A56">
              <w:rPr>
                <w:lang w:val="en-US"/>
              </w:rPr>
              <w:t xml:space="preserve"> by selecting this attribute via </w:t>
            </w:r>
            <w:r w:rsidRPr="007A4A56">
              <w:rPr>
                <w:b/>
                <w:lang w:val="en-US"/>
              </w:rPr>
              <w:t xml:space="preserve">Dimensions </w:t>
            </w:r>
            <w:r w:rsidRPr="007A4A56">
              <w:rPr>
                <w:b/>
                <w:color w:val="943634"/>
                <w:lang w:val="en-US"/>
              </w:rPr>
              <w:t>►</w:t>
            </w:r>
            <w:r w:rsidRPr="007A4A56">
              <w:rPr>
                <w:b/>
                <w:lang w:val="en-US"/>
              </w:rPr>
              <w:t xml:space="preserve"> Customer </w:t>
            </w:r>
            <w:r w:rsidRPr="007A4A56">
              <w:rPr>
                <w:b/>
                <w:color w:val="943634"/>
                <w:lang w:val="en-US"/>
              </w:rPr>
              <w:t>►</w:t>
            </w:r>
            <w:r w:rsidRPr="007A4A56">
              <w:rPr>
                <w:b/>
                <w:lang w:val="en-US"/>
              </w:rPr>
              <w:t xml:space="preserve"> Country Text </w:t>
            </w:r>
            <w:r w:rsidRPr="007A4A56">
              <w:rPr>
                <w:b/>
                <w:color w:val="943634"/>
                <w:lang w:val="en-US"/>
              </w:rPr>
              <w:t xml:space="preserve">► </w:t>
            </w:r>
            <w:r w:rsidRPr="007A4A56">
              <w:rPr>
                <w:b/>
                <w:lang w:val="en-US"/>
              </w:rPr>
              <w:t xml:space="preserve"> Filter by Member…</w:t>
            </w:r>
            <w:r w:rsidRPr="007A4A56">
              <w:rPr>
                <w:lang w:val="en-US"/>
              </w:rPr>
              <w:t>.</w:t>
            </w:r>
          </w:p>
        </w:tc>
        <w:tc>
          <w:tcPr>
            <w:tcW w:w="1697" w:type="dxa"/>
            <w:tcBorders>
              <w:left w:val="single" w:sz="4" w:space="0" w:color="D9D9D9" w:themeColor="background1" w:themeShade="D9"/>
            </w:tcBorders>
            <w:shd w:val="clear" w:color="auto" w:fill="auto"/>
          </w:tcPr>
          <w:p w14:paraId="655C77B5" w14:textId="77777777" w:rsidR="00786953" w:rsidRPr="007A4A56" w:rsidRDefault="00786953">
            <w:pPr>
              <w:pStyle w:val="Margin"/>
              <w:rPr>
                <w:lang w:val="en-US"/>
              </w:rPr>
            </w:pPr>
          </w:p>
          <w:p w14:paraId="23F478B6" w14:textId="77777777" w:rsidR="00786953" w:rsidRPr="007A4A56" w:rsidRDefault="00BA09DA">
            <w:pPr>
              <w:pStyle w:val="Margin"/>
              <w:rPr>
                <w:lang w:val="en-US"/>
              </w:rPr>
            </w:pPr>
            <w:r w:rsidRPr="007A4A56">
              <w:rPr>
                <w:lang w:val="en-US"/>
              </w:rPr>
              <w:t>Add New Filters</w:t>
            </w:r>
          </w:p>
          <w:p w14:paraId="74C7B6FB" w14:textId="77777777" w:rsidR="00786953" w:rsidRPr="007A4A56" w:rsidRDefault="00BA09DA">
            <w:pPr>
              <w:pStyle w:val="Margin"/>
              <w:rPr>
                <w:lang w:val="en-US"/>
              </w:rPr>
            </w:pPr>
            <w:r w:rsidRPr="007A4A56">
              <w:rPr>
                <w:lang w:val="en-US"/>
              </w:rPr>
              <w:t xml:space="preserve">Dimensions </w:t>
            </w:r>
            <w:r>
              <w:sym w:font="Wingdings" w:char="F0E0"/>
            </w:r>
          </w:p>
          <w:p w14:paraId="2CC3A55C" w14:textId="77777777" w:rsidR="00786953" w:rsidRPr="007A4A56" w:rsidRDefault="00BA09DA">
            <w:pPr>
              <w:pStyle w:val="Margin"/>
              <w:rPr>
                <w:lang w:val="en-US"/>
              </w:rPr>
            </w:pPr>
            <w:r w:rsidRPr="007A4A56">
              <w:rPr>
                <w:lang w:val="en-US"/>
              </w:rPr>
              <w:t>Customer</w:t>
            </w:r>
            <w:r>
              <w:sym w:font="Wingdings" w:char="F0E0"/>
            </w:r>
          </w:p>
          <w:p w14:paraId="68AB7CBB" w14:textId="77777777" w:rsidR="00786953" w:rsidRPr="007A4A56" w:rsidRDefault="00BA09DA">
            <w:pPr>
              <w:pStyle w:val="Margin"/>
              <w:rPr>
                <w:lang w:val="en-US"/>
              </w:rPr>
            </w:pPr>
            <w:r w:rsidRPr="007A4A56">
              <w:rPr>
                <w:lang w:val="en-US"/>
              </w:rPr>
              <w:t xml:space="preserve">Country Text </w:t>
            </w:r>
            <w:r>
              <w:sym w:font="Wingdings" w:char="F0E0"/>
            </w:r>
          </w:p>
          <w:p w14:paraId="276948FA" w14:textId="15DD089F" w:rsidR="00786953" w:rsidRPr="007A4A56" w:rsidRDefault="00BA09DA">
            <w:pPr>
              <w:pStyle w:val="Margin"/>
              <w:rPr>
                <w:lang w:val="en-US"/>
              </w:rPr>
            </w:pPr>
            <w:r w:rsidRPr="007A4A56">
              <w:rPr>
                <w:lang w:val="en-US"/>
              </w:rPr>
              <w:t>Filter by Member…</w:t>
            </w:r>
          </w:p>
        </w:tc>
      </w:tr>
      <w:tr w:rsidR="00786953" w14:paraId="463D65B1"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1F03ADD" w14:textId="7DA6E357" w:rsidR="00786953" w:rsidRDefault="00BA09DA">
            <w:pPr>
              <w:jc w:val="both"/>
            </w:pPr>
            <w:r>
              <w:rPr>
                <w:noProof/>
              </w:rPr>
              <w:lastRenderedPageBreak/>
              <w:drawing>
                <wp:inline distT="0" distB="0" distL="0" distR="0" wp14:anchorId="066C854F" wp14:editId="0C42CF31">
                  <wp:extent cx="4716145" cy="2227580"/>
                  <wp:effectExtent l="0" t="0" r="8255" b="1270"/>
                  <wp:docPr id="278" name="Graphic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16145" cy="2227580"/>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080F18F7" w14:textId="77777777" w:rsidR="00786953" w:rsidRDefault="00786953">
            <w:pPr>
              <w:pStyle w:val="Margin"/>
            </w:pPr>
          </w:p>
        </w:tc>
      </w:tr>
      <w:tr w:rsidR="00786953" w14:paraId="133FA2D5"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FB04896" w14:textId="067C7EF2" w:rsidR="00786953" w:rsidRPr="007A4A56" w:rsidRDefault="00BA09DA">
            <w:pPr>
              <w:jc w:val="both"/>
              <w:rPr>
                <w:lang w:val="en-US"/>
              </w:rPr>
            </w:pPr>
            <w:r w:rsidRPr="007A4A56">
              <w:rPr>
                <w:lang w:val="en-US"/>
              </w:rPr>
              <w:t xml:space="preserve">In the dialog box that appears, choose </w:t>
            </w:r>
            <w:r w:rsidRPr="007A4A56">
              <w:rPr>
                <w:rStyle w:val="Hervorhebung"/>
                <w:b/>
                <w:i w:val="0"/>
                <w:lang w:val="en-US"/>
              </w:rPr>
              <w:t>All Members</w:t>
            </w:r>
            <w:r w:rsidRPr="007A4A56">
              <w:rPr>
                <w:lang w:val="en-US"/>
              </w:rPr>
              <w:t xml:space="preserve"> and confirm the window by choosing </w:t>
            </w:r>
            <w:r w:rsidRPr="007A4A56">
              <w:rPr>
                <w:rStyle w:val="Hervorhebung"/>
                <w:b/>
                <w:i w:val="0"/>
                <w:lang w:val="en-US"/>
              </w:rPr>
              <w:t>OK</w:t>
            </w:r>
            <w:r w:rsidRPr="007A4A56">
              <w:rPr>
                <w:lang w:val="en-US"/>
              </w:rPr>
              <w:t>.</w:t>
            </w:r>
          </w:p>
        </w:tc>
        <w:tc>
          <w:tcPr>
            <w:tcW w:w="1697" w:type="dxa"/>
            <w:tcBorders>
              <w:left w:val="single" w:sz="4" w:space="0" w:color="D9D9D9" w:themeColor="background1" w:themeShade="D9"/>
            </w:tcBorders>
            <w:shd w:val="clear" w:color="auto" w:fill="auto"/>
          </w:tcPr>
          <w:p w14:paraId="7A127D85" w14:textId="70027277" w:rsidR="00786953" w:rsidRDefault="00BA09DA">
            <w:pPr>
              <w:pStyle w:val="Margin"/>
            </w:pPr>
            <w:r w:rsidRPr="007A4A56">
              <w:rPr>
                <w:lang w:val="en-US"/>
              </w:rPr>
              <w:br/>
            </w:r>
            <w:r>
              <w:t>All Members</w:t>
            </w:r>
          </w:p>
          <w:p w14:paraId="68DD7789" w14:textId="326653B3" w:rsidR="00786953" w:rsidRDefault="00BA09DA">
            <w:pPr>
              <w:pStyle w:val="Margin"/>
            </w:pPr>
            <w:r>
              <w:t>Ok then</w:t>
            </w:r>
          </w:p>
        </w:tc>
      </w:tr>
      <w:tr w:rsidR="00786953" w14:paraId="051775EE"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59E5B58" w14:textId="285A8031" w:rsidR="00786953" w:rsidRDefault="00BA09DA">
            <w:pPr>
              <w:jc w:val="center"/>
            </w:pPr>
            <w:r>
              <w:rPr>
                <w:noProof/>
              </w:rPr>
              <w:drawing>
                <wp:inline distT="0" distB="0" distL="0" distR="0" wp14:anchorId="32F49C96" wp14:editId="5C125C13">
                  <wp:extent cx="4344670" cy="1465968"/>
                  <wp:effectExtent l="0" t="0" r="0" b="1270"/>
                  <wp:docPr id="54"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349588" cy="1467627"/>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2723022E" w14:textId="77777777" w:rsidR="00786953" w:rsidRDefault="00786953">
            <w:pPr>
              <w:pStyle w:val="Margin"/>
            </w:pPr>
          </w:p>
        </w:tc>
      </w:tr>
      <w:tr w:rsidR="00786953" w14:paraId="7D0C5C09"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478240CC" w14:textId="06484F9E" w:rsidR="00786953" w:rsidRDefault="00BA09DA">
            <w:pPr>
              <w:jc w:val="both"/>
            </w:pPr>
            <w:r w:rsidRPr="007A4A56">
              <w:rPr>
                <w:lang w:val="en-US"/>
              </w:rPr>
              <w:t xml:space="preserve">Change the story filter so that the selection is implemented immediately (without confirmation using the </w:t>
            </w:r>
            <w:r w:rsidRPr="007A4A56">
              <w:rPr>
                <w:i/>
                <w:lang w:val="en-US"/>
              </w:rPr>
              <w:t>Apply Selections</w:t>
            </w:r>
            <w:r w:rsidRPr="007A4A56">
              <w:rPr>
                <w:lang w:val="en-US"/>
              </w:rPr>
              <w:t xml:space="preserve"> button).  </w:t>
            </w:r>
            <w:r>
              <w:t xml:space="preserve">Click </w:t>
            </w:r>
            <w:r>
              <w:rPr>
                <w:b/>
              </w:rPr>
              <w:t>Expand</w:t>
            </w:r>
            <w:r>
              <w:t xml:space="preserve"> </w:t>
            </w:r>
            <w:r>
              <w:rPr>
                <w:noProof/>
              </w:rPr>
              <w:drawing>
                <wp:inline distT="0" distB="0" distL="0" distR="0" wp14:anchorId="6C8BA6FF" wp14:editId="44926C0A">
                  <wp:extent cx="123842" cy="181000"/>
                  <wp:effectExtent l="0" t="0" r="9525" b="9525"/>
                  <wp:docPr id="280" name="Graphic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23842" cy="181000"/>
                          </a:xfrm>
                          <a:prstGeom prst="rect">
                            <a:avLst/>
                          </a:prstGeom>
                        </pic:spPr>
                      </pic:pic>
                    </a:graphicData>
                  </a:graphic>
                </wp:inline>
              </w:drawing>
            </w:r>
            <w:r>
              <w:t xml:space="preserve"> of the filter.</w:t>
            </w:r>
          </w:p>
        </w:tc>
        <w:tc>
          <w:tcPr>
            <w:tcW w:w="1697" w:type="dxa"/>
            <w:tcBorders>
              <w:left w:val="single" w:sz="4" w:space="0" w:color="D9D9D9" w:themeColor="background1" w:themeShade="D9"/>
            </w:tcBorders>
            <w:shd w:val="clear" w:color="auto" w:fill="auto"/>
          </w:tcPr>
          <w:p w14:paraId="6AFCBDDB" w14:textId="6AC8883A" w:rsidR="00786953" w:rsidRDefault="00BA09DA">
            <w:pPr>
              <w:pStyle w:val="Margin"/>
            </w:pPr>
            <w:r>
              <w:br/>
              <w:t>Expand</w:t>
            </w:r>
          </w:p>
        </w:tc>
      </w:tr>
      <w:tr w:rsidR="00786953" w14:paraId="4EC28A65"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2DF4AF4" w14:textId="1F31EF92" w:rsidR="00786953" w:rsidRDefault="00BA09DA">
            <w:pPr>
              <w:jc w:val="center"/>
            </w:pPr>
            <w:r>
              <w:rPr>
                <w:noProof/>
              </w:rPr>
              <w:drawing>
                <wp:inline distT="0" distB="0" distL="0" distR="0" wp14:anchorId="59C06FE8" wp14:editId="059DFF85">
                  <wp:extent cx="2257425" cy="785918"/>
                  <wp:effectExtent l="0" t="0" r="0" b="0"/>
                  <wp:docPr id="55"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266736" cy="789160"/>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3B4B31CE" w14:textId="77777777" w:rsidR="00786953" w:rsidRDefault="00786953">
            <w:pPr>
              <w:pStyle w:val="Margin"/>
            </w:pPr>
          </w:p>
        </w:tc>
      </w:tr>
      <w:tr w:rsidR="00786953" w:rsidRPr="00345B63" w14:paraId="52FA81C2"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9A3CE58" w14:textId="161D94BA" w:rsidR="00786953" w:rsidRPr="007A4A56" w:rsidRDefault="00BA09DA">
            <w:pPr>
              <w:jc w:val="both"/>
              <w:rPr>
                <w:lang w:val="en-US"/>
              </w:rPr>
            </w:pPr>
            <w:r w:rsidRPr="007A4A56">
              <w:rPr>
                <w:lang w:val="en-US"/>
              </w:rPr>
              <w:t xml:space="preserve">To deactivate the button, select </w:t>
            </w:r>
            <w:r w:rsidRPr="007A4A56">
              <w:rPr>
                <w:b/>
                <w:lang w:val="en-US"/>
              </w:rPr>
              <w:t xml:space="preserve">Show/Hide </w:t>
            </w:r>
            <w:r w:rsidRPr="007A4A56">
              <w:rPr>
                <w:b/>
                <w:color w:val="943634"/>
                <w:lang w:val="en-US"/>
              </w:rPr>
              <w:t>►</w:t>
            </w:r>
            <w:r w:rsidRPr="007A4A56">
              <w:rPr>
                <w:b/>
                <w:lang w:val="en-US"/>
              </w:rPr>
              <w:t xml:space="preserve"> Apply Selection Button</w:t>
            </w:r>
            <w:r w:rsidRPr="007A4A56">
              <w:rPr>
                <w:lang w:val="en-US"/>
              </w:rPr>
              <w:t>.</w:t>
            </w:r>
          </w:p>
        </w:tc>
        <w:tc>
          <w:tcPr>
            <w:tcW w:w="1697" w:type="dxa"/>
            <w:tcBorders>
              <w:left w:val="single" w:sz="4" w:space="0" w:color="D9D9D9" w:themeColor="background1" w:themeShade="D9"/>
            </w:tcBorders>
            <w:shd w:val="clear" w:color="auto" w:fill="auto"/>
          </w:tcPr>
          <w:p w14:paraId="52CE035C" w14:textId="77777777" w:rsidR="00786953" w:rsidRPr="007A4A56" w:rsidRDefault="00786953">
            <w:pPr>
              <w:pStyle w:val="Margin"/>
              <w:rPr>
                <w:lang w:val="en-US"/>
              </w:rPr>
            </w:pPr>
          </w:p>
          <w:p w14:paraId="4463D3E3" w14:textId="77777777" w:rsidR="00786953" w:rsidRPr="007A4A56" w:rsidRDefault="00BA09DA">
            <w:pPr>
              <w:pStyle w:val="Margin"/>
              <w:rPr>
                <w:lang w:val="en-US"/>
              </w:rPr>
            </w:pPr>
            <w:r w:rsidRPr="007A4A56">
              <w:rPr>
                <w:lang w:val="en-US"/>
              </w:rPr>
              <w:t xml:space="preserve">Show/Hide </w:t>
            </w:r>
            <w:r>
              <w:sym w:font="Wingdings" w:char="F0E0"/>
            </w:r>
          </w:p>
          <w:p w14:paraId="7C2FDB3C" w14:textId="44C481C8" w:rsidR="00786953" w:rsidRPr="007A4A56" w:rsidRDefault="00BA09DA">
            <w:pPr>
              <w:pStyle w:val="P68B1DB1-Margin13"/>
              <w:rPr>
                <w:lang w:val="en-US"/>
              </w:rPr>
            </w:pPr>
            <w:r w:rsidRPr="007A4A56">
              <w:rPr>
                <w:lang w:val="en-US"/>
              </w:rPr>
              <w:t>Apply Selection Button</w:t>
            </w:r>
          </w:p>
        </w:tc>
      </w:tr>
      <w:tr w:rsidR="00786953" w14:paraId="61A24EAC"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3672DCC" w14:textId="2AB6B761" w:rsidR="00786953" w:rsidRDefault="00BA09DA">
            <w:pPr>
              <w:jc w:val="center"/>
            </w:pPr>
            <w:r>
              <w:rPr>
                <w:noProof/>
              </w:rPr>
              <w:drawing>
                <wp:inline distT="0" distB="0" distL="0" distR="0" wp14:anchorId="3EA5DE61" wp14:editId="592C3C32">
                  <wp:extent cx="3151214" cy="2009775"/>
                  <wp:effectExtent l="0" t="0" r="0" b="0"/>
                  <wp:docPr id="56" name="Graphic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163472" cy="2017593"/>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7854A09B" w14:textId="77777777" w:rsidR="00786953" w:rsidRDefault="00786953">
            <w:pPr>
              <w:pStyle w:val="Margin"/>
            </w:pPr>
          </w:p>
        </w:tc>
      </w:tr>
      <w:tr w:rsidR="00786953" w14:paraId="6BA68222"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6A509A1" w14:textId="6ECF9759" w:rsidR="00786953" w:rsidRPr="007A4A56" w:rsidRDefault="00BA09DA">
            <w:pPr>
              <w:jc w:val="both"/>
              <w:rPr>
                <w:lang w:val="en-US"/>
              </w:rPr>
            </w:pPr>
            <w:r w:rsidRPr="007A4A56">
              <w:rPr>
                <w:lang w:val="en-US"/>
              </w:rPr>
              <w:t xml:space="preserve">Return to the basic view by choosing </w:t>
            </w:r>
            <w:r w:rsidRPr="007A4A56">
              <w:rPr>
                <w:b/>
                <w:lang w:val="en-US"/>
              </w:rPr>
              <w:t>Back</w:t>
            </w:r>
            <w:r w:rsidRPr="007A4A56">
              <w:rPr>
                <w:lang w:val="en-US"/>
              </w:rPr>
              <w:t xml:space="preserve"> </w:t>
            </w:r>
            <w:r>
              <w:rPr>
                <w:noProof/>
              </w:rPr>
              <w:drawing>
                <wp:inline distT="0" distB="0" distL="0" distR="0" wp14:anchorId="60374DB6" wp14:editId="44AD3308">
                  <wp:extent cx="134480" cy="156893"/>
                  <wp:effectExtent l="0" t="0" r="0" b="0"/>
                  <wp:docPr id="57" name="Graphic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35495" cy="158077"/>
                          </a:xfrm>
                          <a:prstGeom prst="rect">
                            <a:avLst/>
                          </a:prstGeom>
                        </pic:spPr>
                      </pic:pic>
                    </a:graphicData>
                  </a:graphic>
                </wp:inline>
              </w:drawing>
            </w:r>
            <w:r w:rsidRPr="007A4A56">
              <w:rPr>
                <w:lang w:val="en-US"/>
              </w:rPr>
              <w:t>.</w:t>
            </w:r>
          </w:p>
        </w:tc>
        <w:tc>
          <w:tcPr>
            <w:tcW w:w="1697" w:type="dxa"/>
            <w:tcBorders>
              <w:left w:val="single" w:sz="4" w:space="0" w:color="D9D9D9" w:themeColor="background1" w:themeShade="D9"/>
            </w:tcBorders>
            <w:shd w:val="clear" w:color="auto" w:fill="auto"/>
          </w:tcPr>
          <w:p w14:paraId="746F4492" w14:textId="2727EB47" w:rsidR="00786953" w:rsidRDefault="00BA09DA">
            <w:pPr>
              <w:pStyle w:val="Margin"/>
            </w:pPr>
            <w:r w:rsidRPr="007A4A56">
              <w:rPr>
                <w:lang w:val="en-US"/>
              </w:rPr>
              <w:br/>
            </w:r>
            <w:r>
              <w:t>Back</w:t>
            </w:r>
          </w:p>
        </w:tc>
      </w:tr>
      <w:tr w:rsidR="00786953" w14:paraId="1C0F6E11"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920DA33" w14:textId="327525A6" w:rsidR="00786953" w:rsidRDefault="00BA09DA">
            <w:pPr>
              <w:jc w:val="center"/>
            </w:pPr>
            <w:r>
              <w:rPr>
                <w:noProof/>
              </w:rPr>
              <w:lastRenderedPageBreak/>
              <w:drawing>
                <wp:inline distT="0" distB="0" distL="0" distR="0" wp14:anchorId="53322047" wp14:editId="6290EADE">
                  <wp:extent cx="2295525" cy="819221"/>
                  <wp:effectExtent l="0" t="0" r="0" b="0"/>
                  <wp:docPr id="59" name="Graph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310879" cy="824700"/>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1C5FA37B" w14:textId="77777777" w:rsidR="00786953" w:rsidRDefault="00786953">
            <w:pPr>
              <w:pStyle w:val="Margin"/>
            </w:pPr>
          </w:p>
        </w:tc>
      </w:tr>
      <w:tr w:rsidR="00786953" w14:paraId="4DA19626"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49BC32AA" w14:textId="3CEE1CD8" w:rsidR="00786953" w:rsidRPr="007A4A56" w:rsidRDefault="00BA09DA">
            <w:pPr>
              <w:jc w:val="both"/>
              <w:rPr>
                <w:lang w:val="en-US"/>
              </w:rPr>
            </w:pPr>
            <w:r w:rsidRPr="007A4A56">
              <w:rPr>
                <w:lang w:val="en-US"/>
              </w:rPr>
              <w:t xml:space="preserve">To have the story filter available in the story header, choose </w:t>
            </w:r>
            <w:r w:rsidRPr="007A4A56">
              <w:rPr>
                <w:b/>
                <w:lang w:val="en-US"/>
              </w:rPr>
              <w:t>Pin to Top</w:t>
            </w:r>
            <w:r w:rsidRPr="007A4A56">
              <w:rPr>
                <w:lang w:val="en-US"/>
              </w:rPr>
              <w:t xml:space="preserve"> in the footer of the </w:t>
            </w:r>
            <w:r w:rsidRPr="007A4A56">
              <w:rPr>
                <w:i/>
                <w:lang w:val="en-US"/>
              </w:rPr>
              <w:t>Filters</w:t>
            </w:r>
            <w:r w:rsidRPr="007A4A56">
              <w:rPr>
                <w:lang w:val="en-US"/>
              </w:rPr>
              <w:t xml:space="preserve"> tab.</w:t>
            </w:r>
          </w:p>
        </w:tc>
        <w:tc>
          <w:tcPr>
            <w:tcW w:w="1697" w:type="dxa"/>
            <w:tcBorders>
              <w:left w:val="single" w:sz="4" w:space="0" w:color="D9D9D9" w:themeColor="background1" w:themeShade="D9"/>
            </w:tcBorders>
            <w:shd w:val="clear" w:color="auto" w:fill="auto"/>
          </w:tcPr>
          <w:p w14:paraId="53F08816" w14:textId="59F53DD0" w:rsidR="00786953" w:rsidRDefault="00BA09DA">
            <w:pPr>
              <w:pStyle w:val="Margin"/>
            </w:pPr>
            <w:r w:rsidRPr="007A4A56">
              <w:rPr>
                <w:lang w:val="en-US"/>
              </w:rPr>
              <w:br/>
            </w:r>
            <w:r>
              <w:t>Pin to Top</w:t>
            </w:r>
          </w:p>
        </w:tc>
      </w:tr>
      <w:tr w:rsidR="00786953" w14:paraId="6F623132"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EB3F038" w14:textId="1D930503" w:rsidR="00786953" w:rsidRDefault="00BA09DA">
            <w:pPr>
              <w:jc w:val="center"/>
            </w:pPr>
            <w:r>
              <w:rPr>
                <w:noProof/>
              </w:rPr>
              <w:drawing>
                <wp:inline distT="0" distB="0" distL="0" distR="0" wp14:anchorId="2C34091A" wp14:editId="634DE915">
                  <wp:extent cx="2259140" cy="3371850"/>
                  <wp:effectExtent l="0" t="0" r="8255" b="0"/>
                  <wp:docPr id="902" name="Graphic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265525" cy="3381380"/>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081381AB" w14:textId="77777777" w:rsidR="00786953" w:rsidRDefault="00786953">
            <w:pPr>
              <w:pStyle w:val="Margin"/>
            </w:pPr>
          </w:p>
        </w:tc>
      </w:tr>
      <w:tr w:rsidR="00786953" w:rsidRPr="00345B63" w14:paraId="06830DC2"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3248D19" w14:textId="0A15762F" w:rsidR="00786953" w:rsidRPr="007A4A56" w:rsidRDefault="00BA09DA">
            <w:pPr>
              <w:jc w:val="both"/>
              <w:rPr>
                <w:lang w:val="en-US"/>
              </w:rPr>
            </w:pPr>
            <w:r w:rsidRPr="007A4A56">
              <w:rPr>
                <w:lang w:val="en-US"/>
              </w:rPr>
              <w:t xml:space="preserve">In the story header, you have made it possible to filter </w:t>
            </w:r>
            <w:r w:rsidRPr="007A4A56">
              <w:rPr>
                <w:rStyle w:val="Hervorhebung"/>
                <w:lang w:val="en-US"/>
              </w:rPr>
              <w:t>text</w:t>
            </w:r>
            <w:r w:rsidRPr="007A4A56">
              <w:rPr>
                <w:lang w:val="en-US"/>
              </w:rPr>
              <w:t xml:space="preserve"> for all pages using the Country dimension.</w:t>
            </w:r>
          </w:p>
        </w:tc>
        <w:tc>
          <w:tcPr>
            <w:tcW w:w="1697" w:type="dxa"/>
            <w:tcBorders>
              <w:left w:val="single" w:sz="4" w:space="0" w:color="D9D9D9" w:themeColor="background1" w:themeShade="D9"/>
            </w:tcBorders>
            <w:shd w:val="clear" w:color="auto" w:fill="auto"/>
          </w:tcPr>
          <w:p w14:paraId="2C45A2CB" w14:textId="77777777" w:rsidR="00786953" w:rsidRPr="007A4A56" w:rsidRDefault="00786953">
            <w:pPr>
              <w:pStyle w:val="Margin"/>
              <w:rPr>
                <w:lang w:val="en-US"/>
              </w:rPr>
            </w:pPr>
          </w:p>
        </w:tc>
      </w:tr>
      <w:tr w:rsidR="00786953" w14:paraId="68C231D8"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188140D" w14:textId="314D5455" w:rsidR="00786953" w:rsidRDefault="00BA09DA">
            <w:pPr>
              <w:jc w:val="center"/>
            </w:pPr>
            <w:r>
              <w:rPr>
                <w:noProof/>
              </w:rPr>
              <w:drawing>
                <wp:inline distT="0" distB="0" distL="0" distR="0" wp14:anchorId="7EA9067C" wp14:editId="356AB96F">
                  <wp:extent cx="3248025" cy="1974606"/>
                  <wp:effectExtent l="0" t="0" r="0" b="6985"/>
                  <wp:docPr id="903" name="Graphic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257951" cy="1980640"/>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4C7612F5" w14:textId="77777777" w:rsidR="00786953" w:rsidRDefault="00786953">
            <w:pPr>
              <w:pStyle w:val="Margin"/>
            </w:pPr>
          </w:p>
        </w:tc>
      </w:tr>
      <w:tr w:rsidR="00786953" w14:paraId="7B3F7DFB"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6E3267D" w14:textId="6ED91F0E" w:rsidR="00786953" w:rsidRPr="007A4A56" w:rsidRDefault="00BA09DA">
            <w:pPr>
              <w:jc w:val="both"/>
              <w:rPr>
                <w:lang w:val="en-US"/>
              </w:rPr>
            </w:pPr>
            <w:r w:rsidRPr="007A4A56">
              <w:rPr>
                <w:lang w:val="en-US"/>
              </w:rPr>
              <w:t xml:space="preserve">In the </w:t>
            </w:r>
            <w:r w:rsidRPr="007A4A56">
              <w:rPr>
                <w:rStyle w:val="Hervorhebung"/>
                <w:lang w:val="en-US"/>
              </w:rPr>
              <w:t>File</w:t>
            </w:r>
            <w:r w:rsidRPr="007A4A56">
              <w:rPr>
                <w:lang w:val="en-US"/>
              </w:rPr>
              <w:t xml:space="preserve"> area of the ribbon, choose the </w:t>
            </w:r>
            <w:r w:rsidRPr="007A4A56">
              <w:rPr>
                <w:i/>
                <w:lang w:val="en-US"/>
              </w:rPr>
              <w:t>Save</w:t>
            </w:r>
            <w:r w:rsidRPr="007A4A56">
              <w:rPr>
                <w:lang w:val="en-US"/>
              </w:rPr>
              <w:t xml:space="preserve"> </w:t>
            </w:r>
            <w:r>
              <w:rPr>
                <w:noProof/>
              </w:rPr>
              <w:drawing>
                <wp:inline distT="0" distB="0" distL="0" distR="0" wp14:anchorId="1A894D9B" wp14:editId="2072EDFB">
                  <wp:extent cx="228632" cy="209579"/>
                  <wp:effectExtent l="0" t="0" r="0" b="0"/>
                  <wp:docPr id="906" name="Graphic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32" cy="209579"/>
                          </a:xfrm>
                          <a:prstGeom prst="rect">
                            <a:avLst/>
                          </a:prstGeom>
                        </pic:spPr>
                      </pic:pic>
                    </a:graphicData>
                  </a:graphic>
                </wp:inline>
              </w:drawing>
            </w:r>
            <w:r w:rsidRPr="007A4A56">
              <w:rPr>
                <w:lang w:val="en-US"/>
              </w:rPr>
              <w:t xml:space="preserve"> icon and then </w:t>
            </w:r>
            <w:r w:rsidRPr="007A4A56">
              <w:rPr>
                <w:b/>
                <w:lang w:val="en-US"/>
              </w:rPr>
              <w:t>Save</w:t>
            </w:r>
            <w:r w:rsidRPr="007A4A56">
              <w:rPr>
                <w:lang w:val="en-US"/>
              </w:rPr>
              <w:t xml:space="preserve"> to save your changed story.</w:t>
            </w:r>
          </w:p>
        </w:tc>
        <w:tc>
          <w:tcPr>
            <w:tcW w:w="1697" w:type="dxa"/>
            <w:tcBorders>
              <w:left w:val="single" w:sz="4" w:space="0" w:color="D9D9D9" w:themeColor="background1" w:themeShade="D9"/>
            </w:tcBorders>
            <w:shd w:val="clear" w:color="auto" w:fill="auto"/>
          </w:tcPr>
          <w:p w14:paraId="33486460" w14:textId="7AFAB72D" w:rsidR="00786953" w:rsidRDefault="00BA09DA">
            <w:pPr>
              <w:pStyle w:val="Margin"/>
            </w:pPr>
            <w:r w:rsidRPr="007A4A56">
              <w:rPr>
                <w:lang w:val="en-US"/>
              </w:rPr>
              <w:br/>
            </w:r>
            <w:r>
              <w:t>Save</w:t>
            </w:r>
          </w:p>
        </w:tc>
      </w:tr>
      <w:tr w:rsidR="00786953" w14:paraId="55C9E69B"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4E517DD" w14:textId="6BD4CE12" w:rsidR="00786953" w:rsidRPr="007A4A56" w:rsidRDefault="00BA09DA">
            <w:pPr>
              <w:jc w:val="both"/>
              <w:rPr>
                <w:lang w:val="en-US"/>
              </w:rPr>
            </w:pPr>
            <w:r w:rsidRPr="007A4A56">
              <w:rPr>
                <w:lang w:val="en-US"/>
              </w:rPr>
              <w:t xml:space="preserve">Next, create a new </w:t>
            </w:r>
            <w:r w:rsidRPr="007A4A56">
              <w:rPr>
                <w:i/>
                <w:lang w:val="en-US"/>
              </w:rPr>
              <w:t>Responsive</w:t>
            </w:r>
            <w:r w:rsidRPr="007A4A56">
              <w:rPr>
                <w:lang w:val="en-US"/>
              </w:rPr>
              <w:t xml:space="preserve"> page and name it </w:t>
            </w:r>
            <w:r w:rsidRPr="007A4A56">
              <w:rPr>
                <w:b/>
                <w:lang w:val="en-US"/>
              </w:rPr>
              <w:t>Product View</w:t>
            </w:r>
            <w:r w:rsidRPr="007A4A56">
              <w:rPr>
                <w:lang w:val="en-US"/>
              </w:rPr>
              <w:t>.</w:t>
            </w:r>
          </w:p>
        </w:tc>
        <w:tc>
          <w:tcPr>
            <w:tcW w:w="1697" w:type="dxa"/>
            <w:tcBorders>
              <w:left w:val="single" w:sz="4" w:space="0" w:color="D9D9D9" w:themeColor="background1" w:themeShade="D9"/>
            </w:tcBorders>
            <w:shd w:val="clear" w:color="auto" w:fill="auto"/>
          </w:tcPr>
          <w:p w14:paraId="43D176DD" w14:textId="74E90C20" w:rsidR="00786953" w:rsidRDefault="00BA09DA">
            <w:pPr>
              <w:pStyle w:val="Margin"/>
            </w:pPr>
            <w:r w:rsidRPr="007A4A56">
              <w:rPr>
                <w:lang w:val="en-US"/>
              </w:rPr>
              <w:br/>
            </w:r>
            <w:r>
              <w:t>Page Product View</w:t>
            </w:r>
          </w:p>
        </w:tc>
      </w:tr>
      <w:tr w:rsidR="00786953" w14:paraId="2E7519C3"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76DC4F7" w14:textId="79C58435" w:rsidR="00786953" w:rsidRDefault="00BA09DA">
            <w:pPr>
              <w:jc w:val="center"/>
            </w:pPr>
            <w:r>
              <w:rPr>
                <w:noProof/>
              </w:rPr>
              <w:lastRenderedPageBreak/>
              <w:drawing>
                <wp:inline distT="0" distB="0" distL="0" distR="0" wp14:anchorId="296DD07A" wp14:editId="17081B2E">
                  <wp:extent cx="3333750" cy="969948"/>
                  <wp:effectExtent l="0" t="0" r="0" b="1905"/>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46254" cy="973586"/>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092A1505" w14:textId="77777777" w:rsidR="00786953" w:rsidRDefault="00786953">
            <w:pPr>
              <w:pStyle w:val="Margin"/>
            </w:pPr>
          </w:p>
        </w:tc>
      </w:tr>
      <w:tr w:rsidR="00786953" w:rsidRPr="00345B63" w14:paraId="0ECF0D00"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C28AE52" w14:textId="4EBBC926" w:rsidR="00786953" w:rsidRPr="007A4A56" w:rsidRDefault="00BA09DA">
            <w:pPr>
              <w:jc w:val="both"/>
              <w:rPr>
                <w:lang w:val="en-US"/>
              </w:rPr>
            </w:pPr>
            <w:r w:rsidRPr="007A4A56">
              <w:rPr>
                <w:lang w:val="en-US"/>
              </w:rPr>
              <w:t xml:space="preserve">Define page filters for </w:t>
            </w:r>
            <w:r w:rsidRPr="007A4A56">
              <w:rPr>
                <w:rStyle w:val="Hervorhebung"/>
                <w:lang w:val="en-US"/>
              </w:rPr>
              <w:t>Date, Sales Organization</w:t>
            </w:r>
            <w:r w:rsidRPr="007A4A56">
              <w:rPr>
                <w:lang w:val="en-US"/>
              </w:rPr>
              <w:t xml:space="preserve">, and </w:t>
            </w:r>
            <w:r w:rsidRPr="007A4A56">
              <w:rPr>
                <w:rStyle w:val="Hervorhebung"/>
                <w:lang w:val="en-US"/>
              </w:rPr>
              <w:t>Customer</w:t>
            </w:r>
            <w:r w:rsidRPr="007A4A56">
              <w:rPr>
                <w:lang w:val="en-US"/>
              </w:rPr>
              <w:t xml:space="preserve">. To do this, you first add a new area above the existing area. To do this, click on the existing area and choose </w:t>
            </w:r>
            <w:r w:rsidRPr="007A4A56">
              <w:rPr>
                <w:rStyle w:val="Hervorhebung"/>
                <w:b/>
                <w:i w:val="0"/>
                <w:iCs w:val="0"/>
                <w:lang w:val="en-US"/>
              </w:rPr>
              <w:t>More Actions</w:t>
            </w:r>
            <w:r w:rsidRPr="007A4A56">
              <w:rPr>
                <w:lang w:val="en-US"/>
              </w:rPr>
              <w:t xml:space="preserve"> </w:t>
            </w:r>
            <w:r>
              <w:rPr>
                <w:noProof/>
              </w:rPr>
              <w:drawing>
                <wp:inline distT="0" distB="0" distL="0" distR="0" wp14:anchorId="73D54A65" wp14:editId="5893EBCB">
                  <wp:extent cx="159387" cy="174936"/>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i/>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Above.</w:t>
            </w:r>
          </w:p>
        </w:tc>
        <w:tc>
          <w:tcPr>
            <w:tcW w:w="1697" w:type="dxa"/>
            <w:tcBorders>
              <w:left w:val="single" w:sz="4" w:space="0" w:color="D9D9D9" w:themeColor="background1" w:themeShade="D9"/>
            </w:tcBorders>
            <w:shd w:val="clear" w:color="auto" w:fill="auto"/>
          </w:tcPr>
          <w:p w14:paraId="7B5988C1" w14:textId="0BAF1FE2" w:rsidR="00786953" w:rsidRPr="007A4A56" w:rsidRDefault="00BA09DA">
            <w:pPr>
              <w:pStyle w:val="Margin"/>
              <w:rPr>
                <w:lang w:val="en-US"/>
              </w:rPr>
            </w:pPr>
            <w:r w:rsidRPr="007A4A56">
              <w:rPr>
                <w:lang w:val="en-US"/>
              </w:rPr>
              <w:br/>
              <w:t xml:space="preserve"> More Actions </w:t>
            </w:r>
            <w:r>
              <w:sym w:font="Wingdings" w:char="F0E0"/>
            </w:r>
          </w:p>
          <w:p w14:paraId="34E04628" w14:textId="77777777" w:rsidR="00786953" w:rsidRPr="007A4A56" w:rsidRDefault="00BA09DA">
            <w:pPr>
              <w:pStyle w:val="Margin"/>
              <w:rPr>
                <w:lang w:val="en-US"/>
              </w:rPr>
            </w:pPr>
            <w:r w:rsidRPr="007A4A56">
              <w:rPr>
                <w:lang w:val="en-US"/>
              </w:rPr>
              <w:t xml:space="preserve">Add Lane </w:t>
            </w:r>
            <w:r>
              <w:sym w:font="Wingdings" w:char="F0E0"/>
            </w:r>
          </w:p>
          <w:p w14:paraId="0FB4312C" w14:textId="1AF031B1" w:rsidR="00786953" w:rsidRPr="007A4A56" w:rsidRDefault="00BA09DA">
            <w:pPr>
              <w:pStyle w:val="Margin"/>
              <w:rPr>
                <w:lang w:val="en-US"/>
              </w:rPr>
            </w:pPr>
            <w:r w:rsidRPr="007A4A56">
              <w:rPr>
                <w:lang w:val="en-US"/>
              </w:rPr>
              <w:t>Add Lane Above</w:t>
            </w:r>
          </w:p>
        </w:tc>
      </w:tr>
      <w:tr w:rsidR="00786953" w14:paraId="32340C2A"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B46E913" w14:textId="480F4339" w:rsidR="00786953" w:rsidRDefault="00BA09DA">
            <w:pPr>
              <w:jc w:val="center"/>
            </w:pPr>
            <w:r>
              <w:rPr>
                <w:noProof/>
              </w:rPr>
              <w:drawing>
                <wp:inline distT="0" distB="0" distL="0" distR="0" wp14:anchorId="0C92AF90" wp14:editId="7265D038">
                  <wp:extent cx="2790825" cy="986811"/>
                  <wp:effectExtent l="0" t="0" r="0" b="3810"/>
                  <wp:docPr id="896" name="Graphic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798235" cy="989431"/>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1A686694" w14:textId="77777777" w:rsidR="00786953" w:rsidRDefault="00786953">
            <w:pPr>
              <w:pStyle w:val="Margin"/>
            </w:pPr>
          </w:p>
        </w:tc>
      </w:tr>
      <w:tr w:rsidR="00786953" w14:paraId="6C1B81C3"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82C6E31" w14:textId="33083C4F" w:rsidR="00786953" w:rsidRPr="007A4A56" w:rsidRDefault="00BA09DA">
            <w:pPr>
              <w:jc w:val="both"/>
              <w:rPr>
                <w:lang w:val="en-US"/>
              </w:rPr>
            </w:pPr>
            <w:r w:rsidRPr="007A4A56">
              <w:rPr>
                <w:lang w:val="en-US"/>
              </w:rPr>
              <w:t>In the new header area of the page, insert the filters. To do this, click in the header area and insert the three filt</w:t>
            </w:r>
            <w:r w:rsidR="00A1412A">
              <w:rPr>
                <w:lang w:val="en-US"/>
              </w:rPr>
              <w:t>ers mentioned above by clicking</w:t>
            </w:r>
            <w:r w:rsidRPr="007A4A56">
              <w:rPr>
                <w:rStyle w:val="Hervorhebung"/>
                <w:i w:val="0"/>
                <w:lang w:val="en-US"/>
              </w:rPr>
              <w:t xml:space="preserve"> on the icon </w:t>
            </w:r>
            <w:r w:rsidRPr="007A4A56">
              <w:rPr>
                <w:rStyle w:val="Hervorhebung"/>
                <w:b/>
                <w:i w:val="0"/>
                <w:iCs w:val="0"/>
                <w:lang w:val="en-US"/>
              </w:rPr>
              <w:t>input control</w:t>
            </w:r>
            <w:r w:rsidRPr="007A4A56">
              <w:rPr>
                <w:rStyle w:val="Hervorhebung"/>
                <w:i w:val="0"/>
                <w:lang w:val="en-US"/>
              </w:rPr>
              <w:t xml:space="preserve"> </w:t>
            </w:r>
            <w:r w:rsidRPr="007A4A56">
              <w:rPr>
                <w:rStyle w:val="Hervorhebung"/>
                <w:lang w:val="en-US"/>
              </w:rPr>
              <w:t xml:space="preserve"> </w:t>
            </w:r>
            <w:r w:rsidRPr="007A4A56">
              <w:rPr>
                <w:lang w:val="en-US"/>
              </w:rPr>
              <w:t xml:space="preserve"> </w:t>
            </w:r>
            <w:r>
              <w:rPr>
                <w:rStyle w:val="Hervorhebung"/>
                <w:i w:val="0"/>
                <w:noProof/>
              </w:rPr>
              <w:drawing>
                <wp:inline distT="0" distB="0" distL="0" distR="0" wp14:anchorId="119B6E8F" wp14:editId="12ED31A7">
                  <wp:extent cx="247685" cy="209579"/>
                  <wp:effectExtent l="0" t="0" r="0" b="0"/>
                  <wp:docPr id="294" name="Graphic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47685" cy="209579"/>
                          </a:xfrm>
                          <a:prstGeom prst="rect">
                            <a:avLst/>
                          </a:prstGeom>
                        </pic:spPr>
                      </pic:pic>
                    </a:graphicData>
                  </a:graphic>
                </wp:inline>
              </w:drawing>
            </w:r>
            <w:r w:rsidRPr="007A4A56">
              <w:rPr>
                <w:lang w:val="en-US"/>
              </w:rPr>
              <w:t xml:space="preserve"> in the </w:t>
            </w:r>
            <w:r w:rsidRPr="007A4A56">
              <w:rPr>
                <w:rStyle w:val="Hervorhebung"/>
                <w:iCs w:val="0"/>
                <w:lang w:val="en-US"/>
              </w:rPr>
              <w:t>Insert</w:t>
            </w:r>
            <w:r w:rsidRPr="007A4A56">
              <w:rPr>
                <w:lang w:val="en-US"/>
              </w:rPr>
              <w:t xml:space="preserve"> ribbon.</w:t>
            </w:r>
          </w:p>
        </w:tc>
        <w:tc>
          <w:tcPr>
            <w:tcW w:w="1697" w:type="dxa"/>
            <w:tcBorders>
              <w:left w:val="single" w:sz="4" w:space="0" w:color="D9D9D9" w:themeColor="background1" w:themeShade="D9"/>
            </w:tcBorders>
            <w:shd w:val="clear" w:color="auto" w:fill="auto"/>
          </w:tcPr>
          <w:p w14:paraId="1B8C3009" w14:textId="28C24D29" w:rsidR="00786953" w:rsidRDefault="00BA09DA">
            <w:pPr>
              <w:pStyle w:val="Margin"/>
            </w:pPr>
            <w:r w:rsidRPr="007A4A56">
              <w:rPr>
                <w:lang w:val="en-US"/>
              </w:rPr>
              <w:br/>
            </w:r>
            <w:r>
              <w:t>Input Control</w:t>
            </w:r>
          </w:p>
        </w:tc>
      </w:tr>
      <w:tr w:rsidR="00786953" w14:paraId="71BA570F"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0A78BCF" w14:textId="6C1AD203" w:rsidR="00786953" w:rsidRDefault="00BA09DA">
            <w:pPr>
              <w:jc w:val="both"/>
            </w:pPr>
            <w:r>
              <w:rPr>
                <w:noProof/>
              </w:rPr>
              <w:drawing>
                <wp:inline distT="0" distB="0" distL="0" distR="0" wp14:anchorId="5BF7A04B" wp14:editId="0F137139">
                  <wp:extent cx="4819650" cy="646904"/>
                  <wp:effectExtent l="0" t="0" r="0" b="1270"/>
                  <wp:docPr id="897" name="Graphic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26882" cy="647875"/>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06AB391A" w14:textId="77777777" w:rsidR="00786953" w:rsidRDefault="00786953">
            <w:pPr>
              <w:pStyle w:val="Margin"/>
            </w:pPr>
          </w:p>
        </w:tc>
      </w:tr>
      <w:tr w:rsidR="00786953" w:rsidRPr="00345B63" w14:paraId="70EA3045"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18CFD6F" w14:textId="0A381E5C" w:rsidR="00786953" w:rsidRPr="007A4A56" w:rsidRDefault="00BA09DA">
            <w:pPr>
              <w:jc w:val="both"/>
              <w:rPr>
                <w:lang w:val="en-US"/>
              </w:rPr>
            </w:pPr>
            <w:r w:rsidRPr="007A4A56">
              <w:rPr>
                <w:lang w:val="en-US"/>
              </w:rPr>
              <w:t xml:space="preserve">The system then inserts a </w:t>
            </w:r>
            <w:r w:rsidRPr="007A4A56">
              <w:rPr>
                <w:rStyle w:val="Hervorhebung"/>
                <w:lang w:val="en-US"/>
              </w:rPr>
              <w:t>Page Filter</w:t>
            </w:r>
            <w:r w:rsidRPr="007A4A56">
              <w:rPr>
                <w:lang w:val="en-US"/>
              </w:rPr>
              <w:t xml:space="preserve"> element. You must now define this. To do this, select the entry </w:t>
            </w:r>
            <w:r w:rsidRPr="007A4A56">
              <w:rPr>
                <w:rStyle w:val="Hervorhebung"/>
                <w:b/>
                <w:i w:val="0"/>
                <w:iCs w:val="0"/>
                <w:lang w:val="en-US"/>
              </w:rPr>
              <w:t xml:space="preserve">Dimensions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Date </w:t>
            </w:r>
            <w:r w:rsidRPr="007A4A56">
              <w:rPr>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Filter by Member…</w:t>
            </w:r>
            <w:r w:rsidRPr="007A4A56">
              <w:rPr>
                <w:lang w:val="en-US"/>
              </w:rPr>
              <w:t xml:space="preserve"> in the menu that opens.</w:t>
            </w:r>
          </w:p>
        </w:tc>
        <w:tc>
          <w:tcPr>
            <w:tcW w:w="1697" w:type="dxa"/>
            <w:tcBorders>
              <w:left w:val="single" w:sz="4" w:space="0" w:color="D9D9D9" w:themeColor="background1" w:themeShade="D9"/>
            </w:tcBorders>
            <w:shd w:val="clear" w:color="auto" w:fill="auto"/>
          </w:tcPr>
          <w:p w14:paraId="7CE68994" w14:textId="77777777" w:rsidR="00786953" w:rsidRPr="007A4A56" w:rsidRDefault="00BA09DA">
            <w:pPr>
              <w:pStyle w:val="Margin"/>
              <w:rPr>
                <w:lang w:val="en-US"/>
              </w:rPr>
            </w:pPr>
            <w:r w:rsidRPr="007A4A56">
              <w:rPr>
                <w:lang w:val="en-US"/>
              </w:rPr>
              <w:br/>
              <w:t xml:space="preserve">Dimensions </w:t>
            </w:r>
            <w:r>
              <w:sym w:font="Wingdings" w:char="F0E0"/>
            </w:r>
          </w:p>
          <w:p w14:paraId="3338F046" w14:textId="77777777" w:rsidR="00786953" w:rsidRPr="007A4A56" w:rsidRDefault="00BA09DA">
            <w:pPr>
              <w:pStyle w:val="Margin"/>
              <w:rPr>
                <w:lang w:val="en-US"/>
              </w:rPr>
            </w:pPr>
            <w:r w:rsidRPr="007A4A56">
              <w:rPr>
                <w:lang w:val="en-US"/>
              </w:rPr>
              <w:t xml:space="preserve">Date </w:t>
            </w:r>
            <w:r>
              <w:sym w:font="Wingdings" w:char="F0E0"/>
            </w:r>
          </w:p>
          <w:p w14:paraId="68E33EB9" w14:textId="2A666A7F" w:rsidR="00786953" w:rsidRPr="007A4A56" w:rsidRDefault="00BA09DA">
            <w:pPr>
              <w:pStyle w:val="Margin"/>
              <w:rPr>
                <w:lang w:val="en-US"/>
              </w:rPr>
            </w:pPr>
            <w:r w:rsidRPr="007A4A56">
              <w:rPr>
                <w:lang w:val="en-US"/>
              </w:rPr>
              <w:t>Filter by Member…</w:t>
            </w:r>
          </w:p>
        </w:tc>
      </w:tr>
      <w:tr w:rsidR="00786953" w14:paraId="0D8E8759"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A993A77" w14:textId="44BD58D8" w:rsidR="00786953" w:rsidRDefault="00BA09DA">
            <w:pPr>
              <w:jc w:val="center"/>
            </w:pPr>
            <w:r>
              <w:rPr>
                <w:noProof/>
              </w:rPr>
              <w:drawing>
                <wp:inline distT="0" distB="0" distL="0" distR="0" wp14:anchorId="2F063B2C" wp14:editId="1D18E59F">
                  <wp:extent cx="3588589" cy="2448281"/>
                  <wp:effectExtent l="0" t="0" r="0" b="9525"/>
                  <wp:docPr id="297" name="Graphic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594236" cy="2452134"/>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4364D00E" w14:textId="77777777" w:rsidR="00786953" w:rsidRDefault="00786953">
            <w:pPr>
              <w:pStyle w:val="Margin"/>
            </w:pPr>
          </w:p>
        </w:tc>
      </w:tr>
      <w:tr w:rsidR="00786953" w:rsidRPr="00345B63" w14:paraId="0E79C65C"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C4B84B2" w14:textId="47351C9F" w:rsidR="00786953" w:rsidRPr="00A1412A" w:rsidRDefault="00BA09DA">
            <w:pPr>
              <w:jc w:val="both"/>
              <w:rPr>
                <w:lang w:val="en-US"/>
              </w:rPr>
            </w:pPr>
            <w:r w:rsidRPr="007A4A56">
              <w:rPr>
                <w:lang w:val="en-US"/>
              </w:rPr>
              <w:t xml:space="preserve">In the following dialog, you select </w:t>
            </w:r>
            <w:r w:rsidR="00A1412A">
              <w:rPr>
                <w:rStyle w:val="Hervorhebung"/>
                <w:i w:val="0"/>
                <w:lang w:val="en-US"/>
              </w:rPr>
              <w:t>the values for</w:t>
            </w:r>
            <w:r w:rsidR="00A1412A">
              <w:rPr>
                <w:rStyle w:val="Hervorhebung"/>
                <w:b/>
                <w:i w:val="0"/>
                <w:lang w:val="en-US"/>
              </w:rPr>
              <w:t xml:space="preserve"> 2017, 2018,</w:t>
            </w:r>
            <w:r w:rsidRPr="007A4A56">
              <w:rPr>
                <w:rStyle w:val="Hervorhebung"/>
                <w:i w:val="0"/>
                <w:lang w:val="en-US"/>
              </w:rPr>
              <w:t xml:space="preserve"> and </w:t>
            </w:r>
            <w:r w:rsidR="00A1412A">
              <w:rPr>
                <w:rStyle w:val="Hervorhebung"/>
                <w:b/>
                <w:i w:val="0"/>
                <w:lang w:val="en-US"/>
              </w:rPr>
              <w:t>2019</w:t>
            </w:r>
            <w:r w:rsidRPr="007A4A56">
              <w:rPr>
                <w:rStyle w:val="Hervorhebung"/>
                <w:i w:val="0"/>
                <w:lang w:val="en-US"/>
              </w:rPr>
              <w:t xml:space="preserve"> and</w:t>
            </w:r>
            <w:r w:rsidRPr="007A4A56">
              <w:rPr>
                <w:lang w:val="en-US"/>
              </w:rPr>
              <w:t xml:space="preserve"> the </w:t>
            </w:r>
            <w:r w:rsidRPr="007A4A56">
              <w:rPr>
                <w:i/>
                <w:lang w:val="en-US"/>
              </w:rPr>
              <w:t>selection type</w:t>
            </w:r>
            <w:r w:rsidRPr="007A4A56">
              <w:rPr>
                <w:lang w:val="en-US"/>
              </w:rPr>
              <w:t xml:space="preserve"> as </w:t>
            </w:r>
            <w:r w:rsidRPr="007A4A56">
              <w:rPr>
                <w:b/>
                <w:lang w:val="en-US"/>
              </w:rPr>
              <w:t xml:space="preserve">single selection, </w:t>
            </w:r>
            <w:r w:rsidRPr="007A4A56">
              <w:rPr>
                <w:lang w:val="en-US"/>
              </w:rPr>
              <w:t xml:space="preserve"> since only a single selection of the year should be possible in this filter.  </w:t>
            </w:r>
            <w:r w:rsidRPr="00A1412A">
              <w:rPr>
                <w:lang w:val="en-US"/>
              </w:rPr>
              <w:t xml:space="preserve">Confirm the window with </w:t>
            </w:r>
            <w:r w:rsidRPr="00A1412A">
              <w:rPr>
                <w:b/>
                <w:lang w:val="en-US"/>
              </w:rPr>
              <w:t>OK.</w:t>
            </w:r>
          </w:p>
        </w:tc>
        <w:tc>
          <w:tcPr>
            <w:tcW w:w="1697" w:type="dxa"/>
            <w:tcBorders>
              <w:left w:val="single" w:sz="4" w:space="0" w:color="D9D9D9" w:themeColor="background1" w:themeShade="D9"/>
            </w:tcBorders>
            <w:shd w:val="clear" w:color="auto" w:fill="auto"/>
          </w:tcPr>
          <w:p w14:paraId="19AF7CE2" w14:textId="460B2AAB" w:rsidR="00786953" w:rsidRPr="007A4A56" w:rsidRDefault="00BA09DA">
            <w:pPr>
              <w:pStyle w:val="Margin"/>
              <w:rPr>
                <w:lang w:val="en-US"/>
              </w:rPr>
            </w:pPr>
            <w:r w:rsidRPr="007A4A56">
              <w:rPr>
                <w:lang w:val="en-US"/>
              </w:rPr>
              <w:br/>
              <w:t>2017, 2018, 2019</w:t>
            </w:r>
            <w:r w:rsidRPr="007A4A56">
              <w:rPr>
                <w:lang w:val="en-US"/>
              </w:rPr>
              <w:br/>
              <w:t xml:space="preserve"> Settings</w:t>
            </w:r>
          </w:p>
          <w:p w14:paraId="7C569A6D" w14:textId="77777777" w:rsidR="00786953" w:rsidRPr="007A4A56" w:rsidRDefault="00BA09DA">
            <w:pPr>
              <w:pStyle w:val="Margin"/>
              <w:rPr>
                <w:lang w:val="en-US"/>
              </w:rPr>
            </w:pPr>
            <w:r w:rsidRPr="007A4A56">
              <w:rPr>
                <w:lang w:val="en-US"/>
              </w:rPr>
              <w:t>Single Selection</w:t>
            </w:r>
          </w:p>
          <w:p w14:paraId="582E9793" w14:textId="216F4DDF" w:rsidR="00786953" w:rsidRPr="007A4A56" w:rsidRDefault="00BA09DA">
            <w:pPr>
              <w:pStyle w:val="Margin"/>
              <w:rPr>
                <w:lang w:val="en-US"/>
              </w:rPr>
            </w:pPr>
            <w:r w:rsidRPr="007A4A56">
              <w:rPr>
                <w:lang w:val="en-US"/>
              </w:rPr>
              <w:t>Ok then</w:t>
            </w:r>
          </w:p>
        </w:tc>
      </w:tr>
      <w:tr w:rsidR="00786953" w14:paraId="29EF2F57"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F2B336C" w14:textId="019313FD" w:rsidR="00786953" w:rsidRDefault="00BA09DA">
            <w:pPr>
              <w:jc w:val="both"/>
            </w:pPr>
            <w:r>
              <w:rPr>
                <w:noProof/>
              </w:rPr>
              <w:lastRenderedPageBreak/>
              <w:drawing>
                <wp:inline distT="0" distB="0" distL="0" distR="0" wp14:anchorId="02729147" wp14:editId="228AE1A4">
                  <wp:extent cx="4862232" cy="3173730"/>
                  <wp:effectExtent l="0" t="0" r="0" b="7620"/>
                  <wp:docPr id="898" name="Graphic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862368" cy="3173819"/>
                          </a:xfrm>
                          <a:prstGeom prst="rect">
                            <a:avLst/>
                          </a:prstGeom>
                        </pic:spPr>
                      </pic:pic>
                    </a:graphicData>
                  </a:graphic>
                </wp:inline>
              </w:drawing>
            </w:r>
          </w:p>
        </w:tc>
        <w:tc>
          <w:tcPr>
            <w:tcW w:w="1697" w:type="dxa"/>
            <w:tcBorders>
              <w:left w:val="single" w:sz="4" w:space="0" w:color="D9D9D9" w:themeColor="background1" w:themeShade="D9"/>
            </w:tcBorders>
            <w:shd w:val="clear" w:color="auto" w:fill="auto"/>
          </w:tcPr>
          <w:p w14:paraId="57607180" w14:textId="77777777" w:rsidR="00786953" w:rsidRDefault="00786953">
            <w:pPr>
              <w:pStyle w:val="Margin"/>
            </w:pPr>
          </w:p>
        </w:tc>
      </w:tr>
      <w:tr w:rsidR="00786953" w14:paraId="5B5EFDBD"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D0C5030" w14:textId="75817FB3" w:rsidR="00786953" w:rsidRPr="007A4A56" w:rsidRDefault="00BA09DA">
            <w:pPr>
              <w:pStyle w:val="MenuPath"/>
              <w:ind w:left="0" w:firstLine="0"/>
              <w:jc w:val="both"/>
              <w:rPr>
                <w:rFonts w:ascii="Times New Roman" w:hAnsi="Times New Roman" w:cs="Times New Roman"/>
                <w:b w:val="0"/>
                <w:sz w:val="24"/>
                <w:szCs w:val="24"/>
                <w:lang w:val="en-US"/>
              </w:rPr>
            </w:pPr>
            <w:r w:rsidRPr="007A4A56">
              <w:rPr>
                <w:rFonts w:ascii="Times New Roman" w:hAnsi="Times New Roman" w:cs="Times New Roman"/>
                <w:b w:val="0"/>
                <w:sz w:val="24"/>
                <w:szCs w:val="24"/>
                <w:lang w:val="en-US"/>
              </w:rPr>
              <w:t>Repeat the steps for</w:t>
            </w:r>
            <w:r w:rsidRPr="007A4A56">
              <w:rPr>
                <w:rFonts w:ascii="Times New Roman" w:hAnsi="Times New Roman" w:cs="Times New Roman"/>
                <w:sz w:val="24"/>
                <w:szCs w:val="24"/>
                <w:lang w:val="en-US"/>
              </w:rPr>
              <w:t xml:space="preserve"> </w:t>
            </w:r>
            <w:r w:rsidRPr="007A4A56">
              <w:rPr>
                <w:rStyle w:val="Hervorhebung"/>
                <w:rFonts w:cs="Times New Roman"/>
                <w:i w:val="0"/>
                <w:sz w:val="24"/>
                <w:szCs w:val="24"/>
                <w:lang w:val="en-US"/>
              </w:rPr>
              <w:t>Sales Organization</w:t>
            </w:r>
            <w:r w:rsidRPr="007A4A56">
              <w:rPr>
                <w:rFonts w:ascii="Times New Roman" w:hAnsi="Times New Roman" w:cs="Times New Roman"/>
                <w:sz w:val="24"/>
                <w:szCs w:val="24"/>
                <w:lang w:val="en-US"/>
              </w:rPr>
              <w:t xml:space="preserve"> </w:t>
            </w:r>
            <w:r w:rsidRPr="007A4A56">
              <w:rPr>
                <w:rFonts w:ascii="Times New Roman" w:hAnsi="Times New Roman" w:cs="Times New Roman"/>
                <w:b w:val="0"/>
                <w:sz w:val="24"/>
                <w:szCs w:val="24"/>
                <w:lang w:val="en-US"/>
              </w:rPr>
              <w:t xml:space="preserve"> (under </w:t>
            </w:r>
            <w:r w:rsidRPr="007A4A56">
              <w:rPr>
                <w:rFonts w:ascii="Times New Roman" w:hAnsi="Times New Roman" w:cs="Times New Roman"/>
                <w:sz w:val="24"/>
                <w:szCs w:val="24"/>
                <w:lang w:val="en-US"/>
              </w:rPr>
              <w:t xml:space="preserve"> </w:t>
            </w:r>
            <w:r w:rsidRPr="007A4A56">
              <w:rPr>
                <w:rStyle w:val="Hervorhebung"/>
                <w:rFonts w:cs="Times New Roman"/>
                <w:b w:val="0"/>
                <w:sz w:val="24"/>
                <w:szCs w:val="24"/>
                <w:lang w:val="en-US"/>
              </w:rPr>
              <w:t>Customer)</w:t>
            </w:r>
            <w:r w:rsidRPr="007A4A56">
              <w:rPr>
                <w:rFonts w:ascii="Times New Roman" w:hAnsi="Times New Roman" w:cs="Times New Roman"/>
                <w:sz w:val="24"/>
                <w:szCs w:val="24"/>
                <w:lang w:val="en-US"/>
              </w:rPr>
              <w:t xml:space="preserve"> </w:t>
            </w:r>
            <w:r w:rsidRPr="007A4A56">
              <w:rPr>
                <w:rFonts w:ascii="Times New Roman" w:hAnsi="Times New Roman" w:cs="Times New Roman"/>
                <w:b w:val="0"/>
                <w:sz w:val="24"/>
                <w:szCs w:val="24"/>
                <w:lang w:val="en-US"/>
              </w:rPr>
              <w:t xml:space="preserve"> </w:t>
            </w:r>
            <w:r w:rsidRPr="007A4A56">
              <w:rPr>
                <w:rFonts w:ascii="Times New Roman" w:hAnsi="Times New Roman" w:cs="Times New Roman"/>
                <w:b w:val="0"/>
                <w:i/>
                <w:sz w:val="24"/>
                <w:szCs w:val="24"/>
                <w:lang w:val="en-US"/>
              </w:rPr>
              <w:t>Filter by Member…</w:t>
            </w:r>
            <w:r w:rsidRPr="007A4A56">
              <w:rPr>
                <w:rFonts w:ascii="Times New Roman" w:hAnsi="Times New Roman" w:cs="Times New Roman"/>
                <w:b w:val="0"/>
                <w:sz w:val="24"/>
                <w:szCs w:val="24"/>
                <w:lang w:val="en-US"/>
              </w:rPr>
              <w:t xml:space="preserve"> with selection </w:t>
            </w:r>
            <w:r w:rsidRPr="007A4A56">
              <w:rPr>
                <w:rFonts w:ascii="Times New Roman" w:hAnsi="Times New Roman" w:cs="Times New Roman"/>
                <w:sz w:val="24"/>
                <w:szCs w:val="24"/>
                <w:lang w:val="en-US"/>
              </w:rPr>
              <w:t xml:space="preserve"> </w:t>
            </w:r>
            <w:r w:rsidRPr="007A4A56">
              <w:rPr>
                <w:rStyle w:val="Hervorhebung"/>
                <w:rFonts w:cs="Times New Roman"/>
                <w:b w:val="0"/>
                <w:sz w:val="24"/>
                <w:szCs w:val="24"/>
                <w:lang w:val="en-US"/>
              </w:rPr>
              <w:t>All Members</w:t>
            </w:r>
            <w:r w:rsidRPr="007A4A56">
              <w:rPr>
                <w:rFonts w:ascii="Times New Roman" w:hAnsi="Times New Roman" w:cs="Times New Roman"/>
                <w:sz w:val="24"/>
                <w:szCs w:val="24"/>
                <w:lang w:val="en-US"/>
              </w:rPr>
              <w:t xml:space="preserve"> </w:t>
            </w:r>
            <w:r w:rsidRPr="007A4A56">
              <w:rPr>
                <w:rFonts w:ascii="Times New Roman" w:hAnsi="Times New Roman" w:cs="Times New Roman"/>
                <w:b w:val="0"/>
                <w:sz w:val="24"/>
                <w:szCs w:val="24"/>
                <w:lang w:val="en-US"/>
              </w:rPr>
              <w:t xml:space="preserve"> with option </w:t>
            </w:r>
            <w:r w:rsidRPr="007A4A56">
              <w:rPr>
                <w:rFonts w:ascii="Times New Roman" w:hAnsi="Times New Roman" w:cs="Times New Roman"/>
                <w:sz w:val="24"/>
                <w:szCs w:val="24"/>
                <w:lang w:val="en-US"/>
              </w:rPr>
              <w:t xml:space="preserve"> </w:t>
            </w:r>
            <w:r w:rsidRPr="007A4A56">
              <w:rPr>
                <w:rStyle w:val="Hervorhebung"/>
                <w:rFonts w:cs="Times New Roman"/>
                <w:b w:val="0"/>
                <w:sz w:val="24"/>
                <w:szCs w:val="24"/>
                <w:lang w:val="en-US"/>
              </w:rPr>
              <w:t>Multiple Selection</w:t>
            </w:r>
            <w:r w:rsidRPr="007A4A56">
              <w:rPr>
                <w:rFonts w:ascii="Times New Roman" w:hAnsi="Times New Roman" w:cs="Times New Roman"/>
                <w:b w:val="0"/>
                <w:sz w:val="24"/>
                <w:szCs w:val="24"/>
                <w:lang w:val="en-US"/>
              </w:rPr>
              <w:t>.</w:t>
            </w:r>
          </w:p>
        </w:tc>
        <w:tc>
          <w:tcPr>
            <w:tcW w:w="1697" w:type="dxa"/>
            <w:tcBorders>
              <w:left w:val="single" w:sz="4" w:space="0" w:color="D9D9D9" w:themeColor="background1" w:themeShade="D9"/>
            </w:tcBorders>
          </w:tcPr>
          <w:p w14:paraId="0C6D4551" w14:textId="77777777" w:rsidR="00786953" w:rsidRPr="007A4A56" w:rsidRDefault="00786953">
            <w:pPr>
              <w:pStyle w:val="Margin"/>
              <w:rPr>
                <w:rFonts w:cs="Arial"/>
                <w:lang w:val="en-US"/>
              </w:rPr>
            </w:pPr>
          </w:p>
          <w:p w14:paraId="29F2751F" w14:textId="77777777" w:rsidR="00786953" w:rsidRDefault="00BA09DA">
            <w:pPr>
              <w:pStyle w:val="Margin"/>
            </w:pPr>
            <w:r>
              <w:t>Sales Organization</w:t>
            </w:r>
          </w:p>
          <w:p w14:paraId="09E96F49" w14:textId="77777777" w:rsidR="00786953" w:rsidRDefault="00786953">
            <w:pPr>
              <w:pStyle w:val="Margin"/>
              <w:rPr>
                <w:rFonts w:cs="Arial"/>
              </w:rPr>
            </w:pPr>
          </w:p>
        </w:tc>
      </w:tr>
      <w:tr w:rsidR="00786953" w:rsidRPr="00345B63" w14:paraId="54FAE3A2"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CA388F4" w14:textId="0BAF9AE1" w:rsidR="00786953" w:rsidRPr="007A4A56" w:rsidRDefault="00BA09DA">
            <w:pPr>
              <w:pStyle w:val="P68B1DB1-MenuPath14"/>
              <w:ind w:left="0" w:firstLine="0"/>
              <w:jc w:val="both"/>
              <w:rPr>
                <w:lang w:val="en-US"/>
              </w:rPr>
            </w:pPr>
            <w:r w:rsidRPr="007A4A56">
              <w:rPr>
                <w:i/>
                <w:lang w:val="en-US"/>
              </w:rPr>
              <w:t>Multiple Selection</w:t>
            </w:r>
            <w:r w:rsidRPr="007A4A56">
              <w:rPr>
                <w:lang w:val="en-US"/>
              </w:rPr>
              <w:t xml:space="preserve"> specifies that the end user should be able to select multiple options at the same time.</w:t>
            </w:r>
          </w:p>
        </w:tc>
        <w:tc>
          <w:tcPr>
            <w:tcW w:w="1697" w:type="dxa"/>
            <w:tcBorders>
              <w:left w:val="single" w:sz="4" w:space="0" w:color="D9D9D9" w:themeColor="background1" w:themeShade="D9"/>
            </w:tcBorders>
          </w:tcPr>
          <w:p w14:paraId="58C9E8F5" w14:textId="77777777" w:rsidR="00786953" w:rsidRPr="007A4A56" w:rsidRDefault="00786953">
            <w:pPr>
              <w:pStyle w:val="Margin"/>
              <w:rPr>
                <w:rFonts w:cs="Arial"/>
                <w:lang w:val="en-US"/>
              </w:rPr>
            </w:pPr>
          </w:p>
        </w:tc>
      </w:tr>
      <w:tr w:rsidR="00786953" w14:paraId="44F56EBE"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4DEF34E" w14:textId="0A738BD6" w:rsidR="00786953" w:rsidRPr="007A4A56" w:rsidRDefault="00BA09DA">
            <w:pPr>
              <w:pStyle w:val="MenuPath"/>
              <w:ind w:left="0" w:firstLine="0"/>
              <w:jc w:val="both"/>
              <w:rPr>
                <w:rFonts w:ascii="Times New Roman" w:hAnsi="Times New Roman" w:cs="Times New Roman"/>
                <w:b w:val="0"/>
                <w:sz w:val="24"/>
                <w:szCs w:val="24"/>
                <w:lang w:val="en-US"/>
              </w:rPr>
            </w:pPr>
            <w:proofErr w:type="gramStart"/>
            <w:r w:rsidRPr="007A4A56">
              <w:rPr>
                <w:rFonts w:ascii="Times New Roman" w:hAnsi="Times New Roman" w:cs="Times New Roman"/>
                <w:b w:val="0"/>
                <w:sz w:val="24"/>
                <w:szCs w:val="24"/>
                <w:lang w:val="en-US"/>
              </w:rPr>
              <w:t xml:space="preserve">For </w:t>
            </w:r>
            <w:r w:rsidRPr="007A4A56">
              <w:rPr>
                <w:rFonts w:ascii="Times New Roman" w:hAnsi="Times New Roman" w:cs="Times New Roman"/>
                <w:sz w:val="24"/>
                <w:szCs w:val="24"/>
                <w:lang w:val="en-US"/>
              </w:rPr>
              <w:t xml:space="preserve"> Customer</w:t>
            </w:r>
            <w:proofErr w:type="gramEnd"/>
            <w:r w:rsidRPr="007A4A56">
              <w:rPr>
                <w:rFonts w:ascii="Times New Roman" w:hAnsi="Times New Roman" w:cs="Times New Roman"/>
                <w:sz w:val="24"/>
                <w:szCs w:val="24"/>
                <w:lang w:val="en-US"/>
              </w:rPr>
              <w:t xml:space="preserve"> (Dimension)</w:t>
            </w:r>
            <w:r w:rsidRPr="007A4A56">
              <w:rPr>
                <w:rFonts w:ascii="Times New Roman" w:hAnsi="Times New Roman" w:cs="Times New Roman"/>
                <w:b w:val="0"/>
                <w:sz w:val="24"/>
                <w:szCs w:val="24"/>
                <w:lang w:val="en-US"/>
              </w:rPr>
              <w:t xml:space="preserve">, also proceed as a </w:t>
            </w:r>
            <w:r w:rsidRPr="007A4A56">
              <w:rPr>
                <w:rFonts w:ascii="Times New Roman" w:hAnsi="Times New Roman" w:cs="Times New Roman"/>
                <w:b w:val="0"/>
                <w:i/>
                <w:sz w:val="24"/>
                <w:szCs w:val="24"/>
                <w:lang w:val="en-US"/>
              </w:rPr>
              <w:t>filter by member…</w:t>
            </w:r>
            <w:r w:rsidRPr="007A4A56">
              <w:rPr>
                <w:rFonts w:ascii="Times New Roman" w:hAnsi="Times New Roman" w:cs="Times New Roman"/>
                <w:b w:val="0"/>
                <w:sz w:val="24"/>
                <w:szCs w:val="24"/>
                <w:lang w:val="en-US"/>
              </w:rPr>
              <w:t xml:space="preserve">. Deactivate the hierarchy with </w:t>
            </w:r>
            <w:r w:rsidRPr="007A4A56">
              <w:rPr>
                <w:rFonts w:ascii="Times New Roman" w:hAnsi="Times New Roman" w:cs="Times New Roman"/>
                <w:sz w:val="24"/>
                <w:szCs w:val="24"/>
                <w:lang w:val="en-US"/>
              </w:rPr>
              <w:t xml:space="preserve"> the Flat Presentation selection</w:t>
            </w:r>
            <w:r w:rsidRPr="007A4A56">
              <w:rPr>
                <w:rFonts w:ascii="Times New Roman" w:hAnsi="Times New Roman" w:cs="Times New Roman"/>
                <w:b w:val="0"/>
                <w:sz w:val="24"/>
                <w:szCs w:val="24"/>
                <w:lang w:val="en-US"/>
              </w:rPr>
              <w:t xml:space="preserve">, choose </w:t>
            </w:r>
            <w:r w:rsidRPr="007A4A56">
              <w:rPr>
                <w:rFonts w:ascii="Times New Roman" w:hAnsi="Times New Roman" w:cs="Times New Roman"/>
                <w:sz w:val="24"/>
                <w:szCs w:val="24"/>
                <w:lang w:val="en-US"/>
              </w:rPr>
              <w:t xml:space="preserve"> </w:t>
            </w:r>
            <w:r w:rsidRPr="007A4A56">
              <w:rPr>
                <w:rStyle w:val="Hervorhebung"/>
                <w:rFonts w:cs="Times New Roman"/>
                <w:b w:val="0"/>
                <w:sz w:val="24"/>
                <w:szCs w:val="24"/>
                <w:lang w:val="en-US"/>
              </w:rPr>
              <w:t>All Members</w:t>
            </w:r>
            <w:r w:rsidRPr="007A4A56">
              <w:rPr>
                <w:rFonts w:ascii="Times New Roman" w:hAnsi="Times New Roman" w:cs="Times New Roman"/>
                <w:sz w:val="24"/>
                <w:szCs w:val="24"/>
                <w:lang w:val="en-US"/>
              </w:rPr>
              <w:t xml:space="preserve"> </w:t>
            </w:r>
            <w:r w:rsidRPr="007A4A56">
              <w:rPr>
                <w:rFonts w:ascii="Times New Roman" w:hAnsi="Times New Roman" w:cs="Times New Roman"/>
                <w:b w:val="0"/>
                <w:sz w:val="24"/>
                <w:szCs w:val="24"/>
                <w:lang w:val="en-US"/>
              </w:rPr>
              <w:t xml:space="preserve"> with the </w:t>
            </w:r>
            <w:r w:rsidRPr="007A4A56">
              <w:rPr>
                <w:rFonts w:ascii="Times New Roman" w:hAnsi="Times New Roman" w:cs="Times New Roman"/>
                <w:sz w:val="24"/>
                <w:szCs w:val="24"/>
                <w:lang w:val="en-US"/>
              </w:rPr>
              <w:t xml:space="preserve"> </w:t>
            </w:r>
            <w:r w:rsidRPr="007A4A56">
              <w:rPr>
                <w:rStyle w:val="Hervorhebung"/>
                <w:rFonts w:cs="Times New Roman"/>
                <w:b w:val="0"/>
                <w:sz w:val="24"/>
                <w:szCs w:val="24"/>
                <w:lang w:val="en-US"/>
              </w:rPr>
              <w:t>Multiple Selection</w:t>
            </w:r>
            <w:r w:rsidRPr="007A4A56">
              <w:rPr>
                <w:rFonts w:ascii="Times New Roman" w:hAnsi="Times New Roman" w:cs="Times New Roman"/>
                <w:sz w:val="24"/>
                <w:szCs w:val="24"/>
                <w:lang w:val="en-US"/>
              </w:rPr>
              <w:t xml:space="preserve"> option</w:t>
            </w:r>
            <w:r w:rsidRPr="007A4A56">
              <w:rPr>
                <w:rFonts w:ascii="Times New Roman" w:hAnsi="Times New Roman" w:cs="Times New Roman"/>
                <w:b w:val="0"/>
                <w:sz w:val="24"/>
                <w:szCs w:val="24"/>
                <w:lang w:val="en-US"/>
              </w:rPr>
              <w:t>.</w:t>
            </w:r>
          </w:p>
        </w:tc>
        <w:tc>
          <w:tcPr>
            <w:tcW w:w="1697" w:type="dxa"/>
            <w:tcBorders>
              <w:left w:val="single" w:sz="4" w:space="0" w:color="D9D9D9" w:themeColor="background1" w:themeShade="D9"/>
            </w:tcBorders>
          </w:tcPr>
          <w:p w14:paraId="2828EC13" w14:textId="1D2739B5" w:rsidR="00786953" w:rsidRDefault="00BA09DA">
            <w:pPr>
              <w:pStyle w:val="P68B1DB1-Margin15"/>
              <w:rPr>
                <w:rFonts w:cs="Arial"/>
              </w:rPr>
            </w:pPr>
            <w:r w:rsidRPr="007A4A56">
              <w:rPr>
                <w:lang w:val="en-US"/>
              </w:rPr>
              <w:br/>
              <w:t xml:space="preserve"> </w:t>
            </w:r>
            <w:r>
              <w:t>Flat Presentation</w:t>
            </w:r>
          </w:p>
        </w:tc>
      </w:tr>
      <w:tr w:rsidR="00786953" w14:paraId="1DEAD0D8" w14:textId="77777777">
        <w:trPr>
          <w:gridAfter w:val="1"/>
          <w:wAfter w:w="299" w:type="dxa"/>
        </w:trPr>
        <w:tc>
          <w:tcPr>
            <w:tcW w:w="7942"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2ED03C0" w14:textId="25F3BCDC" w:rsidR="00786953" w:rsidRDefault="00BA09DA">
            <w:pPr>
              <w:pStyle w:val="P68B1DB1-MenuPath14"/>
              <w:ind w:left="0" w:firstLine="0"/>
              <w:jc w:val="center"/>
            </w:pPr>
            <w:r>
              <w:rPr>
                <w:noProof/>
              </w:rPr>
              <w:drawing>
                <wp:inline distT="0" distB="0" distL="0" distR="0" wp14:anchorId="12A0FF6B" wp14:editId="72CE78F3">
                  <wp:extent cx="4461373" cy="3093396"/>
                  <wp:effectExtent l="0" t="0" r="0"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465104" cy="3095983"/>
                          </a:xfrm>
                          <a:prstGeom prst="rect">
                            <a:avLst/>
                          </a:prstGeom>
                        </pic:spPr>
                      </pic:pic>
                    </a:graphicData>
                  </a:graphic>
                </wp:inline>
              </w:drawing>
            </w:r>
          </w:p>
        </w:tc>
        <w:tc>
          <w:tcPr>
            <w:tcW w:w="1697" w:type="dxa"/>
            <w:tcBorders>
              <w:left w:val="single" w:sz="4" w:space="0" w:color="D9D9D9" w:themeColor="background1" w:themeShade="D9"/>
            </w:tcBorders>
          </w:tcPr>
          <w:p w14:paraId="09B5C8F3" w14:textId="77777777" w:rsidR="00786953" w:rsidRDefault="00786953">
            <w:pPr>
              <w:pStyle w:val="Margin"/>
              <w:rPr>
                <w:rFonts w:cs="Arial"/>
              </w:rPr>
            </w:pPr>
          </w:p>
        </w:tc>
      </w:tr>
      <w:tr w:rsidR="00786953" w14:paraId="793DE516" w14:textId="1D85D1F4">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6215EC7" w14:textId="03356488" w:rsidR="00786953" w:rsidRPr="007A4A56" w:rsidRDefault="00BA09DA">
            <w:pPr>
              <w:jc w:val="both"/>
              <w:rPr>
                <w:highlight w:val="yellow"/>
                <w:lang w:val="en-US"/>
              </w:rPr>
            </w:pPr>
            <w:r w:rsidRPr="007A4A56">
              <w:rPr>
                <w:lang w:val="en-US"/>
              </w:rPr>
              <w:t xml:space="preserve">To save space, you want to hide the unnecessary icons next to the filter titles. To do this, right-click the relevant filter and choose </w:t>
            </w:r>
            <w:r w:rsidRPr="007A4A56">
              <w:rPr>
                <w:b/>
                <w:lang w:val="en-US"/>
              </w:rPr>
              <w:t xml:space="preserve">Show/Hide </w:t>
            </w:r>
            <w:r w:rsidRPr="007A4A56">
              <w:rPr>
                <w:b/>
                <w:color w:val="943634"/>
                <w:lang w:val="en-US"/>
              </w:rPr>
              <w:t>►</w:t>
            </w:r>
            <w:r w:rsidRPr="007A4A56">
              <w:rPr>
                <w:b/>
                <w:lang w:val="en-US"/>
              </w:rPr>
              <w:t xml:space="preserve"> Header Icon</w:t>
            </w:r>
            <w:r w:rsidRPr="007A4A56">
              <w:rPr>
                <w:lang w:val="en-US"/>
              </w:rPr>
              <w:t>.</w:t>
            </w:r>
          </w:p>
        </w:tc>
        <w:tc>
          <w:tcPr>
            <w:tcW w:w="1996" w:type="dxa"/>
            <w:gridSpan w:val="2"/>
          </w:tcPr>
          <w:p w14:paraId="1EF3833C" w14:textId="77777777" w:rsidR="00786953" w:rsidRPr="007A4A56" w:rsidRDefault="00786953">
            <w:pPr>
              <w:pStyle w:val="Margin"/>
              <w:rPr>
                <w:lang w:val="en-US"/>
              </w:rPr>
            </w:pPr>
          </w:p>
          <w:p w14:paraId="4C638C3C" w14:textId="77777777" w:rsidR="00786953" w:rsidRDefault="00BA09DA">
            <w:pPr>
              <w:pStyle w:val="Margin"/>
            </w:pPr>
            <w:r>
              <w:t xml:space="preserve">Show/Hide </w:t>
            </w:r>
            <w:r>
              <w:sym w:font="Wingdings" w:char="F0E0"/>
            </w:r>
          </w:p>
          <w:p w14:paraId="31D437C9" w14:textId="2207A6E6" w:rsidR="00786953" w:rsidRDefault="00BA09DA">
            <w:pPr>
              <w:pStyle w:val="Textkrper3"/>
              <w:spacing w:before="0" w:after="0"/>
              <w:jc w:val="right"/>
            </w:pPr>
            <w:r>
              <w:t>Header Icon</w:t>
            </w:r>
          </w:p>
        </w:tc>
      </w:tr>
      <w:tr w:rsidR="00786953" w:rsidRPr="00345B63" w14:paraId="7974A78E"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953649A" w14:textId="78DF7CED" w:rsidR="00786953" w:rsidRPr="007A4A56" w:rsidRDefault="00BA09DA">
            <w:pPr>
              <w:jc w:val="both"/>
              <w:rPr>
                <w:lang w:val="en-US"/>
              </w:rPr>
            </w:pPr>
            <w:r w:rsidRPr="007A4A56">
              <w:rPr>
                <w:lang w:val="en-US"/>
              </w:rPr>
              <w:lastRenderedPageBreak/>
              <w:t xml:space="preserve">For the filters on </w:t>
            </w:r>
            <w:r w:rsidRPr="007A4A56">
              <w:rPr>
                <w:i/>
                <w:lang w:val="en-US"/>
              </w:rPr>
              <w:t>Sales Organization</w:t>
            </w:r>
            <w:r w:rsidRPr="007A4A56">
              <w:rPr>
                <w:lang w:val="en-US"/>
              </w:rPr>
              <w:t xml:space="preserve"> and </w:t>
            </w:r>
            <w:r w:rsidRPr="007A4A56">
              <w:rPr>
                <w:i/>
                <w:lang w:val="en-US"/>
              </w:rPr>
              <w:t>Customer</w:t>
            </w:r>
            <w:r w:rsidRPr="007A4A56">
              <w:rPr>
                <w:lang w:val="en-US"/>
              </w:rPr>
              <w:t xml:space="preserve">, disable the </w:t>
            </w:r>
            <w:r w:rsidRPr="007A4A56">
              <w:rPr>
                <w:i/>
                <w:lang w:val="en-US"/>
              </w:rPr>
              <w:t>Apply Selection</w:t>
            </w:r>
            <w:r w:rsidRPr="007A4A56">
              <w:rPr>
                <w:lang w:val="en-US"/>
              </w:rPr>
              <w:t xml:space="preserve"> button by right-clicking in the filter and selecting </w:t>
            </w:r>
            <w:r w:rsidRPr="007A4A56">
              <w:rPr>
                <w:b/>
                <w:lang w:val="en-US"/>
              </w:rPr>
              <w:t xml:space="preserve">Show/Hide </w:t>
            </w:r>
            <w:r w:rsidRPr="007A4A56">
              <w:rPr>
                <w:b/>
                <w:color w:val="943634"/>
                <w:lang w:val="en-US"/>
              </w:rPr>
              <w:t>►</w:t>
            </w:r>
            <w:r w:rsidRPr="007A4A56">
              <w:rPr>
                <w:b/>
                <w:lang w:val="en-US"/>
              </w:rPr>
              <w:t xml:space="preserve"> Apply Selection Button</w:t>
            </w:r>
            <w:r w:rsidRPr="007A4A56">
              <w:rPr>
                <w:lang w:val="en-US"/>
              </w:rPr>
              <w:t>.</w:t>
            </w:r>
          </w:p>
        </w:tc>
        <w:tc>
          <w:tcPr>
            <w:tcW w:w="1996" w:type="dxa"/>
            <w:gridSpan w:val="2"/>
          </w:tcPr>
          <w:p w14:paraId="56F049E3" w14:textId="77777777" w:rsidR="00786953" w:rsidRPr="007A4A56" w:rsidRDefault="00786953">
            <w:pPr>
              <w:pStyle w:val="Margin"/>
              <w:rPr>
                <w:lang w:val="en-US"/>
              </w:rPr>
            </w:pPr>
          </w:p>
          <w:p w14:paraId="5B4F7343" w14:textId="77777777" w:rsidR="00786953" w:rsidRPr="007A4A56" w:rsidRDefault="00BA09DA">
            <w:pPr>
              <w:pStyle w:val="Margin"/>
              <w:rPr>
                <w:lang w:val="en-US"/>
              </w:rPr>
            </w:pPr>
            <w:r w:rsidRPr="007A4A56">
              <w:rPr>
                <w:lang w:val="en-US"/>
              </w:rPr>
              <w:t xml:space="preserve">Show/Hide </w:t>
            </w:r>
            <w:r>
              <w:sym w:font="Wingdings" w:char="F0E0"/>
            </w:r>
          </w:p>
          <w:p w14:paraId="4F4732CC" w14:textId="1205BD77" w:rsidR="00786953" w:rsidRPr="007A4A56" w:rsidRDefault="00BA09DA">
            <w:pPr>
              <w:pStyle w:val="P68B1DB1-Margin13"/>
              <w:rPr>
                <w:lang w:val="en-US"/>
              </w:rPr>
            </w:pPr>
            <w:r w:rsidRPr="007A4A56">
              <w:rPr>
                <w:lang w:val="en-US"/>
              </w:rPr>
              <w:t>Apply Selection Button</w:t>
            </w:r>
          </w:p>
        </w:tc>
      </w:tr>
      <w:tr w:rsidR="00786953" w14:paraId="28A56E0F"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1897FAD" w14:textId="13927527" w:rsidR="00786953" w:rsidRPr="007A4A56" w:rsidRDefault="00BA09DA">
            <w:pPr>
              <w:jc w:val="both"/>
              <w:rPr>
                <w:lang w:val="en-US"/>
              </w:rPr>
            </w:pPr>
            <w:r w:rsidRPr="007A4A56">
              <w:rPr>
                <w:lang w:val="en-US"/>
              </w:rPr>
              <w:t xml:space="preserve">Right-click the filter </w:t>
            </w:r>
            <w:proofErr w:type="gramStart"/>
            <w:r w:rsidRPr="007A4A56">
              <w:rPr>
                <w:i/>
                <w:lang w:val="en-US"/>
              </w:rPr>
              <w:t xml:space="preserve">Customer </w:t>
            </w:r>
            <w:r w:rsidRPr="007A4A56">
              <w:rPr>
                <w:lang w:val="en-US"/>
              </w:rPr>
              <w:t xml:space="preserve"> and</w:t>
            </w:r>
            <w:proofErr w:type="gramEnd"/>
            <w:r w:rsidRPr="007A4A56">
              <w:rPr>
                <w:lang w:val="en-US"/>
              </w:rPr>
              <w:t xml:space="preserve"> choose </w:t>
            </w:r>
            <w:r w:rsidRPr="007A4A56">
              <w:rPr>
                <w:b/>
                <w:lang w:val="en-US"/>
              </w:rPr>
              <w:t xml:space="preserve"> Sort </w:t>
            </w:r>
            <w:r w:rsidRPr="007A4A56">
              <w:rPr>
                <w:b/>
                <w:color w:val="943634"/>
                <w:lang w:val="en-US"/>
              </w:rPr>
              <w:t>►</w:t>
            </w:r>
            <w:r w:rsidRPr="007A4A56">
              <w:rPr>
                <w:b/>
                <w:lang w:val="en-US"/>
              </w:rPr>
              <w:t xml:space="preserve"> Ascending </w:t>
            </w:r>
            <w:r w:rsidRPr="007A4A56">
              <w:rPr>
                <w:lang w:val="en-US"/>
              </w:rPr>
              <w:t xml:space="preserve"> to sort the customers alphabetically.</w:t>
            </w:r>
          </w:p>
        </w:tc>
        <w:tc>
          <w:tcPr>
            <w:tcW w:w="1996" w:type="dxa"/>
            <w:gridSpan w:val="2"/>
          </w:tcPr>
          <w:p w14:paraId="74A50825" w14:textId="77777777" w:rsidR="00786953" w:rsidRPr="007A4A56" w:rsidRDefault="00786953">
            <w:pPr>
              <w:pStyle w:val="Margin"/>
              <w:rPr>
                <w:lang w:val="en-US"/>
              </w:rPr>
            </w:pPr>
          </w:p>
          <w:p w14:paraId="7A366F5F" w14:textId="77777777" w:rsidR="00786953" w:rsidRDefault="00BA09DA">
            <w:pPr>
              <w:pStyle w:val="Margin"/>
            </w:pPr>
            <w:r>
              <w:t xml:space="preserve">Sort </w:t>
            </w:r>
            <w:r>
              <w:sym w:font="Wingdings" w:char="F0E0"/>
            </w:r>
          </w:p>
          <w:p w14:paraId="42F413B9" w14:textId="155B7A23" w:rsidR="00786953" w:rsidRDefault="00BA09DA">
            <w:pPr>
              <w:pStyle w:val="Margin"/>
            </w:pPr>
            <w:r>
              <w:t>Ascending</w:t>
            </w:r>
          </w:p>
        </w:tc>
      </w:tr>
      <w:tr w:rsidR="00786953" w14:paraId="187649FC"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68A734E" w14:textId="380E7580" w:rsidR="00786953" w:rsidRDefault="00BA09DA">
            <w:pPr>
              <w:jc w:val="center"/>
            </w:pPr>
            <w:r>
              <w:rPr>
                <w:noProof/>
              </w:rPr>
              <w:drawing>
                <wp:inline distT="0" distB="0" distL="0" distR="0" wp14:anchorId="1DBE71D0" wp14:editId="1E6B7286">
                  <wp:extent cx="3004457" cy="889946"/>
                  <wp:effectExtent l="0" t="0" r="5715" b="5715"/>
                  <wp:docPr id="907" name="Graphic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027277" cy="896705"/>
                          </a:xfrm>
                          <a:prstGeom prst="rect">
                            <a:avLst/>
                          </a:prstGeom>
                        </pic:spPr>
                      </pic:pic>
                    </a:graphicData>
                  </a:graphic>
                </wp:inline>
              </w:drawing>
            </w:r>
          </w:p>
        </w:tc>
      </w:tr>
      <w:tr w:rsidR="00786953" w:rsidRPr="00345B63" w14:paraId="7BD3CCB3"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D010970" w14:textId="34C9C3E0" w:rsidR="00786953" w:rsidRPr="007A4A56" w:rsidRDefault="00BA09DA">
            <w:pPr>
              <w:jc w:val="both"/>
              <w:rPr>
                <w:lang w:val="en-US"/>
              </w:rPr>
            </w:pPr>
            <w:r w:rsidRPr="007A4A56">
              <w:rPr>
                <w:lang w:val="en-US"/>
              </w:rPr>
              <w:t>As a result, you can now find the three defined page filters in your page header.</w:t>
            </w:r>
          </w:p>
        </w:tc>
      </w:tr>
      <w:tr w:rsidR="00786953" w14:paraId="2B64EC04"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760E604" w14:textId="2B0C928F" w:rsidR="00786953" w:rsidRDefault="00BA09DA">
            <w:pPr>
              <w:jc w:val="center"/>
            </w:pPr>
            <w:r>
              <w:rPr>
                <w:noProof/>
              </w:rPr>
              <w:drawing>
                <wp:inline distT="0" distB="0" distL="0" distR="0" wp14:anchorId="1C5F4A99" wp14:editId="0EBD9079">
                  <wp:extent cx="4906010" cy="647065"/>
                  <wp:effectExtent l="0" t="0" r="8890" b="635"/>
                  <wp:docPr id="911" name="Graphic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906010" cy="647065"/>
                          </a:xfrm>
                          <a:prstGeom prst="rect">
                            <a:avLst/>
                          </a:prstGeom>
                        </pic:spPr>
                      </pic:pic>
                    </a:graphicData>
                  </a:graphic>
                </wp:inline>
              </w:drawing>
            </w:r>
          </w:p>
        </w:tc>
      </w:tr>
      <w:tr w:rsidR="00786953" w:rsidRPr="00345B63" w14:paraId="11EE76D1"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9BF10A5" w14:textId="1CDCF697" w:rsidR="00786953" w:rsidRPr="007A4A56" w:rsidRDefault="00BA09DA">
            <w:pPr>
              <w:jc w:val="both"/>
              <w:rPr>
                <w:lang w:val="en-US"/>
              </w:rPr>
            </w:pPr>
            <w:r w:rsidRPr="007A4A56">
              <w:rPr>
                <w:lang w:val="en-US"/>
              </w:rPr>
              <w:t xml:space="preserve">In the lower area, you now want to insert a table that shows you the </w:t>
            </w:r>
            <w:r w:rsidRPr="007A4A56">
              <w:rPr>
                <w:i/>
                <w:lang w:val="en-US"/>
              </w:rPr>
              <w:t>date</w:t>
            </w:r>
            <w:r w:rsidRPr="007A4A56">
              <w:rPr>
                <w:lang w:val="en-US"/>
              </w:rPr>
              <w:t xml:space="preserve"> and </w:t>
            </w:r>
            <w:r w:rsidRPr="007A4A56">
              <w:rPr>
                <w:i/>
                <w:lang w:val="en-US"/>
              </w:rPr>
              <w:t>product</w:t>
            </w:r>
            <w:r w:rsidRPr="007A4A56">
              <w:rPr>
                <w:lang w:val="en-US"/>
              </w:rPr>
              <w:t xml:space="preserve"> information.</w:t>
            </w:r>
          </w:p>
        </w:tc>
      </w:tr>
      <w:tr w:rsidR="00786953" w:rsidRPr="00345B63" w14:paraId="19A6F94C"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F1BD428" w14:textId="02EE9B0D" w:rsidR="00786953" w:rsidRPr="007A4A56" w:rsidRDefault="00BA09DA">
            <w:pPr>
              <w:jc w:val="both"/>
              <w:rPr>
                <w:lang w:val="en-US"/>
              </w:rPr>
            </w:pPr>
            <w:r w:rsidRPr="007A4A56">
              <w:rPr>
                <w:lang w:val="en-US"/>
              </w:rPr>
              <w:t xml:space="preserve">Click in the area below the filters and choose the Icon </w:t>
            </w:r>
            <w:r w:rsidRPr="007A4A56">
              <w:rPr>
                <w:b/>
                <w:lang w:val="en-US"/>
              </w:rPr>
              <w:t>Table</w:t>
            </w:r>
            <w:r w:rsidRPr="007A4A56">
              <w:rPr>
                <w:lang w:val="en-US"/>
              </w:rPr>
              <w:t xml:space="preserve"> </w:t>
            </w:r>
            <w:r>
              <w:rPr>
                <w:noProof/>
              </w:rPr>
              <w:drawing>
                <wp:inline distT="0" distB="0" distL="0" distR="0" wp14:anchorId="0E48F06D" wp14:editId="0E2A33C3">
                  <wp:extent cx="200967" cy="200967"/>
                  <wp:effectExtent l="0" t="0" r="8890" b="8890"/>
                  <wp:docPr id="910" name="Graphic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03431" cy="203431"/>
                          </a:xfrm>
                          <a:prstGeom prst="rect">
                            <a:avLst/>
                          </a:prstGeom>
                        </pic:spPr>
                      </pic:pic>
                    </a:graphicData>
                  </a:graphic>
                </wp:inline>
              </w:drawing>
            </w:r>
            <w:r w:rsidRPr="007A4A56">
              <w:rPr>
                <w:lang w:val="en-US"/>
              </w:rPr>
              <w:t xml:space="preserve"> in the </w:t>
            </w:r>
            <w:r w:rsidRPr="007A4A56">
              <w:rPr>
                <w:i/>
                <w:lang w:val="en-US"/>
              </w:rPr>
              <w:t>Insert</w:t>
            </w:r>
            <w:r w:rsidRPr="007A4A56">
              <w:rPr>
                <w:lang w:val="en-US"/>
              </w:rPr>
              <w:t xml:space="preserve"> area of the ribbon.</w:t>
            </w:r>
          </w:p>
        </w:tc>
      </w:tr>
      <w:tr w:rsidR="00786953" w14:paraId="2DC09D23"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450E07C" w14:textId="6DCF7ED8" w:rsidR="00786953" w:rsidRDefault="00BA09DA">
            <w:pPr>
              <w:jc w:val="center"/>
            </w:pPr>
            <w:r>
              <w:rPr>
                <w:noProof/>
              </w:rPr>
              <w:drawing>
                <wp:inline distT="0" distB="0" distL="0" distR="0" wp14:anchorId="4C420414" wp14:editId="3C817D35">
                  <wp:extent cx="1567543" cy="571590"/>
                  <wp:effectExtent l="0" t="0" r="0" b="0"/>
                  <wp:docPr id="912" name="Graphic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573746" cy="573852"/>
                          </a:xfrm>
                          <a:prstGeom prst="rect">
                            <a:avLst/>
                          </a:prstGeom>
                        </pic:spPr>
                      </pic:pic>
                    </a:graphicData>
                  </a:graphic>
                </wp:inline>
              </w:drawing>
            </w:r>
          </w:p>
        </w:tc>
      </w:tr>
      <w:tr w:rsidR="00786953" w:rsidRPr="00345B63" w14:paraId="1C8DF2C8" w14:textId="77777777">
        <w:trPr>
          <w:gridAfter w:val="2"/>
          <w:wAfter w:w="1996" w:type="dxa"/>
        </w:trPr>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FBACE6C" w14:textId="4AB37A6A" w:rsidR="00786953" w:rsidRPr="007A4A56" w:rsidRDefault="00BA09DA">
            <w:pPr>
              <w:jc w:val="both"/>
              <w:rPr>
                <w:lang w:val="en-US"/>
              </w:rPr>
            </w:pPr>
            <w:r w:rsidRPr="007A4A56">
              <w:rPr>
                <w:lang w:val="en-US"/>
              </w:rPr>
              <w:t xml:space="preserve">The </w:t>
            </w:r>
            <w:r w:rsidRPr="007A4A56">
              <w:rPr>
                <w:i/>
                <w:lang w:val="en-US"/>
              </w:rPr>
              <w:t>right-hand side panel</w:t>
            </w:r>
            <w:r w:rsidRPr="007A4A56">
              <w:rPr>
                <w:lang w:val="en-US"/>
              </w:rPr>
              <w:t xml:space="preserve"> in the </w:t>
            </w:r>
            <w:r w:rsidRPr="007A4A56">
              <w:rPr>
                <w:i/>
                <w:lang w:val="en-US"/>
              </w:rPr>
              <w:t>Builder</w:t>
            </w:r>
            <w:r w:rsidRPr="007A4A56">
              <w:rPr>
                <w:lang w:val="en-US"/>
              </w:rPr>
              <w:t xml:space="preserve"> panel has now opened.</w:t>
            </w:r>
          </w:p>
        </w:tc>
      </w:tr>
      <w:tr w:rsidR="00786953" w14:paraId="27021159"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E1CB0D8" w14:textId="34FA22B6" w:rsidR="00786953" w:rsidRPr="007A4A56" w:rsidRDefault="00BA09DA">
            <w:pPr>
              <w:jc w:val="both"/>
              <w:rPr>
                <w:lang w:val="en-US"/>
              </w:rPr>
            </w:pPr>
            <w:r w:rsidRPr="007A4A56">
              <w:rPr>
                <w:lang w:val="en-US"/>
              </w:rPr>
              <w:t xml:space="preserve">In the </w:t>
            </w:r>
            <w:r w:rsidRPr="007A4A56">
              <w:rPr>
                <w:rStyle w:val="Hervorhebung"/>
                <w:lang w:val="en-US"/>
              </w:rPr>
              <w:t>Rows</w:t>
            </w:r>
            <w:r w:rsidRPr="007A4A56">
              <w:rPr>
                <w:lang w:val="en-US"/>
              </w:rPr>
              <w:t xml:space="preserve"> section, choose </w:t>
            </w:r>
            <w:r w:rsidRPr="007A4A56">
              <w:rPr>
                <w:rStyle w:val="Hervorhebung"/>
                <w:b/>
                <w:i w:val="0"/>
                <w:lang w:val="en-US"/>
              </w:rPr>
              <w:t>Add Dimensions</w:t>
            </w:r>
            <w:r w:rsidRPr="007A4A56">
              <w:rPr>
                <w:lang w:val="en-US"/>
              </w:rPr>
              <w:t xml:space="preserve"> and, one by one, the </w:t>
            </w:r>
            <w:proofErr w:type="gramStart"/>
            <w:r w:rsidRPr="007A4A56">
              <w:rPr>
                <w:rStyle w:val="Hervorhebung"/>
                <w:b/>
                <w:i w:val="0"/>
                <w:lang w:val="en-US"/>
              </w:rPr>
              <w:t xml:space="preserve">Date </w:t>
            </w:r>
            <w:r w:rsidRPr="007A4A56">
              <w:rPr>
                <w:lang w:val="en-US"/>
              </w:rPr>
              <w:t xml:space="preserve"> </w:t>
            </w:r>
            <w:r w:rsidRPr="007A4A56">
              <w:rPr>
                <w:rStyle w:val="Hervorhebung"/>
                <w:i w:val="0"/>
                <w:lang w:val="en-US"/>
              </w:rPr>
              <w:t>and</w:t>
            </w:r>
            <w:proofErr w:type="gramEnd"/>
            <w:r w:rsidRPr="007A4A56">
              <w:rPr>
                <w:rStyle w:val="Hervorhebung"/>
                <w:i w:val="0"/>
                <w:lang w:val="en-US"/>
              </w:rPr>
              <w:t xml:space="preserve"> </w:t>
            </w:r>
            <w:r w:rsidRPr="007A4A56">
              <w:rPr>
                <w:rStyle w:val="Hervorhebung"/>
                <w:b/>
                <w:i w:val="0"/>
                <w:lang w:val="en-US"/>
              </w:rPr>
              <w:t xml:space="preserve"> Product</w:t>
            </w:r>
            <w:r w:rsidRPr="007A4A56">
              <w:rPr>
                <w:rStyle w:val="Hervorhebung"/>
                <w:lang w:val="en-US"/>
              </w:rPr>
              <w:t xml:space="preserve"> </w:t>
            </w:r>
            <w:r w:rsidRPr="007A4A56">
              <w:rPr>
                <w:lang w:val="en-US"/>
              </w:rPr>
              <w:t xml:space="preserve"> dimensions.</w:t>
            </w:r>
          </w:p>
        </w:tc>
        <w:tc>
          <w:tcPr>
            <w:tcW w:w="1996" w:type="dxa"/>
            <w:gridSpan w:val="2"/>
          </w:tcPr>
          <w:p w14:paraId="217F2D85" w14:textId="125FDAFC" w:rsidR="00786953" w:rsidRDefault="00BA09DA">
            <w:pPr>
              <w:pStyle w:val="Margin"/>
            </w:pPr>
            <w:r w:rsidRPr="007A4A56">
              <w:rPr>
                <w:lang w:val="en-US"/>
              </w:rPr>
              <w:br/>
            </w:r>
            <w:r>
              <w:t>Add Dimensions</w:t>
            </w:r>
            <w:r>
              <w:br/>
              <w:t xml:space="preserve"> Date</w:t>
            </w:r>
            <w:r>
              <w:br/>
              <w:t xml:space="preserve"> Product</w:t>
            </w:r>
          </w:p>
        </w:tc>
      </w:tr>
      <w:tr w:rsidR="00786953" w14:paraId="07CBABC2"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E49162F" w14:textId="0CB46178" w:rsidR="00786953" w:rsidRPr="007A4A56" w:rsidRDefault="00BA09DA">
            <w:pPr>
              <w:jc w:val="both"/>
              <w:rPr>
                <w:lang w:val="en-US"/>
              </w:rPr>
            </w:pPr>
            <w:r w:rsidRPr="007A4A56">
              <w:rPr>
                <w:lang w:val="en-US"/>
              </w:rPr>
              <w:t xml:space="preserve">You now define the key figures to be displayed in your table. To do so, move your mouse to the </w:t>
            </w:r>
            <w:r w:rsidRPr="007A4A56">
              <w:rPr>
                <w:rStyle w:val="Hervorhebung"/>
                <w:lang w:val="en-US"/>
              </w:rPr>
              <w:t>Columns</w:t>
            </w:r>
            <w:r w:rsidRPr="007A4A56">
              <w:rPr>
                <w:lang w:val="en-US"/>
              </w:rPr>
              <w:t xml:space="preserve"> section and click </w:t>
            </w:r>
            <w:r w:rsidRPr="007A4A56">
              <w:rPr>
                <w:b/>
                <w:lang w:val="en-US"/>
              </w:rPr>
              <w:t>Manage Filters</w:t>
            </w:r>
            <w:r w:rsidRPr="007A4A56">
              <w:rPr>
                <w:lang w:val="en-US"/>
              </w:rPr>
              <w:t xml:space="preserve"> </w:t>
            </w:r>
            <w:r>
              <w:rPr>
                <w:noProof/>
              </w:rPr>
              <w:drawing>
                <wp:inline distT="0" distB="0" distL="0" distR="0" wp14:anchorId="047C9CF0" wp14:editId="3B9D674C">
                  <wp:extent cx="152421" cy="152421"/>
                  <wp:effectExtent l="0" t="0" r="0" b="0"/>
                  <wp:docPr id="913" name="Graphic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52421" cy="152421"/>
                          </a:xfrm>
                          <a:prstGeom prst="rect">
                            <a:avLst/>
                          </a:prstGeom>
                        </pic:spPr>
                      </pic:pic>
                    </a:graphicData>
                  </a:graphic>
                </wp:inline>
              </w:drawing>
            </w:r>
            <w:r w:rsidRPr="007A4A56">
              <w:rPr>
                <w:lang w:val="en-US"/>
              </w:rPr>
              <w:t xml:space="preserve"> next to </w:t>
            </w:r>
            <w:r w:rsidRPr="007A4A56">
              <w:rPr>
                <w:rStyle w:val="Hervorhebung"/>
                <w:lang w:val="en-US"/>
              </w:rPr>
              <w:t>Measures</w:t>
            </w:r>
            <w:r w:rsidRPr="007A4A56">
              <w:rPr>
                <w:lang w:val="en-US"/>
              </w:rPr>
              <w:t>.</w:t>
            </w:r>
          </w:p>
        </w:tc>
        <w:tc>
          <w:tcPr>
            <w:tcW w:w="1996" w:type="dxa"/>
            <w:gridSpan w:val="2"/>
          </w:tcPr>
          <w:p w14:paraId="4139E804" w14:textId="77777777" w:rsidR="00786953" w:rsidRPr="007A4A56" w:rsidRDefault="00786953">
            <w:pPr>
              <w:pStyle w:val="Margin"/>
              <w:rPr>
                <w:lang w:val="en-US"/>
              </w:rPr>
            </w:pPr>
          </w:p>
          <w:p w14:paraId="74E4C7A3" w14:textId="6586AB8E" w:rsidR="00786953" w:rsidRDefault="00BA09DA">
            <w:pPr>
              <w:pStyle w:val="Margin"/>
            </w:pPr>
            <w:r>
              <w:t>Manage Filters</w:t>
            </w:r>
          </w:p>
        </w:tc>
      </w:tr>
      <w:tr w:rsidR="00786953" w14:paraId="60744D13"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47A6B7F" w14:textId="0BB66159" w:rsidR="00786953" w:rsidRPr="007A4A56" w:rsidRDefault="00BA09DA">
            <w:pPr>
              <w:jc w:val="both"/>
              <w:rPr>
                <w:lang w:val="en-US"/>
              </w:rPr>
            </w:pPr>
            <w:r w:rsidRPr="007A4A56">
              <w:rPr>
                <w:lang w:val="en-US"/>
              </w:rPr>
              <w:t xml:space="preserve">In the window that opens, select the key figures </w:t>
            </w:r>
            <w:r w:rsidRPr="007A4A56">
              <w:rPr>
                <w:rStyle w:val="Hervorhebung"/>
                <w:b/>
                <w:i w:val="0"/>
                <w:lang w:val="en-US"/>
              </w:rPr>
              <w:t>Sales Quantity</w:t>
            </w:r>
            <w:r w:rsidRPr="007A4A56">
              <w:rPr>
                <w:lang w:val="en-US"/>
              </w:rPr>
              <w:t xml:space="preserve"> and </w:t>
            </w:r>
            <w:r w:rsidRPr="007A4A56">
              <w:rPr>
                <w:rStyle w:val="Hervorhebung"/>
                <w:b/>
                <w:i w:val="0"/>
                <w:lang w:val="en-US"/>
              </w:rPr>
              <w:t>Contribution Margin GC</w:t>
            </w:r>
            <w:r w:rsidRPr="007A4A56">
              <w:rPr>
                <w:lang w:val="en-US"/>
              </w:rPr>
              <w:t xml:space="preserve">, and confirm the window by choosing </w:t>
            </w:r>
            <w:r w:rsidRPr="007A4A56">
              <w:rPr>
                <w:rStyle w:val="Hervorhebung"/>
                <w:b/>
                <w:i w:val="0"/>
                <w:lang w:val="en-US"/>
              </w:rPr>
              <w:t>OK</w:t>
            </w:r>
            <w:r w:rsidRPr="007A4A56">
              <w:rPr>
                <w:lang w:val="en-US"/>
              </w:rPr>
              <w:t>.</w:t>
            </w:r>
          </w:p>
        </w:tc>
        <w:tc>
          <w:tcPr>
            <w:tcW w:w="1996" w:type="dxa"/>
            <w:gridSpan w:val="2"/>
          </w:tcPr>
          <w:p w14:paraId="6794A498" w14:textId="77777777" w:rsidR="00786953" w:rsidRPr="00DD7763" w:rsidRDefault="00786953">
            <w:pPr>
              <w:pStyle w:val="Margin"/>
              <w:rPr>
                <w:rFonts w:cs="Arial"/>
                <w:lang w:val="en-US"/>
              </w:rPr>
            </w:pPr>
          </w:p>
          <w:p w14:paraId="4C7B45EB" w14:textId="77777777" w:rsidR="00786953" w:rsidRPr="00DD7763" w:rsidRDefault="00BA09DA">
            <w:pPr>
              <w:pStyle w:val="P68B1DB1-Margin16"/>
              <w:rPr>
                <w:rFonts w:ascii="Arial" w:hAnsi="Arial" w:cs="Arial"/>
              </w:rPr>
            </w:pPr>
            <w:r w:rsidRPr="00DD7763">
              <w:rPr>
                <w:rFonts w:ascii="Arial" w:hAnsi="Arial" w:cs="Arial"/>
              </w:rPr>
              <w:t>Sales Quantity</w:t>
            </w:r>
          </w:p>
          <w:p w14:paraId="30361506" w14:textId="77777777" w:rsidR="00786953" w:rsidRPr="00DD7763" w:rsidRDefault="00BA09DA">
            <w:pPr>
              <w:pStyle w:val="P68B1DB1-Margin16"/>
              <w:rPr>
                <w:rFonts w:ascii="Arial" w:hAnsi="Arial" w:cs="Arial"/>
              </w:rPr>
            </w:pPr>
            <w:r w:rsidRPr="00DD7763">
              <w:rPr>
                <w:rFonts w:ascii="Arial" w:hAnsi="Arial" w:cs="Arial"/>
              </w:rPr>
              <w:t>Contribution Margin GC</w:t>
            </w:r>
          </w:p>
          <w:p w14:paraId="177AE372" w14:textId="52C79AE1" w:rsidR="00786953" w:rsidRPr="00DD7763" w:rsidRDefault="00786953">
            <w:pPr>
              <w:pStyle w:val="Margin"/>
              <w:rPr>
                <w:rFonts w:cs="Arial"/>
              </w:rPr>
            </w:pPr>
          </w:p>
        </w:tc>
      </w:tr>
      <w:tr w:rsidR="00786953" w:rsidRPr="00345B63" w14:paraId="6991A598"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9CB8140" w14:textId="4F01F152" w:rsidR="00786953" w:rsidRPr="007A4A56" w:rsidRDefault="00BA09DA">
            <w:pPr>
              <w:jc w:val="both"/>
              <w:rPr>
                <w:lang w:val="en-US"/>
              </w:rPr>
            </w:pPr>
            <w:r w:rsidRPr="007A4A56">
              <w:rPr>
                <w:lang w:val="en-US"/>
              </w:rPr>
              <w:t xml:space="preserve">Since the focus of this page is on the </w:t>
            </w:r>
            <w:r w:rsidRPr="007A4A56">
              <w:rPr>
                <w:i/>
                <w:lang w:val="en-US"/>
              </w:rPr>
              <w:t>Bicycles</w:t>
            </w:r>
            <w:r w:rsidRPr="007A4A56">
              <w:rPr>
                <w:lang w:val="en-US"/>
              </w:rPr>
              <w:t xml:space="preserve"> </w:t>
            </w:r>
            <w:r w:rsidRPr="007A4A56">
              <w:rPr>
                <w:i/>
                <w:lang w:val="en-US"/>
              </w:rPr>
              <w:t>division</w:t>
            </w:r>
            <w:r w:rsidRPr="007A4A56">
              <w:rPr>
                <w:lang w:val="en-US"/>
              </w:rPr>
              <w:t xml:space="preserve">, choose </w:t>
            </w:r>
            <w:r w:rsidRPr="007A4A56">
              <w:rPr>
                <w:b/>
                <w:lang w:val="en-US"/>
              </w:rPr>
              <w:t>Add Filters</w:t>
            </w:r>
            <w:r w:rsidRPr="007A4A56">
              <w:rPr>
                <w:lang w:val="en-US"/>
              </w:rPr>
              <w:t xml:space="preserve"> in the </w:t>
            </w:r>
            <w:r w:rsidRPr="007A4A56">
              <w:rPr>
                <w:i/>
                <w:lang w:val="en-US"/>
              </w:rPr>
              <w:t>Filter</w:t>
            </w:r>
            <w:r w:rsidRPr="007A4A56">
              <w:rPr>
                <w:lang w:val="en-US"/>
              </w:rPr>
              <w:t xml:space="preserve"> area. Now choose </w:t>
            </w:r>
            <w:r w:rsidRPr="007A4A56">
              <w:rPr>
                <w:b/>
                <w:lang w:val="en-US"/>
              </w:rPr>
              <w:t>Dimension</w:t>
            </w:r>
            <w:r w:rsidRPr="007A4A56">
              <w:rPr>
                <w:lang w:val="en-US"/>
              </w:rPr>
              <w:t xml:space="preserve"> </w:t>
            </w:r>
            <w:r w:rsidRPr="007A4A56">
              <w:rPr>
                <w:b/>
                <w:color w:val="943634"/>
                <w:lang w:val="en-US"/>
              </w:rPr>
              <w:t xml:space="preserve">► </w:t>
            </w:r>
            <w:r w:rsidRPr="007A4A56">
              <w:rPr>
                <w:lang w:val="en-US"/>
              </w:rPr>
              <w:t xml:space="preserve"> </w:t>
            </w:r>
            <w:r w:rsidRPr="007A4A56">
              <w:rPr>
                <w:b/>
                <w:lang w:val="en-US"/>
              </w:rPr>
              <w:t xml:space="preserve">Product </w:t>
            </w:r>
            <w:r w:rsidRPr="007A4A56">
              <w:rPr>
                <w:b/>
                <w:color w:val="943634"/>
                <w:lang w:val="en-US"/>
              </w:rPr>
              <w:t xml:space="preserve">► </w:t>
            </w:r>
            <w:r w:rsidRPr="007A4A56">
              <w:rPr>
                <w:b/>
                <w:lang w:val="en-US"/>
              </w:rPr>
              <w:t xml:space="preserve"> </w:t>
            </w:r>
            <w:r w:rsidRPr="007A4A56">
              <w:rPr>
                <w:b/>
                <w:color w:val="000000" w:themeColor="text1"/>
                <w:lang w:val="en-US"/>
              </w:rPr>
              <w:t xml:space="preserve">Division. </w:t>
            </w:r>
            <w:r w:rsidRPr="007A4A56">
              <w:rPr>
                <w:lang w:val="en-US"/>
              </w:rPr>
              <w:t xml:space="preserve">In the </w:t>
            </w:r>
            <w:r w:rsidRPr="007A4A56">
              <w:rPr>
                <w:i/>
                <w:lang w:val="en-US"/>
              </w:rPr>
              <w:t>Set Filters for Division</w:t>
            </w:r>
            <w:r w:rsidRPr="007A4A56">
              <w:rPr>
                <w:lang w:val="en-US"/>
              </w:rPr>
              <w:t xml:space="preserve"> window, select the </w:t>
            </w:r>
            <w:r w:rsidRPr="007A4A56">
              <w:rPr>
                <w:b/>
                <w:lang w:val="en-US"/>
              </w:rPr>
              <w:t>Bicycles</w:t>
            </w:r>
            <w:r w:rsidRPr="007A4A56">
              <w:rPr>
                <w:lang w:val="en-US"/>
              </w:rPr>
              <w:t xml:space="preserve"> </w:t>
            </w:r>
            <w:r w:rsidRPr="007A4A56">
              <w:rPr>
                <w:i/>
                <w:lang w:val="en-US"/>
              </w:rPr>
              <w:t>division</w:t>
            </w:r>
            <w:r w:rsidRPr="007A4A56">
              <w:rPr>
                <w:lang w:val="en-US"/>
              </w:rPr>
              <w:t>.</w:t>
            </w:r>
          </w:p>
        </w:tc>
        <w:tc>
          <w:tcPr>
            <w:tcW w:w="1996" w:type="dxa"/>
            <w:gridSpan w:val="2"/>
          </w:tcPr>
          <w:p w14:paraId="6B787A83" w14:textId="77777777" w:rsidR="00786953" w:rsidRPr="00DD7763" w:rsidRDefault="00786953">
            <w:pPr>
              <w:pStyle w:val="Margin"/>
              <w:rPr>
                <w:rFonts w:cs="Arial"/>
                <w:lang w:val="en-US"/>
              </w:rPr>
            </w:pPr>
          </w:p>
          <w:p w14:paraId="0800F2F9" w14:textId="77777777" w:rsidR="00786953" w:rsidRPr="00DD7763" w:rsidRDefault="00BA09DA">
            <w:pPr>
              <w:pStyle w:val="P68B1DB1-Margin16"/>
              <w:rPr>
                <w:rFonts w:ascii="Arial" w:hAnsi="Arial" w:cs="Arial"/>
                <w:lang w:val="en-US"/>
              </w:rPr>
            </w:pPr>
            <w:r w:rsidRPr="00DD7763">
              <w:rPr>
                <w:rFonts w:ascii="Arial" w:hAnsi="Arial" w:cs="Arial"/>
                <w:lang w:val="en-US"/>
              </w:rPr>
              <w:t>Add Filters</w:t>
            </w:r>
          </w:p>
          <w:p w14:paraId="2775E5D8" w14:textId="77777777" w:rsidR="00786953" w:rsidRPr="00DD7763" w:rsidRDefault="00BA09DA">
            <w:pPr>
              <w:pStyle w:val="P68B1DB1-Margin16"/>
              <w:rPr>
                <w:rFonts w:ascii="Arial" w:hAnsi="Arial" w:cs="Arial"/>
                <w:lang w:val="en-US"/>
              </w:rPr>
            </w:pPr>
            <w:r w:rsidRPr="00DD7763">
              <w:rPr>
                <w:rFonts w:ascii="Arial" w:hAnsi="Arial" w:cs="Arial"/>
                <w:lang w:val="en-US"/>
              </w:rPr>
              <w:t xml:space="preserve">Product </w:t>
            </w:r>
            <w:r w:rsidRPr="00DD7763">
              <w:rPr>
                <w:rFonts w:ascii="Arial" w:hAnsi="Arial" w:cs="Arial"/>
              </w:rPr>
              <w:sym w:font="Wingdings" w:char="F0E0"/>
            </w:r>
          </w:p>
          <w:p w14:paraId="0F2A6C83" w14:textId="47C9F3A0" w:rsidR="00786953" w:rsidRPr="00DD7763" w:rsidRDefault="00BA09DA">
            <w:pPr>
              <w:pStyle w:val="P68B1DB1-Margin16"/>
              <w:rPr>
                <w:rFonts w:ascii="Arial" w:hAnsi="Arial" w:cs="Arial"/>
                <w:lang w:val="en-US"/>
              </w:rPr>
            </w:pPr>
            <w:r w:rsidRPr="00DD7763">
              <w:rPr>
                <w:rFonts w:ascii="Arial" w:hAnsi="Arial" w:cs="Arial"/>
                <w:lang w:val="en-US"/>
              </w:rPr>
              <w:t>Division -&gt;</w:t>
            </w:r>
            <w:r w:rsidRPr="00DD7763">
              <w:rPr>
                <w:rFonts w:ascii="Arial" w:hAnsi="Arial" w:cs="Arial"/>
                <w:lang w:val="en-US"/>
              </w:rPr>
              <w:br/>
              <w:t xml:space="preserve"> Bicycles</w:t>
            </w:r>
          </w:p>
        </w:tc>
      </w:tr>
      <w:tr w:rsidR="00786953" w14:paraId="5EAEECB4" w14:textId="1BDEBBD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1590202" w14:textId="6D7AC592" w:rsidR="00786953" w:rsidRPr="007A4A56" w:rsidRDefault="00BA09DA">
            <w:pPr>
              <w:jc w:val="both"/>
              <w:rPr>
                <w:lang w:val="en-US"/>
              </w:rPr>
            </w:pPr>
            <w:r w:rsidRPr="007A4A56">
              <w:rPr>
                <w:lang w:val="en-US"/>
              </w:rPr>
              <w:t xml:space="preserve">Since this should be a rigid filter, that is, a fixed filter that </w:t>
            </w:r>
            <w:proofErr w:type="gramStart"/>
            <w:r w:rsidRPr="007A4A56">
              <w:rPr>
                <w:lang w:val="en-US"/>
              </w:rPr>
              <w:t>cannot be changed</w:t>
            </w:r>
            <w:proofErr w:type="gramEnd"/>
            <w:r w:rsidRPr="007A4A56">
              <w:rPr>
                <w:lang w:val="en-US"/>
              </w:rPr>
              <w:t xml:space="preserve"> by the end users, deselect </w:t>
            </w:r>
            <w:r w:rsidRPr="007A4A56">
              <w:rPr>
                <w:rStyle w:val="Hervorhebung"/>
                <w:b/>
                <w:i w:val="0"/>
                <w:lang w:val="en-US"/>
              </w:rPr>
              <w:t>Allow viewers to modify selections</w:t>
            </w:r>
            <w:r w:rsidRPr="007A4A56">
              <w:rPr>
                <w:lang w:val="en-US"/>
              </w:rPr>
              <w:t xml:space="preserve"> and confirm the window with </w:t>
            </w:r>
            <w:r w:rsidRPr="007A4A56">
              <w:rPr>
                <w:rStyle w:val="Hervorhebung"/>
                <w:b/>
                <w:i w:val="0"/>
                <w:lang w:val="en-US"/>
              </w:rPr>
              <w:t>OK</w:t>
            </w:r>
            <w:r w:rsidRPr="007A4A56">
              <w:rPr>
                <w:lang w:val="en-US"/>
              </w:rPr>
              <w:t>.</w:t>
            </w:r>
          </w:p>
        </w:tc>
        <w:tc>
          <w:tcPr>
            <w:tcW w:w="1996" w:type="dxa"/>
            <w:gridSpan w:val="2"/>
          </w:tcPr>
          <w:p w14:paraId="7F5FB41A" w14:textId="77777777" w:rsidR="00786953" w:rsidRPr="00DD7763" w:rsidRDefault="00786953">
            <w:pPr>
              <w:pStyle w:val="Margin"/>
              <w:rPr>
                <w:rFonts w:cs="Arial"/>
                <w:lang w:val="en-US"/>
              </w:rPr>
            </w:pPr>
          </w:p>
          <w:p w14:paraId="158D56B0" w14:textId="77777777" w:rsidR="00786953" w:rsidRPr="00DD7763" w:rsidRDefault="00BA09DA">
            <w:pPr>
              <w:pStyle w:val="P68B1DB1-Margin17"/>
              <w:rPr>
                <w:rFonts w:ascii="Arial" w:hAnsi="Arial" w:cs="Arial"/>
              </w:rPr>
            </w:pPr>
            <w:r w:rsidRPr="00DD7763">
              <w:rPr>
                <w:rFonts w:ascii="Arial" w:hAnsi="Arial" w:cs="Arial"/>
              </w:rPr>
              <w:t>Allow viewers to modify selections</w:t>
            </w:r>
          </w:p>
          <w:p w14:paraId="4AD8EF43" w14:textId="07B65C26" w:rsidR="00786953" w:rsidRPr="00DD7763" w:rsidRDefault="00786953">
            <w:pPr>
              <w:spacing w:before="0" w:after="0"/>
              <w:jc w:val="center"/>
              <w:rPr>
                <w:rFonts w:ascii="Arial" w:hAnsi="Arial" w:cs="Arial"/>
                <w:sz w:val="16"/>
                <w:szCs w:val="16"/>
              </w:rPr>
            </w:pPr>
          </w:p>
        </w:tc>
      </w:tr>
      <w:tr w:rsidR="00786953" w14:paraId="531C7D8A"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52F39DE" w14:textId="428227BF" w:rsidR="00786953" w:rsidRDefault="00BA09DA">
            <w:pPr>
              <w:jc w:val="center"/>
            </w:pPr>
            <w:r>
              <w:rPr>
                <w:noProof/>
              </w:rPr>
              <w:lastRenderedPageBreak/>
              <w:drawing>
                <wp:inline distT="0" distB="0" distL="0" distR="0" wp14:anchorId="163BA1FB" wp14:editId="4256322E">
                  <wp:extent cx="4702629" cy="2905819"/>
                  <wp:effectExtent l="0" t="0" r="3175" b="8890"/>
                  <wp:docPr id="261" name="Graphic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708396" cy="2909382"/>
                          </a:xfrm>
                          <a:prstGeom prst="rect">
                            <a:avLst/>
                          </a:prstGeom>
                        </pic:spPr>
                      </pic:pic>
                    </a:graphicData>
                  </a:graphic>
                </wp:inline>
              </w:drawing>
            </w:r>
          </w:p>
        </w:tc>
        <w:tc>
          <w:tcPr>
            <w:tcW w:w="1996" w:type="dxa"/>
            <w:gridSpan w:val="2"/>
          </w:tcPr>
          <w:p w14:paraId="4FCBA8ED" w14:textId="77777777" w:rsidR="00786953" w:rsidRDefault="00786953">
            <w:pPr>
              <w:pStyle w:val="Margin"/>
              <w:rPr>
                <w:rFonts w:ascii="Times New Roman" w:hAnsi="Times New Roman"/>
              </w:rPr>
            </w:pPr>
          </w:p>
        </w:tc>
      </w:tr>
      <w:tr w:rsidR="00786953" w14:paraId="0014A812" w14:textId="35DBC70F">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358C89C" w14:textId="05D3E8D8" w:rsidR="00786953" w:rsidRPr="007A4A56" w:rsidRDefault="00BA09DA">
            <w:pPr>
              <w:jc w:val="both"/>
              <w:rPr>
                <w:lang w:val="en-US"/>
              </w:rPr>
            </w:pPr>
            <w:r w:rsidRPr="007A4A56">
              <w:rPr>
                <w:lang w:val="en-US"/>
              </w:rPr>
              <w:t xml:space="preserve">In the </w:t>
            </w:r>
            <w:r w:rsidRPr="007A4A56">
              <w:rPr>
                <w:rStyle w:val="Hervorhebung"/>
                <w:lang w:val="en-US"/>
              </w:rPr>
              <w:t>File</w:t>
            </w:r>
            <w:r w:rsidR="00B74052">
              <w:rPr>
                <w:lang w:val="en-US"/>
              </w:rPr>
              <w:t xml:space="preserve"> area of the ribbon, choose</w:t>
            </w:r>
            <w:r w:rsidRPr="007A4A56">
              <w:rPr>
                <w:lang w:val="en-US"/>
              </w:rPr>
              <w:t xml:space="preserve"> </w:t>
            </w:r>
            <w:r w:rsidRPr="007A4A56">
              <w:rPr>
                <w:i/>
                <w:lang w:val="en-US"/>
              </w:rPr>
              <w:t>Save</w:t>
            </w:r>
            <w:r w:rsidRPr="007A4A56">
              <w:rPr>
                <w:lang w:val="en-US"/>
              </w:rPr>
              <w:t xml:space="preserve"> </w:t>
            </w:r>
            <w:r>
              <w:rPr>
                <w:noProof/>
              </w:rPr>
              <w:drawing>
                <wp:inline distT="0" distB="0" distL="0" distR="0" wp14:anchorId="61A77A03" wp14:editId="7100AFA3">
                  <wp:extent cx="228632" cy="209579"/>
                  <wp:effectExtent l="0" t="0" r="0" b="0"/>
                  <wp:docPr id="934" name="Graphic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32" cy="209579"/>
                          </a:xfrm>
                          <a:prstGeom prst="rect">
                            <a:avLst/>
                          </a:prstGeom>
                        </pic:spPr>
                      </pic:pic>
                    </a:graphicData>
                  </a:graphic>
                </wp:inline>
              </w:drawing>
            </w:r>
            <w:r w:rsidRPr="007A4A56">
              <w:rPr>
                <w:lang w:val="en-US"/>
              </w:rPr>
              <w:t xml:space="preserve"> icon and then </w:t>
            </w:r>
            <w:r w:rsidRPr="007A4A56">
              <w:rPr>
                <w:b/>
                <w:lang w:val="en-US"/>
              </w:rPr>
              <w:t>Save</w:t>
            </w:r>
            <w:r w:rsidRPr="007A4A56">
              <w:rPr>
                <w:lang w:val="en-US"/>
              </w:rPr>
              <w:t xml:space="preserve"> to save your changed story.</w:t>
            </w:r>
          </w:p>
        </w:tc>
        <w:tc>
          <w:tcPr>
            <w:tcW w:w="1996" w:type="dxa"/>
            <w:gridSpan w:val="2"/>
          </w:tcPr>
          <w:p w14:paraId="2DADEBA1" w14:textId="77777777" w:rsidR="00786953" w:rsidRPr="007A4A56" w:rsidRDefault="00786953">
            <w:pPr>
              <w:pStyle w:val="Margin"/>
              <w:rPr>
                <w:rFonts w:ascii="Times New Roman" w:hAnsi="Times New Roman"/>
                <w:lang w:val="en-US"/>
              </w:rPr>
            </w:pPr>
          </w:p>
          <w:p w14:paraId="4B704904" w14:textId="04355CC7" w:rsidR="00786953" w:rsidRPr="00DD7763" w:rsidRDefault="00BA09DA">
            <w:pPr>
              <w:pStyle w:val="Textkrper3"/>
              <w:spacing w:before="0" w:after="0"/>
              <w:jc w:val="right"/>
              <w:rPr>
                <w:rFonts w:ascii="Arial" w:hAnsi="Arial" w:cs="Arial"/>
              </w:rPr>
            </w:pPr>
            <w:r w:rsidRPr="00DD7763">
              <w:rPr>
                <w:rFonts w:ascii="Arial" w:hAnsi="Arial" w:cs="Arial"/>
              </w:rPr>
              <w:t>Save</w:t>
            </w:r>
          </w:p>
        </w:tc>
      </w:tr>
      <w:tr w:rsidR="00786953" w:rsidRPr="00345B63" w14:paraId="75676012"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41AA1273" w14:textId="66D5DF6A" w:rsidR="00786953" w:rsidRPr="007A4A56" w:rsidRDefault="00BA09DA">
            <w:pPr>
              <w:jc w:val="both"/>
              <w:rPr>
                <w:lang w:val="en-US"/>
              </w:rPr>
            </w:pPr>
            <w:r w:rsidRPr="007A4A56">
              <w:rPr>
                <w:lang w:val="en-US"/>
              </w:rPr>
              <w:t>Compare your settings with the following screen.</w:t>
            </w:r>
          </w:p>
        </w:tc>
        <w:tc>
          <w:tcPr>
            <w:tcW w:w="1996" w:type="dxa"/>
            <w:gridSpan w:val="2"/>
          </w:tcPr>
          <w:p w14:paraId="34928E3C" w14:textId="77777777" w:rsidR="00786953" w:rsidRPr="007A4A56" w:rsidRDefault="00786953">
            <w:pPr>
              <w:pStyle w:val="Margin"/>
              <w:rPr>
                <w:rFonts w:ascii="Times New Roman" w:hAnsi="Times New Roman"/>
                <w:lang w:val="en-US"/>
              </w:rPr>
            </w:pPr>
          </w:p>
        </w:tc>
      </w:tr>
      <w:tr w:rsidR="00786953" w14:paraId="7C8106DF"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7BE0F9DE" w14:textId="46BD0047" w:rsidR="00786953" w:rsidRDefault="00BA09DA">
            <w:pPr>
              <w:jc w:val="center"/>
            </w:pPr>
            <w:r>
              <w:rPr>
                <w:noProof/>
              </w:rPr>
              <w:drawing>
                <wp:inline distT="0" distB="0" distL="0" distR="0" wp14:anchorId="5BC06CD9" wp14:editId="2B0E4248">
                  <wp:extent cx="2701555" cy="3657600"/>
                  <wp:effectExtent l="0" t="0" r="3810" b="0"/>
                  <wp:docPr id="262" name="Graphic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713627" cy="3673944"/>
                          </a:xfrm>
                          <a:prstGeom prst="rect">
                            <a:avLst/>
                          </a:prstGeom>
                        </pic:spPr>
                      </pic:pic>
                    </a:graphicData>
                  </a:graphic>
                </wp:inline>
              </w:drawing>
            </w:r>
          </w:p>
        </w:tc>
        <w:tc>
          <w:tcPr>
            <w:tcW w:w="1996" w:type="dxa"/>
            <w:gridSpan w:val="2"/>
          </w:tcPr>
          <w:p w14:paraId="00DEC039" w14:textId="77777777" w:rsidR="00786953" w:rsidRDefault="00786953">
            <w:pPr>
              <w:pStyle w:val="Margin"/>
              <w:rPr>
                <w:rFonts w:ascii="Times New Roman" w:hAnsi="Times New Roman"/>
              </w:rPr>
            </w:pPr>
          </w:p>
        </w:tc>
      </w:tr>
      <w:tr w:rsidR="00786953" w14:paraId="0D010357" w14:textId="0E34F73E">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4D8F496F" w14:textId="7AE9D62D" w:rsidR="00786953" w:rsidRPr="007A4A56" w:rsidRDefault="00BA09DA">
            <w:pPr>
              <w:jc w:val="both"/>
              <w:rPr>
                <w:lang w:val="en-US"/>
              </w:rPr>
            </w:pPr>
            <w:r w:rsidRPr="007A4A56">
              <w:rPr>
                <w:lang w:val="en-US"/>
              </w:rPr>
              <w:t xml:space="preserve">Now adjust the header of the table. To do this, double-click in the text and enter </w:t>
            </w:r>
            <w:r w:rsidRPr="007A4A56">
              <w:rPr>
                <w:rStyle w:val="Hervorhebung"/>
                <w:b/>
                <w:i w:val="0"/>
                <w:lang w:val="en-US"/>
              </w:rPr>
              <w:t>Bicycles</w:t>
            </w:r>
            <w:r w:rsidRPr="007A4A56">
              <w:rPr>
                <w:rStyle w:val="Hervorhebung"/>
                <w:lang w:val="en-US"/>
              </w:rPr>
              <w:t xml:space="preserve"> </w:t>
            </w:r>
            <w:r w:rsidRPr="007A4A56">
              <w:rPr>
                <w:lang w:val="en-US"/>
              </w:rPr>
              <w:t xml:space="preserve"> instead of the model name.</w:t>
            </w:r>
          </w:p>
        </w:tc>
        <w:tc>
          <w:tcPr>
            <w:tcW w:w="1996" w:type="dxa"/>
            <w:gridSpan w:val="2"/>
          </w:tcPr>
          <w:p w14:paraId="40F40391" w14:textId="77777777" w:rsidR="00786953" w:rsidRPr="007A4A56" w:rsidRDefault="00786953">
            <w:pPr>
              <w:pStyle w:val="Margin"/>
              <w:rPr>
                <w:rFonts w:ascii="Times New Roman" w:hAnsi="Times New Roman"/>
                <w:lang w:val="en-US"/>
              </w:rPr>
            </w:pPr>
          </w:p>
          <w:p w14:paraId="20FDBACD" w14:textId="6C39BB3F" w:rsidR="00786953" w:rsidRPr="00DD7763" w:rsidRDefault="00BA09DA">
            <w:pPr>
              <w:pStyle w:val="Textkrper3"/>
              <w:spacing w:before="0" w:after="0"/>
              <w:jc w:val="right"/>
              <w:rPr>
                <w:rFonts w:ascii="Arial" w:hAnsi="Arial" w:cs="Arial"/>
              </w:rPr>
            </w:pPr>
            <w:r w:rsidRPr="00DD7763">
              <w:rPr>
                <w:rFonts w:ascii="Arial" w:hAnsi="Arial" w:cs="Arial"/>
              </w:rPr>
              <w:t>Bicycles</w:t>
            </w:r>
          </w:p>
        </w:tc>
      </w:tr>
      <w:tr w:rsidR="00786953" w:rsidRPr="00345B63" w14:paraId="101C4D82" w14:textId="7DD15D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2D5E2774" w14:textId="59F86076" w:rsidR="00786953" w:rsidRDefault="00BA09DA">
            <w:pPr>
              <w:jc w:val="both"/>
            </w:pPr>
            <w:r w:rsidRPr="007A4A56">
              <w:rPr>
                <w:lang w:val="en-US"/>
              </w:rPr>
              <w:lastRenderedPageBreak/>
              <w:t xml:space="preserve">Next, you remove table details. When you click on your table, the </w:t>
            </w:r>
            <w:r w:rsidRPr="007A4A56">
              <w:rPr>
                <w:b/>
                <w:lang w:val="en-US"/>
              </w:rPr>
              <w:t>option More Actions</w:t>
            </w:r>
            <w:r w:rsidRPr="007A4A56">
              <w:rPr>
                <w:lang w:val="en-US"/>
              </w:rPr>
              <w:t xml:space="preserve"> </w:t>
            </w:r>
            <w:r>
              <w:rPr>
                <w:noProof/>
              </w:rPr>
              <w:drawing>
                <wp:inline distT="0" distB="0" distL="0" distR="0" wp14:anchorId="3AE91420" wp14:editId="1AB5D191">
                  <wp:extent cx="158108" cy="173533"/>
                  <wp:effectExtent l="0" t="0" r="0" b="0"/>
                  <wp:docPr id="936" name="Graphic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3015" cy="189895"/>
                          </a:xfrm>
                          <a:prstGeom prst="rect">
                            <a:avLst/>
                          </a:prstGeom>
                        </pic:spPr>
                      </pic:pic>
                    </a:graphicData>
                  </a:graphic>
                </wp:inline>
              </w:drawing>
            </w:r>
            <w:r w:rsidRPr="007A4A56">
              <w:rPr>
                <w:lang w:val="en-US"/>
              </w:rPr>
              <w:t xml:space="preserve"> appears in the upper right corner. Click the button. In the context menu, choose </w:t>
            </w:r>
            <w:r w:rsidRPr="007A4A56">
              <w:rPr>
                <w:rStyle w:val="Hervorhebung"/>
                <w:b/>
                <w:i w:val="0"/>
                <w:lang w:val="en-US"/>
              </w:rPr>
              <w:t>Show/Hide</w:t>
            </w:r>
            <w:r w:rsidRPr="007A4A56">
              <w:rPr>
                <w:lang w:val="en-US"/>
              </w:rPr>
              <w:t xml:space="preserve">. </w:t>
            </w:r>
            <w:r>
              <w:t xml:space="preserve">In the following submenu, deselect </w:t>
            </w:r>
            <w:r>
              <w:rPr>
                <w:rStyle w:val="Hervorhebung"/>
              </w:rPr>
              <w:t xml:space="preserve"> </w:t>
            </w:r>
            <w:r>
              <w:rPr>
                <w:rStyle w:val="Hervorhebung"/>
                <w:b/>
                <w:i w:val="0"/>
              </w:rPr>
              <w:t>Table Details</w:t>
            </w:r>
            <w:r>
              <w:t>.</w:t>
            </w:r>
          </w:p>
        </w:tc>
        <w:tc>
          <w:tcPr>
            <w:tcW w:w="1996" w:type="dxa"/>
            <w:gridSpan w:val="2"/>
          </w:tcPr>
          <w:p w14:paraId="43B27FD6" w14:textId="77777777" w:rsidR="00786953" w:rsidRPr="00DD7763" w:rsidRDefault="00786953">
            <w:pPr>
              <w:pStyle w:val="Margin"/>
              <w:rPr>
                <w:rFonts w:cs="Arial"/>
                <w:lang w:val="en-US"/>
              </w:rPr>
            </w:pPr>
          </w:p>
          <w:p w14:paraId="31DEFCD3" w14:textId="77777777" w:rsidR="00786953" w:rsidRPr="00DD7763" w:rsidRDefault="00BA09DA">
            <w:pPr>
              <w:pStyle w:val="P68B1DB1-Margin16"/>
              <w:rPr>
                <w:rFonts w:ascii="Arial" w:hAnsi="Arial" w:cs="Arial"/>
                <w:lang w:val="en-US"/>
              </w:rPr>
            </w:pPr>
            <w:r w:rsidRPr="00DD7763">
              <w:rPr>
                <w:rFonts w:ascii="Arial" w:hAnsi="Arial" w:cs="Arial"/>
                <w:lang w:val="en-US"/>
              </w:rPr>
              <w:t>More Actions</w:t>
            </w:r>
          </w:p>
          <w:p w14:paraId="5295FA73" w14:textId="77777777" w:rsidR="00786953" w:rsidRPr="00DD7763" w:rsidRDefault="00BA09DA">
            <w:pPr>
              <w:pStyle w:val="P68B1DB1-Margin16"/>
              <w:rPr>
                <w:rFonts w:ascii="Arial" w:hAnsi="Arial" w:cs="Arial"/>
                <w:lang w:val="en-US"/>
              </w:rPr>
            </w:pPr>
            <w:r w:rsidRPr="00DD7763">
              <w:rPr>
                <w:rFonts w:ascii="Arial" w:hAnsi="Arial" w:cs="Arial"/>
                <w:lang w:val="en-US"/>
              </w:rPr>
              <w:t>Show/Hide</w:t>
            </w:r>
          </w:p>
          <w:p w14:paraId="63FB888D" w14:textId="5EB5F8C6" w:rsidR="00786953" w:rsidRPr="00DD7763" w:rsidRDefault="00BA09DA">
            <w:pPr>
              <w:pStyle w:val="P68B1DB1-Standard18"/>
              <w:spacing w:before="0" w:after="0"/>
              <w:jc w:val="right"/>
              <w:rPr>
                <w:rFonts w:ascii="Arial" w:hAnsi="Arial" w:cs="Arial"/>
                <w:lang w:val="en-US"/>
              </w:rPr>
            </w:pPr>
            <w:r w:rsidRPr="00DD7763">
              <w:rPr>
                <w:rFonts w:ascii="Arial" w:hAnsi="Arial" w:cs="Arial"/>
                <w:lang w:val="en-US"/>
              </w:rPr>
              <w:t>Table Details</w:t>
            </w:r>
          </w:p>
        </w:tc>
      </w:tr>
      <w:tr w:rsidR="00786953" w:rsidRPr="00345B63" w14:paraId="5F1CD23E" w14:textId="0615AC75">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3510C330" w14:textId="6107CC65" w:rsidR="00786953" w:rsidRPr="007A4A56" w:rsidRDefault="00BA09DA">
            <w:pPr>
              <w:jc w:val="both"/>
              <w:rPr>
                <w:lang w:val="en-US"/>
              </w:rPr>
            </w:pPr>
            <w:r w:rsidRPr="007A4A56">
              <w:rPr>
                <w:lang w:val="en-US"/>
              </w:rPr>
              <w:t xml:space="preserve">In the table, click the arrow below </w:t>
            </w:r>
            <w:r w:rsidRPr="007A4A56">
              <w:rPr>
                <w:i/>
                <w:lang w:val="en-US"/>
              </w:rPr>
              <w:t>Date</w:t>
            </w:r>
            <w:r w:rsidRPr="007A4A56">
              <w:rPr>
                <w:lang w:val="en-US"/>
              </w:rPr>
              <w:t xml:space="preserve"> to expand its data to the level of the year.</w:t>
            </w:r>
          </w:p>
        </w:tc>
        <w:tc>
          <w:tcPr>
            <w:tcW w:w="1996" w:type="dxa"/>
            <w:gridSpan w:val="2"/>
          </w:tcPr>
          <w:p w14:paraId="0F2BF01F" w14:textId="77777777" w:rsidR="00786953" w:rsidRPr="00DD7763" w:rsidRDefault="00786953">
            <w:pPr>
              <w:pStyle w:val="Margin"/>
              <w:rPr>
                <w:rFonts w:cs="Arial"/>
                <w:lang w:val="en-US"/>
              </w:rPr>
            </w:pPr>
          </w:p>
          <w:p w14:paraId="0885C6E5" w14:textId="26B8DDA6" w:rsidR="00786953" w:rsidRPr="00DD7763" w:rsidRDefault="00786953">
            <w:pPr>
              <w:spacing w:before="0" w:after="0"/>
              <w:jc w:val="right"/>
              <w:rPr>
                <w:rFonts w:ascii="Arial" w:hAnsi="Arial" w:cs="Arial"/>
                <w:sz w:val="16"/>
                <w:szCs w:val="16"/>
                <w:lang w:val="en-US"/>
              </w:rPr>
            </w:pPr>
          </w:p>
        </w:tc>
      </w:tr>
      <w:tr w:rsidR="00786953" w14:paraId="6FE27291" w14:textId="70B943DA">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53F13AB" w14:textId="20600141" w:rsidR="00786953" w:rsidRDefault="00BA09DA">
            <w:pPr>
              <w:jc w:val="both"/>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i/>
                <w:lang w:val="en-US"/>
              </w:rPr>
              <w:t>Styling</w:t>
            </w:r>
            <w:r w:rsidRPr="007A4A56">
              <w:rPr>
                <w:lang w:val="en-US"/>
              </w:rPr>
              <w:t xml:space="preserve"> panel. </w:t>
            </w:r>
            <w:r>
              <w:t xml:space="preserve">To do so, click </w:t>
            </w:r>
            <w:r>
              <w:rPr>
                <w:b/>
              </w:rPr>
              <w:t>Styling</w:t>
            </w:r>
            <w:r>
              <w:t xml:space="preserve"> </w:t>
            </w:r>
            <w:r>
              <w:rPr>
                <w:noProof/>
              </w:rPr>
              <w:drawing>
                <wp:inline distT="0" distB="0" distL="0" distR="0" wp14:anchorId="30558068" wp14:editId="5B2BCFED">
                  <wp:extent cx="228632" cy="190527"/>
                  <wp:effectExtent l="0" t="0" r="0" b="0"/>
                  <wp:docPr id="947" name="Graphic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8632" cy="190527"/>
                          </a:xfrm>
                          <a:prstGeom prst="rect">
                            <a:avLst/>
                          </a:prstGeom>
                        </pic:spPr>
                      </pic:pic>
                    </a:graphicData>
                  </a:graphic>
                </wp:inline>
              </w:drawing>
            </w:r>
            <w:r>
              <w:t>.</w:t>
            </w:r>
          </w:p>
        </w:tc>
        <w:tc>
          <w:tcPr>
            <w:tcW w:w="1996" w:type="dxa"/>
            <w:gridSpan w:val="2"/>
          </w:tcPr>
          <w:p w14:paraId="035B9EE9" w14:textId="77777777" w:rsidR="00786953" w:rsidRPr="00DD7763" w:rsidRDefault="00786953">
            <w:pPr>
              <w:pStyle w:val="Margin"/>
              <w:rPr>
                <w:rFonts w:cs="Arial"/>
              </w:rPr>
            </w:pPr>
          </w:p>
          <w:p w14:paraId="0E6CEA0D" w14:textId="6CEC0E3C" w:rsidR="00786953" w:rsidRPr="00DD7763" w:rsidRDefault="00BA09DA">
            <w:pPr>
              <w:pStyle w:val="Textkrper3"/>
              <w:spacing w:before="0" w:after="0"/>
              <w:jc w:val="right"/>
              <w:rPr>
                <w:rFonts w:ascii="Arial" w:hAnsi="Arial" w:cs="Arial"/>
              </w:rPr>
            </w:pPr>
            <w:r w:rsidRPr="00DD7763">
              <w:rPr>
                <w:rFonts w:ascii="Arial" w:hAnsi="Arial" w:cs="Arial"/>
              </w:rPr>
              <w:t>Styling</w:t>
            </w:r>
          </w:p>
        </w:tc>
      </w:tr>
      <w:tr w:rsidR="00786953" w:rsidRPr="00345B63" w14:paraId="72319BEF" w14:textId="36EAF97A">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07841BF8" w14:textId="74380B6B" w:rsidR="00786953" w:rsidRPr="007A4A56" w:rsidRDefault="00BA09DA">
            <w:pPr>
              <w:jc w:val="both"/>
              <w:rPr>
                <w:lang w:val="en-US"/>
              </w:rPr>
            </w:pPr>
            <w:r w:rsidRPr="007A4A56">
              <w:rPr>
                <w:lang w:val="en-US"/>
              </w:rPr>
              <w:t>In view mode, the users should not have a context menu available.</w:t>
            </w:r>
          </w:p>
        </w:tc>
        <w:tc>
          <w:tcPr>
            <w:tcW w:w="1996" w:type="dxa"/>
            <w:gridSpan w:val="2"/>
          </w:tcPr>
          <w:p w14:paraId="6F718387" w14:textId="77777777" w:rsidR="00786953" w:rsidRPr="007A4A56" w:rsidRDefault="00786953">
            <w:pPr>
              <w:spacing w:before="0" w:after="0"/>
              <w:jc w:val="right"/>
              <w:rPr>
                <w:sz w:val="16"/>
                <w:szCs w:val="16"/>
                <w:lang w:val="en-US"/>
              </w:rPr>
            </w:pPr>
          </w:p>
        </w:tc>
      </w:tr>
      <w:tr w:rsidR="00786953" w14:paraId="23190BD9" w14:textId="70CFB372">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8201D84" w14:textId="12E854D5" w:rsidR="00786953" w:rsidRPr="007A4A56" w:rsidRDefault="00BA09DA">
            <w:pPr>
              <w:jc w:val="both"/>
              <w:rPr>
                <w:lang w:val="en-US"/>
              </w:rPr>
            </w:pPr>
            <w:r w:rsidRPr="007A4A56">
              <w:rPr>
                <w:lang w:val="en-US"/>
              </w:rPr>
              <w:t xml:space="preserve">In the </w:t>
            </w:r>
            <w:r w:rsidRPr="007A4A56">
              <w:rPr>
                <w:i/>
                <w:lang w:val="en-US"/>
              </w:rPr>
              <w:t>Quick Menus</w:t>
            </w:r>
            <w:r w:rsidRPr="007A4A56">
              <w:rPr>
                <w:lang w:val="en-US"/>
              </w:rPr>
              <w:t xml:space="preserve"> area on the </w:t>
            </w:r>
            <w:r w:rsidRPr="007A4A56">
              <w:rPr>
                <w:i/>
                <w:lang w:val="en-US"/>
              </w:rPr>
              <w:t>right-hand side</w:t>
            </w:r>
            <w:r w:rsidRPr="007A4A56">
              <w:rPr>
                <w:lang w:val="en-US"/>
              </w:rPr>
              <w:t xml:space="preserve"> of the screen, deselect it.</w:t>
            </w:r>
          </w:p>
        </w:tc>
        <w:tc>
          <w:tcPr>
            <w:tcW w:w="1996" w:type="dxa"/>
            <w:gridSpan w:val="2"/>
          </w:tcPr>
          <w:p w14:paraId="642E2259" w14:textId="77777777" w:rsidR="00786953" w:rsidRPr="00DD7763" w:rsidRDefault="00786953">
            <w:pPr>
              <w:pStyle w:val="Margin"/>
              <w:rPr>
                <w:rFonts w:cs="Arial"/>
                <w:lang w:val="en-US"/>
              </w:rPr>
            </w:pPr>
          </w:p>
          <w:p w14:paraId="6B2421B6" w14:textId="58E8AB70" w:rsidR="00786953" w:rsidRPr="00DD7763" w:rsidRDefault="00BA09DA">
            <w:pPr>
              <w:pStyle w:val="P68B1DB1-Standard18"/>
              <w:spacing w:before="0" w:after="0"/>
              <w:jc w:val="right"/>
              <w:rPr>
                <w:rFonts w:ascii="Arial" w:hAnsi="Arial" w:cs="Arial"/>
              </w:rPr>
            </w:pPr>
            <w:r w:rsidRPr="00DD7763">
              <w:rPr>
                <w:rFonts w:ascii="Arial" w:hAnsi="Arial" w:cs="Arial"/>
              </w:rPr>
              <w:t>Quick Menus</w:t>
            </w:r>
          </w:p>
        </w:tc>
      </w:tr>
      <w:tr w:rsidR="00786953" w14:paraId="7D7C781B" w14:textId="7105D23C">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264D45D3" w14:textId="2B189673" w:rsidR="00786953" w:rsidRPr="007A4A56" w:rsidRDefault="00BA09DA">
            <w:pPr>
              <w:jc w:val="both"/>
              <w:rPr>
                <w:lang w:val="en-US"/>
              </w:rPr>
            </w:pPr>
            <w:r w:rsidRPr="007A4A56">
              <w:rPr>
                <w:lang w:val="en-US"/>
              </w:rPr>
              <w:t xml:space="preserve">Also deselect the </w:t>
            </w:r>
            <w:r w:rsidRPr="007A4A56">
              <w:rPr>
                <w:i/>
                <w:lang w:val="en-US"/>
              </w:rPr>
              <w:t>Quick Menus</w:t>
            </w:r>
            <w:r w:rsidRPr="007A4A56">
              <w:rPr>
                <w:lang w:val="en-US"/>
              </w:rPr>
              <w:t xml:space="preserve"> for all 3 page filters.</w:t>
            </w:r>
          </w:p>
        </w:tc>
        <w:tc>
          <w:tcPr>
            <w:tcW w:w="1996" w:type="dxa"/>
            <w:gridSpan w:val="2"/>
          </w:tcPr>
          <w:p w14:paraId="6949688F" w14:textId="77777777" w:rsidR="00786953" w:rsidRPr="00DD7763" w:rsidRDefault="00786953">
            <w:pPr>
              <w:pStyle w:val="Margin"/>
              <w:rPr>
                <w:rFonts w:cs="Arial"/>
                <w:strike/>
                <w:lang w:val="en-US"/>
              </w:rPr>
            </w:pPr>
          </w:p>
          <w:p w14:paraId="075F2CE1" w14:textId="403D3853" w:rsidR="00786953" w:rsidRPr="00DD7763" w:rsidRDefault="00BA09DA">
            <w:pPr>
              <w:pStyle w:val="P68B1DB1-Standard18"/>
              <w:spacing w:before="0" w:after="0"/>
              <w:jc w:val="right"/>
              <w:rPr>
                <w:rFonts w:ascii="Arial" w:hAnsi="Arial" w:cs="Arial"/>
              </w:rPr>
            </w:pPr>
            <w:r w:rsidRPr="00DD7763">
              <w:rPr>
                <w:rFonts w:ascii="Arial" w:hAnsi="Arial" w:cs="Arial"/>
              </w:rPr>
              <w:t>Quick Menus</w:t>
            </w:r>
          </w:p>
        </w:tc>
      </w:tr>
      <w:tr w:rsidR="00786953" w14:paraId="47DBE6BD" w14:textId="07A6A418">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52BD6BC3" w14:textId="5A2FC4C3" w:rsidR="00786953" w:rsidRPr="007A4A56" w:rsidRDefault="00BA09DA">
            <w:pPr>
              <w:jc w:val="both"/>
              <w:rPr>
                <w:lang w:val="en-US"/>
              </w:rPr>
            </w:pPr>
            <w:r w:rsidRPr="007A4A56">
              <w:rPr>
                <w:lang w:val="en-US"/>
              </w:rPr>
              <w:t xml:space="preserve">Test the functionality of your page filter by selecting the year </w:t>
            </w:r>
            <w:r w:rsidRPr="007A4A56">
              <w:rPr>
                <w:b/>
                <w:lang w:val="en-US"/>
              </w:rPr>
              <w:t>2019</w:t>
            </w:r>
            <w:r w:rsidRPr="007A4A56">
              <w:rPr>
                <w:lang w:val="en-US"/>
              </w:rPr>
              <w:t xml:space="preserve"> for </w:t>
            </w:r>
            <w:r w:rsidRPr="007A4A56">
              <w:rPr>
                <w:i/>
                <w:lang w:val="en-US"/>
              </w:rPr>
              <w:t>Date</w:t>
            </w:r>
            <w:r w:rsidRPr="007A4A56">
              <w:rPr>
                <w:lang w:val="en-US"/>
              </w:rPr>
              <w:t>.</w:t>
            </w:r>
          </w:p>
        </w:tc>
        <w:tc>
          <w:tcPr>
            <w:tcW w:w="1996" w:type="dxa"/>
            <w:gridSpan w:val="2"/>
          </w:tcPr>
          <w:p w14:paraId="3F77D83E" w14:textId="77777777" w:rsidR="00786953" w:rsidRPr="00DD7763" w:rsidRDefault="00786953">
            <w:pPr>
              <w:pStyle w:val="Margin"/>
              <w:rPr>
                <w:rFonts w:cs="Arial"/>
                <w:lang w:val="en-US"/>
              </w:rPr>
            </w:pPr>
          </w:p>
          <w:p w14:paraId="1EF1DB54" w14:textId="73AF9B3C" w:rsidR="00786953" w:rsidRPr="00DD7763" w:rsidRDefault="00BA09DA">
            <w:pPr>
              <w:pStyle w:val="Textkrper3"/>
              <w:spacing w:before="0" w:after="0"/>
              <w:jc w:val="right"/>
              <w:rPr>
                <w:rFonts w:ascii="Arial" w:hAnsi="Arial" w:cs="Arial"/>
              </w:rPr>
            </w:pPr>
            <w:r w:rsidRPr="00DD7763">
              <w:rPr>
                <w:rFonts w:ascii="Arial" w:hAnsi="Arial" w:cs="Arial"/>
              </w:rPr>
              <w:t>2019</w:t>
            </w:r>
          </w:p>
        </w:tc>
      </w:tr>
      <w:tr w:rsidR="00786953" w14:paraId="0F434A0E"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185CF9E7" w14:textId="28CCEE6B" w:rsidR="00786953" w:rsidRDefault="00BA09DA">
            <w:pPr>
              <w:jc w:val="both"/>
            </w:pPr>
            <w:r>
              <w:rPr>
                <w:noProof/>
              </w:rPr>
              <w:drawing>
                <wp:inline distT="0" distB="0" distL="0" distR="0" wp14:anchorId="58E3405B" wp14:editId="2128D9D2">
                  <wp:extent cx="4906010" cy="3018155"/>
                  <wp:effectExtent l="0" t="0" r="8890" b="0"/>
                  <wp:docPr id="263" name="Graphic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906010" cy="3018155"/>
                          </a:xfrm>
                          <a:prstGeom prst="rect">
                            <a:avLst/>
                          </a:prstGeom>
                        </pic:spPr>
                      </pic:pic>
                    </a:graphicData>
                  </a:graphic>
                </wp:inline>
              </w:drawing>
            </w:r>
          </w:p>
        </w:tc>
        <w:tc>
          <w:tcPr>
            <w:tcW w:w="1996" w:type="dxa"/>
            <w:gridSpan w:val="2"/>
          </w:tcPr>
          <w:p w14:paraId="41EBD47B" w14:textId="77777777" w:rsidR="00786953" w:rsidRDefault="00786953">
            <w:pPr>
              <w:pStyle w:val="Margin"/>
              <w:rPr>
                <w:rFonts w:ascii="Times New Roman" w:hAnsi="Times New Roman"/>
              </w:rPr>
            </w:pPr>
          </w:p>
        </w:tc>
      </w:tr>
      <w:tr w:rsidR="00786953" w14:paraId="34BE4446"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p w14:paraId="67F36B09" w14:textId="00411C39" w:rsidR="00786953" w:rsidRPr="007A4A56" w:rsidRDefault="00B74052">
            <w:pPr>
              <w:jc w:val="both"/>
              <w:rPr>
                <w:lang w:val="en-US"/>
              </w:rPr>
            </w:pPr>
            <w:r>
              <w:rPr>
                <w:lang w:val="en-US"/>
              </w:rPr>
              <w:t>Finally, choose</w:t>
            </w:r>
            <w:r w:rsidR="00BA09DA" w:rsidRPr="007A4A56">
              <w:rPr>
                <w:lang w:val="en-US"/>
              </w:rPr>
              <w:t xml:space="preserve"> </w:t>
            </w:r>
            <w:r w:rsidR="00BA09DA" w:rsidRPr="007A4A56">
              <w:rPr>
                <w:i/>
                <w:lang w:val="en-US"/>
              </w:rPr>
              <w:t>Save</w:t>
            </w:r>
            <w:r w:rsidR="00BA09DA" w:rsidRPr="007A4A56">
              <w:rPr>
                <w:lang w:val="en-US"/>
              </w:rPr>
              <w:t xml:space="preserve"> </w:t>
            </w:r>
            <w:r w:rsidR="00BA09DA">
              <w:rPr>
                <w:noProof/>
              </w:rPr>
              <w:drawing>
                <wp:inline distT="0" distB="0" distL="0" distR="0" wp14:anchorId="033B9C14" wp14:editId="20DF69FC">
                  <wp:extent cx="228632" cy="209579"/>
                  <wp:effectExtent l="0" t="0" r="0" b="0"/>
                  <wp:docPr id="128" name="Graphic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32" cy="209579"/>
                          </a:xfrm>
                          <a:prstGeom prst="rect">
                            <a:avLst/>
                          </a:prstGeom>
                        </pic:spPr>
                      </pic:pic>
                    </a:graphicData>
                  </a:graphic>
                </wp:inline>
              </w:drawing>
            </w:r>
            <w:r w:rsidR="00BA09DA" w:rsidRPr="007A4A56">
              <w:rPr>
                <w:lang w:val="en-US"/>
              </w:rPr>
              <w:t xml:space="preserve"> icon again in the </w:t>
            </w:r>
            <w:r w:rsidR="00BA09DA" w:rsidRPr="007A4A56">
              <w:rPr>
                <w:rStyle w:val="Hervorhebung"/>
                <w:lang w:val="en-US"/>
              </w:rPr>
              <w:t>File</w:t>
            </w:r>
            <w:r w:rsidR="00BA09DA" w:rsidRPr="007A4A56">
              <w:rPr>
                <w:lang w:val="en-US"/>
              </w:rPr>
              <w:t xml:space="preserve"> area of the ribbon and then </w:t>
            </w:r>
            <w:r w:rsidR="00BA09DA" w:rsidRPr="007A4A56">
              <w:rPr>
                <w:b/>
                <w:lang w:val="en-US"/>
              </w:rPr>
              <w:t>Save</w:t>
            </w:r>
            <w:r w:rsidR="00BA09DA" w:rsidRPr="007A4A56">
              <w:rPr>
                <w:lang w:val="en-US"/>
              </w:rPr>
              <w:t xml:space="preserve"> to save your changed story.</w:t>
            </w:r>
          </w:p>
        </w:tc>
        <w:tc>
          <w:tcPr>
            <w:tcW w:w="1996" w:type="dxa"/>
            <w:gridSpan w:val="2"/>
          </w:tcPr>
          <w:p w14:paraId="005E17A8" w14:textId="5F04DD8D" w:rsidR="00786953" w:rsidRPr="00DD7763" w:rsidRDefault="00BA09DA">
            <w:pPr>
              <w:pStyle w:val="P68B1DB1-Margin16"/>
              <w:rPr>
                <w:rFonts w:ascii="Arial" w:hAnsi="Arial" w:cs="Arial"/>
              </w:rPr>
            </w:pPr>
            <w:r w:rsidRPr="007A4A56">
              <w:rPr>
                <w:lang w:val="en-US"/>
              </w:rPr>
              <w:br/>
            </w:r>
            <w:r w:rsidRPr="00DD7763">
              <w:rPr>
                <w:rFonts w:ascii="Arial" w:hAnsi="Arial" w:cs="Arial"/>
              </w:rPr>
              <w:t>Save</w:t>
            </w:r>
          </w:p>
        </w:tc>
      </w:tr>
      <w:tr w:rsidR="00786953" w14:paraId="7A11FB3E" w14:textId="77777777">
        <w:tc>
          <w:tcPr>
            <w:tcW w:w="7942" w:type="dxa"/>
            <w:gridSpan w:val="2"/>
            <w:tcBorders>
              <w:left w:val="single" w:sz="4" w:space="0" w:color="D9D9D9" w:themeColor="background1" w:themeShade="D9"/>
              <w:right w:val="single" w:sz="4" w:space="0" w:color="D9D9D9" w:themeColor="background1" w:themeShade="D9"/>
            </w:tcBorders>
            <w:shd w:val="clear" w:color="auto" w:fill="auto"/>
          </w:tcPr>
          <w:tbl>
            <w:tblPr>
              <w:tblpPr w:leftFromText="142" w:rightFromText="142" w:vertAnchor="text" w:tblpY="1"/>
              <w:tblOverlap w:val="never"/>
              <w:tblW w:w="9639" w:type="dxa"/>
              <w:tblLayout w:type="fixed"/>
              <w:tblLook w:val="01E0" w:firstRow="1" w:lastRow="1" w:firstColumn="1" w:lastColumn="1" w:noHBand="0" w:noVBand="0"/>
            </w:tblPr>
            <w:tblGrid>
              <w:gridCol w:w="7933"/>
              <w:gridCol w:w="1706"/>
            </w:tblGrid>
            <w:tr w:rsidR="00786953" w14:paraId="2AFEDCD5" w14:textId="77777777">
              <w:tc>
                <w:tcPr>
                  <w:tcW w:w="7933" w:type="dxa"/>
                  <w:tcBorders>
                    <w:left w:val="single" w:sz="4" w:space="0" w:color="D9D9D9" w:themeColor="background1" w:themeShade="D9"/>
                    <w:right w:val="single" w:sz="4" w:space="0" w:color="D9D9D9" w:themeColor="background1" w:themeShade="D9"/>
                  </w:tcBorders>
                  <w:shd w:val="clear" w:color="auto" w:fill="D9D9D9"/>
                </w:tcPr>
                <w:p w14:paraId="556CAC4B" w14:textId="77777777" w:rsidR="00786953" w:rsidRDefault="00BA09DA">
                  <w:pPr>
                    <w:jc w:val="right"/>
                  </w:pPr>
                  <w:r>
                    <w:rPr>
                      <w:noProof/>
                    </w:rPr>
                    <mc:AlternateContent>
                      <mc:Choice Requires="wps">
                        <w:drawing>
                          <wp:inline distT="0" distB="0" distL="0" distR="0" wp14:anchorId="0E6AAD7A" wp14:editId="2D8DC97C">
                            <wp:extent cx="144145" cy="144145"/>
                            <wp:effectExtent l="13970" t="8255" r="13335" b="9525"/>
                            <wp:docPr id="12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55AD8CE"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N1o2BIeAgAAPgQAAA4AAAAAAAAAAAAAAAAALgIAAGRycy9lMm9Eb2MueG1sUEsBAi0AFAAG&#10;AAgAAAAhALmA9MHYAAAAAwEAAA8AAAAAAAAAAAAAAAAAeAQAAGRycy9kb3ducmV2LnhtbFBLBQYA&#10;AAAABAAEAPMAAAB9BQAAAAA=&#10;">
                            <w10:anchorlock/>
                          </v:rect>
                        </w:pict>
                      </mc:Fallback>
                    </mc:AlternateContent>
                  </w:r>
                </w:p>
              </w:tc>
              <w:tc>
                <w:tcPr>
                  <w:tcW w:w="1706" w:type="dxa"/>
                  <w:tcBorders>
                    <w:left w:val="single" w:sz="4" w:space="0" w:color="D9D9D9" w:themeColor="background1" w:themeShade="D9"/>
                  </w:tcBorders>
                  <w:shd w:val="clear" w:color="auto" w:fill="auto"/>
                </w:tcPr>
                <w:p w14:paraId="451AAA2A" w14:textId="77777777" w:rsidR="00786953" w:rsidRDefault="00786953">
                  <w:pPr>
                    <w:pStyle w:val="Margin"/>
                  </w:pPr>
                </w:p>
              </w:tc>
            </w:tr>
          </w:tbl>
          <w:p w14:paraId="779A110D" w14:textId="77777777" w:rsidR="00786953" w:rsidRDefault="00786953">
            <w:pPr>
              <w:jc w:val="both"/>
            </w:pPr>
          </w:p>
        </w:tc>
        <w:tc>
          <w:tcPr>
            <w:tcW w:w="1996" w:type="dxa"/>
            <w:gridSpan w:val="2"/>
          </w:tcPr>
          <w:p w14:paraId="6C8D0BFE" w14:textId="77777777" w:rsidR="00786953" w:rsidRDefault="00786953">
            <w:pPr>
              <w:pStyle w:val="Margin"/>
              <w:rPr>
                <w:rFonts w:ascii="Times New Roman" w:hAnsi="Times New Roman"/>
              </w:rPr>
            </w:pPr>
          </w:p>
        </w:tc>
      </w:tr>
    </w:tbl>
    <w:p w14:paraId="41F4663D" w14:textId="06B64C52" w:rsidR="00786953" w:rsidRDefault="00BA09DA">
      <w:pPr>
        <w:pStyle w:val="Textkrper3"/>
        <w:spacing w:before="0" w:after="0"/>
      </w:pPr>
      <w:r>
        <w:br w:type="page"/>
      </w:r>
    </w:p>
    <w:p w14:paraId="47F6BC2B" w14:textId="279FA171" w:rsidR="00786953" w:rsidRDefault="00786953">
      <w:pPr>
        <w:spacing w:before="0" w:after="0"/>
      </w:pP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28574D41" w14:textId="77777777">
        <w:trPr>
          <w:trHeight w:val="850"/>
        </w:trPr>
        <w:tc>
          <w:tcPr>
            <w:tcW w:w="1148" w:type="dxa"/>
          </w:tcPr>
          <w:p w14:paraId="5F9D8BFF" w14:textId="77777777" w:rsidR="00786953" w:rsidRDefault="00BA09DA">
            <w:pPr>
              <w:spacing w:before="0"/>
              <w:jc w:val="right"/>
            </w:pPr>
            <w:r>
              <w:br w:type="page"/>
            </w:r>
            <w:r>
              <w:br w:type="page"/>
            </w:r>
            <w:r>
              <w:rPr>
                <w:noProof/>
              </w:rPr>
              <mc:AlternateContent>
                <mc:Choice Requires="wps">
                  <w:drawing>
                    <wp:inline distT="0" distB="0" distL="0" distR="0" wp14:anchorId="417EC7CE" wp14:editId="37C4118A">
                      <wp:extent cx="265430" cy="247650"/>
                      <wp:effectExtent l="0" t="635" r="3175" b="0"/>
                      <wp:docPr id="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E61D8"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FQXUpi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3A108F54" w14:textId="69BA626D" w:rsidR="00786953" w:rsidRDefault="00BA09DA">
            <w:pPr>
              <w:pStyle w:val="berschrift1"/>
              <w:tabs>
                <w:tab w:val="left" w:pos="0"/>
              </w:tabs>
              <w:rPr>
                <w:rFonts w:ascii="Times New Roman" w:hAnsi="Times New Roman" w:cs="Times New Roman"/>
                <w:sz w:val="24"/>
                <w:szCs w:val="24"/>
              </w:rPr>
            </w:pPr>
            <w:bookmarkStart w:id="9" w:name="_Toc192576118"/>
            <w:r>
              <w:t>Step 8: Graphics (</w:t>
            </w:r>
            <w:r>
              <w:rPr>
                <w:szCs w:val="24"/>
              </w:rPr>
              <w:t>Heat Map</w:t>
            </w:r>
            <w:r>
              <w:t>)</w:t>
            </w:r>
            <w:bookmarkEnd w:id="9"/>
            <w:r>
              <w:t xml:space="preserve"> </w:t>
            </w:r>
          </w:p>
        </w:tc>
      </w:tr>
      <w:tr w:rsidR="00786953" w14:paraId="362DDB23" w14:textId="77777777">
        <w:trPr>
          <w:trHeight w:val="940"/>
        </w:trPr>
        <w:tc>
          <w:tcPr>
            <w:tcW w:w="7643" w:type="dxa"/>
            <w:gridSpan w:val="2"/>
            <w:shd w:val="clear" w:color="auto" w:fill="D9D9D9"/>
          </w:tcPr>
          <w:p w14:paraId="383B71E2" w14:textId="0A0BF31E" w:rsidR="00786953" w:rsidRPr="007A4A56" w:rsidRDefault="00BA09DA">
            <w:pPr>
              <w:pStyle w:val="StandardWeb"/>
              <w:tabs>
                <w:tab w:val="right" w:pos="9360"/>
              </w:tabs>
              <w:rPr>
                <w:lang w:val="en-US"/>
              </w:rPr>
            </w:pPr>
            <w:r w:rsidRPr="007A4A56">
              <w:rPr>
                <w:b/>
                <w:lang w:val="en-US"/>
              </w:rPr>
              <w:t>Task</w:t>
            </w:r>
            <w:r w:rsidRPr="007A4A56">
              <w:rPr>
                <w:lang w:val="en-US"/>
              </w:rPr>
              <w:t xml:space="preserve"> Create a Heat Map.</w:t>
            </w:r>
          </w:p>
          <w:p w14:paraId="5B8CB893" w14:textId="4C67B7DE" w:rsidR="00786953" w:rsidRPr="007A4A56" w:rsidRDefault="00BA09DA">
            <w:pPr>
              <w:autoSpaceDE w:val="0"/>
              <w:autoSpaceDN w:val="0"/>
              <w:adjustRightInd w:val="0"/>
              <w:rPr>
                <w:szCs w:val="24"/>
                <w:lang w:val="en-US"/>
              </w:rPr>
            </w:pPr>
            <w:r w:rsidRPr="007A4A56">
              <w:rPr>
                <w:b/>
                <w:szCs w:val="24"/>
                <w:lang w:val="en-US"/>
              </w:rPr>
              <w:t>Description</w:t>
            </w:r>
            <w:r w:rsidRPr="007A4A56">
              <w:rPr>
                <w:szCs w:val="24"/>
                <w:lang w:val="en-US"/>
              </w:rPr>
              <w:t xml:space="preserve"> On the </w:t>
            </w:r>
            <w:r w:rsidRPr="007A4A56">
              <w:rPr>
                <w:i/>
                <w:szCs w:val="24"/>
                <w:lang w:val="en-US"/>
              </w:rPr>
              <w:t>Product View</w:t>
            </w:r>
            <w:r w:rsidRPr="007A4A56">
              <w:rPr>
                <w:szCs w:val="24"/>
                <w:lang w:val="en-US"/>
              </w:rPr>
              <w:t xml:space="preserve"> tab, create a heat </w:t>
            </w:r>
            <w:r w:rsidRPr="007A4A56">
              <w:rPr>
                <w:rStyle w:val="Hervorhebung"/>
                <w:lang w:val="en-US"/>
              </w:rPr>
              <w:t>map</w:t>
            </w:r>
            <w:r w:rsidRPr="007A4A56">
              <w:rPr>
                <w:szCs w:val="24"/>
                <w:lang w:val="en-US"/>
              </w:rPr>
              <w:t xml:space="preserve"> graphic. </w:t>
            </w:r>
          </w:p>
        </w:tc>
        <w:tc>
          <w:tcPr>
            <w:tcW w:w="1996" w:type="dxa"/>
            <w:shd w:val="clear" w:color="auto" w:fill="D9D9D9"/>
          </w:tcPr>
          <w:p w14:paraId="4091D890" w14:textId="34DA7655"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6234248E" w14:textId="77777777">
        <w:tc>
          <w:tcPr>
            <w:tcW w:w="7643" w:type="dxa"/>
            <w:gridSpan w:val="2"/>
            <w:shd w:val="clear" w:color="auto" w:fill="auto"/>
          </w:tcPr>
          <w:p w14:paraId="183CAADA" w14:textId="77777777" w:rsidR="00786953" w:rsidRDefault="00786953">
            <w:pPr>
              <w:spacing w:before="0" w:after="0"/>
              <w:rPr>
                <w:szCs w:val="24"/>
              </w:rPr>
            </w:pPr>
          </w:p>
        </w:tc>
        <w:tc>
          <w:tcPr>
            <w:tcW w:w="1996" w:type="dxa"/>
            <w:tcBorders>
              <w:left w:val="nil"/>
            </w:tcBorders>
          </w:tcPr>
          <w:p w14:paraId="6A733E91" w14:textId="77777777" w:rsidR="00786953" w:rsidRDefault="00786953">
            <w:pPr>
              <w:pStyle w:val="Margin"/>
              <w:rPr>
                <w:rFonts w:ascii="Times New Roman" w:hAnsi="Times New Roman"/>
                <w:sz w:val="24"/>
                <w:szCs w:val="24"/>
              </w:rPr>
            </w:pPr>
          </w:p>
        </w:tc>
      </w:tr>
      <w:tr w:rsidR="00786953" w14:paraId="0DD4762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3323A69" w14:textId="4413A475"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28F7A8F6" w14:textId="77777777" w:rsidR="00786953" w:rsidRDefault="00786953">
            <w:pPr>
              <w:pStyle w:val="Margin"/>
              <w:rPr>
                <w:rFonts w:cs="Arial"/>
              </w:rPr>
            </w:pPr>
          </w:p>
          <w:p w14:paraId="40199E8A" w14:textId="4F2FBF4F" w:rsidR="00786953" w:rsidRDefault="00BA09DA">
            <w:pPr>
              <w:pStyle w:val="P68B1DB1-Margin11"/>
            </w:pPr>
            <w:r>
              <w:t>Initial Screen</w:t>
            </w:r>
          </w:p>
          <w:p w14:paraId="31E3DE50" w14:textId="77777777" w:rsidR="00786953" w:rsidRDefault="00786953">
            <w:pPr>
              <w:pStyle w:val="Margin"/>
              <w:rPr>
                <w:rFonts w:cs="Arial"/>
              </w:rPr>
            </w:pPr>
          </w:p>
        </w:tc>
      </w:tr>
      <w:tr w:rsidR="00786953" w:rsidRPr="00345B63" w14:paraId="5655138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1B16E36" w14:textId="70345CD1" w:rsidR="00786953" w:rsidRPr="007A4A56" w:rsidRDefault="00BA09DA">
            <w:pPr>
              <w:jc w:val="both"/>
              <w:rPr>
                <w:lang w:val="en-US"/>
              </w:rPr>
            </w:pPr>
            <w:r w:rsidRPr="007A4A56">
              <w:rPr>
                <w:lang w:val="en-US"/>
              </w:rPr>
              <w:t xml:space="preserve">On the </w:t>
            </w:r>
            <w:r w:rsidRPr="007A4A56">
              <w:rPr>
                <w:rStyle w:val="Hervorhebung"/>
                <w:lang w:val="en-US"/>
              </w:rPr>
              <w:t xml:space="preserve"> Product View</w:t>
            </w:r>
            <w:r w:rsidRPr="007A4A56">
              <w:rPr>
                <w:lang w:val="en-US"/>
              </w:rPr>
              <w:t xml:space="preserve"> page, you first insert a new area next to the area of the table. To do this, click the area of the table and choose </w:t>
            </w:r>
            <w:r w:rsidRPr="007A4A56">
              <w:rPr>
                <w:rStyle w:val="Hervorhebung"/>
                <w:b/>
                <w:i w:val="0"/>
                <w:iCs w:val="0"/>
                <w:lang w:val="en-US"/>
              </w:rPr>
              <w:t>More Actions</w:t>
            </w:r>
            <w:r w:rsidRPr="007A4A56">
              <w:rPr>
                <w:lang w:val="en-US"/>
              </w:rPr>
              <w:t xml:space="preserve"> </w:t>
            </w:r>
            <w:r>
              <w:rPr>
                <w:noProof/>
              </w:rPr>
              <w:drawing>
                <wp:inline distT="0" distB="0" distL="0" distR="0" wp14:anchorId="6355840E" wp14:editId="62B7FEAD">
                  <wp:extent cx="159387" cy="174936"/>
                  <wp:effectExtent l="0" t="0" r="0" b="0"/>
                  <wp:docPr id="140" name="Graphic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i/>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to Right.</w:t>
            </w:r>
          </w:p>
        </w:tc>
        <w:tc>
          <w:tcPr>
            <w:tcW w:w="1996" w:type="dxa"/>
            <w:tcBorders>
              <w:left w:val="single" w:sz="4" w:space="0" w:color="D9D9D9" w:themeColor="background1" w:themeShade="D9"/>
            </w:tcBorders>
            <w:shd w:val="clear" w:color="auto" w:fill="auto"/>
          </w:tcPr>
          <w:p w14:paraId="29D2CE3A" w14:textId="77777777" w:rsidR="00786953" w:rsidRPr="007A4A56" w:rsidRDefault="00786953">
            <w:pPr>
              <w:pStyle w:val="Margin"/>
              <w:rPr>
                <w:lang w:val="en-US"/>
              </w:rPr>
            </w:pPr>
          </w:p>
          <w:p w14:paraId="0C38EE7C" w14:textId="77777777" w:rsidR="00786953" w:rsidRPr="007A4A56" w:rsidRDefault="00BA09DA">
            <w:pPr>
              <w:pStyle w:val="Margin"/>
              <w:rPr>
                <w:lang w:val="en-US"/>
              </w:rPr>
            </w:pPr>
            <w:r w:rsidRPr="007A4A56">
              <w:rPr>
                <w:lang w:val="en-US"/>
              </w:rPr>
              <w:t xml:space="preserve">More Actions </w:t>
            </w:r>
            <w:r>
              <w:sym w:font="Wingdings" w:char="F0E0"/>
            </w:r>
          </w:p>
          <w:p w14:paraId="7F21D226" w14:textId="77777777" w:rsidR="00786953" w:rsidRPr="007A4A56" w:rsidRDefault="00BA09DA">
            <w:pPr>
              <w:pStyle w:val="Margin"/>
              <w:rPr>
                <w:lang w:val="en-US"/>
              </w:rPr>
            </w:pPr>
            <w:r w:rsidRPr="007A4A56">
              <w:rPr>
                <w:lang w:val="en-US"/>
              </w:rPr>
              <w:t xml:space="preserve">Add Lane </w:t>
            </w:r>
            <w:r>
              <w:sym w:font="Wingdings" w:char="F0E0"/>
            </w:r>
          </w:p>
          <w:p w14:paraId="6EDE043A" w14:textId="4F880A78" w:rsidR="00786953" w:rsidRPr="007A4A56" w:rsidRDefault="00BA09DA">
            <w:pPr>
              <w:pStyle w:val="Margin"/>
              <w:rPr>
                <w:lang w:val="en-US"/>
              </w:rPr>
            </w:pPr>
            <w:r w:rsidRPr="007A4A56">
              <w:rPr>
                <w:lang w:val="en-US"/>
              </w:rPr>
              <w:t>Add Lane to Right</w:t>
            </w:r>
          </w:p>
        </w:tc>
      </w:tr>
      <w:tr w:rsidR="00786953" w14:paraId="4DB26FB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484B8D" w14:textId="10F156C9" w:rsidR="00786953" w:rsidRPr="007A4A56" w:rsidRDefault="00BA09DA">
            <w:pPr>
              <w:jc w:val="both"/>
              <w:rPr>
                <w:lang w:val="en-US"/>
              </w:rPr>
            </w:pPr>
            <w:r w:rsidRPr="007A4A56">
              <w:rPr>
                <w:lang w:val="en-US"/>
              </w:rPr>
              <w:t xml:space="preserve">In the new area, use the ribbon to insert a graphic in the </w:t>
            </w:r>
            <w:r w:rsidRPr="007A4A56">
              <w:rPr>
                <w:i/>
                <w:lang w:val="en-US"/>
              </w:rPr>
              <w:t>Insert</w:t>
            </w:r>
            <w:r w:rsidRPr="007A4A56">
              <w:rPr>
                <w:lang w:val="en-US"/>
              </w:rPr>
              <w:t xml:space="preserve"> area by clicking the </w:t>
            </w:r>
            <w:r w:rsidRPr="007A4A56">
              <w:rPr>
                <w:b/>
                <w:lang w:val="en-US"/>
              </w:rPr>
              <w:t>Chart</w:t>
            </w:r>
            <w:r w:rsidRPr="007A4A56">
              <w:rPr>
                <w:lang w:val="en-US"/>
              </w:rPr>
              <w:t xml:space="preserve"> </w:t>
            </w:r>
            <w:proofErr w:type="gramStart"/>
            <w:r w:rsidRPr="007A4A56">
              <w:rPr>
                <w:lang w:val="en-US"/>
              </w:rPr>
              <w:t xml:space="preserve">icon </w:t>
            </w:r>
            <w:proofErr w:type="gramEnd"/>
            <w:r>
              <w:rPr>
                <w:noProof/>
              </w:rPr>
              <w:drawing>
                <wp:inline distT="0" distB="0" distL="0" distR="0" wp14:anchorId="0E054237" wp14:editId="7AC9FDA9">
                  <wp:extent cx="200053" cy="200053"/>
                  <wp:effectExtent l="0" t="0" r="9525" b="9525"/>
                  <wp:docPr id="130" name="Graphic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shd w:val="clear" w:color="auto" w:fill="auto"/>
          </w:tcPr>
          <w:p w14:paraId="36AFE61C" w14:textId="77777777" w:rsidR="00786953" w:rsidRPr="007A4A56" w:rsidRDefault="00786953">
            <w:pPr>
              <w:pStyle w:val="Margin"/>
              <w:rPr>
                <w:lang w:val="en-US"/>
              </w:rPr>
            </w:pPr>
          </w:p>
          <w:p w14:paraId="7987115F" w14:textId="40B311E9" w:rsidR="00786953" w:rsidRDefault="00BA09DA">
            <w:pPr>
              <w:pStyle w:val="Margin"/>
            </w:pPr>
            <w:r>
              <w:t>Insert -&gt; Chart</w:t>
            </w:r>
          </w:p>
        </w:tc>
      </w:tr>
      <w:tr w:rsidR="00786953" w:rsidRPr="00345B63" w14:paraId="76FE537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1D09DF" w14:textId="536341E5" w:rsidR="00786953" w:rsidRPr="007A4A56" w:rsidRDefault="00BA09DA">
            <w:pPr>
              <w:jc w:val="both"/>
              <w:rPr>
                <w:lang w:val="en-US"/>
              </w:rPr>
            </w:pPr>
            <w:r w:rsidRPr="007A4A56">
              <w:rPr>
                <w:lang w:val="en-US"/>
              </w:rPr>
              <w:t xml:space="preserve">The </w:t>
            </w:r>
            <w:r w:rsidRPr="007A4A56">
              <w:rPr>
                <w:i/>
                <w:lang w:val="en-US"/>
              </w:rPr>
              <w:t>right-hand side panel</w:t>
            </w:r>
            <w:r w:rsidRPr="007A4A56">
              <w:rPr>
                <w:lang w:val="en-US"/>
              </w:rPr>
              <w:t xml:space="preserve"> in the </w:t>
            </w:r>
            <w:r w:rsidRPr="007A4A56">
              <w:rPr>
                <w:i/>
                <w:lang w:val="en-US"/>
              </w:rPr>
              <w:t>Builder</w:t>
            </w:r>
            <w:r w:rsidRPr="007A4A56">
              <w:rPr>
                <w:lang w:val="en-US"/>
              </w:rPr>
              <w:t xml:space="preserve"> panel has now opened.</w:t>
            </w:r>
          </w:p>
        </w:tc>
        <w:tc>
          <w:tcPr>
            <w:tcW w:w="1996" w:type="dxa"/>
            <w:tcBorders>
              <w:left w:val="single" w:sz="4" w:space="0" w:color="D9D9D9" w:themeColor="background1" w:themeShade="D9"/>
            </w:tcBorders>
            <w:shd w:val="clear" w:color="auto" w:fill="auto"/>
          </w:tcPr>
          <w:p w14:paraId="3F107FA9" w14:textId="77777777" w:rsidR="00786953" w:rsidRPr="007A4A56" w:rsidRDefault="00786953">
            <w:pPr>
              <w:pStyle w:val="Margin"/>
              <w:rPr>
                <w:lang w:val="en-US"/>
              </w:rPr>
            </w:pPr>
          </w:p>
        </w:tc>
      </w:tr>
      <w:tr w:rsidR="00786953" w:rsidRPr="00345B63" w14:paraId="28CC3E6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4739208" w14:textId="27DC1C33" w:rsidR="00786953" w:rsidRPr="007A4A56" w:rsidRDefault="00BA09DA">
            <w:pPr>
              <w:jc w:val="both"/>
              <w:rPr>
                <w:lang w:val="en-US"/>
              </w:rPr>
            </w:pPr>
            <w:r w:rsidRPr="007A4A56">
              <w:rPr>
                <w:lang w:val="en-US"/>
              </w:rPr>
              <w:t xml:space="preserve">Change the graphic type to </w:t>
            </w:r>
            <w:r w:rsidRPr="007A4A56">
              <w:rPr>
                <w:i/>
                <w:lang w:val="en-US"/>
              </w:rPr>
              <w:t>Heat Map</w:t>
            </w:r>
            <w:r w:rsidRPr="007A4A56">
              <w:rPr>
                <w:lang w:val="en-US"/>
              </w:rPr>
              <w:t xml:space="preserve">. To do so, open the dropdown under </w:t>
            </w:r>
            <w:r w:rsidRPr="007A4A56">
              <w:rPr>
                <w:b/>
                <w:lang w:val="en-US"/>
              </w:rPr>
              <w:t>Current Selected Chart</w:t>
            </w:r>
            <w:r w:rsidRPr="007A4A56">
              <w:rPr>
                <w:lang w:val="en-US"/>
              </w:rPr>
              <w:t xml:space="preserve"> and select the </w:t>
            </w:r>
            <w:r w:rsidRPr="007A4A56">
              <w:rPr>
                <w:b/>
                <w:lang w:val="en-US"/>
              </w:rPr>
              <w:t>Heat Map</w:t>
            </w:r>
            <w:r w:rsidRPr="007A4A56">
              <w:rPr>
                <w:lang w:val="en-US"/>
              </w:rPr>
              <w:t xml:space="preserve"> entry.</w:t>
            </w:r>
          </w:p>
        </w:tc>
        <w:tc>
          <w:tcPr>
            <w:tcW w:w="1996" w:type="dxa"/>
            <w:tcBorders>
              <w:left w:val="single" w:sz="4" w:space="0" w:color="D9D9D9" w:themeColor="background1" w:themeShade="D9"/>
            </w:tcBorders>
            <w:shd w:val="clear" w:color="auto" w:fill="auto"/>
          </w:tcPr>
          <w:p w14:paraId="61CAB135" w14:textId="77777777" w:rsidR="00786953" w:rsidRPr="007A4A56" w:rsidRDefault="00786953">
            <w:pPr>
              <w:pStyle w:val="Margin"/>
              <w:rPr>
                <w:lang w:val="en-US"/>
              </w:rPr>
            </w:pPr>
          </w:p>
          <w:p w14:paraId="31828627" w14:textId="77777777" w:rsidR="00786953" w:rsidRPr="007A4A56" w:rsidRDefault="00BA09DA">
            <w:pPr>
              <w:pStyle w:val="Margin"/>
              <w:rPr>
                <w:lang w:val="en-US"/>
              </w:rPr>
            </w:pPr>
            <w:r w:rsidRPr="007A4A56">
              <w:rPr>
                <w:lang w:val="en-US"/>
              </w:rPr>
              <w:t>Current Selected Chart</w:t>
            </w:r>
          </w:p>
          <w:p w14:paraId="40B632EB" w14:textId="776157E9" w:rsidR="00786953" w:rsidRPr="007A4A56" w:rsidRDefault="00BA09DA">
            <w:pPr>
              <w:pStyle w:val="Margin"/>
              <w:rPr>
                <w:lang w:val="en-US"/>
              </w:rPr>
            </w:pPr>
            <w:r w:rsidRPr="007A4A56">
              <w:rPr>
                <w:lang w:val="en-US"/>
              </w:rPr>
              <w:t>Heat Map</w:t>
            </w:r>
          </w:p>
        </w:tc>
      </w:tr>
      <w:tr w:rsidR="00786953" w14:paraId="6DC7381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EE7121E" w14:textId="5E6D023C" w:rsidR="00786953" w:rsidRDefault="00BA09DA">
            <w:pPr>
              <w:jc w:val="center"/>
            </w:pPr>
            <w:r>
              <w:rPr>
                <w:noProof/>
              </w:rPr>
              <w:drawing>
                <wp:inline distT="0" distB="0" distL="0" distR="0" wp14:anchorId="16FB9649" wp14:editId="1ED69D50">
                  <wp:extent cx="3248066" cy="3637503"/>
                  <wp:effectExtent l="0" t="0" r="0" b="1270"/>
                  <wp:docPr id="127" name="Graphic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61871" cy="365296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1AEE656" w14:textId="77777777" w:rsidR="00786953" w:rsidRDefault="00786953">
            <w:pPr>
              <w:pStyle w:val="Margin"/>
            </w:pPr>
          </w:p>
        </w:tc>
      </w:tr>
      <w:tr w:rsidR="00786953" w:rsidRPr="00345B63" w14:paraId="40B5BC9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D8E2830" w14:textId="0CFAF9D9" w:rsidR="00786953" w:rsidRPr="007A4A56" w:rsidRDefault="00BA09DA">
            <w:pPr>
              <w:jc w:val="both"/>
              <w:rPr>
                <w:i/>
                <w:iCs/>
                <w:lang w:val="en-US"/>
              </w:rPr>
            </w:pPr>
            <w:r w:rsidRPr="007A4A56">
              <w:rPr>
                <w:lang w:val="en-US"/>
              </w:rPr>
              <w:t xml:space="preserve">Define </w:t>
            </w:r>
            <w:r w:rsidRPr="007A4A56">
              <w:rPr>
                <w:b/>
                <w:lang w:val="en-US"/>
              </w:rPr>
              <w:t xml:space="preserve">Product Category </w:t>
            </w:r>
            <w:r w:rsidRPr="007A4A56">
              <w:rPr>
                <w:lang w:val="en-US"/>
              </w:rPr>
              <w:t xml:space="preserve"> (under </w:t>
            </w:r>
            <w:r w:rsidRPr="007A4A56">
              <w:rPr>
                <w:i/>
                <w:lang w:val="en-US"/>
              </w:rPr>
              <w:t>Product</w:t>
            </w:r>
            <w:r w:rsidRPr="007A4A56">
              <w:rPr>
                <w:lang w:val="en-US"/>
              </w:rPr>
              <w:t xml:space="preserve">) as </w:t>
            </w:r>
            <w:r w:rsidRPr="007A4A56">
              <w:rPr>
                <w:rStyle w:val="Hervorhebung"/>
                <w:lang w:val="en-US"/>
              </w:rPr>
              <w:t>X-Axis</w:t>
            </w:r>
            <w:r w:rsidRPr="007A4A56">
              <w:rPr>
                <w:lang w:val="en-US"/>
              </w:rPr>
              <w:t xml:space="preserve">, </w:t>
            </w:r>
            <w:r w:rsidRPr="007A4A56">
              <w:rPr>
                <w:rStyle w:val="Hervorhebung"/>
                <w:b/>
                <w:i w:val="0"/>
                <w:lang w:val="en-US"/>
              </w:rPr>
              <w:t>Date</w:t>
            </w:r>
            <w:r w:rsidRPr="007A4A56">
              <w:rPr>
                <w:lang w:val="en-US"/>
              </w:rPr>
              <w:t xml:space="preserve"> as </w:t>
            </w:r>
            <w:r w:rsidRPr="007A4A56">
              <w:rPr>
                <w:rStyle w:val="Hervorhebung"/>
                <w:lang w:val="en-US"/>
              </w:rPr>
              <w:t>Y-Axis</w:t>
            </w:r>
            <w:r w:rsidRPr="007A4A56">
              <w:rPr>
                <w:lang w:val="en-US"/>
              </w:rPr>
              <w:t xml:space="preserve">, and </w:t>
            </w:r>
            <w:r w:rsidRPr="007A4A56">
              <w:rPr>
                <w:rStyle w:val="Hervorhebung"/>
                <w:b/>
                <w:i w:val="0"/>
                <w:lang w:val="en-US"/>
              </w:rPr>
              <w:t>Sales Quantity</w:t>
            </w:r>
            <w:r w:rsidRPr="007A4A56">
              <w:rPr>
                <w:lang w:val="en-US"/>
              </w:rPr>
              <w:t xml:space="preserve"> as </w:t>
            </w:r>
            <w:r w:rsidRPr="007A4A56">
              <w:rPr>
                <w:rStyle w:val="Hervorhebung"/>
                <w:lang w:val="en-US"/>
              </w:rPr>
              <w:t>Color.</w:t>
            </w:r>
          </w:p>
        </w:tc>
        <w:tc>
          <w:tcPr>
            <w:tcW w:w="1996" w:type="dxa"/>
            <w:tcBorders>
              <w:left w:val="single" w:sz="4" w:space="0" w:color="D9D9D9" w:themeColor="background1" w:themeShade="D9"/>
            </w:tcBorders>
            <w:shd w:val="clear" w:color="auto" w:fill="auto"/>
          </w:tcPr>
          <w:p w14:paraId="7B2529D5" w14:textId="77777777" w:rsidR="00786953" w:rsidRPr="007A4A56" w:rsidRDefault="00786953">
            <w:pPr>
              <w:pStyle w:val="Margin"/>
              <w:rPr>
                <w:lang w:val="en-US"/>
              </w:rPr>
            </w:pPr>
          </w:p>
          <w:p w14:paraId="4426BBDA" w14:textId="77777777" w:rsidR="00786953" w:rsidRPr="007A4A56" w:rsidRDefault="00BA09DA">
            <w:pPr>
              <w:pStyle w:val="Margin"/>
              <w:rPr>
                <w:lang w:val="en-US"/>
              </w:rPr>
            </w:pPr>
            <w:r w:rsidRPr="007A4A56">
              <w:rPr>
                <w:lang w:val="en-US"/>
              </w:rPr>
              <w:t>Product Category</w:t>
            </w:r>
          </w:p>
          <w:p w14:paraId="1D017383" w14:textId="77777777" w:rsidR="00786953" w:rsidRPr="007A4A56" w:rsidRDefault="00BA09DA">
            <w:pPr>
              <w:pStyle w:val="Margin"/>
              <w:rPr>
                <w:lang w:val="en-US"/>
              </w:rPr>
            </w:pPr>
            <w:r w:rsidRPr="007A4A56">
              <w:rPr>
                <w:lang w:val="en-US"/>
              </w:rPr>
              <w:t>Date</w:t>
            </w:r>
          </w:p>
          <w:p w14:paraId="01A8B85F" w14:textId="5BB92FD8" w:rsidR="00786953" w:rsidRPr="007A4A56" w:rsidRDefault="00BA09DA">
            <w:pPr>
              <w:pStyle w:val="Margin"/>
              <w:rPr>
                <w:lang w:val="en-US"/>
              </w:rPr>
            </w:pPr>
            <w:r w:rsidRPr="007A4A56">
              <w:rPr>
                <w:lang w:val="en-US"/>
              </w:rPr>
              <w:t>Sales Quantity</w:t>
            </w:r>
          </w:p>
        </w:tc>
      </w:tr>
      <w:tr w:rsidR="00786953" w14:paraId="5F2BDB7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C9B21B9" w14:textId="321C6A24" w:rsidR="00786953" w:rsidRDefault="00BA09DA">
            <w:pPr>
              <w:jc w:val="center"/>
            </w:pPr>
            <w:r>
              <w:rPr>
                <w:noProof/>
              </w:rPr>
              <w:lastRenderedPageBreak/>
              <w:drawing>
                <wp:inline distT="0" distB="0" distL="0" distR="0" wp14:anchorId="0720AF17" wp14:editId="5A5EC144">
                  <wp:extent cx="3209979" cy="2387321"/>
                  <wp:effectExtent l="0" t="0" r="0" b="0"/>
                  <wp:docPr id="133" name="Graphic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17086" cy="239260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669AD58" w14:textId="77777777" w:rsidR="00786953" w:rsidRDefault="00786953">
            <w:pPr>
              <w:pStyle w:val="Margin"/>
            </w:pPr>
          </w:p>
        </w:tc>
      </w:tr>
      <w:tr w:rsidR="00786953" w14:paraId="4426AAD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95CCFF5" w14:textId="075E2AF2" w:rsidR="00786953" w:rsidRPr="007A4A56" w:rsidRDefault="00BA09DA">
            <w:pPr>
              <w:jc w:val="both"/>
              <w:rPr>
                <w:lang w:val="en-US"/>
              </w:rPr>
            </w:pPr>
            <w:r w:rsidRPr="007A4A56">
              <w:rPr>
                <w:lang w:val="en-US"/>
              </w:rPr>
              <w:t xml:space="preserve">Under </w:t>
            </w:r>
            <w:r w:rsidRPr="007A4A56">
              <w:rPr>
                <w:i/>
                <w:lang w:val="en-US"/>
              </w:rPr>
              <w:t>Add Filters</w:t>
            </w:r>
            <w:r w:rsidRPr="007A4A56">
              <w:rPr>
                <w:lang w:val="en-US"/>
              </w:rPr>
              <w:t xml:space="preserve"> for the Division dimension</w:t>
            </w:r>
            <w:r w:rsidRPr="007A4A56">
              <w:rPr>
                <w:rStyle w:val="Hervorhebung"/>
                <w:i w:val="0"/>
                <w:lang w:val="en-US"/>
              </w:rPr>
              <w:t xml:space="preserve">, add a filter on </w:t>
            </w:r>
            <w:r w:rsidRPr="007A4A56">
              <w:rPr>
                <w:rStyle w:val="Hervorhebung"/>
                <w:b/>
                <w:i w:val="0"/>
                <w:lang w:val="en-US"/>
              </w:rPr>
              <w:t xml:space="preserve">bicycles </w:t>
            </w:r>
            <w:r w:rsidRPr="007A4A56">
              <w:rPr>
                <w:rStyle w:val="Hervorhebung"/>
                <w:i w:val="0"/>
                <w:lang w:val="en-US"/>
              </w:rPr>
              <w:t xml:space="preserve"> that</w:t>
            </w:r>
            <w:r w:rsidRPr="007A4A56">
              <w:rPr>
                <w:lang w:val="en-US"/>
              </w:rPr>
              <w:t xml:space="preserve"> cannot be changed by the end users.</w:t>
            </w:r>
          </w:p>
        </w:tc>
        <w:tc>
          <w:tcPr>
            <w:tcW w:w="1996" w:type="dxa"/>
            <w:tcBorders>
              <w:left w:val="single" w:sz="4" w:space="0" w:color="D9D9D9" w:themeColor="background1" w:themeShade="D9"/>
            </w:tcBorders>
            <w:shd w:val="clear" w:color="auto" w:fill="auto"/>
          </w:tcPr>
          <w:p w14:paraId="604ABD8C" w14:textId="77777777" w:rsidR="00786953" w:rsidRDefault="00BA09DA">
            <w:pPr>
              <w:pStyle w:val="Margin"/>
            </w:pPr>
            <w:r w:rsidRPr="007A4A56">
              <w:rPr>
                <w:lang w:val="en-US"/>
              </w:rPr>
              <w:br/>
            </w:r>
            <w:r>
              <w:t>Add Filters</w:t>
            </w:r>
          </w:p>
          <w:p w14:paraId="68A2AF29" w14:textId="5DC38692" w:rsidR="00786953" w:rsidRDefault="00BA09DA">
            <w:pPr>
              <w:pStyle w:val="Margin"/>
            </w:pPr>
            <w:r>
              <w:t>Bicycles</w:t>
            </w:r>
          </w:p>
        </w:tc>
      </w:tr>
      <w:tr w:rsidR="00786953" w14:paraId="2BA7B7A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255D9EA" w14:textId="06327E5C" w:rsidR="00786953" w:rsidRDefault="00BA09DA">
            <w:pPr>
              <w:jc w:val="center"/>
            </w:pPr>
            <w:r>
              <w:rPr>
                <w:noProof/>
              </w:rPr>
              <w:drawing>
                <wp:inline distT="0" distB="0" distL="0" distR="0" wp14:anchorId="5A263EB3" wp14:editId="08404A79">
                  <wp:extent cx="4716145" cy="2865120"/>
                  <wp:effectExtent l="0" t="0" r="8255" b="0"/>
                  <wp:docPr id="264" name="Graphic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716145" cy="286512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295E60F" w14:textId="77777777" w:rsidR="00786953" w:rsidRDefault="00786953">
            <w:pPr>
              <w:pStyle w:val="Margin"/>
            </w:pPr>
          </w:p>
        </w:tc>
      </w:tr>
      <w:tr w:rsidR="00786953" w14:paraId="5060B9E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59EC388" w14:textId="601B36CC" w:rsidR="00786953" w:rsidRPr="007A4A56" w:rsidRDefault="00BA09DA">
            <w:pPr>
              <w:jc w:val="both"/>
              <w:rPr>
                <w:lang w:val="en-US"/>
              </w:rPr>
            </w:pPr>
            <w:r w:rsidRPr="007A4A56">
              <w:rPr>
                <w:lang w:val="en-US"/>
              </w:rPr>
              <w:t xml:space="preserve">Since you want the dimension </w:t>
            </w:r>
            <w:r w:rsidRPr="007A4A56">
              <w:rPr>
                <w:i/>
                <w:lang w:val="en-US"/>
              </w:rPr>
              <w:t>Date</w:t>
            </w:r>
            <w:r w:rsidRPr="007A4A56">
              <w:rPr>
                <w:lang w:val="en-US"/>
              </w:rPr>
              <w:t xml:space="preserve"> to be displayed after months, now use the mouse to move to the area of the Dimension </w:t>
            </w:r>
            <w:r w:rsidRPr="007A4A56">
              <w:rPr>
                <w:rStyle w:val="Hervorhebung"/>
                <w:lang w:val="en-US"/>
              </w:rPr>
              <w:t>Date</w:t>
            </w:r>
            <w:r w:rsidRPr="007A4A56">
              <w:rPr>
                <w:lang w:val="en-US"/>
              </w:rPr>
              <w:t xml:space="preserve"> and select </w:t>
            </w:r>
            <w:r w:rsidRPr="007A4A56">
              <w:rPr>
                <w:b/>
                <w:lang w:val="en-US"/>
              </w:rPr>
              <w:t>Hierarchy</w:t>
            </w:r>
            <w:r w:rsidRPr="007A4A56">
              <w:rPr>
                <w:lang w:val="en-US"/>
              </w:rPr>
              <w:t xml:space="preserve"> </w:t>
            </w:r>
            <w:r>
              <w:rPr>
                <w:noProof/>
              </w:rPr>
              <w:drawing>
                <wp:inline distT="0" distB="0" distL="0" distR="0" wp14:anchorId="05E50CE5" wp14:editId="3F2C5BB9">
                  <wp:extent cx="192176" cy="177393"/>
                  <wp:effectExtent l="0" t="0" r="0" b="0"/>
                  <wp:docPr id="283" name="Graphic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99219" cy="183894"/>
                          </a:xfrm>
                          <a:prstGeom prst="rect">
                            <a:avLst/>
                          </a:prstGeom>
                        </pic:spPr>
                      </pic:pic>
                    </a:graphicData>
                  </a:graphic>
                </wp:inline>
              </w:drawing>
            </w:r>
            <w:r w:rsidRPr="007A4A56">
              <w:rPr>
                <w:lang w:val="en-US"/>
              </w:rPr>
              <w:t xml:space="preserve"> and then </w:t>
            </w:r>
            <w:r w:rsidRPr="007A4A56">
              <w:rPr>
                <w:rStyle w:val="Hervorhebung"/>
                <w:b/>
                <w:i w:val="0"/>
                <w:lang w:val="en-US"/>
              </w:rPr>
              <w:t>Level 3</w:t>
            </w:r>
            <w:r w:rsidRPr="007A4A56">
              <w:rPr>
                <w:lang w:val="en-US"/>
              </w:rPr>
              <w:t>.</w:t>
            </w:r>
          </w:p>
        </w:tc>
        <w:tc>
          <w:tcPr>
            <w:tcW w:w="1996" w:type="dxa"/>
            <w:tcBorders>
              <w:left w:val="single" w:sz="4" w:space="0" w:color="D9D9D9" w:themeColor="background1" w:themeShade="D9"/>
            </w:tcBorders>
            <w:shd w:val="clear" w:color="auto" w:fill="auto"/>
          </w:tcPr>
          <w:p w14:paraId="74189502" w14:textId="77777777" w:rsidR="00786953" w:rsidRPr="007A4A56" w:rsidRDefault="00786953">
            <w:pPr>
              <w:pStyle w:val="Margin"/>
              <w:rPr>
                <w:lang w:val="en-US"/>
              </w:rPr>
            </w:pPr>
          </w:p>
          <w:p w14:paraId="46C00A87" w14:textId="3E8BFB34" w:rsidR="00786953" w:rsidRDefault="00BA09DA">
            <w:pPr>
              <w:pStyle w:val="Margin"/>
            </w:pPr>
            <w:r>
              <w:t>Hierarchy</w:t>
            </w:r>
            <w:r>
              <w:br/>
              <w:t xml:space="preserve"> Level 3</w:t>
            </w:r>
          </w:p>
        </w:tc>
      </w:tr>
      <w:tr w:rsidR="00786953" w14:paraId="7E74B43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5D197D3" w14:textId="313F3503" w:rsidR="00786953" w:rsidRPr="007A4A56" w:rsidRDefault="00BA09DA">
            <w:pPr>
              <w:jc w:val="both"/>
              <w:rPr>
                <w:lang w:val="en-US"/>
              </w:rPr>
            </w:pPr>
            <w:r w:rsidRPr="007A4A56">
              <w:rPr>
                <w:lang w:val="en-US"/>
              </w:rPr>
              <w:t xml:space="preserve">Next, you change the </w:t>
            </w:r>
            <w:r w:rsidRPr="007A4A56">
              <w:rPr>
                <w:rStyle w:val="Hervorhebung"/>
                <w:lang w:val="en-US"/>
              </w:rPr>
              <w:t>color gradient</w:t>
            </w:r>
            <w:r w:rsidRPr="007A4A56">
              <w:rPr>
                <w:lang w:val="en-US"/>
              </w:rPr>
              <w:t xml:space="preserve"> to </w:t>
            </w:r>
            <w:r w:rsidRPr="007A4A56">
              <w:rPr>
                <w:rStyle w:val="Hervorhebung"/>
                <w:b/>
                <w:i w:val="0"/>
                <w:lang w:val="en-US"/>
              </w:rPr>
              <w:t>grayscale</w:t>
            </w:r>
            <w:r w:rsidRPr="007A4A56">
              <w:rPr>
                <w:lang w:val="en-US"/>
              </w:rPr>
              <w:t xml:space="preserve"> using the dropdown.</w:t>
            </w:r>
          </w:p>
        </w:tc>
        <w:tc>
          <w:tcPr>
            <w:tcW w:w="1996" w:type="dxa"/>
            <w:tcBorders>
              <w:left w:val="single" w:sz="4" w:space="0" w:color="D9D9D9" w:themeColor="background1" w:themeShade="D9"/>
            </w:tcBorders>
            <w:shd w:val="clear" w:color="auto" w:fill="auto"/>
          </w:tcPr>
          <w:p w14:paraId="44263F51" w14:textId="77777777" w:rsidR="00786953" w:rsidRPr="007A4A56" w:rsidRDefault="00786953">
            <w:pPr>
              <w:pStyle w:val="Margin"/>
              <w:rPr>
                <w:lang w:val="en-US"/>
              </w:rPr>
            </w:pPr>
          </w:p>
          <w:p w14:paraId="04BA69AD" w14:textId="3B49F975" w:rsidR="00786953" w:rsidRDefault="00BA09DA">
            <w:pPr>
              <w:pStyle w:val="Margin"/>
            </w:pPr>
            <w:r>
              <w:t>Grayscale</w:t>
            </w:r>
          </w:p>
        </w:tc>
      </w:tr>
      <w:tr w:rsidR="00786953" w14:paraId="496DE6A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D0632B9" w14:textId="64CC13D2" w:rsidR="00786953" w:rsidRDefault="00BA09DA">
            <w:pPr>
              <w:jc w:val="center"/>
            </w:pPr>
            <w:r>
              <w:rPr>
                <w:noProof/>
              </w:rPr>
              <w:lastRenderedPageBreak/>
              <w:drawing>
                <wp:inline distT="0" distB="0" distL="0" distR="0" wp14:anchorId="04214E56" wp14:editId="1B3661C5">
                  <wp:extent cx="2987056" cy="2551444"/>
                  <wp:effectExtent l="0" t="0" r="3810" b="1270"/>
                  <wp:docPr id="139" name="Graphic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998432" cy="256116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1D4BD46" w14:textId="77777777" w:rsidR="00786953" w:rsidRDefault="00786953">
            <w:pPr>
              <w:pStyle w:val="Margin"/>
            </w:pPr>
          </w:p>
        </w:tc>
      </w:tr>
      <w:tr w:rsidR="00786953" w14:paraId="1442906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D8CC30A" w14:textId="7D636020" w:rsidR="00786953" w:rsidRPr="007A4A56" w:rsidRDefault="00BA09DA">
            <w:pPr>
              <w:jc w:val="both"/>
              <w:rPr>
                <w:lang w:val="en-US"/>
              </w:rPr>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 and in the </w:t>
            </w:r>
            <w:r w:rsidRPr="007A4A56">
              <w:rPr>
                <w:i/>
                <w:lang w:val="en-US"/>
              </w:rPr>
              <w:t>Quick Menus</w:t>
            </w:r>
            <w:r w:rsidRPr="007A4A56">
              <w:rPr>
                <w:lang w:val="en-US"/>
              </w:rPr>
              <w:t xml:space="preserve"> area, deselect all options except </w:t>
            </w:r>
            <w:r w:rsidRPr="007A4A56">
              <w:rPr>
                <w:b/>
                <w:lang w:val="en-US"/>
              </w:rPr>
              <w:t>Fullscreen</w:t>
            </w:r>
            <w:r w:rsidRPr="007A4A56">
              <w:rPr>
                <w:lang w:val="en-US"/>
              </w:rPr>
              <w:t>.</w:t>
            </w:r>
          </w:p>
        </w:tc>
        <w:tc>
          <w:tcPr>
            <w:tcW w:w="1996" w:type="dxa"/>
            <w:tcBorders>
              <w:left w:val="single" w:sz="4" w:space="0" w:color="D9D9D9" w:themeColor="background1" w:themeShade="D9"/>
            </w:tcBorders>
            <w:shd w:val="clear" w:color="auto" w:fill="auto"/>
          </w:tcPr>
          <w:p w14:paraId="1C2360BA" w14:textId="5AF9F525" w:rsidR="00786953" w:rsidRDefault="00BA09DA">
            <w:pPr>
              <w:pStyle w:val="Margin"/>
            </w:pPr>
            <w:r w:rsidRPr="007A4A56">
              <w:rPr>
                <w:lang w:val="en-US"/>
              </w:rPr>
              <w:br/>
            </w:r>
            <w:r>
              <w:t>Styling</w:t>
            </w:r>
            <w:r>
              <w:br/>
              <w:t xml:space="preserve"> Fullscreen</w:t>
            </w:r>
          </w:p>
        </w:tc>
      </w:tr>
      <w:tr w:rsidR="00786953" w14:paraId="36C64F8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64437E2" w14:textId="486F69CD" w:rsidR="00786953" w:rsidRDefault="00BA09DA">
            <w:pPr>
              <w:jc w:val="center"/>
              <w:rPr>
                <w:i/>
                <w:iCs/>
              </w:rPr>
            </w:pPr>
            <w:r>
              <w:rPr>
                <w:noProof/>
              </w:rPr>
              <w:drawing>
                <wp:inline distT="0" distB="0" distL="0" distR="0" wp14:anchorId="753AB8A8" wp14:editId="68CB0768">
                  <wp:extent cx="2675453" cy="4707967"/>
                  <wp:effectExtent l="0" t="0" r="0" b="0"/>
                  <wp:docPr id="144" name="Graphic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687053" cy="472837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220937A" w14:textId="77777777" w:rsidR="00786953" w:rsidRDefault="00786953">
            <w:pPr>
              <w:pStyle w:val="Margin"/>
            </w:pPr>
          </w:p>
        </w:tc>
      </w:tr>
      <w:tr w:rsidR="00786953" w14:paraId="5124163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D9DBA4E" w14:textId="294271FE" w:rsidR="00786953" w:rsidRPr="007A4A56" w:rsidRDefault="00BA09DA">
            <w:pPr>
              <w:jc w:val="both"/>
              <w:rPr>
                <w:iCs/>
                <w:lang w:val="en-US"/>
              </w:rPr>
            </w:pPr>
            <w:r w:rsidRPr="007A4A56">
              <w:rPr>
                <w:lang w:val="en-US"/>
              </w:rPr>
              <w:t xml:space="preserve">Now adjust the heat </w:t>
            </w:r>
            <w:r w:rsidRPr="007A4A56">
              <w:rPr>
                <w:i/>
                <w:lang w:val="en-US"/>
              </w:rPr>
              <w:t>map</w:t>
            </w:r>
            <w:r w:rsidRPr="007A4A56">
              <w:rPr>
                <w:lang w:val="en-US"/>
              </w:rPr>
              <w:t xml:space="preserve"> header. To do this, double-click in the text and enter </w:t>
            </w:r>
            <w:r w:rsidRPr="007A4A56">
              <w:rPr>
                <w:b/>
                <w:lang w:val="en-US"/>
              </w:rPr>
              <w:t xml:space="preserve">Quantity for </w:t>
            </w:r>
            <w:r w:rsidRPr="007A4A56">
              <w:rPr>
                <w:rStyle w:val="Hervorhebung"/>
                <w:b/>
                <w:i w:val="0"/>
                <w:lang w:val="en-US"/>
              </w:rPr>
              <w:t>Bicycles</w:t>
            </w:r>
            <w:r w:rsidRPr="007A4A56">
              <w:rPr>
                <w:lang w:val="en-US"/>
              </w:rPr>
              <w:t>.</w:t>
            </w:r>
          </w:p>
        </w:tc>
        <w:tc>
          <w:tcPr>
            <w:tcW w:w="1996" w:type="dxa"/>
            <w:tcBorders>
              <w:left w:val="single" w:sz="4" w:space="0" w:color="D9D9D9" w:themeColor="background1" w:themeShade="D9"/>
            </w:tcBorders>
            <w:shd w:val="clear" w:color="auto" w:fill="auto"/>
          </w:tcPr>
          <w:p w14:paraId="0C4F0BEC" w14:textId="77777777" w:rsidR="00786953" w:rsidRPr="007A4A56" w:rsidRDefault="00786953">
            <w:pPr>
              <w:pStyle w:val="Margin"/>
              <w:rPr>
                <w:lang w:val="en-US"/>
              </w:rPr>
            </w:pPr>
          </w:p>
          <w:p w14:paraId="07011F8D" w14:textId="79EFC34E" w:rsidR="00786953" w:rsidRDefault="00BA09DA">
            <w:pPr>
              <w:pStyle w:val="Margin"/>
            </w:pPr>
            <w:r>
              <w:t>Quantity for Bicycles</w:t>
            </w:r>
          </w:p>
        </w:tc>
      </w:tr>
      <w:tr w:rsidR="00786953" w14:paraId="7ED855F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EB10200" w14:textId="04874785" w:rsidR="00786953" w:rsidRDefault="00BA09DA">
            <w:pPr>
              <w:jc w:val="center"/>
            </w:pPr>
            <w:r>
              <w:rPr>
                <w:noProof/>
              </w:rPr>
              <w:lastRenderedPageBreak/>
              <w:drawing>
                <wp:inline distT="0" distB="0" distL="0" distR="0" wp14:anchorId="54CF68AC" wp14:editId="33EF6088">
                  <wp:extent cx="4716145" cy="2414270"/>
                  <wp:effectExtent l="0" t="0" r="8255" b="5080"/>
                  <wp:docPr id="266" name="Graphic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716145" cy="241427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7A6A36C" w14:textId="77777777" w:rsidR="00786953" w:rsidRDefault="00786953">
            <w:pPr>
              <w:pStyle w:val="Margin"/>
            </w:pPr>
          </w:p>
        </w:tc>
      </w:tr>
      <w:tr w:rsidR="00786953" w14:paraId="5FEEDAE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B70D37" w14:textId="42CB95BF" w:rsidR="00786953" w:rsidRPr="007A4A56" w:rsidRDefault="00BA09DA" w:rsidP="00B74052">
            <w:pPr>
              <w:jc w:val="both"/>
              <w:rPr>
                <w:lang w:val="en-US"/>
              </w:rPr>
            </w:pPr>
            <w:r w:rsidRPr="007A4A56">
              <w:rPr>
                <w:lang w:val="en-US"/>
              </w:rPr>
              <w:t xml:space="preserve">Finally, in the menu bar in the </w:t>
            </w:r>
            <w:r w:rsidRPr="007A4A56">
              <w:rPr>
                <w:rStyle w:val="Hervorhebung"/>
                <w:lang w:val="en-US"/>
              </w:rPr>
              <w:t>File</w:t>
            </w:r>
            <w:r w:rsidR="00B74052">
              <w:rPr>
                <w:lang w:val="en-US"/>
              </w:rPr>
              <w:t xml:space="preserve"> area, choose</w:t>
            </w:r>
            <w:r w:rsidR="00B74052" w:rsidRPr="007A4A56">
              <w:rPr>
                <w:i/>
                <w:lang w:val="en-US"/>
              </w:rPr>
              <w:t xml:space="preserve"> Save</w:t>
            </w:r>
            <w:r w:rsidRPr="007A4A56">
              <w:rPr>
                <w:lang w:val="en-US"/>
              </w:rPr>
              <w:t xml:space="preserve"> </w:t>
            </w:r>
            <w:r w:rsidRPr="007A4A56">
              <w:rPr>
                <w:i/>
                <w:lang w:val="en-US"/>
              </w:rPr>
              <w:t xml:space="preserve"> </w:t>
            </w:r>
            <w:r>
              <w:rPr>
                <w:noProof/>
              </w:rPr>
              <w:drawing>
                <wp:inline distT="0" distB="0" distL="0" distR="0" wp14:anchorId="7E171F07" wp14:editId="580E3F8F">
                  <wp:extent cx="323895" cy="181000"/>
                  <wp:effectExtent l="0" t="0" r="0" b="9525"/>
                  <wp:docPr id="98" name="Graphic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w:t>
            </w:r>
            <w:r w:rsidRPr="007A4A56">
              <w:rPr>
                <w:i/>
                <w:lang w:val="en-US"/>
              </w:rPr>
              <w:t xml:space="preserve"> </w:t>
            </w:r>
            <w:r w:rsidR="00B74052" w:rsidRPr="00B74052">
              <w:rPr>
                <w:lang w:val="en-US"/>
              </w:rPr>
              <w:t>icon</w:t>
            </w:r>
            <w:r w:rsidRPr="00B74052">
              <w:rPr>
                <w:lang w:val="en-US"/>
              </w:rPr>
              <w:t xml:space="preserve"> </w:t>
            </w:r>
            <w:r w:rsidRPr="007A4A56">
              <w:rPr>
                <w:lang w:val="en-US"/>
              </w:rPr>
              <w:t xml:space="preserve">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3F43A434" w14:textId="77777777" w:rsidR="00786953" w:rsidRPr="007A4A56" w:rsidRDefault="00786953">
            <w:pPr>
              <w:pStyle w:val="Margin"/>
              <w:rPr>
                <w:lang w:val="en-US"/>
              </w:rPr>
            </w:pPr>
          </w:p>
          <w:p w14:paraId="7082AB34" w14:textId="7C59273D" w:rsidR="00786953" w:rsidRDefault="00BA09DA">
            <w:pPr>
              <w:pStyle w:val="Margin"/>
            </w:pPr>
            <w:r>
              <w:t>Save</w:t>
            </w:r>
          </w:p>
        </w:tc>
      </w:tr>
      <w:tr w:rsidR="00786953" w14:paraId="6B260B85"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37BF08EC" w14:textId="77777777" w:rsidR="00786953" w:rsidRDefault="00BA09DA">
            <w:pPr>
              <w:tabs>
                <w:tab w:val="left" w:pos="3060"/>
                <w:tab w:val="right" w:pos="7438"/>
              </w:tabs>
              <w:jc w:val="right"/>
            </w:pPr>
            <w:r>
              <w:rPr>
                <w:noProof/>
              </w:rPr>
              <mc:AlternateContent>
                <mc:Choice Requires="wps">
                  <w:drawing>
                    <wp:inline distT="0" distB="0" distL="0" distR="0" wp14:anchorId="291ED1EE" wp14:editId="1E687161">
                      <wp:extent cx="144145" cy="144145"/>
                      <wp:effectExtent l="13970" t="8255" r="13335" b="9525"/>
                      <wp:docPr id="7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089AA41"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rvbYl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36C6292A" w14:textId="77777777" w:rsidR="00786953" w:rsidRDefault="00786953">
            <w:pPr>
              <w:pStyle w:val="Margin"/>
            </w:pPr>
          </w:p>
        </w:tc>
      </w:tr>
    </w:tbl>
    <w:p w14:paraId="2D94D04C" w14:textId="77777777" w:rsidR="00786953" w:rsidRDefault="00786953">
      <w:pPr>
        <w:spacing w:before="0" w:after="0"/>
      </w:pPr>
    </w:p>
    <w:p w14:paraId="7AE9D18A" w14:textId="77777777" w:rsidR="00786953" w:rsidRDefault="00786953">
      <w:pPr>
        <w:spacing w:before="0" w:after="0"/>
      </w:pPr>
    </w:p>
    <w:p w14:paraId="042919B8"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01E6A133" w14:textId="77777777">
        <w:trPr>
          <w:trHeight w:val="850"/>
        </w:trPr>
        <w:tc>
          <w:tcPr>
            <w:tcW w:w="1148" w:type="dxa"/>
          </w:tcPr>
          <w:p w14:paraId="3D452260"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5DFD1CEF" wp14:editId="524BF2FC">
                      <wp:extent cx="265430" cy="247650"/>
                      <wp:effectExtent l="0" t="635" r="3175" b="0"/>
                      <wp:docPr id="6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B60CF"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OZu6Ae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204493CB" w14:textId="3A87B9C1" w:rsidR="00786953" w:rsidRDefault="00BA09DA">
            <w:pPr>
              <w:pStyle w:val="berschrift1"/>
              <w:tabs>
                <w:tab w:val="left" w:pos="0"/>
              </w:tabs>
              <w:rPr>
                <w:rFonts w:ascii="Times New Roman" w:hAnsi="Times New Roman" w:cs="Times New Roman"/>
                <w:sz w:val="24"/>
                <w:szCs w:val="24"/>
              </w:rPr>
            </w:pPr>
            <w:bookmarkStart w:id="10" w:name="_Toc156298536"/>
            <w:bookmarkStart w:id="11" w:name="_Toc192576119"/>
            <w:r>
              <w:t>Step 9: Graphics (</w:t>
            </w:r>
            <w:r>
              <w:rPr>
                <w:szCs w:val="24"/>
              </w:rPr>
              <w:t>Donut</w:t>
            </w:r>
            <w:r>
              <w:t>)</w:t>
            </w:r>
            <w:bookmarkEnd w:id="10"/>
            <w:bookmarkEnd w:id="11"/>
            <w:r>
              <w:t xml:space="preserve"> </w:t>
            </w:r>
          </w:p>
        </w:tc>
      </w:tr>
      <w:tr w:rsidR="00786953" w14:paraId="7EC9CB5A" w14:textId="77777777">
        <w:trPr>
          <w:trHeight w:val="940"/>
        </w:trPr>
        <w:tc>
          <w:tcPr>
            <w:tcW w:w="7643" w:type="dxa"/>
            <w:gridSpan w:val="2"/>
            <w:shd w:val="clear" w:color="auto" w:fill="D9D9D9"/>
          </w:tcPr>
          <w:p w14:paraId="07C2DBD3" w14:textId="77777777" w:rsidR="00786953" w:rsidRPr="007A4A56" w:rsidRDefault="00BA09DA">
            <w:pPr>
              <w:pStyle w:val="StandardWeb"/>
              <w:tabs>
                <w:tab w:val="right" w:pos="9360"/>
              </w:tabs>
              <w:rPr>
                <w:lang w:val="en-US"/>
              </w:rPr>
            </w:pPr>
            <w:r w:rsidRPr="007A4A56">
              <w:rPr>
                <w:b/>
                <w:lang w:val="en-US"/>
              </w:rPr>
              <w:t>Task</w:t>
            </w:r>
            <w:r w:rsidRPr="007A4A56">
              <w:rPr>
                <w:lang w:val="en-US"/>
              </w:rPr>
              <w:t xml:space="preserve"> Create so-called donut graphics.</w:t>
            </w:r>
          </w:p>
          <w:p w14:paraId="5977ED45" w14:textId="168EF1ED" w:rsidR="00786953" w:rsidRPr="007A4A56" w:rsidRDefault="00BA09DA">
            <w:pPr>
              <w:autoSpaceDE w:val="0"/>
              <w:autoSpaceDN w:val="0"/>
              <w:adjustRightInd w:val="0"/>
              <w:rPr>
                <w:szCs w:val="24"/>
                <w:lang w:val="en-US"/>
              </w:rPr>
            </w:pPr>
            <w:r w:rsidRPr="007A4A56">
              <w:rPr>
                <w:b/>
                <w:szCs w:val="24"/>
                <w:lang w:val="en-US"/>
              </w:rPr>
              <w:t>Description</w:t>
            </w:r>
            <w:r w:rsidRPr="007A4A56">
              <w:rPr>
                <w:szCs w:val="24"/>
                <w:lang w:val="en-US"/>
              </w:rPr>
              <w:t xml:space="preserve"> Create a graphic of type </w:t>
            </w:r>
            <w:r w:rsidRPr="007A4A56">
              <w:rPr>
                <w:rStyle w:val="Hervorhebung"/>
                <w:lang w:val="en-US"/>
              </w:rPr>
              <w:t>Donut</w:t>
            </w:r>
            <w:r w:rsidRPr="007A4A56">
              <w:rPr>
                <w:szCs w:val="24"/>
                <w:lang w:val="en-US"/>
              </w:rPr>
              <w:t xml:space="preserve"> on the </w:t>
            </w:r>
            <w:r w:rsidRPr="007A4A56">
              <w:rPr>
                <w:i/>
                <w:szCs w:val="24"/>
                <w:lang w:val="en-US"/>
              </w:rPr>
              <w:t>Product View</w:t>
            </w:r>
            <w:r w:rsidRPr="007A4A56">
              <w:rPr>
                <w:szCs w:val="24"/>
                <w:lang w:val="en-US"/>
              </w:rPr>
              <w:t xml:space="preserve"> tab.</w:t>
            </w:r>
          </w:p>
        </w:tc>
        <w:tc>
          <w:tcPr>
            <w:tcW w:w="1996" w:type="dxa"/>
            <w:shd w:val="clear" w:color="auto" w:fill="D9D9D9"/>
          </w:tcPr>
          <w:p w14:paraId="68D642B3" w14:textId="77777777"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11A4608F" w14:textId="77777777">
        <w:tc>
          <w:tcPr>
            <w:tcW w:w="7643" w:type="dxa"/>
            <w:gridSpan w:val="2"/>
            <w:shd w:val="clear" w:color="auto" w:fill="auto"/>
          </w:tcPr>
          <w:p w14:paraId="1E8B4557" w14:textId="77777777" w:rsidR="00786953" w:rsidRDefault="00786953">
            <w:pPr>
              <w:spacing w:before="0" w:after="0"/>
              <w:rPr>
                <w:szCs w:val="24"/>
              </w:rPr>
            </w:pPr>
          </w:p>
        </w:tc>
        <w:tc>
          <w:tcPr>
            <w:tcW w:w="1996" w:type="dxa"/>
            <w:tcBorders>
              <w:left w:val="nil"/>
            </w:tcBorders>
          </w:tcPr>
          <w:p w14:paraId="5FEFE801" w14:textId="77777777" w:rsidR="00786953" w:rsidRDefault="00786953">
            <w:pPr>
              <w:pStyle w:val="Margin"/>
              <w:rPr>
                <w:rFonts w:ascii="Times New Roman" w:hAnsi="Times New Roman"/>
                <w:sz w:val="24"/>
                <w:szCs w:val="24"/>
              </w:rPr>
            </w:pPr>
          </w:p>
        </w:tc>
      </w:tr>
      <w:tr w:rsidR="00786953" w14:paraId="08A3EDB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A18FA88" w14:textId="77777777" w:rsidR="00786953" w:rsidRDefault="00BA09DA">
            <w:pPr>
              <w:pStyle w:val="P68B1DB1-MenuPath12"/>
              <w:ind w:left="0" w:firstLine="0"/>
              <w:jc w:val="both"/>
              <w:rPr>
                <w:szCs w:val="24"/>
              </w:rPr>
            </w:pPr>
            <w:r w:rsidRPr="007A4A56">
              <w:rPr>
                <w:szCs w:val="24"/>
                <w:lang w:val="en-US"/>
              </w:rPr>
              <w:t xml:space="preserve">You have still opened the </w:t>
            </w:r>
            <w:r w:rsidRPr="007A4A56">
              <w:rPr>
                <w:i/>
                <w:szCs w:val="24"/>
                <w:lang w:val="en-US"/>
              </w:rPr>
              <w:t>Story_Case_Study</w:t>
            </w:r>
            <w:r w:rsidRPr="007A4A56">
              <w:rPr>
                <w:szCs w:val="24"/>
                <w:lang w:val="en-US"/>
              </w:rPr>
              <w:t xml:space="preserve"> story from the previous step. If you have closed them, search for them and find them in your personal folder.</w:t>
            </w:r>
            <w:r w:rsidRPr="007A4A56">
              <w:rPr>
                <w:lang w:val="en-US"/>
              </w:rPr>
              <w:t xml:space="preserve"> </w:t>
            </w:r>
            <w:r>
              <w:t xml:space="preserve">Make sure you are in </w:t>
            </w:r>
            <w:r>
              <w:rPr>
                <w:i/>
              </w:rPr>
              <w:t>Edit Mode</w:t>
            </w:r>
            <w:r>
              <w:t>.</w:t>
            </w:r>
          </w:p>
        </w:tc>
        <w:tc>
          <w:tcPr>
            <w:tcW w:w="1996" w:type="dxa"/>
            <w:tcBorders>
              <w:left w:val="single" w:sz="4" w:space="0" w:color="D9D9D9" w:themeColor="background1" w:themeShade="D9"/>
            </w:tcBorders>
          </w:tcPr>
          <w:p w14:paraId="5B50102B" w14:textId="77777777" w:rsidR="00786953" w:rsidRDefault="00786953">
            <w:pPr>
              <w:pStyle w:val="Margin"/>
              <w:rPr>
                <w:rFonts w:cs="Arial"/>
              </w:rPr>
            </w:pPr>
          </w:p>
          <w:p w14:paraId="29891684" w14:textId="77777777" w:rsidR="00786953" w:rsidRDefault="00BA09DA">
            <w:pPr>
              <w:pStyle w:val="P68B1DB1-Margin11"/>
            </w:pPr>
            <w:r>
              <w:t>Initial Screen</w:t>
            </w:r>
          </w:p>
          <w:p w14:paraId="0B319814" w14:textId="77777777" w:rsidR="00786953" w:rsidRDefault="00786953">
            <w:pPr>
              <w:pStyle w:val="Margin"/>
              <w:rPr>
                <w:rFonts w:cs="Arial"/>
              </w:rPr>
            </w:pPr>
          </w:p>
        </w:tc>
      </w:tr>
      <w:tr w:rsidR="00786953" w:rsidRPr="00345B63" w14:paraId="317B0C9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E44786" w14:textId="68C5AD77" w:rsidR="00786953" w:rsidRPr="007A4A56" w:rsidRDefault="00BA09DA">
            <w:pPr>
              <w:jc w:val="both"/>
              <w:rPr>
                <w:lang w:val="en-US"/>
              </w:rPr>
            </w:pPr>
            <w:r w:rsidRPr="007A4A56">
              <w:rPr>
                <w:lang w:val="en-US"/>
              </w:rPr>
              <w:t xml:space="preserve">On the </w:t>
            </w:r>
            <w:r w:rsidRPr="007A4A56">
              <w:rPr>
                <w:rStyle w:val="Hervorhebung"/>
                <w:lang w:val="en-US"/>
              </w:rPr>
              <w:t xml:space="preserve"> Product View</w:t>
            </w:r>
            <w:r w:rsidRPr="007A4A56">
              <w:rPr>
                <w:lang w:val="en-US"/>
              </w:rPr>
              <w:t xml:space="preserve"> page, you first insert a new area below the area of the page filters. To do this, click the area of the page filters and choose </w:t>
            </w:r>
            <w:r w:rsidRPr="007A4A56">
              <w:rPr>
                <w:rStyle w:val="Hervorhebung"/>
                <w:b/>
                <w:i w:val="0"/>
                <w:iCs w:val="0"/>
                <w:lang w:val="en-US"/>
              </w:rPr>
              <w:t>More Actions</w:t>
            </w:r>
            <w:r w:rsidRPr="007A4A56">
              <w:rPr>
                <w:lang w:val="en-US"/>
              </w:rPr>
              <w:t xml:space="preserve"> </w:t>
            </w:r>
            <w:r>
              <w:rPr>
                <w:noProof/>
              </w:rPr>
              <w:drawing>
                <wp:inline distT="0" distB="0" distL="0" distR="0" wp14:anchorId="38697CCF" wp14:editId="41E5DCF4">
                  <wp:extent cx="159387" cy="174936"/>
                  <wp:effectExtent l="0" t="0" r="0" b="0"/>
                  <wp:docPr id="145" name="Graphic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i/>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Below.</w:t>
            </w:r>
          </w:p>
        </w:tc>
        <w:tc>
          <w:tcPr>
            <w:tcW w:w="1996" w:type="dxa"/>
            <w:tcBorders>
              <w:left w:val="single" w:sz="4" w:space="0" w:color="D9D9D9" w:themeColor="background1" w:themeShade="D9"/>
            </w:tcBorders>
            <w:shd w:val="clear" w:color="auto" w:fill="auto"/>
          </w:tcPr>
          <w:p w14:paraId="642B1C07" w14:textId="32DAA793" w:rsidR="00786953" w:rsidRPr="007A4A56" w:rsidRDefault="00BA09DA">
            <w:pPr>
              <w:pStyle w:val="Margin"/>
              <w:rPr>
                <w:lang w:val="en-US"/>
              </w:rPr>
            </w:pPr>
            <w:r w:rsidRPr="007A4A56">
              <w:rPr>
                <w:lang w:val="en-US"/>
              </w:rPr>
              <w:br/>
              <w:t xml:space="preserve">More Actions </w:t>
            </w:r>
            <w:r>
              <w:sym w:font="Wingdings" w:char="F0E0"/>
            </w:r>
          </w:p>
          <w:p w14:paraId="64DF2CD4" w14:textId="77777777" w:rsidR="00786953" w:rsidRPr="007A4A56" w:rsidRDefault="00BA09DA">
            <w:pPr>
              <w:pStyle w:val="Margin"/>
              <w:rPr>
                <w:lang w:val="en-US"/>
              </w:rPr>
            </w:pPr>
            <w:r w:rsidRPr="007A4A56">
              <w:rPr>
                <w:lang w:val="en-US"/>
              </w:rPr>
              <w:t xml:space="preserve">Add Lane </w:t>
            </w:r>
            <w:r>
              <w:sym w:font="Wingdings" w:char="F0E0"/>
            </w:r>
          </w:p>
          <w:p w14:paraId="774BC96B" w14:textId="60C7BD9F" w:rsidR="00786953" w:rsidRPr="007A4A56" w:rsidRDefault="00BA09DA">
            <w:pPr>
              <w:pStyle w:val="Margin"/>
              <w:rPr>
                <w:lang w:val="en-US"/>
              </w:rPr>
            </w:pPr>
            <w:r w:rsidRPr="007A4A56">
              <w:rPr>
                <w:lang w:val="en-US"/>
              </w:rPr>
              <w:t>Add Lane Below</w:t>
            </w:r>
          </w:p>
        </w:tc>
      </w:tr>
      <w:tr w:rsidR="00786953" w14:paraId="1B0FEE0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89E433C" w14:textId="64A0B647" w:rsidR="00786953" w:rsidRPr="007A4A56" w:rsidRDefault="00BA09DA">
            <w:pPr>
              <w:jc w:val="both"/>
              <w:rPr>
                <w:lang w:val="en-US"/>
              </w:rPr>
            </w:pPr>
            <w:r w:rsidRPr="007A4A56">
              <w:rPr>
                <w:lang w:val="en-US"/>
              </w:rPr>
              <w:t xml:space="preserve">Insert a graphic in the new area by clicking the </w:t>
            </w:r>
            <w:r w:rsidRPr="007A4A56">
              <w:rPr>
                <w:b/>
                <w:lang w:val="en-US"/>
              </w:rPr>
              <w:t>Chart</w:t>
            </w:r>
            <w:r w:rsidRPr="007A4A56">
              <w:rPr>
                <w:lang w:val="en-US"/>
              </w:rPr>
              <w:t xml:space="preserve"> icon (</w:t>
            </w:r>
            <w:r>
              <w:rPr>
                <w:noProof/>
              </w:rPr>
              <w:drawing>
                <wp:inline distT="0" distB="0" distL="0" distR="0" wp14:anchorId="047DBCAE" wp14:editId="66BC0E7D">
                  <wp:extent cx="200053" cy="200053"/>
                  <wp:effectExtent l="0" t="0" r="9525" b="9525"/>
                  <wp:docPr id="147" name="Graphic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 xml:space="preserve"> ) in the </w:t>
            </w:r>
            <w:r w:rsidRPr="007A4A56">
              <w:rPr>
                <w:i/>
                <w:lang w:val="en-US"/>
              </w:rPr>
              <w:t>Insert</w:t>
            </w:r>
            <w:r w:rsidRPr="007A4A56">
              <w:rPr>
                <w:lang w:val="en-US"/>
              </w:rPr>
              <w:t xml:space="preserve"> area of the ribbon.</w:t>
            </w:r>
          </w:p>
        </w:tc>
        <w:tc>
          <w:tcPr>
            <w:tcW w:w="1996" w:type="dxa"/>
            <w:tcBorders>
              <w:left w:val="single" w:sz="4" w:space="0" w:color="D9D9D9" w:themeColor="background1" w:themeShade="D9"/>
            </w:tcBorders>
            <w:shd w:val="clear" w:color="auto" w:fill="auto"/>
          </w:tcPr>
          <w:p w14:paraId="4A863AD9" w14:textId="77777777" w:rsidR="00786953" w:rsidRPr="007A4A56" w:rsidRDefault="00786953">
            <w:pPr>
              <w:pStyle w:val="Margin"/>
              <w:rPr>
                <w:lang w:val="en-US"/>
              </w:rPr>
            </w:pPr>
          </w:p>
          <w:p w14:paraId="1A8C7FCF" w14:textId="6EDDE782" w:rsidR="00786953" w:rsidRDefault="00BA09DA">
            <w:pPr>
              <w:pStyle w:val="Margin"/>
            </w:pPr>
            <w:r>
              <w:t>Chart</w:t>
            </w:r>
          </w:p>
        </w:tc>
      </w:tr>
      <w:tr w:rsidR="00786953" w:rsidRPr="00345B63" w14:paraId="14BB6FA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2B8DD6" w14:textId="1B33FF30" w:rsidR="00786953" w:rsidRPr="007A4A56" w:rsidRDefault="00BA09DA">
            <w:pPr>
              <w:rPr>
                <w:lang w:val="en-US"/>
              </w:rPr>
            </w:pPr>
            <w:r w:rsidRPr="007A4A56">
              <w:rPr>
                <w:lang w:val="en-US"/>
              </w:rPr>
              <w:t xml:space="preserve">The </w:t>
            </w:r>
            <w:r w:rsidRPr="007A4A56">
              <w:rPr>
                <w:i/>
                <w:lang w:val="en-US"/>
              </w:rPr>
              <w:t>right-hand side panel</w:t>
            </w:r>
            <w:r w:rsidRPr="007A4A56">
              <w:rPr>
                <w:lang w:val="en-US"/>
              </w:rPr>
              <w:t xml:space="preserve"> in the </w:t>
            </w:r>
            <w:r w:rsidRPr="007A4A56">
              <w:rPr>
                <w:i/>
                <w:lang w:val="en-US"/>
              </w:rPr>
              <w:t>Builder</w:t>
            </w:r>
            <w:r w:rsidRPr="007A4A56">
              <w:rPr>
                <w:lang w:val="en-US"/>
              </w:rPr>
              <w:t xml:space="preserve"> panel has now opened.</w:t>
            </w:r>
          </w:p>
        </w:tc>
        <w:tc>
          <w:tcPr>
            <w:tcW w:w="1996" w:type="dxa"/>
            <w:tcBorders>
              <w:left w:val="single" w:sz="4" w:space="0" w:color="D9D9D9" w:themeColor="background1" w:themeShade="D9"/>
            </w:tcBorders>
            <w:shd w:val="clear" w:color="auto" w:fill="auto"/>
          </w:tcPr>
          <w:p w14:paraId="1AED17EC" w14:textId="77777777" w:rsidR="00786953" w:rsidRPr="007A4A56" w:rsidRDefault="00786953">
            <w:pPr>
              <w:pStyle w:val="Margin"/>
              <w:rPr>
                <w:lang w:val="en-US"/>
              </w:rPr>
            </w:pPr>
          </w:p>
        </w:tc>
      </w:tr>
      <w:tr w:rsidR="00786953" w14:paraId="5B27109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5B75F56" w14:textId="663543B8" w:rsidR="00786953" w:rsidRPr="007A4A56" w:rsidRDefault="00BA09DA">
            <w:pPr>
              <w:jc w:val="both"/>
              <w:rPr>
                <w:i/>
                <w:iCs/>
                <w:lang w:val="en-US"/>
              </w:rPr>
            </w:pPr>
            <w:r w:rsidRPr="007A4A56">
              <w:rPr>
                <w:lang w:val="en-US"/>
              </w:rPr>
              <w:t xml:space="preserve">Change the graphic type to </w:t>
            </w:r>
            <w:r w:rsidRPr="007A4A56">
              <w:rPr>
                <w:i/>
                <w:lang w:val="en-US"/>
              </w:rPr>
              <w:t>Donut</w:t>
            </w:r>
            <w:r w:rsidRPr="007A4A56">
              <w:rPr>
                <w:lang w:val="en-US"/>
              </w:rPr>
              <w:t xml:space="preserve">. To do this, open the dropdown under </w:t>
            </w:r>
            <w:r w:rsidRPr="007A4A56">
              <w:rPr>
                <w:b/>
                <w:lang w:val="en-US"/>
              </w:rPr>
              <w:t>Current Selected Chart</w:t>
            </w:r>
            <w:r w:rsidRPr="007A4A56">
              <w:rPr>
                <w:lang w:val="en-US"/>
              </w:rPr>
              <w:t xml:space="preserve"> and choose </w:t>
            </w:r>
            <w:r w:rsidRPr="007A4A56">
              <w:rPr>
                <w:b/>
                <w:lang w:val="en-US"/>
              </w:rPr>
              <w:t>donut</w:t>
            </w:r>
            <w:r w:rsidRPr="007A4A56">
              <w:rPr>
                <w:lang w:val="en-US"/>
              </w:rPr>
              <w:t>.</w:t>
            </w:r>
          </w:p>
        </w:tc>
        <w:tc>
          <w:tcPr>
            <w:tcW w:w="1996" w:type="dxa"/>
            <w:tcBorders>
              <w:left w:val="single" w:sz="4" w:space="0" w:color="D9D9D9" w:themeColor="background1" w:themeShade="D9"/>
            </w:tcBorders>
            <w:shd w:val="clear" w:color="auto" w:fill="auto"/>
          </w:tcPr>
          <w:p w14:paraId="16D1683F" w14:textId="77777777" w:rsidR="00786953" w:rsidRPr="007A4A56" w:rsidRDefault="00786953">
            <w:pPr>
              <w:pStyle w:val="Margin"/>
              <w:rPr>
                <w:lang w:val="en-US"/>
              </w:rPr>
            </w:pPr>
          </w:p>
          <w:p w14:paraId="0F02CF03" w14:textId="77777777" w:rsidR="00786953" w:rsidRDefault="00BA09DA">
            <w:pPr>
              <w:pStyle w:val="Margin"/>
            </w:pPr>
            <w:r>
              <w:t>Current Selected Chart</w:t>
            </w:r>
          </w:p>
          <w:p w14:paraId="65B13ABB" w14:textId="79CC4FD2" w:rsidR="00786953" w:rsidRDefault="00BA09DA">
            <w:pPr>
              <w:pStyle w:val="Margin"/>
            </w:pPr>
            <w:r>
              <w:t>Donut</w:t>
            </w:r>
          </w:p>
        </w:tc>
      </w:tr>
      <w:tr w:rsidR="00786953" w14:paraId="23866DF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6602015" w14:textId="08169B1B" w:rsidR="00786953" w:rsidRDefault="007E6553">
            <w:pPr>
              <w:jc w:val="center"/>
            </w:pPr>
            <w:r>
              <w:rPr>
                <w:noProof/>
              </w:rPr>
              <w:drawing>
                <wp:inline distT="0" distB="0" distL="0" distR="0" wp14:anchorId="664922F6" wp14:editId="1ECF3480">
                  <wp:extent cx="2758887" cy="3192329"/>
                  <wp:effectExtent l="0" t="0" r="3810" b="825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771042" cy="320639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0BB7BBA" w14:textId="77777777" w:rsidR="00786953" w:rsidRDefault="00786953">
            <w:pPr>
              <w:pStyle w:val="Margin"/>
            </w:pPr>
          </w:p>
        </w:tc>
      </w:tr>
      <w:tr w:rsidR="00786953" w:rsidRPr="00345B63" w14:paraId="77F97CB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7350C3E" w14:textId="6FD1B1A0" w:rsidR="00786953" w:rsidRPr="007A4A56" w:rsidRDefault="00BA09DA">
            <w:pPr>
              <w:pStyle w:val="Graphic"/>
              <w:jc w:val="both"/>
              <w:rPr>
                <w:lang w:val="en-US"/>
              </w:rPr>
            </w:pPr>
            <w:r w:rsidRPr="007A4A56">
              <w:rPr>
                <w:lang w:val="en-US"/>
              </w:rPr>
              <w:t xml:space="preserve">You now define </w:t>
            </w:r>
            <w:r w:rsidRPr="007A4A56">
              <w:rPr>
                <w:rStyle w:val="Hervorhebung"/>
                <w:b/>
                <w:i w:val="0"/>
                <w:lang w:val="en-US"/>
              </w:rPr>
              <w:t>Sales Quantity</w:t>
            </w:r>
            <w:r w:rsidRPr="007A4A56">
              <w:rPr>
                <w:lang w:val="en-US"/>
              </w:rPr>
              <w:t xml:space="preserve"> as </w:t>
            </w:r>
            <w:r w:rsidRPr="007A4A56">
              <w:rPr>
                <w:rStyle w:val="Hervorhebung"/>
                <w:lang w:val="en-US"/>
              </w:rPr>
              <w:t>Measure</w:t>
            </w:r>
            <w:r w:rsidRPr="007A4A56">
              <w:rPr>
                <w:lang w:val="en-US"/>
              </w:rPr>
              <w:t xml:space="preserve">, </w:t>
            </w:r>
            <w:r w:rsidRPr="007A4A56">
              <w:rPr>
                <w:rStyle w:val="Hervorhebung"/>
                <w:b/>
                <w:i w:val="0"/>
                <w:lang w:val="en-US"/>
              </w:rPr>
              <w:t>Sales Organization</w:t>
            </w:r>
            <w:r w:rsidRPr="007A4A56">
              <w:rPr>
                <w:lang w:val="en-US"/>
              </w:rPr>
              <w:t xml:space="preserve"> as </w:t>
            </w:r>
            <w:r w:rsidRPr="007A4A56">
              <w:rPr>
                <w:rStyle w:val="Hervorhebung"/>
                <w:lang w:val="en-US"/>
              </w:rPr>
              <w:t>Color</w:t>
            </w:r>
            <w:r w:rsidRPr="007A4A56">
              <w:rPr>
                <w:lang w:val="en-US"/>
              </w:rPr>
              <w:t xml:space="preserve">, and </w:t>
            </w:r>
            <w:r w:rsidRPr="007A4A56">
              <w:rPr>
                <w:rStyle w:val="Hervorhebung"/>
                <w:b/>
                <w:i w:val="0"/>
                <w:lang w:val="en-US"/>
              </w:rPr>
              <w:t>Grayscale</w:t>
            </w:r>
            <w:r w:rsidRPr="007A4A56">
              <w:rPr>
                <w:rStyle w:val="Hervorhebung"/>
                <w:lang w:val="en-US"/>
              </w:rPr>
              <w:t xml:space="preserve"> </w:t>
            </w:r>
            <w:r w:rsidRPr="007A4A56">
              <w:rPr>
                <w:lang w:val="en-US"/>
              </w:rPr>
              <w:t xml:space="preserve"> as </w:t>
            </w:r>
            <w:r w:rsidRPr="007A4A56">
              <w:rPr>
                <w:rStyle w:val="Hervorhebung"/>
                <w:lang w:val="en-US"/>
              </w:rPr>
              <w:t xml:space="preserve"> Color Scheme.</w:t>
            </w:r>
          </w:p>
        </w:tc>
        <w:tc>
          <w:tcPr>
            <w:tcW w:w="1996" w:type="dxa"/>
            <w:tcBorders>
              <w:left w:val="single" w:sz="4" w:space="0" w:color="D9D9D9" w:themeColor="background1" w:themeShade="D9"/>
            </w:tcBorders>
            <w:shd w:val="clear" w:color="auto" w:fill="auto"/>
          </w:tcPr>
          <w:p w14:paraId="779C680D" w14:textId="54D9C372" w:rsidR="00786953" w:rsidRPr="007A4A56" w:rsidRDefault="00BA09DA">
            <w:pPr>
              <w:pStyle w:val="Margin"/>
              <w:rPr>
                <w:lang w:val="en-US"/>
              </w:rPr>
            </w:pPr>
            <w:r w:rsidRPr="007A4A56">
              <w:rPr>
                <w:lang w:val="en-US"/>
              </w:rPr>
              <w:br/>
              <w:t xml:space="preserve"> Sales Quantity</w:t>
            </w:r>
          </w:p>
          <w:p w14:paraId="4650B455" w14:textId="77777777" w:rsidR="00786953" w:rsidRPr="007A4A56" w:rsidRDefault="00BA09DA">
            <w:pPr>
              <w:pStyle w:val="Margin"/>
              <w:rPr>
                <w:lang w:val="en-US"/>
              </w:rPr>
            </w:pPr>
            <w:r w:rsidRPr="007A4A56">
              <w:rPr>
                <w:lang w:val="en-US"/>
              </w:rPr>
              <w:t>Sales Organization</w:t>
            </w:r>
          </w:p>
          <w:p w14:paraId="4923A839" w14:textId="2122F33A" w:rsidR="00786953" w:rsidRPr="007A4A56" w:rsidRDefault="00BA09DA">
            <w:pPr>
              <w:pStyle w:val="Margin"/>
              <w:rPr>
                <w:lang w:val="en-US"/>
              </w:rPr>
            </w:pPr>
            <w:r w:rsidRPr="007A4A56">
              <w:rPr>
                <w:lang w:val="en-US"/>
              </w:rPr>
              <w:t>Grayscale</w:t>
            </w:r>
          </w:p>
        </w:tc>
      </w:tr>
      <w:tr w:rsidR="00786953" w14:paraId="5964CCA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932EC99" w14:textId="77B9E5E8" w:rsidR="00786953" w:rsidRDefault="00BA09DA">
            <w:pPr>
              <w:pStyle w:val="Graphic"/>
            </w:pPr>
            <w:r>
              <w:rPr>
                <w:noProof/>
              </w:rPr>
              <w:lastRenderedPageBreak/>
              <w:drawing>
                <wp:inline distT="0" distB="0" distL="0" distR="0" wp14:anchorId="31B5FEDA" wp14:editId="0CEC714F">
                  <wp:extent cx="3044651" cy="2193376"/>
                  <wp:effectExtent l="0" t="0" r="3810" b="0"/>
                  <wp:docPr id="157" name="Graphic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065458" cy="220836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1AB7B53" w14:textId="77777777" w:rsidR="00786953" w:rsidRDefault="00786953">
            <w:pPr>
              <w:pStyle w:val="Margin"/>
            </w:pPr>
          </w:p>
          <w:p w14:paraId="5AA725DF" w14:textId="1DA69AEC" w:rsidR="00786953" w:rsidRDefault="00786953">
            <w:pPr>
              <w:pStyle w:val="Margin"/>
              <w:jc w:val="center"/>
            </w:pPr>
          </w:p>
        </w:tc>
      </w:tr>
      <w:tr w:rsidR="00786953" w14:paraId="4884568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0B168E" w14:textId="06BB172A" w:rsidR="00786953" w:rsidRDefault="00BA09DA">
            <w:pPr>
              <w:jc w:val="both"/>
            </w:pPr>
            <w:r w:rsidRPr="007A4A56">
              <w:rPr>
                <w:lang w:val="en-US"/>
              </w:rPr>
              <w:t xml:space="preserve">Since the different shades of gray are difficult to distinguish, change the color palette. </w:t>
            </w:r>
            <w:r>
              <w:t xml:space="preserve">To do this, choose </w:t>
            </w:r>
            <w:r>
              <w:rPr>
                <w:b/>
              </w:rPr>
              <w:t>+</w:t>
            </w:r>
            <w:r>
              <w:t xml:space="preserve"> next to the color palette.</w:t>
            </w:r>
          </w:p>
        </w:tc>
        <w:tc>
          <w:tcPr>
            <w:tcW w:w="1996" w:type="dxa"/>
            <w:tcBorders>
              <w:left w:val="single" w:sz="4" w:space="0" w:color="D9D9D9" w:themeColor="background1" w:themeShade="D9"/>
            </w:tcBorders>
            <w:shd w:val="clear" w:color="auto" w:fill="auto"/>
          </w:tcPr>
          <w:p w14:paraId="436D05CD" w14:textId="1EEA590A" w:rsidR="00786953" w:rsidRDefault="00BA09DA">
            <w:pPr>
              <w:pStyle w:val="Margin"/>
            </w:pPr>
            <w:r>
              <w:br/>
              <w:t>+</w:t>
            </w:r>
          </w:p>
        </w:tc>
      </w:tr>
      <w:tr w:rsidR="00786953" w14:paraId="75E5A0E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6026CA" w14:textId="2E2C5A91" w:rsidR="00786953" w:rsidRDefault="00BA09DA">
            <w:pPr>
              <w:jc w:val="center"/>
            </w:pPr>
            <w:r>
              <w:rPr>
                <w:noProof/>
              </w:rPr>
              <w:drawing>
                <wp:inline distT="0" distB="0" distL="0" distR="0" wp14:anchorId="769B4B3B" wp14:editId="13CF6019">
                  <wp:extent cx="2928164" cy="564963"/>
                  <wp:effectExtent l="0" t="0" r="5715" b="6985"/>
                  <wp:docPr id="163" name="Graphic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982545" cy="57545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CBCE68D" w14:textId="77777777" w:rsidR="00786953" w:rsidRDefault="00786953">
            <w:pPr>
              <w:pStyle w:val="Margin"/>
            </w:pPr>
          </w:p>
        </w:tc>
      </w:tr>
      <w:tr w:rsidR="00786953" w:rsidRPr="00345B63" w14:paraId="3CEEB6E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7F73BDA" w14:textId="499F2ECD" w:rsidR="00786953" w:rsidRPr="007A4A56" w:rsidRDefault="00BA09DA">
            <w:pPr>
              <w:jc w:val="both"/>
              <w:rPr>
                <w:lang w:val="en-US"/>
              </w:rPr>
            </w:pPr>
            <w:r w:rsidRPr="007A4A56">
              <w:rPr>
                <w:lang w:val="en-US"/>
              </w:rPr>
              <w:t xml:space="preserve">The </w:t>
            </w:r>
            <w:r w:rsidRPr="007A4A56">
              <w:rPr>
                <w:i/>
                <w:lang w:val="en-US"/>
              </w:rPr>
              <w:t>Create New Palette</w:t>
            </w:r>
            <w:r w:rsidRPr="007A4A56">
              <w:rPr>
                <w:lang w:val="en-US"/>
              </w:rPr>
              <w:t xml:space="preserve"> window opens and now delete every 2. Color by clicking on it and choosing </w:t>
            </w:r>
            <w:r w:rsidRPr="007A4A56">
              <w:rPr>
                <w:b/>
                <w:lang w:val="en-US"/>
              </w:rPr>
              <w:t>x</w:t>
            </w:r>
            <w:r w:rsidRPr="007A4A56">
              <w:rPr>
                <w:lang w:val="en-US"/>
              </w:rPr>
              <w:t xml:space="preserve">. Finally, close the window by choosing </w:t>
            </w:r>
            <w:r w:rsidRPr="007A4A56">
              <w:rPr>
                <w:b/>
                <w:lang w:val="en-US"/>
              </w:rPr>
              <w:t>Create</w:t>
            </w:r>
            <w:r w:rsidRPr="007A4A56">
              <w:rPr>
                <w:lang w:val="en-US"/>
              </w:rPr>
              <w:t>.</w:t>
            </w:r>
          </w:p>
        </w:tc>
        <w:tc>
          <w:tcPr>
            <w:tcW w:w="1996" w:type="dxa"/>
            <w:tcBorders>
              <w:left w:val="single" w:sz="4" w:space="0" w:color="D9D9D9" w:themeColor="background1" w:themeShade="D9"/>
            </w:tcBorders>
            <w:shd w:val="clear" w:color="auto" w:fill="auto"/>
          </w:tcPr>
          <w:p w14:paraId="02BFDB63" w14:textId="77777777" w:rsidR="00786953" w:rsidRPr="007A4A56" w:rsidRDefault="00786953">
            <w:pPr>
              <w:pStyle w:val="Margin"/>
              <w:rPr>
                <w:lang w:val="en-US"/>
              </w:rPr>
            </w:pPr>
          </w:p>
          <w:p w14:paraId="1550197E" w14:textId="46F9C52C" w:rsidR="00786953" w:rsidRPr="007A4A56" w:rsidRDefault="00786953">
            <w:pPr>
              <w:pStyle w:val="Margin"/>
              <w:rPr>
                <w:lang w:val="en-US"/>
              </w:rPr>
            </w:pPr>
          </w:p>
        </w:tc>
      </w:tr>
      <w:tr w:rsidR="00786953" w14:paraId="3A6A7D8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CEC0C12" w14:textId="7BE4ECB7" w:rsidR="00786953" w:rsidRDefault="00BA09DA">
            <w:pPr>
              <w:jc w:val="center"/>
            </w:pPr>
            <w:r>
              <w:rPr>
                <w:noProof/>
              </w:rPr>
              <w:drawing>
                <wp:inline distT="0" distB="0" distL="0" distR="0" wp14:anchorId="185A1282" wp14:editId="64CC379B">
                  <wp:extent cx="3171541" cy="2936875"/>
                  <wp:effectExtent l="0" t="0" r="0" b="0"/>
                  <wp:docPr id="165" name="Graphic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182285" cy="294682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697D8F1" w14:textId="77777777" w:rsidR="00786953" w:rsidRDefault="00786953">
            <w:pPr>
              <w:pStyle w:val="Margin"/>
            </w:pPr>
          </w:p>
        </w:tc>
      </w:tr>
      <w:tr w:rsidR="00786953" w14:paraId="07497C1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13B03BA" w14:textId="5F530C76" w:rsidR="00786953" w:rsidRPr="007A4A56" w:rsidRDefault="00BA09DA">
            <w:pPr>
              <w:jc w:val="both"/>
              <w:rPr>
                <w:lang w:val="en-US"/>
              </w:rPr>
            </w:pPr>
            <w:r w:rsidRPr="007A4A56">
              <w:rPr>
                <w:lang w:val="en-US"/>
              </w:rPr>
              <w:t xml:space="preserve">To display a graphic for each </w:t>
            </w:r>
            <w:r w:rsidRPr="007A4A56">
              <w:rPr>
                <w:i/>
                <w:lang w:val="en-US"/>
              </w:rPr>
              <w:t>product category</w:t>
            </w:r>
            <w:r w:rsidRPr="007A4A56">
              <w:rPr>
                <w:lang w:val="en-US"/>
              </w:rPr>
              <w:t xml:space="preserve">, use the </w:t>
            </w:r>
            <w:r w:rsidRPr="007A4A56">
              <w:rPr>
                <w:i/>
                <w:lang w:val="en-US"/>
              </w:rPr>
              <w:t>Trellis</w:t>
            </w:r>
            <w:r w:rsidRPr="007A4A56">
              <w:rPr>
                <w:lang w:val="en-US"/>
              </w:rPr>
              <w:t xml:space="preserve"> option. Open the Chart Add-Ons area and then choose Trellis.</w:t>
            </w:r>
          </w:p>
        </w:tc>
        <w:tc>
          <w:tcPr>
            <w:tcW w:w="1996" w:type="dxa"/>
            <w:tcBorders>
              <w:left w:val="single" w:sz="4" w:space="0" w:color="D9D9D9" w:themeColor="background1" w:themeShade="D9"/>
            </w:tcBorders>
            <w:shd w:val="clear" w:color="auto" w:fill="auto"/>
          </w:tcPr>
          <w:p w14:paraId="2EE35AAC" w14:textId="02C6EEFD" w:rsidR="00786953" w:rsidRDefault="00BA09DA">
            <w:pPr>
              <w:pStyle w:val="Margin"/>
            </w:pPr>
            <w:r w:rsidRPr="007A4A56">
              <w:rPr>
                <w:lang w:val="en-US"/>
              </w:rPr>
              <w:br/>
              <w:t xml:space="preserve"> </w:t>
            </w:r>
            <w:r>
              <w:t>Chart Add-Ons</w:t>
            </w:r>
          </w:p>
          <w:p w14:paraId="100ABEE1" w14:textId="631A4B48" w:rsidR="00786953" w:rsidRDefault="00BA09DA">
            <w:pPr>
              <w:pStyle w:val="Margin"/>
            </w:pPr>
            <w:r>
              <w:t>Trellis</w:t>
            </w:r>
          </w:p>
        </w:tc>
      </w:tr>
      <w:tr w:rsidR="00786953" w14:paraId="4B50DA1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929E9E7" w14:textId="206DB725" w:rsidR="00786953" w:rsidRDefault="00BA09DA">
            <w:pPr>
              <w:jc w:val="center"/>
            </w:pPr>
            <w:r>
              <w:rPr>
                <w:noProof/>
              </w:rPr>
              <w:drawing>
                <wp:inline distT="0" distB="0" distL="0" distR="0" wp14:anchorId="2C17C528" wp14:editId="4E6862C7">
                  <wp:extent cx="2873341" cy="920367"/>
                  <wp:effectExtent l="0" t="0" r="3810" b="0"/>
                  <wp:docPr id="167" name="Graphic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900819" cy="92916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7FF0634" w14:textId="77777777" w:rsidR="00786953" w:rsidRDefault="00786953">
            <w:pPr>
              <w:pStyle w:val="Margin"/>
            </w:pPr>
          </w:p>
          <w:p w14:paraId="1D9DD714" w14:textId="77777777" w:rsidR="00786953" w:rsidRDefault="00786953">
            <w:pPr>
              <w:pStyle w:val="Margin"/>
            </w:pPr>
          </w:p>
        </w:tc>
      </w:tr>
      <w:tr w:rsidR="00786953" w14:paraId="09DBE94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7CC0E5A" w14:textId="66261AD0" w:rsidR="00786953" w:rsidRPr="007A4A56" w:rsidRDefault="00BA09DA">
            <w:pPr>
              <w:pStyle w:val="Graphic"/>
              <w:jc w:val="both"/>
              <w:rPr>
                <w:lang w:val="en-US"/>
              </w:rPr>
            </w:pPr>
            <w:r w:rsidRPr="007A4A56">
              <w:rPr>
                <w:lang w:val="en-US"/>
              </w:rPr>
              <w:lastRenderedPageBreak/>
              <w:t xml:space="preserve">The </w:t>
            </w:r>
            <w:r w:rsidRPr="007A4A56">
              <w:rPr>
                <w:i/>
                <w:lang w:val="en-US"/>
              </w:rPr>
              <w:t>Trellis</w:t>
            </w:r>
            <w:r w:rsidRPr="007A4A56">
              <w:rPr>
                <w:lang w:val="en-US"/>
              </w:rPr>
              <w:t xml:space="preserve"> area has now been added. Click </w:t>
            </w:r>
            <w:r w:rsidRPr="007A4A56">
              <w:rPr>
                <w:b/>
                <w:lang w:val="en-US"/>
              </w:rPr>
              <w:t>Add Dimension</w:t>
            </w:r>
            <w:r w:rsidRPr="007A4A56">
              <w:rPr>
                <w:lang w:val="en-US"/>
              </w:rPr>
              <w:t xml:space="preserve"> and select </w:t>
            </w:r>
            <w:r w:rsidRPr="007A4A56">
              <w:rPr>
                <w:rStyle w:val="Hervorhebung"/>
                <w:b/>
                <w:i w:val="0"/>
                <w:lang w:val="en-US"/>
              </w:rPr>
              <w:t>Product Category</w:t>
            </w:r>
            <w:r w:rsidRPr="007A4A56">
              <w:rPr>
                <w:lang w:val="en-US"/>
              </w:rPr>
              <w:t xml:space="preserve"> (under </w:t>
            </w:r>
            <w:r w:rsidRPr="007A4A56">
              <w:rPr>
                <w:rStyle w:val="Hervorhebung"/>
                <w:lang w:val="en-US"/>
              </w:rPr>
              <w:t>Product</w:t>
            </w:r>
            <w:r w:rsidRPr="007A4A56">
              <w:rPr>
                <w:lang w:val="en-US"/>
              </w:rPr>
              <w:t>).</w:t>
            </w:r>
          </w:p>
        </w:tc>
        <w:tc>
          <w:tcPr>
            <w:tcW w:w="1996" w:type="dxa"/>
            <w:tcBorders>
              <w:left w:val="single" w:sz="4" w:space="0" w:color="D9D9D9" w:themeColor="background1" w:themeShade="D9"/>
            </w:tcBorders>
            <w:shd w:val="clear" w:color="auto" w:fill="auto"/>
          </w:tcPr>
          <w:p w14:paraId="6A4F9D03" w14:textId="77777777" w:rsidR="00786953" w:rsidRPr="007A4A56" w:rsidRDefault="00786953">
            <w:pPr>
              <w:pStyle w:val="Margin"/>
              <w:rPr>
                <w:lang w:val="en-US"/>
              </w:rPr>
            </w:pPr>
          </w:p>
          <w:p w14:paraId="0DDF450E" w14:textId="77777777" w:rsidR="00786953" w:rsidRDefault="00BA09DA">
            <w:pPr>
              <w:pStyle w:val="Margin"/>
            </w:pPr>
            <w:r>
              <w:t>Add Dimension</w:t>
            </w:r>
          </w:p>
          <w:p w14:paraId="4C844871" w14:textId="4968F23E" w:rsidR="00786953" w:rsidRDefault="00BA09DA">
            <w:pPr>
              <w:pStyle w:val="Margin"/>
              <w:rPr>
                <w:strike/>
              </w:rPr>
            </w:pPr>
            <w:r>
              <w:t>Product Category</w:t>
            </w:r>
          </w:p>
        </w:tc>
      </w:tr>
      <w:tr w:rsidR="00786953" w:rsidRPr="00345B63" w14:paraId="7539E53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48FF9B1" w14:textId="72FD7900" w:rsidR="00786953" w:rsidRDefault="00BA09DA">
            <w:pPr>
              <w:pStyle w:val="Graphic"/>
            </w:pPr>
            <w:r>
              <w:rPr>
                <w:noProof/>
              </w:rPr>
              <w:drawing>
                <wp:inline distT="0" distB="0" distL="0" distR="0" wp14:anchorId="0117E76B" wp14:editId="5CAE52FE">
                  <wp:extent cx="2922464" cy="1362807"/>
                  <wp:effectExtent l="0" t="0" r="0" b="8890"/>
                  <wp:docPr id="172" name="Graphic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955105" cy="137802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26AD30B" w14:textId="77777777" w:rsidR="00786953" w:rsidRDefault="00786953">
            <w:pPr>
              <w:pStyle w:val="Margin"/>
            </w:pPr>
          </w:p>
          <w:p w14:paraId="472F1B5F" w14:textId="77777777" w:rsidR="00786953" w:rsidRPr="007A4A56" w:rsidRDefault="00BA09DA">
            <w:pPr>
              <w:pStyle w:val="Margin"/>
              <w:rPr>
                <w:lang w:val="en-US"/>
              </w:rPr>
            </w:pPr>
            <w:r w:rsidRPr="007A4A56">
              <w:rPr>
                <w:lang w:val="en-US"/>
              </w:rPr>
              <w:t>Sales Quantity per Category (3 Years)</w:t>
            </w:r>
          </w:p>
        </w:tc>
      </w:tr>
      <w:tr w:rsidR="00786953" w14:paraId="52CFC7A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CBEE2C7" w14:textId="24C7C039" w:rsidR="00786953" w:rsidRPr="007A4A56" w:rsidRDefault="00BA09DA">
            <w:pPr>
              <w:pStyle w:val="Graphic"/>
              <w:jc w:val="both"/>
              <w:rPr>
                <w:lang w:val="en-US"/>
              </w:rPr>
            </w:pPr>
            <w:r w:rsidRPr="007A4A56">
              <w:rPr>
                <w:lang w:val="en-US"/>
              </w:rPr>
              <w:t xml:space="preserve">On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 and deselect </w:t>
            </w:r>
            <w:r w:rsidRPr="007A4A56">
              <w:rPr>
                <w:i/>
                <w:lang w:val="en-US"/>
              </w:rPr>
              <w:t>Quick Menus</w:t>
            </w:r>
            <w:r w:rsidRPr="007A4A56">
              <w:rPr>
                <w:lang w:val="en-US"/>
              </w:rPr>
              <w:t>.</w:t>
            </w:r>
          </w:p>
        </w:tc>
        <w:tc>
          <w:tcPr>
            <w:tcW w:w="1996" w:type="dxa"/>
            <w:tcBorders>
              <w:left w:val="single" w:sz="4" w:space="0" w:color="D9D9D9" w:themeColor="background1" w:themeShade="D9"/>
            </w:tcBorders>
            <w:shd w:val="clear" w:color="auto" w:fill="auto"/>
          </w:tcPr>
          <w:p w14:paraId="420EF4BD" w14:textId="6A0B6248" w:rsidR="00786953" w:rsidRDefault="00BA09DA">
            <w:pPr>
              <w:pStyle w:val="Margin"/>
            </w:pPr>
            <w:r w:rsidRPr="007A4A56">
              <w:rPr>
                <w:lang w:val="en-US"/>
              </w:rPr>
              <w:br/>
            </w:r>
            <w:r>
              <w:t>Styling</w:t>
            </w:r>
            <w:r>
              <w:br/>
              <w:t xml:space="preserve"> </w:t>
            </w:r>
            <w:r>
              <w:rPr>
                <w:strike/>
              </w:rPr>
              <w:t xml:space="preserve"> Quick Menus</w:t>
            </w:r>
          </w:p>
        </w:tc>
      </w:tr>
      <w:tr w:rsidR="00786953" w14:paraId="27E8549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CE4B3FD" w14:textId="38E1109B" w:rsidR="00786953" w:rsidRPr="007A4A56" w:rsidRDefault="00BA09DA">
            <w:pPr>
              <w:pStyle w:val="Graphic"/>
              <w:jc w:val="both"/>
              <w:rPr>
                <w:lang w:val="en-US"/>
              </w:rPr>
            </w:pPr>
            <w:r w:rsidRPr="007A4A56">
              <w:rPr>
                <w:lang w:val="en-US"/>
              </w:rPr>
              <w:t xml:space="preserve">Under </w:t>
            </w:r>
            <w:r w:rsidRPr="007A4A56">
              <w:rPr>
                <w:i/>
                <w:lang w:val="en-US"/>
              </w:rPr>
              <w:t>Size and Position</w:t>
            </w:r>
            <w:r w:rsidRPr="007A4A56">
              <w:rPr>
                <w:lang w:val="en-US"/>
              </w:rPr>
              <w:t xml:space="preserve">, change </w:t>
            </w:r>
            <w:r w:rsidRPr="007A4A56">
              <w:rPr>
                <w:i/>
                <w:lang w:val="en-US"/>
              </w:rPr>
              <w:t>Widht</w:t>
            </w:r>
            <w:r w:rsidRPr="007A4A56">
              <w:rPr>
                <w:lang w:val="en-US"/>
              </w:rPr>
              <w:t xml:space="preserve"> to </w:t>
            </w:r>
            <w:r w:rsidRPr="007A4A56">
              <w:rPr>
                <w:b/>
                <w:lang w:val="en-US"/>
              </w:rPr>
              <w:t xml:space="preserve">36 Grid </w:t>
            </w:r>
            <w:r w:rsidRPr="007A4A56">
              <w:rPr>
                <w:lang w:val="en-US"/>
              </w:rPr>
              <w:t xml:space="preserve"> and </w:t>
            </w:r>
            <w:r w:rsidRPr="007A4A56">
              <w:rPr>
                <w:i/>
                <w:lang w:val="en-US"/>
              </w:rPr>
              <w:t>Height</w:t>
            </w:r>
            <w:r w:rsidRPr="007A4A56">
              <w:rPr>
                <w:lang w:val="en-US"/>
              </w:rPr>
              <w:t xml:space="preserve"> to </w:t>
            </w:r>
            <w:r w:rsidRPr="007A4A56">
              <w:rPr>
                <w:b/>
                <w:lang w:val="en-US"/>
              </w:rPr>
              <w:t>11 Grid</w:t>
            </w:r>
            <w:r w:rsidRPr="007A4A56">
              <w:rPr>
                <w:lang w:val="en-US"/>
              </w:rPr>
              <w:t>.</w:t>
            </w:r>
          </w:p>
        </w:tc>
        <w:tc>
          <w:tcPr>
            <w:tcW w:w="1996" w:type="dxa"/>
            <w:tcBorders>
              <w:left w:val="single" w:sz="4" w:space="0" w:color="D9D9D9" w:themeColor="background1" w:themeShade="D9"/>
            </w:tcBorders>
            <w:shd w:val="clear" w:color="auto" w:fill="auto"/>
          </w:tcPr>
          <w:p w14:paraId="3E61D60A" w14:textId="77777777" w:rsidR="00786953" w:rsidRDefault="00BA09DA">
            <w:pPr>
              <w:pStyle w:val="Margin"/>
            </w:pPr>
            <w:r w:rsidRPr="007A4A56">
              <w:rPr>
                <w:lang w:val="en-US"/>
              </w:rPr>
              <w:br/>
            </w:r>
            <w:r>
              <w:t>36 Grid</w:t>
            </w:r>
          </w:p>
          <w:p w14:paraId="5CD9BB03" w14:textId="4A5D09FC" w:rsidR="00786953" w:rsidRDefault="00BA09DA">
            <w:pPr>
              <w:pStyle w:val="Margin"/>
            </w:pPr>
            <w:r>
              <w:t>11 Grid</w:t>
            </w:r>
          </w:p>
        </w:tc>
      </w:tr>
      <w:tr w:rsidR="00786953" w14:paraId="4AB3E24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C354CF2" w14:textId="2D46CBCC" w:rsidR="00786953" w:rsidRPr="007A4A56" w:rsidRDefault="00BA09DA">
            <w:pPr>
              <w:pStyle w:val="Graphic"/>
              <w:jc w:val="both"/>
              <w:rPr>
                <w:lang w:val="en-US"/>
              </w:rPr>
            </w:pPr>
            <w:r w:rsidRPr="007A4A56">
              <w:rPr>
                <w:lang w:val="en-US"/>
              </w:rPr>
              <w:t xml:space="preserve">In the </w:t>
            </w:r>
            <w:r w:rsidRPr="007A4A56">
              <w:rPr>
                <w:i/>
                <w:lang w:val="en-US"/>
              </w:rPr>
              <w:t>right side panel</w:t>
            </w:r>
            <w:r w:rsidRPr="007A4A56">
              <w:rPr>
                <w:lang w:val="en-US"/>
              </w:rPr>
              <w:t xml:space="preserve">, scroll down to the </w:t>
            </w:r>
            <w:r w:rsidRPr="007A4A56">
              <w:rPr>
                <w:i/>
                <w:lang w:val="en-US"/>
              </w:rPr>
              <w:t>Legend</w:t>
            </w:r>
            <w:r w:rsidRPr="007A4A56">
              <w:rPr>
                <w:lang w:val="en-US"/>
              </w:rPr>
              <w:t xml:space="preserve"> pane. Under </w:t>
            </w:r>
            <w:r w:rsidRPr="007A4A56">
              <w:rPr>
                <w:i/>
                <w:lang w:val="en-US"/>
              </w:rPr>
              <w:t>Placement</w:t>
            </w:r>
            <w:r w:rsidRPr="007A4A56">
              <w:rPr>
                <w:lang w:val="en-US"/>
              </w:rPr>
              <w:t xml:space="preserve">, choose </w:t>
            </w:r>
            <w:r w:rsidRPr="007A4A56">
              <w:rPr>
                <w:b/>
                <w:lang w:val="en-US"/>
              </w:rPr>
              <w:t>Beside Chart (Right)</w:t>
            </w:r>
            <w:r w:rsidRPr="007A4A56">
              <w:rPr>
                <w:lang w:val="en-US"/>
              </w:rPr>
              <w:t>.</w:t>
            </w:r>
          </w:p>
        </w:tc>
        <w:tc>
          <w:tcPr>
            <w:tcW w:w="1996" w:type="dxa"/>
            <w:tcBorders>
              <w:left w:val="single" w:sz="4" w:space="0" w:color="D9D9D9" w:themeColor="background1" w:themeShade="D9"/>
            </w:tcBorders>
            <w:shd w:val="clear" w:color="auto" w:fill="auto"/>
          </w:tcPr>
          <w:p w14:paraId="53D5C358" w14:textId="733C7825" w:rsidR="00786953" w:rsidRDefault="00BA09DA">
            <w:pPr>
              <w:pStyle w:val="Margin"/>
            </w:pPr>
            <w:r w:rsidRPr="007A4A56">
              <w:rPr>
                <w:lang w:val="en-US"/>
              </w:rPr>
              <w:br/>
              <w:t xml:space="preserve"> </w:t>
            </w:r>
            <w:r>
              <w:t>Beside Chart (Right)</w:t>
            </w:r>
          </w:p>
        </w:tc>
      </w:tr>
      <w:tr w:rsidR="00786953" w14:paraId="29AD8AB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D50AE16" w14:textId="2611B1F2" w:rsidR="00786953" w:rsidRDefault="00BA09DA">
            <w:pPr>
              <w:pStyle w:val="Graphic"/>
            </w:pPr>
            <w:r>
              <w:rPr>
                <w:noProof/>
              </w:rPr>
              <w:drawing>
                <wp:inline distT="0" distB="0" distL="0" distR="0" wp14:anchorId="0FE4631D" wp14:editId="54C85450">
                  <wp:extent cx="1668027" cy="701930"/>
                  <wp:effectExtent l="0" t="0" r="8890" b="3175"/>
                  <wp:docPr id="176" name="Graphic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680759" cy="70728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B334A12" w14:textId="77777777" w:rsidR="00786953" w:rsidRDefault="00786953">
            <w:pPr>
              <w:pStyle w:val="Margin"/>
            </w:pPr>
          </w:p>
        </w:tc>
      </w:tr>
      <w:tr w:rsidR="00786953" w14:paraId="440C3BC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D6A0383" w14:textId="74086635" w:rsidR="00786953" w:rsidRPr="007A4A56" w:rsidRDefault="00BA09DA">
            <w:pPr>
              <w:pStyle w:val="Graphic"/>
              <w:jc w:val="both"/>
              <w:rPr>
                <w:lang w:val="en-US"/>
              </w:rPr>
            </w:pPr>
            <w:r w:rsidRPr="007A4A56">
              <w:rPr>
                <w:lang w:val="en-US"/>
              </w:rPr>
              <w:t xml:space="preserve">Next, disable the display of all </w:t>
            </w:r>
            <w:r w:rsidRPr="007A4A56">
              <w:rPr>
                <w:i/>
                <w:lang w:val="en-US"/>
              </w:rPr>
              <w:t>subtitles</w:t>
            </w:r>
            <w:r w:rsidRPr="007A4A56">
              <w:rPr>
                <w:lang w:val="en-US"/>
              </w:rPr>
              <w:t xml:space="preserve">. When you click on your graphic, the </w:t>
            </w:r>
            <w:r w:rsidRPr="007A4A56">
              <w:rPr>
                <w:b/>
                <w:lang w:val="en-US"/>
              </w:rPr>
              <w:t>option More Actions</w:t>
            </w:r>
            <w:r w:rsidRPr="007A4A56">
              <w:rPr>
                <w:lang w:val="en-US"/>
              </w:rPr>
              <w:t xml:space="preserve"> (</w:t>
            </w:r>
            <w:r>
              <w:rPr>
                <w:noProof/>
              </w:rPr>
              <w:drawing>
                <wp:inline distT="0" distB="0" distL="0" distR="0" wp14:anchorId="0145E3D0" wp14:editId="71414D0B">
                  <wp:extent cx="158108" cy="173533"/>
                  <wp:effectExtent l="0" t="0" r="0" b="0"/>
                  <wp:docPr id="180" name="Graphic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3015" cy="189895"/>
                          </a:xfrm>
                          <a:prstGeom prst="rect">
                            <a:avLst/>
                          </a:prstGeom>
                        </pic:spPr>
                      </pic:pic>
                    </a:graphicData>
                  </a:graphic>
                </wp:inline>
              </w:drawing>
            </w:r>
            <w:r w:rsidRPr="007A4A56">
              <w:rPr>
                <w:lang w:val="en-US"/>
              </w:rPr>
              <w:t xml:space="preserve"> ) appears in the upper right corner. Click the button. In the context menu, choose </w:t>
            </w:r>
            <w:r w:rsidRPr="007A4A56">
              <w:rPr>
                <w:b/>
                <w:lang w:val="en-US"/>
              </w:rPr>
              <w:t xml:space="preserve">More Options </w:t>
            </w:r>
            <w:r w:rsidRPr="007A4A56">
              <w:rPr>
                <w:b/>
                <w:color w:val="943634"/>
                <w:lang w:val="en-US"/>
              </w:rPr>
              <w:t xml:space="preserve">► </w:t>
            </w:r>
            <w:r w:rsidRPr="007A4A56">
              <w:rPr>
                <w:b/>
                <w:lang w:val="en-US"/>
              </w:rPr>
              <w:t xml:space="preserve"> </w:t>
            </w:r>
            <w:r w:rsidRPr="007A4A56">
              <w:rPr>
                <w:rStyle w:val="Hervorhebung"/>
                <w:b/>
                <w:i w:val="0"/>
                <w:lang w:val="en-US"/>
              </w:rPr>
              <w:t xml:space="preserve">Show/Hide </w:t>
            </w:r>
            <w:r w:rsidRPr="007A4A56">
              <w:rPr>
                <w:b/>
                <w:lang w:val="en-US"/>
              </w:rPr>
              <w:t xml:space="preserve"> </w:t>
            </w:r>
            <w:r w:rsidRPr="007A4A56">
              <w:rPr>
                <w:b/>
                <w:color w:val="943634"/>
                <w:lang w:val="en-US"/>
              </w:rPr>
              <w:t>►</w:t>
            </w:r>
            <w:r w:rsidRPr="007A4A56">
              <w:rPr>
                <w:b/>
                <w:lang w:val="en-US"/>
              </w:rPr>
              <w:t xml:space="preserve">Subtitle </w:t>
            </w:r>
            <w:r w:rsidRPr="007A4A56">
              <w:rPr>
                <w:b/>
                <w:color w:val="943634"/>
                <w:lang w:val="en-US"/>
              </w:rPr>
              <w:t xml:space="preserve">► </w:t>
            </w:r>
            <w:r w:rsidRPr="007A4A56">
              <w:rPr>
                <w:b/>
                <w:lang w:val="en-US"/>
              </w:rPr>
              <w:t xml:space="preserve"> All.</w:t>
            </w:r>
          </w:p>
        </w:tc>
        <w:tc>
          <w:tcPr>
            <w:tcW w:w="1996" w:type="dxa"/>
            <w:tcBorders>
              <w:left w:val="single" w:sz="4" w:space="0" w:color="D9D9D9" w:themeColor="background1" w:themeShade="D9"/>
            </w:tcBorders>
            <w:shd w:val="clear" w:color="auto" w:fill="auto"/>
          </w:tcPr>
          <w:p w14:paraId="5E6E527A" w14:textId="77777777" w:rsidR="00786953" w:rsidRPr="007A4A56" w:rsidRDefault="00786953">
            <w:pPr>
              <w:pStyle w:val="Margin"/>
              <w:rPr>
                <w:lang w:val="en-US"/>
              </w:rPr>
            </w:pPr>
          </w:p>
          <w:p w14:paraId="495F0B2E" w14:textId="77777777" w:rsidR="00786953" w:rsidRPr="007A4A56" w:rsidRDefault="00BA09DA">
            <w:pPr>
              <w:pStyle w:val="Margin"/>
              <w:rPr>
                <w:lang w:val="en-US"/>
              </w:rPr>
            </w:pPr>
            <w:r w:rsidRPr="007A4A56">
              <w:rPr>
                <w:lang w:val="en-US"/>
              </w:rPr>
              <w:t>More Actions</w:t>
            </w:r>
          </w:p>
          <w:p w14:paraId="5E3CBD06" w14:textId="77777777" w:rsidR="00786953" w:rsidRPr="007A4A56" w:rsidRDefault="00BA09DA">
            <w:pPr>
              <w:pStyle w:val="Margin"/>
              <w:rPr>
                <w:lang w:val="en-US"/>
              </w:rPr>
            </w:pPr>
            <w:r w:rsidRPr="007A4A56">
              <w:rPr>
                <w:lang w:val="en-US"/>
              </w:rPr>
              <w:t xml:space="preserve">More Options </w:t>
            </w:r>
            <w:r>
              <w:sym w:font="Wingdings" w:char="F0E0"/>
            </w:r>
          </w:p>
          <w:p w14:paraId="5B2C7CCC" w14:textId="77777777" w:rsidR="00786953" w:rsidRPr="007A4A56" w:rsidRDefault="00BA09DA">
            <w:pPr>
              <w:pStyle w:val="Margin"/>
              <w:rPr>
                <w:lang w:val="en-US"/>
              </w:rPr>
            </w:pPr>
            <w:r w:rsidRPr="007A4A56">
              <w:rPr>
                <w:lang w:val="en-US"/>
              </w:rPr>
              <w:t xml:space="preserve">Show/Hide </w:t>
            </w:r>
            <w:r>
              <w:sym w:font="Wingdings" w:char="F0E0"/>
            </w:r>
          </w:p>
          <w:p w14:paraId="54BC9458" w14:textId="77777777" w:rsidR="00786953" w:rsidRDefault="00BA09DA">
            <w:pPr>
              <w:pStyle w:val="Margin"/>
            </w:pPr>
            <w:r>
              <w:t xml:space="preserve">Subtitle </w:t>
            </w:r>
            <w:r>
              <w:sym w:font="Wingdings" w:char="F0E0"/>
            </w:r>
          </w:p>
          <w:p w14:paraId="6715A29C" w14:textId="6193E5EF" w:rsidR="00786953" w:rsidRDefault="00BA09DA">
            <w:pPr>
              <w:pStyle w:val="P68B1DB1-Margin13"/>
            </w:pPr>
            <w:r>
              <w:t>All</w:t>
            </w:r>
          </w:p>
        </w:tc>
      </w:tr>
      <w:tr w:rsidR="00786953" w:rsidRPr="00345B63" w14:paraId="41A3499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F11F0A9" w14:textId="561E9264" w:rsidR="00786953" w:rsidRPr="007A4A56" w:rsidRDefault="00BA09DA">
            <w:pPr>
              <w:pStyle w:val="Graphic"/>
              <w:jc w:val="both"/>
              <w:rPr>
                <w:lang w:val="en-US"/>
              </w:rPr>
            </w:pPr>
            <w:r w:rsidRPr="007A4A56">
              <w:rPr>
                <w:lang w:val="en-US"/>
              </w:rPr>
              <w:t xml:space="preserve">Change the title of the graphic to </w:t>
            </w:r>
            <w:r w:rsidRPr="007A4A56">
              <w:rPr>
                <w:b/>
                <w:lang w:val="en-US"/>
              </w:rPr>
              <w:t>Quantity per Sales Organization and Category</w:t>
            </w:r>
            <w:r w:rsidRPr="007A4A56">
              <w:rPr>
                <w:lang w:val="en-US"/>
              </w:rPr>
              <w:t>.</w:t>
            </w:r>
          </w:p>
        </w:tc>
        <w:tc>
          <w:tcPr>
            <w:tcW w:w="1996" w:type="dxa"/>
            <w:tcBorders>
              <w:left w:val="single" w:sz="4" w:space="0" w:color="D9D9D9" w:themeColor="background1" w:themeShade="D9"/>
            </w:tcBorders>
            <w:shd w:val="clear" w:color="auto" w:fill="auto"/>
          </w:tcPr>
          <w:p w14:paraId="3E4A40C3" w14:textId="30B74973" w:rsidR="00786953" w:rsidRPr="007A4A56" w:rsidRDefault="00BA09DA">
            <w:pPr>
              <w:pStyle w:val="Margin"/>
              <w:rPr>
                <w:lang w:val="en-US"/>
              </w:rPr>
            </w:pPr>
            <w:r w:rsidRPr="007A4A56">
              <w:rPr>
                <w:lang w:val="en-US"/>
              </w:rPr>
              <w:br/>
              <w:t xml:space="preserve"> Quantity per Sales Organization and Category</w:t>
            </w:r>
          </w:p>
        </w:tc>
      </w:tr>
      <w:tr w:rsidR="00786953" w14:paraId="72BAE40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9A0F7B" w14:textId="18024830" w:rsidR="00786953" w:rsidRDefault="00BA09DA">
            <w:pPr>
              <w:pStyle w:val="Graphic"/>
            </w:pPr>
            <w:r>
              <w:rPr>
                <w:noProof/>
              </w:rPr>
              <w:drawing>
                <wp:inline distT="0" distB="0" distL="0" distR="0" wp14:anchorId="2A9812E9" wp14:editId="271A3456">
                  <wp:extent cx="4716145" cy="582930"/>
                  <wp:effectExtent l="0" t="0" r="8255" b="7620"/>
                  <wp:docPr id="267" name="Graphic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716145" cy="58293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150C5A3" w14:textId="77777777" w:rsidR="00786953" w:rsidRDefault="00786953">
            <w:pPr>
              <w:pStyle w:val="Margin"/>
            </w:pPr>
          </w:p>
        </w:tc>
      </w:tr>
      <w:tr w:rsidR="00786953" w14:paraId="565769F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ADE146F" w14:textId="46DDE5E7" w:rsidR="00786953" w:rsidRPr="007A4A56" w:rsidRDefault="00BA09DA" w:rsidP="00B74052">
            <w:pPr>
              <w:jc w:val="both"/>
              <w:rPr>
                <w:lang w:val="en-US"/>
              </w:rPr>
            </w:pPr>
            <w:r w:rsidRPr="007A4A56">
              <w:rPr>
                <w:lang w:val="en-US"/>
              </w:rPr>
              <w:t xml:space="preserve">Finally, in the menu bar in the </w:t>
            </w:r>
            <w:r w:rsidRPr="007A4A56">
              <w:rPr>
                <w:rStyle w:val="Hervorhebung"/>
                <w:lang w:val="en-US"/>
              </w:rPr>
              <w:t>File</w:t>
            </w:r>
            <w:r w:rsidR="00B74052">
              <w:rPr>
                <w:lang w:val="en-US"/>
              </w:rPr>
              <w:t xml:space="preserve"> area, choose</w:t>
            </w:r>
            <w:r w:rsidR="00B74052" w:rsidRPr="007A4A56">
              <w:rPr>
                <w:i/>
                <w:lang w:val="en-US"/>
              </w:rPr>
              <w:t xml:space="preserve"> Save</w:t>
            </w:r>
            <w:r w:rsidR="00B74052" w:rsidRPr="00B74052">
              <w:rPr>
                <w:noProof/>
                <w:lang w:val="en-US"/>
              </w:rPr>
              <w:t xml:space="preserve"> </w:t>
            </w:r>
            <w:r>
              <w:rPr>
                <w:noProof/>
              </w:rPr>
              <w:drawing>
                <wp:inline distT="0" distB="0" distL="0" distR="0" wp14:anchorId="781B7BA5" wp14:editId="51636313">
                  <wp:extent cx="323895" cy="181000"/>
                  <wp:effectExtent l="0" t="0" r="0" b="9525"/>
                  <wp:docPr id="97" name="Graphic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w:t>
            </w:r>
            <w:r w:rsidR="00B74052" w:rsidRPr="00B74052">
              <w:rPr>
                <w:lang w:val="en-US"/>
              </w:rPr>
              <w:t>icon</w:t>
            </w:r>
            <w:r w:rsidR="00B74052">
              <w:rPr>
                <w:i/>
                <w:lang w:val="en-US"/>
              </w:rPr>
              <w:t xml:space="preserve"> </w:t>
            </w:r>
            <w:r w:rsidRPr="007A4A56">
              <w:rPr>
                <w:lang w:val="en-US"/>
              </w:rPr>
              <w:t xml:space="preserve">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14C2DB84" w14:textId="77777777" w:rsidR="00786953" w:rsidRPr="007A4A56" w:rsidRDefault="00786953">
            <w:pPr>
              <w:pStyle w:val="Margin"/>
              <w:rPr>
                <w:lang w:val="en-US"/>
              </w:rPr>
            </w:pPr>
          </w:p>
          <w:p w14:paraId="126C0DBB" w14:textId="77777777" w:rsidR="00786953" w:rsidRDefault="00BA09DA">
            <w:pPr>
              <w:pStyle w:val="Margin"/>
            </w:pPr>
            <w:r>
              <w:t>Save</w:t>
            </w:r>
          </w:p>
        </w:tc>
      </w:tr>
      <w:tr w:rsidR="00786953" w14:paraId="1B2018B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7288266D" w14:textId="77777777" w:rsidR="00786953" w:rsidRDefault="00BA09DA">
            <w:pPr>
              <w:tabs>
                <w:tab w:val="left" w:pos="3060"/>
                <w:tab w:val="right" w:pos="7438"/>
              </w:tabs>
              <w:jc w:val="right"/>
            </w:pPr>
            <w:r>
              <w:rPr>
                <w:noProof/>
              </w:rPr>
              <mc:AlternateContent>
                <mc:Choice Requires="wps">
                  <w:drawing>
                    <wp:inline distT="0" distB="0" distL="0" distR="0" wp14:anchorId="6CDCACBC" wp14:editId="68DBAA85">
                      <wp:extent cx="144145" cy="144145"/>
                      <wp:effectExtent l="13970" t="8255" r="13335" b="9525"/>
                      <wp:docPr id="6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AA2763B"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ldZS1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6C3728AB" w14:textId="77777777" w:rsidR="00786953" w:rsidRDefault="00786953">
            <w:pPr>
              <w:pStyle w:val="Margin"/>
            </w:pPr>
          </w:p>
        </w:tc>
      </w:tr>
    </w:tbl>
    <w:p w14:paraId="3961E4CD" w14:textId="77777777" w:rsidR="00786953" w:rsidRDefault="00786953">
      <w:pPr>
        <w:spacing w:before="0" w:after="0"/>
      </w:pPr>
    </w:p>
    <w:p w14:paraId="296FC8EF" w14:textId="576DB534"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00FD1707" w14:textId="77777777">
        <w:trPr>
          <w:trHeight w:val="850"/>
        </w:trPr>
        <w:tc>
          <w:tcPr>
            <w:tcW w:w="1148" w:type="dxa"/>
          </w:tcPr>
          <w:p w14:paraId="407C36CA"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1751C829" wp14:editId="37789008">
                      <wp:extent cx="265430" cy="247650"/>
                      <wp:effectExtent l="0" t="635" r="3175" b="0"/>
                      <wp:docPr id="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D8281"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F6v4ke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784EC589" w14:textId="0CAA6FD1" w:rsidR="00786953" w:rsidRDefault="00BA09DA">
            <w:pPr>
              <w:pStyle w:val="berschrift1"/>
              <w:tabs>
                <w:tab w:val="left" w:pos="0"/>
              </w:tabs>
              <w:rPr>
                <w:rFonts w:ascii="Times New Roman" w:hAnsi="Times New Roman" w:cs="Times New Roman"/>
                <w:sz w:val="24"/>
                <w:szCs w:val="24"/>
              </w:rPr>
            </w:pPr>
            <w:bookmarkStart w:id="12" w:name="_Toc192576120"/>
            <w:r>
              <w:t>Step 10: Dynamic Graphics</w:t>
            </w:r>
            <w:bookmarkEnd w:id="12"/>
          </w:p>
        </w:tc>
      </w:tr>
      <w:tr w:rsidR="00786953" w14:paraId="10518DC8" w14:textId="77777777">
        <w:trPr>
          <w:trHeight w:val="940"/>
        </w:trPr>
        <w:tc>
          <w:tcPr>
            <w:tcW w:w="7643" w:type="dxa"/>
            <w:gridSpan w:val="2"/>
            <w:shd w:val="clear" w:color="auto" w:fill="D9D9D9"/>
          </w:tcPr>
          <w:p w14:paraId="08691D92" w14:textId="42560251"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a dynamic graphic.</w:t>
            </w:r>
          </w:p>
          <w:p w14:paraId="43A01C18" w14:textId="080D1092" w:rsidR="00786953" w:rsidRPr="007A4A56" w:rsidRDefault="00BA09DA">
            <w:pPr>
              <w:pStyle w:val="StandardWeb"/>
              <w:autoSpaceDE w:val="0"/>
              <w:autoSpaceDN w:val="0"/>
              <w:adjustRightInd w:val="0"/>
              <w:jc w:val="both"/>
              <w:rPr>
                <w:lang w:val="en-US"/>
              </w:rPr>
            </w:pPr>
            <w:r w:rsidRPr="007A4A56">
              <w:rPr>
                <w:b/>
                <w:lang w:val="en-US"/>
              </w:rPr>
              <w:t>Description</w:t>
            </w:r>
            <w:r w:rsidRPr="007A4A56">
              <w:rPr>
                <w:lang w:val="en-US"/>
              </w:rPr>
              <w:t xml:space="preserve"> Create a dynamic graphic in which the end user can select the key figures and characteristics of the analysis view at the time of execution.</w:t>
            </w:r>
          </w:p>
        </w:tc>
        <w:tc>
          <w:tcPr>
            <w:tcW w:w="1996" w:type="dxa"/>
            <w:shd w:val="clear" w:color="auto" w:fill="D9D9D9"/>
          </w:tcPr>
          <w:p w14:paraId="70629095" w14:textId="08AD2F30" w:rsidR="00786953" w:rsidRDefault="00BA09DA">
            <w:pPr>
              <w:pStyle w:val="StandardWeb"/>
              <w:autoSpaceDE w:val="0"/>
              <w:autoSpaceDN w:val="0"/>
              <w:adjustRightInd w:val="0"/>
              <w:jc w:val="right"/>
              <w:rPr>
                <w:rFonts w:cs="FuturaStd-Book"/>
              </w:rPr>
            </w:pPr>
            <w:r>
              <w:rPr>
                <w:b/>
              </w:rPr>
              <w:t>Time</w:t>
            </w:r>
            <w:r>
              <w:t xml:space="preserve"> 15 min.</w:t>
            </w:r>
          </w:p>
        </w:tc>
      </w:tr>
      <w:tr w:rsidR="00786953" w14:paraId="5A096002" w14:textId="77777777">
        <w:tc>
          <w:tcPr>
            <w:tcW w:w="7643" w:type="dxa"/>
            <w:gridSpan w:val="2"/>
            <w:shd w:val="clear" w:color="auto" w:fill="auto"/>
          </w:tcPr>
          <w:p w14:paraId="23B8E9A1" w14:textId="77777777" w:rsidR="00786953" w:rsidRDefault="00786953">
            <w:pPr>
              <w:spacing w:before="0" w:after="0"/>
              <w:rPr>
                <w:szCs w:val="24"/>
              </w:rPr>
            </w:pPr>
          </w:p>
        </w:tc>
        <w:tc>
          <w:tcPr>
            <w:tcW w:w="1996" w:type="dxa"/>
            <w:tcBorders>
              <w:left w:val="nil"/>
            </w:tcBorders>
          </w:tcPr>
          <w:p w14:paraId="07E79345" w14:textId="77777777" w:rsidR="00786953" w:rsidRDefault="00786953">
            <w:pPr>
              <w:pStyle w:val="Margin"/>
              <w:rPr>
                <w:rFonts w:ascii="Times New Roman" w:hAnsi="Times New Roman"/>
                <w:sz w:val="24"/>
                <w:szCs w:val="24"/>
              </w:rPr>
            </w:pPr>
          </w:p>
        </w:tc>
      </w:tr>
      <w:tr w:rsidR="00786953" w14:paraId="666B367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3BBD031" w14:textId="1D91EE72" w:rsidR="00786953" w:rsidRDefault="00BA09DA">
            <w:pPr>
              <w:pStyle w:val="P68B1DB1-MenuPath12"/>
              <w:ind w:left="33"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0366C2A6" w14:textId="77777777" w:rsidR="00786953" w:rsidRDefault="00786953">
            <w:pPr>
              <w:pStyle w:val="Margin"/>
              <w:rPr>
                <w:rFonts w:cs="Arial"/>
              </w:rPr>
            </w:pPr>
          </w:p>
          <w:p w14:paraId="1845FC8D" w14:textId="77777777" w:rsidR="00786953" w:rsidRDefault="00BA09DA">
            <w:pPr>
              <w:pStyle w:val="P68B1DB1-Margin11"/>
            </w:pPr>
            <w:r>
              <w:t>Initial Screen</w:t>
            </w:r>
          </w:p>
          <w:p w14:paraId="75700B37" w14:textId="77777777" w:rsidR="00786953" w:rsidRDefault="00786953">
            <w:pPr>
              <w:pStyle w:val="Margin"/>
              <w:rPr>
                <w:rFonts w:cs="Arial"/>
              </w:rPr>
            </w:pPr>
          </w:p>
        </w:tc>
      </w:tr>
      <w:tr w:rsidR="00786953" w:rsidRPr="00345B63" w14:paraId="333F56B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42D0A28" w14:textId="72B106C7" w:rsidR="00786953" w:rsidRPr="007A4A56" w:rsidRDefault="00BA09DA">
            <w:pPr>
              <w:jc w:val="both"/>
              <w:rPr>
                <w:lang w:val="en-US"/>
              </w:rPr>
            </w:pPr>
            <w:r w:rsidRPr="007A4A56">
              <w:rPr>
                <w:lang w:val="en-US"/>
              </w:rPr>
              <w:t>So that the end user can dynamically analyze their measure and dimension on a time axis of years, you want to make a dynamic evaluation option available in your story next.</w:t>
            </w:r>
          </w:p>
        </w:tc>
        <w:tc>
          <w:tcPr>
            <w:tcW w:w="1996" w:type="dxa"/>
            <w:tcBorders>
              <w:left w:val="single" w:sz="4" w:space="0" w:color="D9D9D9" w:themeColor="background1" w:themeShade="D9"/>
            </w:tcBorders>
            <w:shd w:val="clear" w:color="auto" w:fill="auto"/>
          </w:tcPr>
          <w:p w14:paraId="4EEB483E" w14:textId="77777777" w:rsidR="00786953" w:rsidRPr="007A4A56" w:rsidRDefault="00786953">
            <w:pPr>
              <w:pStyle w:val="Margin"/>
              <w:rPr>
                <w:lang w:val="en-US"/>
              </w:rPr>
            </w:pPr>
          </w:p>
        </w:tc>
      </w:tr>
      <w:tr w:rsidR="00786953" w:rsidRPr="00345B63" w14:paraId="7D067AA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30DCA28" w14:textId="7936CE35" w:rsidR="00786953" w:rsidRPr="007A4A56" w:rsidRDefault="00BA09DA">
            <w:pPr>
              <w:jc w:val="both"/>
              <w:rPr>
                <w:i/>
                <w:iCs/>
                <w:lang w:val="en-US"/>
              </w:rPr>
            </w:pPr>
            <w:r w:rsidRPr="007A4A56">
              <w:rPr>
                <w:lang w:val="en-US"/>
              </w:rPr>
              <w:t xml:space="preserve">To do this, you define the </w:t>
            </w:r>
            <w:r w:rsidRPr="007A4A56">
              <w:rPr>
                <w:i/>
                <w:lang w:val="en-US"/>
              </w:rPr>
              <w:t>Dynamic Analysis</w:t>
            </w:r>
            <w:r w:rsidRPr="007A4A56">
              <w:rPr>
                <w:lang w:val="en-US"/>
              </w:rPr>
              <w:t xml:space="preserve"> page by creating a new </w:t>
            </w:r>
            <w:r w:rsidRPr="007A4A56">
              <w:rPr>
                <w:i/>
                <w:lang w:val="en-US"/>
              </w:rPr>
              <w:t>Responsive</w:t>
            </w:r>
            <w:r w:rsidRPr="007A4A56">
              <w:rPr>
                <w:lang w:val="en-US"/>
              </w:rPr>
              <w:t xml:space="preserve"> page and renaming it to </w:t>
            </w:r>
            <w:r w:rsidRPr="007A4A56">
              <w:rPr>
                <w:b/>
                <w:lang w:val="en-US"/>
              </w:rPr>
              <w:t>Dynamic Analysis</w:t>
            </w:r>
            <w:r w:rsidRPr="007A4A56">
              <w:rPr>
                <w:lang w:val="en-US"/>
              </w:rPr>
              <w:t xml:space="preserve">. </w:t>
            </w:r>
          </w:p>
        </w:tc>
        <w:tc>
          <w:tcPr>
            <w:tcW w:w="1996" w:type="dxa"/>
            <w:tcBorders>
              <w:left w:val="single" w:sz="4" w:space="0" w:color="D9D9D9" w:themeColor="background1" w:themeShade="D9"/>
            </w:tcBorders>
            <w:shd w:val="clear" w:color="auto" w:fill="auto"/>
          </w:tcPr>
          <w:p w14:paraId="49E519A0" w14:textId="77777777" w:rsidR="00786953" w:rsidRPr="007A4A56" w:rsidRDefault="00786953">
            <w:pPr>
              <w:pStyle w:val="Margin"/>
              <w:rPr>
                <w:lang w:val="en-US"/>
              </w:rPr>
            </w:pPr>
          </w:p>
          <w:p w14:paraId="36471F20" w14:textId="77777777" w:rsidR="00786953" w:rsidRPr="007A4A56" w:rsidRDefault="00BA09DA">
            <w:pPr>
              <w:pStyle w:val="Margin"/>
              <w:rPr>
                <w:lang w:val="en-US"/>
              </w:rPr>
            </w:pPr>
            <w:r w:rsidRPr="007A4A56">
              <w:rPr>
                <w:lang w:val="en-US"/>
              </w:rPr>
              <w:t>Add New Page</w:t>
            </w:r>
          </w:p>
          <w:p w14:paraId="731162C1" w14:textId="4DC7F17C" w:rsidR="00786953" w:rsidRPr="007A4A56" w:rsidRDefault="00BA09DA">
            <w:pPr>
              <w:pStyle w:val="Margin"/>
              <w:rPr>
                <w:lang w:val="en-US"/>
              </w:rPr>
            </w:pPr>
            <w:r w:rsidRPr="007A4A56">
              <w:rPr>
                <w:lang w:val="en-US"/>
              </w:rPr>
              <w:t>Dynamic Analysis</w:t>
            </w:r>
          </w:p>
        </w:tc>
      </w:tr>
      <w:tr w:rsidR="00786953" w14:paraId="5040422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EF631F9" w14:textId="0739ED18" w:rsidR="00786953" w:rsidRPr="007A4A56" w:rsidRDefault="00BA09DA">
            <w:pPr>
              <w:jc w:val="both"/>
              <w:rPr>
                <w:lang w:val="en-US"/>
              </w:rPr>
            </w:pPr>
            <w:r w:rsidRPr="007A4A56">
              <w:rPr>
                <w:lang w:val="en-US"/>
              </w:rPr>
              <w:t xml:space="preserve">Use the ribbon to insert a graphic in the </w:t>
            </w:r>
            <w:r w:rsidRPr="007A4A56">
              <w:rPr>
                <w:i/>
                <w:lang w:val="en-US"/>
              </w:rPr>
              <w:t>Insert</w:t>
            </w:r>
            <w:r w:rsidRPr="007A4A56">
              <w:rPr>
                <w:lang w:val="en-US"/>
              </w:rPr>
              <w:t xml:space="preserve"> area by clicking the </w:t>
            </w:r>
            <w:r w:rsidRPr="007A4A56">
              <w:rPr>
                <w:b/>
                <w:lang w:val="en-US"/>
              </w:rPr>
              <w:t>Chart</w:t>
            </w:r>
            <w:r w:rsidRPr="007A4A56">
              <w:rPr>
                <w:lang w:val="en-US"/>
              </w:rPr>
              <w:t xml:space="preserve"> </w:t>
            </w:r>
            <w:r>
              <w:rPr>
                <w:noProof/>
              </w:rPr>
              <w:drawing>
                <wp:inline distT="0" distB="0" distL="0" distR="0" wp14:anchorId="6DD681F9" wp14:editId="5945233E">
                  <wp:extent cx="200053" cy="200053"/>
                  <wp:effectExtent l="0" t="0" r="9525" b="9525"/>
                  <wp:docPr id="215" name="Graphic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 xml:space="preserve"> icon.</w:t>
            </w:r>
          </w:p>
        </w:tc>
        <w:tc>
          <w:tcPr>
            <w:tcW w:w="1996" w:type="dxa"/>
            <w:tcBorders>
              <w:left w:val="single" w:sz="4" w:space="0" w:color="D9D9D9" w:themeColor="background1" w:themeShade="D9"/>
            </w:tcBorders>
            <w:shd w:val="clear" w:color="auto" w:fill="auto"/>
          </w:tcPr>
          <w:p w14:paraId="25E7FF77" w14:textId="4BD6C2EE" w:rsidR="00786953" w:rsidRDefault="00BA09DA">
            <w:pPr>
              <w:pStyle w:val="Margin"/>
            </w:pPr>
            <w:r w:rsidRPr="007A4A56">
              <w:rPr>
                <w:lang w:val="en-US"/>
              </w:rPr>
              <w:br/>
            </w:r>
            <w:r>
              <w:t>Chart</w:t>
            </w:r>
          </w:p>
        </w:tc>
      </w:tr>
      <w:tr w:rsidR="00786953" w14:paraId="7AB119B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737BB38" w14:textId="170B37B5" w:rsidR="00786953" w:rsidRPr="007A4A56" w:rsidRDefault="00BA09DA">
            <w:pPr>
              <w:jc w:val="both"/>
              <w:rPr>
                <w:lang w:val="en-US"/>
              </w:rPr>
            </w:pPr>
            <w:r w:rsidRPr="007A4A56">
              <w:rPr>
                <w:lang w:val="en-US"/>
              </w:rPr>
              <w:t xml:space="preserve">The </w:t>
            </w:r>
            <w:r w:rsidRPr="007A4A56">
              <w:rPr>
                <w:i/>
                <w:lang w:val="en-US"/>
              </w:rPr>
              <w:t>right side panel</w:t>
            </w:r>
            <w:r w:rsidRPr="007A4A56">
              <w:rPr>
                <w:lang w:val="en-US"/>
              </w:rPr>
              <w:t xml:space="preserve"> in the </w:t>
            </w:r>
            <w:r w:rsidRPr="007A4A56">
              <w:rPr>
                <w:i/>
                <w:lang w:val="en-US"/>
              </w:rPr>
              <w:t>Builder</w:t>
            </w:r>
            <w:r w:rsidRPr="007A4A56">
              <w:rPr>
                <w:lang w:val="en-US"/>
              </w:rPr>
              <w:t xml:space="preserve"> panel opens.  Leave the graphic type and change the orientation to </w:t>
            </w:r>
            <w:r w:rsidRPr="007A4A56">
              <w:rPr>
                <w:b/>
                <w:lang w:val="en-US"/>
              </w:rPr>
              <w:t>Vertical</w:t>
            </w:r>
            <w:r w:rsidRPr="007A4A56">
              <w:rPr>
                <w:lang w:val="en-US"/>
              </w:rPr>
              <w:t xml:space="preserve"> using the </w:t>
            </w:r>
            <w:r w:rsidRPr="007A4A56">
              <w:rPr>
                <w:b/>
                <w:lang w:val="en-US"/>
              </w:rPr>
              <w:t xml:space="preserve">Chart Orientation </w:t>
            </w:r>
            <w:r w:rsidRPr="007A4A56">
              <w:rPr>
                <w:lang w:val="en-US"/>
              </w:rPr>
              <w:t xml:space="preserve"> dropdown.</w:t>
            </w:r>
          </w:p>
        </w:tc>
        <w:tc>
          <w:tcPr>
            <w:tcW w:w="1996" w:type="dxa"/>
            <w:tcBorders>
              <w:left w:val="single" w:sz="4" w:space="0" w:color="D9D9D9" w:themeColor="background1" w:themeShade="D9"/>
            </w:tcBorders>
            <w:shd w:val="clear" w:color="auto" w:fill="auto"/>
          </w:tcPr>
          <w:p w14:paraId="67B568A5" w14:textId="047CD869" w:rsidR="00786953" w:rsidRDefault="00BA09DA">
            <w:pPr>
              <w:pStyle w:val="Margin"/>
            </w:pPr>
            <w:r w:rsidRPr="007A4A56">
              <w:rPr>
                <w:lang w:val="en-US"/>
              </w:rPr>
              <w:br/>
              <w:t xml:space="preserve"> </w:t>
            </w:r>
            <w:r>
              <w:t>Chart Orientation</w:t>
            </w:r>
          </w:p>
          <w:p w14:paraId="5016185A" w14:textId="357C8165" w:rsidR="00786953" w:rsidRDefault="00BA09DA">
            <w:pPr>
              <w:pStyle w:val="Margin"/>
            </w:pPr>
            <w:r>
              <w:t>Vertical</w:t>
            </w:r>
          </w:p>
        </w:tc>
      </w:tr>
      <w:tr w:rsidR="00786953" w14:paraId="20A3A7F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EA51E24" w14:textId="7E1BF79D" w:rsidR="00786953" w:rsidRDefault="00BA09DA">
            <w:pPr>
              <w:jc w:val="center"/>
            </w:pPr>
            <w:r>
              <w:rPr>
                <w:noProof/>
              </w:rPr>
              <w:drawing>
                <wp:inline distT="0" distB="0" distL="0" distR="0" wp14:anchorId="11F748AF" wp14:editId="7A2625B1">
                  <wp:extent cx="3621593" cy="1103810"/>
                  <wp:effectExtent l="0" t="0" r="0" b="1270"/>
                  <wp:docPr id="221" name="Graphic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644925" cy="111092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F823121" w14:textId="77777777" w:rsidR="00786953" w:rsidRDefault="00786953">
            <w:pPr>
              <w:pStyle w:val="Margin"/>
            </w:pPr>
          </w:p>
        </w:tc>
      </w:tr>
      <w:tr w:rsidR="00786953" w:rsidRPr="00345B63" w14:paraId="7DDD94C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DA5ECF1" w14:textId="1E541A09" w:rsidR="00786953" w:rsidRPr="007A4A56" w:rsidRDefault="00BA09DA">
            <w:pPr>
              <w:jc w:val="both"/>
              <w:rPr>
                <w:lang w:val="en-US"/>
              </w:rPr>
            </w:pPr>
            <w:r w:rsidRPr="007A4A56">
              <w:rPr>
                <w:lang w:val="en-US"/>
              </w:rPr>
              <w:t xml:space="preserve">Define dynamic key figure selection. To do so, select </w:t>
            </w:r>
            <w:r w:rsidRPr="007A4A56">
              <w:rPr>
                <w:b/>
                <w:lang w:val="en-US"/>
              </w:rPr>
              <w:t xml:space="preserve"> At least 1 </w:t>
            </w:r>
            <w:r w:rsidRPr="007A4A56">
              <w:rPr>
                <w:rStyle w:val="Hervorhebung"/>
                <w:b/>
                <w:i w:val="0"/>
                <w:lang w:val="en-US"/>
              </w:rPr>
              <w:t>Measure required</w:t>
            </w:r>
            <w:r w:rsidRPr="007A4A56">
              <w:rPr>
                <w:lang w:val="en-US"/>
              </w:rPr>
              <w:t xml:space="preserve"> under </w:t>
            </w:r>
            <w:r w:rsidRPr="007A4A56">
              <w:rPr>
                <w:rStyle w:val="Hervorhebung"/>
                <w:lang w:val="en-US"/>
              </w:rPr>
              <w:t>Measures</w:t>
            </w:r>
            <w:r w:rsidRPr="007A4A56">
              <w:rPr>
                <w:lang w:val="en-US"/>
              </w:rPr>
              <w:t xml:space="preserve"> in the </w:t>
            </w:r>
            <w:r w:rsidRPr="007A4A56">
              <w:rPr>
                <w:rStyle w:val="Hervorhebung"/>
                <w:lang w:val="en-US"/>
              </w:rPr>
              <w:t>Builder</w:t>
            </w:r>
            <w:r w:rsidRPr="007A4A56">
              <w:rPr>
                <w:lang w:val="en-US"/>
              </w:rPr>
              <w:t xml:space="preserve"> panel on the </w:t>
            </w:r>
            <w:r w:rsidRPr="007A4A56">
              <w:rPr>
                <w:i/>
                <w:lang w:val="en-US"/>
              </w:rPr>
              <w:t>right side panel</w:t>
            </w:r>
            <w:r w:rsidRPr="007A4A56">
              <w:rPr>
                <w:lang w:val="en-US"/>
              </w:rPr>
              <w:t xml:space="preserve">, and then select </w:t>
            </w:r>
            <w:r w:rsidRPr="007A4A56">
              <w:rPr>
                <w:rStyle w:val="Hervorhebung"/>
                <w:b/>
                <w:i w:val="0"/>
                <w:lang w:val="en-US"/>
              </w:rPr>
              <w:t>Add Measure Input Control</w:t>
            </w:r>
            <w:r w:rsidRPr="007A4A56">
              <w:rPr>
                <w:lang w:val="en-US"/>
              </w:rPr>
              <w:t>.</w:t>
            </w:r>
          </w:p>
        </w:tc>
        <w:tc>
          <w:tcPr>
            <w:tcW w:w="1996" w:type="dxa"/>
            <w:tcBorders>
              <w:left w:val="single" w:sz="4" w:space="0" w:color="D9D9D9" w:themeColor="background1" w:themeShade="D9"/>
            </w:tcBorders>
            <w:shd w:val="clear" w:color="auto" w:fill="auto"/>
          </w:tcPr>
          <w:p w14:paraId="2C274AD8" w14:textId="77777777" w:rsidR="00786953" w:rsidRPr="007A4A56" w:rsidRDefault="00786953">
            <w:pPr>
              <w:pStyle w:val="Margin"/>
              <w:rPr>
                <w:lang w:val="en-US"/>
              </w:rPr>
            </w:pPr>
          </w:p>
          <w:p w14:paraId="06298D08" w14:textId="77777777" w:rsidR="00786953" w:rsidRPr="007A4A56" w:rsidRDefault="00BA09DA">
            <w:pPr>
              <w:pStyle w:val="Margin"/>
              <w:rPr>
                <w:lang w:val="en-US"/>
              </w:rPr>
            </w:pPr>
            <w:r w:rsidRPr="007A4A56">
              <w:rPr>
                <w:lang w:val="en-US"/>
              </w:rPr>
              <w:t>At least 1 measure required</w:t>
            </w:r>
          </w:p>
          <w:p w14:paraId="617FC60C" w14:textId="03142707" w:rsidR="00786953" w:rsidRPr="007A4A56" w:rsidRDefault="00BA09DA">
            <w:pPr>
              <w:pStyle w:val="Margin"/>
              <w:rPr>
                <w:lang w:val="en-US"/>
              </w:rPr>
            </w:pPr>
            <w:r w:rsidRPr="007A4A56">
              <w:rPr>
                <w:lang w:val="en-US"/>
              </w:rPr>
              <w:t>Add Measure Input Control</w:t>
            </w:r>
          </w:p>
        </w:tc>
      </w:tr>
      <w:tr w:rsidR="00786953" w14:paraId="6EDC8C7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30D4888" w14:textId="36E9BD5C" w:rsidR="00786953" w:rsidRDefault="00BA09DA">
            <w:pPr>
              <w:jc w:val="center"/>
            </w:pPr>
            <w:r>
              <w:rPr>
                <w:noProof/>
              </w:rPr>
              <w:drawing>
                <wp:inline distT="0" distB="0" distL="0" distR="0" wp14:anchorId="40123230" wp14:editId="09437179">
                  <wp:extent cx="1778558" cy="1304872"/>
                  <wp:effectExtent l="0" t="0" r="0" b="0"/>
                  <wp:docPr id="242" name="Graphic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781101" cy="130673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FA4584E" w14:textId="77777777" w:rsidR="00786953" w:rsidRDefault="00786953">
            <w:pPr>
              <w:pStyle w:val="Margin"/>
            </w:pPr>
          </w:p>
        </w:tc>
      </w:tr>
      <w:tr w:rsidR="00786953" w14:paraId="08B7336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3303CFE" w14:textId="27CCF575" w:rsidR="00786953" w:rsidRPr="007A4A56" w:rsidRDefault="00BA09DA">
            <w:pPr>
              <w:jc w:val="both"/>
              <w:rPr>
                <w:lang w:val="en-US"/>
              </w:rPr>
            </w:pPr>
            <w:r w:rsidRPr="007A4A56">
              <w:rPr>
                <w:lang w:val="en-US"/>
              </w:rPr>
              <w:t xml:space="preserve">In the window that appears, select the key figures </w:t>
            </w:r>
            <w:r w:rsidRPr="007A4A56">
              <w:rPr>
                <w:b/>
                <w:lang w:val="en-US"/>
              </w:rPr>
              <w:t xml:space="preserve"> Costs GC</w:t>
            </w:r>
            <w:r w:rsidRPr="007A4A56">
              <w:rPr>
                <w:lang w:val="en-US"/>
              </w:rPr>
              <w:t xml:space="preserve">, </w:t>
            </w:r>
            <w:r w:rsidRPr="007A4A56">
              <w:rPr>
                <w:b/>
                <w:lang w:val="en-US"/>
              </w:rPr>
              <w:t>Discount GC</w:t>
            </w:r>
            <w:r w:rsidRPr="007A4A56">
              <w:rPr>
                <w:lang w:val="en-US"/>
              </w:rPr>
              <w:t xml:space="preserve">, </w:t>
            </w:r>
            <w:r w:rsidRPr="007A4A56">
              <w:rPr>
                <w:b/>
                <w:lang w:val="en-US"/>
              </w:rPr>
              <w:t>Revenue GC</w:t>
            </w:r>
            <w:r w:rsidRPr="007A4A56">
              <w:rPr>
                <w:lang w:val="en-US"/>
              </w:rPr>
              <w:t xml:space="preserve">, and </w:t>
            </w:r>
            <w:r w:rsidRPr="007A4A56">
              <w:rPr>
                <w:b/>
                <w:lang w:val="en-US"/>
              </w:rPr>
              <w:t>Sales Quantity</w:t>
            </w:r>
            <w:r w:rsidRPr="007A4A56">
              <w:rPr>
                <w:lang w:val="en-US"/>
              </w:rPr>
              <w:t xml:space="preserve"> and confirm the window by choosing </w:t>
            </w:r>
            <w:r w:rsidRPr="007A4A56">
              <w:rPr>
                <w:rStyle w:val="Hervorhebung"/>
                <w:b/>
                <w:i w:val="0"/>
                <w:lang w:val="en-US"/>
              </w:rPr>
              <w:t>OK</w:t>
            </w:r>
            <w:r w:rsidRPr="007A4A56">
              <w:rPr>
                <w:lang w:val="en-US"/>
              </w:rPr>
              <w:t>.</w:t>
            </w:r>
          </w:p>
        </w:tc>
        <w:tc>
          <w:tcPr>
            <w:tcW w:w="1996" w:type="dxa"/>
            <w:vMerge w:val="restart"/>
            <w:tcBorders>
              <w:left w:val="single" w:sz="4" w:space="0" w:color="D9D9D9" w:themeColor="background1" w:themeShade="D9"/>
            </w:tcBorders>
            <w:shd w:val="clear" w:color="auto" w:fill="auto"/>
          </w:tcPr>
          <w:p w14:paraId="0F087C1E" w14:textId="77777777" w:rsidR="00786953" w:rsidRPr="007A4A56" w:rsidRDefault="00786953">
            <w:pPr>
              <w:pStyle w:val="Margin"/>
              <w:rPr>
                <w:lang w:val="en-US"/>
              </w:rPr>
            </w:pPr>
          </w:p>
          <w:p w14:paraId="49CB574A" w14:textId="77777777" w:rsidR="00786953" w:rsidRPr="007A4A56" w:rsidRDefault="00BA09DA">
            <w:pPr>
              <w:pStyle w:val="Margin"/>
              <w:rPr>
                <w:lang w:val="en-US"/>
              </w:rPr>
            </w:pPr>
            <w:r w:rsidRPr="007A4A56">
              <w:rPr>
                <w:lang w:val="en-US"/>
              </w:rPr>
              <w:t>Costs GC</w:t>
            </w:r>
          </w:p>
          <w:p w14:paraId="18E0958A" w14:textId="77777777" w:rsidR="00786953" w:rsidRPr="007A4A56" w:rsidRDefault="00BA09DA">
            <w:pPr>
              <w:pStyle w:val="Margin"/>
              <w:rPr>
                <w:lang w:val="en-US"/>
              </w:rPr>
            </w:pPr>
            <w:r w:rsidRPr="007A4A56">
              <w:rPr>
                <w:lang w:val="en-US"/>
              </w:rPr>
              <w:t>Discount GC</w:t>
            </w:r>
          </w:p>
          <w:p w14:paraId="7AD598EF" w14:textId="77777777" w:rsidR="00786953" w:rsidRPr="007A4A56" w:rsidRDefault="00BA09DA">
            <w:pPr>
              <w:pStyle w:val="Margin"/>
              <w:rPr>
                <w:lang w:val="en-US"/>
              </w:rPr>
            </w:pPr>
            <w:r w:rsidRPr="007A4A56">
              <w:rPr>
                <w:lang w:val="en-US"/>
              </w:rPr>
              <w:t>Revenue GC</w:t>
            </w:r>
          </w:p>
          <w:p w14:paraId="6F5905CD" w14:textId="77777777" w:rsidR="00786953" w:rsidRDefault="00BA09DA">
            <w:pPr>
              <w:pStyle w:val="Margin"/>
            </w:pPr>
            <w:r>
              <w:lastRenderedPageBreak/>
              <w:t>Sales Quantity</w:t>
            </w:r>
          </w:p>
          <w:p w14:paraId="0CA09D17" w14:textId="454088C7" w:rsidR="00786953" w:rsidRDefault="00BA09DA">
            <w:pPr>
              <w:pStyle w:val="Margin"/>
            </w:pPr>
            <w:r>
              <w:t>Ok then</w:t>
            </w:r>
          </w:p>
        </w:tc>
      </w:tr>
      <w:tr w:rsidR="00786953" w14:paraId="7F8831F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BB8D341" w14:textId="51E28D25" w:rsidR="00786953" w:rsidRDefault="00BA09DA">
            <w:pPr>
              <w:jc w:val="center"/>
            </w:pPr>
            <w:r>
              <w:rPr>
                <w:noProof/>
              </w:rPr>
              <w:lastRenderedPageBreak/>
              <w:drawing>
                <wp:inline distT="0" distB="0" distL="0" distR="0" wp14:anchorId="7B4DA5D8" wp14:editId="2CA0C46D">
                  <wp:extent cx="4612194" cy="2146810"/>
                  <wp:effectExtent l="0" t="0" r="0" b="6350"/>
                  <wp:docPr id="245" name="Graphic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616193" cy="2148671"/>
                          </a:xfrm>
                          <a:prstGeom prst="rect">
                            <a:avLst/>
                          </a:prstGeom>
                        </pic:spPr>
                      </pic:pic>
                    </a:graphicData>
                  </a:graphic>
                </wp:inline>
              </w:drawing>
            </w:r>
          </w:p>
        </w:tc>
        <w:tc>
          <w:tcPr>
            <w:tcW w:w="1996" w:type="dxa"/>
            <w:vMerge/>
            <w:tcBorders>
              <w:left w:val="single" w:sz="4" w:space="0" w:color="D9D9D9" w:themeColor="background1" w:themeShade="D9"/>
            </w:tcBorders>
            <w:shd w:val="clear" w:color="auto" w:fill="auto"/>
          </w:tcPr>
          <w:p w14:paraId="6C8D3070" w14:textId="77777777" w:rsidR="00786953" w:rsidRDefault="00786953">
            <w:pPr>
              <w:pStyle w:val="Margin"/>
            </w:pPr>
          </w:p>
        </w:tc>
      </w:tr>
      <w:tr w:rsidR="00786953" w14:paraId="2CB50E4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02808A2" w14:textId="10FA550F" w:rsidR="00786953" w:rsidRPr="007A4A56" w:rsidRDefault="00BA09DA">
            <w:pPr>
              <w:jc w:val="both"/>
              <w:rPr>
                <w:lang w:val="en-US"/>
              </w:rPr>
            </w:pPr>
            <w:r w:rsidRPr="007A4A56">
              <w:rPr>
                <w:lang w:val="en-US"/>
              </w:rPr>
              <w:t>A selection filter now appears to the right of your graphic. Move it to the left side of the graphic.  Insert a new area to the left of the graphic and move the selection filter to it.</w:t>
            </w:r>
          </w:p>
        </w:tc>
        <w:tc>
          <w:tcPr>
            <w:tcW w:w="1996" w:type="dxa"/>
            <w:tcBorders>
              <w:left w:val="single" w:sz="4" w:space="0" w:color="D9D9D9" w:themeColor="background1" w:themeShade="D9"/>
            </w:tcBorders>
            <w:shd w:val="clear" w:color="auto" w:fill="auto"/>
          </w:tcPr>
          <w:p w14:paraId="6ADFF489" w14:textId="2BD8E364" w:rsidR="00786953" w:rsidRDefault="00BA09DA">
            <w:pPr>
              <w:pStyle w:val="Margin"/>
            </w:pPr>
            <w:r w:rsidRPr="007A4A56">
              <w:rPr>
                <w:lang w:val="en-US"/>
              </w:rPr>
              <w:br/>
            </w:r>
            <w:r>
              <w:t>Add Lane to Left</w:t>
            </w:r>
          </w:p>
        </w:tc>
      </w:tr>
      <w:tr w:rsidR="00786953" w:rsidRPr="00345B63" w14:paraId="5B29858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67CEBA4" w14:textId="27A01C02" w:rsidR="00786953" w:rsidRPr="007A4A56" w:rsidRDefault="00BA09DA">
            <w:pPr>
              <w:jc w:val="both"/>
              <w:rPr>
                <w:lang w:val="en-US"/>
              </w:rPr>
            </w:pPr>
            <w:r w:rsidRPr="007A4A56">
              <w:rPr>
                <w:lang w:val="en-US"/>
              </w:rPr>
              <w:t xml:space="preserve">To change the dimensions, click on the graphic again and in the </w:t>
            </w:r>
            <w:r w:rsidRPr="007A4A56">
              <w:rPr>
                <w:rStyle w:val="Hervorhebung"/>
                <w:lang w:val="en-US"/>
              </w:rPr>
              <w:t>Builder</w:t>
            </w:r>
            <w:r w:rsidRPr="007A4A56">
              <w:rPr>
                <w:lang w:val="en-US"/>
              </w:rPr>
              <w:t xml:space="preserve">, under </w:t>
            </w:r>
            <w:r w:rsidRPr="007A4A56">
              <w:rPr>
                <w:rStyle w:val="Hervorhebung"/>
                <w:lang w:val="en-US"/>
              </w:rPr>
              <w:t>Dimensions</w:t>
            </w:r>
            <w:r w:rsidRPr="007A4A56">
              <w:rPr>
                <w:lang w:val="en-US"/>
              </w:rPr>
              <w:t xml:space="preserve">, choose </w:t>
            </w:r>
            <w:r w:rsidRPr="007A4A56">
              <w:rPr>
                <w:rStyle w:val="Hervorhebung"/>
                <w:b/>
                <w:i w:val="0"/>
                <w:lang w:val="en-US"/>
              </w:rPr>
              <w:t>Add Dimension</w:t>
            </w:r>
            <w:r w:rsidRPr="007A4A56">
              <w:rPr>
                <w:lang w:val="en-US"/>
              </w:rPr>
              <w:t xml:space="preserve"> and then choose </w:t>
            </w:r>
            <w:r w:rsidRPr="007A4A56">
              <w:rPr>
                <w:rStyle w:val="Hervorhebung"/>
                <w:b/>
                <w:i w:val="0"/>
                <w:lang w:val="en-US"/>
              </w:rPr>
              <w:t>Add Dimension Input Control</w:t>
            </w:r>
            <w:r w:rsidRPr="007A4A56">
              <w:rPr>
                <w:lang w:val="en-US"/>
              </w:rPr>
              <w:t>.</w:t>
            </w:r>
          </w:p>
        </w:tc>
        <w:tc>
          <w:tcPr>
            <w:tcW w:w="1996" w:type="dxa"/>
            <w:tcBorders>
              <w:left w:val="single" w:sz="4" w:space="0" w:color="D9D9D9" w:themeColor="background1" w:themeShade="D9"/>
            </w:tcBorders>
            <w:shd w:val="clear" w:color="auto" w:fill="auto"/>
          </w:tcPr>
          <w:p w14:paraId="42B56422" w14:textId="77777777" w:rsidR="00786953" w:rsidRPr="007A4A56" w:rsidRDefault="00786953">
            <w:pPr>
              <w:pStyle w:val="Margin"/>
              <w:rPr>
                <w:lang w:val="en-US"/>
              </w:rPr>
            </w:pPr>
          </w:p>
          <w:p w14:paraId="038D5E3A" w14:textId="77777777" w:rsidR="00786953" w:rsidRPr="007A4A56" w:rsidRDefault="00BA09DA">
            <w:pPr>
              <w:pStyle w:val="Margin"/>
              <w:rPr>
                <w:lang w:val="en-US"/>
              </w:rPr>
            </w:pPr>
            <w:r w:rsidRPr="007A4A56">
              <w:rPr>
                <w:lang w:val="en-US"/>
              </w:rPr>
              <w:t>Add Dimension</w:t>
            </w:r>
          </w:p>
          <w:p w14:paraId="7168C3B9" w14:textId="616496D5" w:rsidR="00786953" w:rsidRPr="007A4A56" w:rsidRDefault="00BA09DA">
            <w:pPr>
              <w:pStyle w:val="Margin"/>
              <w:rPr>
                <w:lang w:val="en-US"/>
              </w:rPr>
            </w:pPr>
            <w:r w:rsidRPr="007A4A56">
              <w:rPr>
                <w:lang w:val="en-US"/>
              </w:rPr>
              <w:t>Add Dimension Input Control</w:t>
            </w:r>
          </w:p>
        </w:tc>
      </w:tr>
      <w:tr w:rsidR="00786953" w14:paraId="4D175FA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6DEF9CB" w14:textId="26DBDBBE" w:rsidR="00786953" w:rsidRPr="007A4A56" w:rsidRDefault="00BA09DA">
            <w:pPr>
              <w:jc w:val="both"/>
              <w:rPr>
                <w:lang w:val="en-US"/>
              </w:rPr>
            </w:pPr>
            <w:r w:rsidRPr="007A4A56">
              <w:rPr>
                <w:lang w:val="en-US"/>
              </w:rPr>
              <w:t xml:space="preserve">In the window that appears, select the dimensions </w:t>
            </w:r>
            <w:r w:rsidRPr="007A4A56">
              <w:rPr>
                <w:rStyle w:val="Hervorhebung"/>
                <w:b/>
                <w:i w:val="0"/>
                <w:lang w:val="en-US"/>
              </w:rPr>
              <w:t>Country</w:t>
            </w:r>
            <w:r w:rsidRPr="007A4A56">
              <w:rPr>
                <w:lang w:val="en-US"/>
              </w:rPr>
              <w:t xml:space="preserve">, </w:t>
            </w:r>
            <w:r w:rsidRPr="007A4A56">
              <w:rPr>
                <w:rStyle w:val="Hervorhebung"/>
                <w:b/>
                <w:i w:val="0"/>
                <w:lang w:val="en-US"/>
              </w:rPr>
              <w:t xml:space="preserve">Sales </w:t>
            </w:r>
            <w:proofErr w:type="gramStart"/>
            <w:r w:rsidRPr="007A4A56">
              <w:rPr>
                <w:rStyle w:val="Hervorhebung"/>
                <w:b/>
                <w:i w:val="0"/>
                <w:lang w:val="en-US"/>
              </w:rPr>
              <w:t xml:space="preserve">Organization </w:t>
            </w:r>
            <w:r w:rsidRPr="007A4A56">
              <w:rPr>
                <w:lang w:val="en-US"/>
              </w:rPr>
              <w:t xml:space="preserve"> </w:t>
            </w:r>
            <w:r w:rsidRPr="007A4A56">
              <w:rPr>
                <w:rStyle w:val="Hervorhebung"/>
                <w:i w:val="0"/>
                <w:lang w:val="en-US"/>
              </w:rPr>
              <w:t>(</w:t>
            </w:r>
            <w:proofErr w:type="gramEnd"/>
            <w:r w:rsidRPr="007A4A56">
              <w:rPr>
                <w:rStyle w:val="Hervorhebung"/>
                <w:i w:val="0"/>
                <w:lang w:val="en-US"/>
              </w:rPr>
              <w:t xml:space="preserve">both under </w:t>
            </w:r>
            <w:r w:rsidRPr="007A4A56">
              <w:rPr>
                <w:rStyle w:val="Hervorhebung"/>
                <w:iCs w:val="0"/>
                <w:lang w:val="en-US"/>
              </w:rPr>
              <w:t>Customer</w:t>
            </w:r>
            <w:r w:rsidRPr="007A4A56">
              <w:rPr>
                <w:rStyle w:val="Hervorhebung"/>
                <w:i w:val="0"/>
                <w:lang w:val="en-US"/>
              </w:rPr>
              <w:t>)</w:t>
            </w:r>
            <w:r w:rsidRPr="007A4A56">
              <w:rPr>
                <w:lang w:val="en-US"/>
              </w:rPr>
              <w:t xml:space="preserve"> and </w:t>
            </w:r>
            <w:r w:rsidRPr="007A4A56">
              <w:rPr>
                <w:rStyle w:val="Hervorhebung"/>
                <w:b/>
                <w:i w:val="0"/>
                <w:lang w:val="en-US"/>
              </w:rPr>
              <w:t xml:space="preserve">Division </w:t>
            </w:r>
            <w:r w:rsidRPr="007A4A56">
              <w:rPr>
                <w:rStyle w:val="Hervorhebung"/>
                <w:i w:val="0"/>
                <w:lang w:val="en-US"/>
              </w:rPr>
              <w:t>and</w:t>
            </w:r>
            <w:r w:rsidRPr="007A4A56">
              <w:rPr>
                <w:lang w:val="en-US"/>
              </w:rPr>
              <w:t xml:space="preserve"> </w:t>
            </w:r>
            <w:r w:rsidRPr="007A4A56">
              <w:rPr>
                <w:rStyle w:val="Hervorhebung"/>
                <w:b/>
                <w:i w:val="0"/>
                <w:lang w:val="en-US"/>
              </w:rPr>
              <w:t>Product Category</w:t>
            </w:r>
            <w:r w:rsidRPr="007A4A56">
              <w:rPr>
                <w:lang w:val="en-US"/>
              </w:rPr>
              <w:t xml:space="preserve"> (both under </w:t>
            </w:r>
            <w:r w:rsidRPr="007A4A56">
              <w:rPr>
                <w:rStyle w:val="Hervorhebung"/>
                <w:lang w:val="en-US"/>
              </w:rPr>
              <w:t>Product</w:t>
            </w:r>
            <w:r w:rsidRPr="007A4A56">
              <w:rPr>
                <w:lang w:val="en-US"/>
              </w:rPr>
              <w:t xml:space="preserve">) and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52555897" w14:textId="7A274B37" w:rsidR="00786953" w:rsidRPr="007A4A56" w:rsidRDefault="00BA09DA">
            <w:pPr>
              <w:pStyle w:val="Margin"/>
              <w:rPr>
                <w:lang w:val="en-US"/>
              </w:rPr>
            </w:pPr>
            <w:r w:rsidRPr="007A4A56">
              <w:rPr>
                <w:lang w:val="en-US"/>
              </w:rPr>
              <w:br/>
              <w:t xml:space="preserve"> Country</w:t>
            </w:r>
          </w:p>
          <w:p w14:paraId="2F347804" w14:textId="77777777" w:rsidR="00786953" w:rsidRPr="007A4A56" w:rsidRDefault="00BA09DA">
            <w:pPr>
              <w:pStyle w:val="Margin"/>
              <w:rPr>
                <w:lang w:val="en-US"/>
              </w:rPr>
            </w:pPr>
            <w:r w:rsidRPr="007A4A56">
              <w:rPr>
                <w:lang w:val="en-US"/>
              </w:rPr>
              <w:t>Sales Organization</w:t>
            </w:r>
          </w:p>
          <w:p w14:paraId="0AECFF28" w14:textId="77777777" w:rsidR="00786953" w:rsidRPr="007A4A56" w:rsidRDefault="00BA09DA">
            <w:pPr>
              <w:pStyle w:val="Margin"/>
              <w:rPr>
                <w:lang w:val="en-US"/>
              </w:rPr>
            </w:pPr>
            <w:r w:rsidRPr="007A4A56">
              <w:rPr>
                <w:lang w:val="en-US"/>
              </w:rPr>
              <w:t>Division</w:t>
            </w:r>
          </w:p>
          <w:p w14:paraId="410562DE" w14:textId="77777777" w:rsidR="00786953" w:rsidRPr="007A4A56" w:rsidRDefault="00BA09DA">
            <w:pPr>
              <w:pStyle w:val="Margin"/>
              <w:rPr>
                <w:lang w:val="en-US"/>
              </w:rPr>
            </w:pPr>
            <w:r w:rsidRPr="007A4A56">
              <w:rPr>
                <w:lang w:val="en-US"/>
              </w:rPr>
              <w:t>Product Category</w:t>
            </w:r>
          </w:p>
          <w:p w14:paraId="5321A72E" w14:textId="06AEC77A" w:rsidR="00786953" w:rsidRDefault="00BA09DA">
            <w:pPr>
              <w:pStyle w:val="Margin"/>
            </w:pPr>
            <w:r>
              <w:t>Ok then</w:t>
            </w:r>
          </w:p>
        </w:tc>
      </w:tr>
      <w:tr w:rsidR="00786953" w:rsidRPr="00345B63" w14:paraId="637932E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4541277" w14:textId="15498934" w:rsidR="00786953" w:rsidRPr="007A4A56" w:rsidRDefault="00BA09DA">
            <w:pPr>
              <w:jc w:val="both"/>
              <w:rPr>
                <w:lang w:val="en-US"/>
              </w:rPr>
            </w:pPr>
            <w:r w:rsidRPr="007A4A56">
              <w:rPr>
                <w:lang w:val="en-US"/>
              </w:rPr>
              <w:t>You also move this selection filter to the left, below the selection filter of the key figure, with a little distance. Next, drag both selection filters so that the selection can be made easily via radio buttons.</w:t>
            </w:r>
          </w:p>
        </w:tc>
        <w:tc>
          <w:tcPr>
            <w:tcW w:w="1996" w:type="dxa"/>
            <w:tcBorders>
              <w:left w:val="single" w:sz="4" w:space="0" w:color="D9D9D9" w:themeColor="background1" w:themeShade="D9"/>
            </w:tcBorders>
            <w:shd w:val="clear" w:color="auto" w:fill="auto"/>
          </w:tcPr>
          <w:p w14:paraId="0CD48CF0" w14:textId="77777777" w:rsidR="00786953" w:rsidRPr="007A4A56" w:rsidRDefault="00786953">
            <w:pPr>
              <w:pStyle w:val="Margin"/>
              <w:rPr>
                <w:lang w:val="en-US"/>
              </w:rPr>
            </w:pPr>
          </w:p>
          <w:p w14:paraId="285517A7" w14:textId="52A4B33D" w:rsidR="00786953" w:rsidRPr="007A4A56" w:rsidRDefault="00786953">
            <w:pPr>
              <w:pStyle w:val="Margin"/>
              <w:rPr>
                <w:lang w:val="en-US"/>
              </w:rPr>
            </w:pPr>
          </w:p>
        </w:tc>
      </w:tr>
      <w:tr w:rsidR="00786953" w14:paraId="40FD6D9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17BB529" w14:textId="2C1B177C" w:rsidR="00786953" w:rsidRDefault="00BA09DA">
            <w:pPr>
              <w:jc w:val="center"/>
            </w:pPr>
            <w:r>
              <w:rPr>
                <w:noProof/>
              </w:rPr>
              <w:drawing>
                <wp:inline distT="0" distB="0" distL="0" distR="0" wp14:anchorId="2660B55C" wp14:editId="2002761E">
                  <wp:extent cx="1894682" cy="2542233"/>
                  <wp:effectExtent l="0" t="0" r="0" b="0"/>
                  <wp:docPr id="246" name="Graphic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905663" cy="255696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1E1DD8E" w14:textId="77777777" w:rsidR="00786953" w:rsidRDefault="00786953">
            <w:pPr>
              <w:pStyle w:val="Margin"/>
            </w:pPr>
          </w:p>
        </w:tc>
      </w:tr>
      <w:tr w:rsidR="00786953" w:rsidRPr="00345B63" w14:paraId="56064A6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41D3480" w14:textId="21864CD4" w:rsidR="00786953" w:rsidRPr="007A4A56" w:rsidRDefault="00BA09DA">
            <w:pPr>
              <w:jc w:val="both"/>
              <w:rPr>
                <w:lang w:val="en-US"/>
              </w:rPr>
            </w:pPr>
            <w:r w:rsidRPr="007A4A56">
              <w:rPr>
                <w:lang w:val="en-US"/>
              </w:rPr>
              <w:t xml:space="preserve">Define a </w:t>
            </w:r>
            <w:r w:rsidRPr="007A4A56">
              <w:rPr>
                <w:rStyle w:val="Hervorhebung"/>
                <w:lang w:val="en-US"/>
              </w:rPr>
              <w:t xml:space="preserve">Page Filter </w:t>
            </w:r>
            <w:r w:rsidRPr="007A4A56">
              <w:rPr>
                <w:rStyle w:val="Hervorhebung"/>
                <w:i w:val="0"/>
                <w:iCs w:val="0"/>
                <w:lang w:val="en-US"/>
              </w:rPr>
              <w:t>on</w:t>
            </w:r>
            <w:r w:rsidRPr="007A4A56">
              <w:rPr>
                <w:rStyle w:val="Hervorhebung"/>
                <w:lang w:val="en-US"/>
              </w:rPr>
              <w:t xml:space="preserve"> Date</w:t>
            </w:r>
            <w:r w:rsidRPr="007A4A56">
              <w:rPr>
                <w:lang w:val="en-US"/>
              </w:rPr>
              <w:t>, which enables end users to select a maximum of the last five years.</w:t>
            </w:r>
          </w:p>
        </w:tc>
        <w:tc>
          <w:tcPr>
            <w:tcW w:w="1996" w:type="dxa"/>
            <w:tcBorders>
              <w:left w:val="single" w:sz="4" w:space="0" w:color="D9D9D9" w:themeColor="background1" w:themeShade="D9"/>
            </w:tcBorders>
            <w:shd w:val="clear" w:color="auto" w:fill="auto"/>
          </w:tcPr>
          <w:p w14:paraId="3F73BC29" w14:textId="77777777" w:rsidR="00786953" w:rsidRPr="007A4A56" w:rsidRDefault="00786953">
            <w:pPr>
              <w:pStyle w:val="Margin"/>
              <w:rPr>
                <w:lang w:val="en-US"/>
              </w:rPr>
            </w:pPr>
          </w:p>
        </w:tc>
      </w:tr>
      <w:tr w:rsidR="00786953" w14:paraId="760C1D0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557961B" w14:textId="72E3FB16" w:rsidR="00786953" w:rsidRPr="007A4A56" w:rsidRDefault="00BA09DA">
            <w:pPr>
              <w:jc w:val="both"/>
              <w:rPr>
                <w:lang w:val="en-US"/>
              </w:rPr>
            </w:pPr>
            <w:r w:rsidRPr="007A4A56">
              <w:rPr>
                <w:lang w:val="en-US"/>
              </w:rPr>
              <w:t xml:space="preserve">To do this, click in the right-hand area and insert a filter using the </w:t>
            </w:r>
            <w:r w:rsidRPr="007A4A56">
              <w:rPr>
                <w:rStyle w:val="Hervorhebung"/>
                <w:iCs w:val="0"/>
                <w:lang w:val="en-US"/>
              </w:rPr>
              <w:t>Insert</w:t>
            </w:r>
            <w:r w:rsidRPr="007A4A56">
              <w:rPr>
                <w:lang w:val="en-US"/>
              </w:rPr>
              <w:t xml:space="preserve"> </w:t>
            </w:r>
            <w:proofErr w:type="gramStart"/>
            <w:r w:rsidRPr="007A4A56">
              <w:rPr>
                <w:lang w:val="en-US"/>
              </w:rPr>
              <w:t xml:space="preserve">ribbon </w:t>
            </w:r>
            <w:r w:rsidRPr="007A4A56">
              <w:rPr>
                <w:rStyle w:val="Hervorhebung"/>
                <w:i w:val="0"/>
                <w:lang w:val="en-US"/>
              </w:rPr>
              <w:t xml:space="preserve"> and</w:t>
            </w:r>
            <w:proofErr w:type="gramEnd"/>
            <w:r w:rsidRPr="007A4A56">
              <w:rPr>
                <w:rStyle w:val="Hervorhebung"/>
                <w:i w:val="0"/>
                <w:lang w:val="en-US"/>
              </w:rPr>
              <w:t xml:space="preserve"> click on the icon </w:t>
            </w:r>
            <w:r w:rsidRPr="007A4A56">
              <w:rPr>
                <w:rStyle w:val="Hervorhebung"/>
                <w:b/>
                <w:i w:val="0"/>
                <w:iCs w:val="0"/>
                <w:lang w:val="en-US"/>
              </w:rPr>
              <w:t>input control</w:t>
            </w:r>
            <w:r w:rsidRPr="007A4A56">
              <w:rPr>
                <w:rStyle w:val="Hervorhebung"/>
                <w:i w:val="0"/>
                <w:lang w:val="en-US"/>
              </w:rPr>
              <w:t xml:space="preserve"> </w:t>
            </w:r>
            <w:r w:rsidRPr="007A4A56">
              <w:rPr>
                <w:lang w:val="en-US"/>
              </w:rPr>
              <w:t xml:space="preserve"> </w:t>
            </w:r>
            <w:r>
              <w:rPr>
                <w:rStyle w:val="Hervorhebung"/>
                <w:i w:val="0"/>
                <w:noProof/>
              </w:rPr>
              <w:drawing>
                <wp:inline distT="0" distB="0" distL="0" distR="0" wp14:anchorId="172CBF16" wp14:editId="2AAB5E0C">
                  <wp:extent cx="247685" cy="209579"/>
                  <wp:effectExtent l="0" t="0" r="0" b="0"/>
                  <wp:docPr id="248" name="Graphic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47685" cy="209579"/>
                          </a:xfrm>
                          <a:prstGeom prst="rect">
                            <a:avLst/>
                          </a:prstGeom>
                        </pic:spPr>
                      </pic:pic>
                    </a:graphicData>
                  </a:graphic>
                </wp:inline>
              </w:drawing>
            </w:r>
            <w:r w:rsidRPr="007A4A56">
              <w:rPr>
                <w:rStyle w:val="Hervorhebung"/>
                <w:lang w:val="en-US"/>
              </w:rPr>
              <w:t xml:space="preserve"> </w:t>
            </w:r>
            <w:r w:rsidRPr="007A4A56">
              <w:rPr>
                <w:rStyle w:val="Hervorhebung"/>
                <w:i w:val="0"/>
                <w:iCs w:val="0"/>
                <w:lang w:val="en-US"/>
              </w:rPr>
              <w:t>.</w:t>
            </w:r>
          </w:p>
        </w:tc>
        <w:tc>
          <w:tcPr>
            <w:tcW w:w="1996" w:type="dxa"/>
            <w:tcBorders>
              <w:left w:val="single" w:sz="4" w:space="0" w:color="D9D9D9" w:themeColor="background1" w:themeShade="D9"/>
            </w:tcBorders>
            <w:shd w:val="clear" w:color="auto" w:fill="auto"/>
          </w:tcPr>
          <w:p w14:paraId="4C265809" w14:textId="638876F2" w:rsidR="00786953" w:rsidRDefault="00BA09DA">
            <w:pPr>
              <w:pStyle w:val="Margin"/>
            </w:pPr>
            <w:r w:rsidRPr="007A4A56">
              <w:rPr>
                <w:lang w:val="en-US"/>
              </w:rPr>
              <w:br/>
            </w:r>
            <w:r>
              <w:t>Input Control</w:t>
            </w:r>
          </w:p>
        </w:tc>
      </w:tr>
      <w:tr w:rsidR="00786953" w:rsidRPr="00345B63" w14:paraId="6499DBE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0C85D5D" w14:textId="4B7F9EEC" w:rsidR="00786953" w:rsidRPr="007A4A56" w:rsidRDefault="00BA09DA">
            <w:pPr>
              <w:jc w:val="both"/>
              <w:rPr>
                <w:lang w:val="en-US"/>
              </w:rPr>
            </w:pPr>
            <w:r w:rsidRPr="007A4A56">
              <w:rPr>
                <w:lang w:val="en-US"/>
              </w:rPr>
              <w:lastRenderedPageBreak/>
              <w:t xml:space="preserve">The Page </w:t>
            </w:r>
            <w:r w:rsidRPr="007A4A56">
              <w:rPr>
                <w:rStyle w:val="Hervorhebung"/>
                <w:lang w:val="en-US"/>
              </w:rPr>
              <w:t>Filter</w:t>
            </w:r>
            <w:r w:rsidRPr="007A4A56">
              <w:rPr>
                <w:lang w:val="en-US"/>
              </w:rPr>
              <w:t xml:space="preserve"> element is then inserted. Define the Page Filter. To do this, select the entry </w:t>
            </w:r>
            <w:r w:rsidRPr="007A4A56">
              <w:rPr>
                <w:rStyle w:val="Hervorhebung"/>
                <w:b/>
                <w:i w:val="0"/>
                <w:iCs w:val="0"/>
                <w:lang w:val="en-US"/>
              </w:rPr>
              <w:t xml:space="preserve">Dimensions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Date </w:t>
            </w:r>
            <w:r w:rsidRPr="007A4A56">
              <w:rPr>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Filter by Member…</w:t>
            </w:r>
            <w:r w:rsidRPr="007A4A56">
              <w:rPr>
                <w:lang w:val="en-US"/>
              </w:rPr>
              <w:t xml:space="preserve"> in the menu that opens.</w:t>
            </w:r>
          </w:p>
        </w:tc>
        <w:tc>
          <w:tcPr>
            <w:tcW w:w="1996" w:type="dxa"/>
            <w:tcBorders>
              <w:left w:val="single" w:sz="4" w:space="0" w:color="D9D9D9" w:themeColor="background1" w:themeShade="D9"/>
            </w:tcBorders>
            <w:shd w:val="clear" w:color="auto" w:fill="auto"/>
          </w:tcPr>
          <w:p w14:paraId="636F2208" w14:textId="7C2AE5AF" w:rsidR="00786953" w:rsidRPr="007A4A56" w:rsidRDefault="00BA09DA">
            <w:pPr>
              <w:pStyle w:val="Margin"/>
              <w:rPr>
                <w:lang w:val="en-US"/>
              </w:rPr>
            </w:pPr>
            <w:r w:rsidRPr="007A4A56">
              <w:rPr>
                <w:lang w:val="en-US"/>
              </w:rPr>
              <w:br/>
              <w:t xml:space="preserve"> Dimensions </w:t>
            </w:r>
            <w:r>
              <w:sym w:font="Wingdings" w:char="F0E0"/>
            </w:r>
          </w:p>
          <w:p w14:paraId="3979732F" w14:textId="77777777" w:rsidR="00786953" w:rsidRPr="007A4A56" w:rsidRDefault="00BA09DA">
            <w:pPr>
              <w:pStyle w:val="Margin"/>
              <w:rPr>
                <w:lang w:val="en-US"/>
              </w:rPr>
            </w:pPr>
            <w:r w:rsidRPr="007A4A56">
              <w:rPr>
                <w:lang w:val="en-US"/>
              </w:rPr>
              <w:t xml:space="preserve">Date </w:t>
            </w:r>
            <w:r>
              <w:sym w:font="Wingdings" w:char="F0E0"/>
            </w:r>
          </w:p>
          <w:p w14:paraId="71B26A03" w14:textId="0344A998" w:rsidR="00786953" w:rsidRPr="007A4A56" w:rsidRDefault="00BA09DA">
            <w:pPr>
              <w:pStyle w:val="Margin"/>
              <w:rPr>
                <w:lang w:val="en-US"/>
              </w:rPr>
            </w:pPr>
            <w:r w:rsidRPr="007A4A56">
              <w:rPr>
                <w:lang w:val="en-US"/>
              </w:rPr>
              <w:t>Filter by Member…</w:t>
            </w:r>
          </w:p>
        </w:tc>
      </w:tr>
      <w:tr w:rsidR="00786953" w14:paraId="21713CE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9192464" w14:textId="3121BFE9" w:rsidR="00786953" w:rsidRPr="007A4A56" w:rsidRDefault="00BA09DA">
            <w:pPr>
              <w:jc w:val="both"/>
              <w:rPr>
                <w:lang w:val="en-US"/>
              </w:rPr>
            </w:pPr>
            <w:r w:rsidRPr="007A4A56">
              <w:rPr>
                <w:lang w:val="en-US"/>
              </w:rPr>
              <w:t xml:space="preserve">To do this, click in the header area and insert a filter using the menu </w:t>
            </w:r>
            <w:proofErr w:type="gramStart"/>
            <w:r w:rsidRPr="007A4A56">
              <w:rPr>
                <w:rStyle w:val="Hervorhebung"/>
                <w:b/>
                <w:i w:val="0"/>
                <w:lang w:val="en-US"/>
              </w:rPr>
              <w:t xml:space="preserve">Insert </w:t>
            </w:r>
            <w:r w:rsidRPr="007A4A56">
              <w:rPr>
                <w:lang w:val="en-US"/>
              </w:rPr>
              <w:t xml:space="preserve"> </w:t>
            </w:r>
            <w:r w:rsidRPr="007A4A56">
              <w:rPr>
                <w:color w:val="943634"/>
                <w:lang w:val="en-US"/>
              </w:rPr>
              <w:t>►</w:t>
            </w:r>
            <w:proofErr w:type="gramEnd"/>
            <w:r w:rsidRPr="007A4A56">
              <w:rPr>
                <w:lang w:val="en-US"/>
              </w:rPr>
              <w:t xml:space="preserve"> </w:t>
            </w:r>
            <w:r w:rsidRPr="007A4A56">
              <w:rPr>
                <w:rStyle w:val="Hervorhebung"/>
                <w:b/>
                <w:i w:val="0"/>
                <w:lang w:val="en-US"/>
              </w:rPr>
              <w:t xml:space="preserve"> Input Control</w:t>
            </w:r>
            <w:r w:rsidRPr="007A4A56">
              <w:rPr>
                <w:lang w:val="en-US"/>
              </w:rPr>
              <w:t>.</w:t>
            </w:r>
          </w:p>
        </w:tc>
        <w:tc>
          <w:tcPr>
            <w:tcW w:w="1996" w:type="dxa"/>
            <w:tcBorders>
              <w:left w:val="single" w:sz="4" w:space="0" w:color="D9D9D9" w:themeColor="background1" w:themeShade="D9"/>
            </w:tcBorders>
            <w:shd w:val="clear" w:color="auto" w:fill="auto"/>
          </w:tcPr>
          <w:p w14:paraId="7F98E6A3" w14:textId="77777777" w:rsidR="00786953" w:rsidRPr="007A4A56" w:rsidRDefault="00786953">
            <w:pPr>
              <w:pStyle w:val="Margin"/>
              <w:rPr>
                <w:lang w:val="en-US"/>
              </w:rPr>
            </w:pPr>
          </w:p>
          <w:p w14:paraId="2495C9F3" w14:textId="784003F4" w:rsidR="00786953" w:rsidRDefault="00BA09DA">
            <w:pPr>
              <w:pStyle w:val="Margin"/>
            </w:pPr>
            <w:r>
              <w:t>Insert -&gt; Input Control</w:t>
            </w:r>
          </w:p>
        </w:tc>
      </w:tr>
      <w:tr w:rsidR="00786953" w:rsidRPr="00345B63" w14:paraId="68E0E33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71D70E" w14:textId="240289C0" w:rsidR="00786953" w:rsidRPr="007A4A56" w:rsidRDefault="00BA09DA">
            <w:pPr>
              <w:jc w:val="both"/>
              <w:rPr>
                <w:lang w:val="en-US"/>
              </w:rPr>
            </w:pPr>
            <w:r w:rsidRPr="007A4A56">
              <w:rPr>
                <w:lang w:val="en-US"/>
              </w:rPr>
              <w:t xml:space="preserve">This inserts a </w:t>
            </w:r>
            <w:r w:rsidRPr="007A4A56">
              <w:rPr>
                <w:rStyle w:val="Hervorhebung"/>
                <w:lang w:val="en-US"/>
              </w:rPr>
              <w:t>Page Filter</w:t>
            </w:r>
            <w:r w:rsidRPr="007A4A56">
              <w:rPr>
                <w:lang w:val="en-US"/>
              </w:rPr>
              <w:t xml:space="preserve"> </w:t>
            </w:r>
            <w:r w:rsidRPr="007A4A56">
              <w:rPr>
                <w:i/>
                <w:lang w:val="en-US"/>
              </w:rPr>
              <w:t>element</w:t>
            </w:r>
            <w:r w:rsidRPr="007A4A56">
              <w:rPr>
                <w:lang w:val="en-US"/>
              </w:rPr>
              <w:t xml:space="preserve">. You now need to define this. To do this, in the menu that opens, select </w:t>
            </w:r>
            <w:r w:rsidRPr="007A4A56">
              <w:rPr>
                <w:rStyle w:val="Hervorhebung"/>
                <w:b/>
                <w:i w:val="0"/>
                <w:lang w:val="en-US"/>
              </w:rPr>
              <w:t xml:space="preserve">Dimensions </w:t>
            </w:r>
            <w:r w:rsidRPr="007A4A56">
              <w:rPr>
                <w:lang w:val="en-US"/>
              </w:rPr>
              <w:t xml:space="preserve"> </w:t>
            </w:r>
            <w:r w:rsidRPr="007A4A56">
              <w:rPr>
                <w:color w:val="943634"/>
                <w:lang w:val="en-US"/>
              </w:rPr>
              <w:t>►</w:t>
            </w:r>
            <w:r w:rsidRPr="007A4A56">
              <w:rPr>
                <w:lang w:val="en-US"/>
              </w:rPr>
              <w:t xml:space="preserve"> </w:t>
            </w:r>
            <w:r w:rsidRPr="007A4A56">
              <w:rPr>
                <w:rStyle w:val="Hervorhebung"/>
                <w:b/>
                <w:i w:val="0"/>
                <w:lang w:val="en-US"/>
              </w:rPr>
              <w:t xml:space="preserve"> Time </w:t>
            </w:r>
            <w:r w:rsidRPr="007A4A56">
              <w:rPr>
                <w:lang w:val="en-US"/>
              </w:rPr>
              <w:t xml:space="preserve"> </w:t>
            </w:r>
            <w:r w:rsidRPr="007A4A56">
              <w:rPr>
                <w:color w:val="943634"/>
                <w:lang w:val="en-US"/>
              </w:rPr>
              <w:t>►</w:t>
            </w:r>
            <w:r w:rsidRPr="007A4A56">
              <w:rPr>
                <w:lang w:val="en-US"/>
              </w:rPr>
              <w:t xml:space="preserve"> </w:t>
            </w:r>
            <w:r w:rsidRPr="007A4A56">
              <w:rPr>
                <w:rStyle w:val="Hervorhebung"/>
                <w:b/>
                <w:i w:val="0"/>
                <w:lang w:val="en-US"/>
              </w:rPr>
              <w:t xml:space="preserve"> Filter by Members…</w:t>
            </w:r>
            <w:r w:rsidRPr="007A4A56">
              <w:rPr>
                <w:lang w:val="en-US"/>
              </w:rPr>
              <w:t>.</w:t>
            </w:r>
          </w:p>
        </w:tc>
        <w:tc>
          <w:tcPr>
            <w:tcW w:w="1996" w:type="dxa"/>
            <w:tcBorders>
              <w:left w:val="single" w:sz="4" w:space="0" w:color="D9D9D9" w:themeColor="background1" w:themeShade="D9"/>
            </w:tcBorders>
            <w:shd w:val="clear" w:color="auto" w:fill="auto"/>
          </w:tcPr>
          <w:p w14:paraId="09AA921A" w14:textId="77777777" w:rsidR="00786953" w:rsidRPr="007A4A56" w:rsidRDefault="00786953">
            <w:pPr>
              <w:pStyle w:val="Margin"/>
              <w:rPr>
                <w:lang w:val="en-US"/>
              </w:rPr>
            </w:pPr>
          </w:p>
          <w:p w14:paraId="23540217" w14:textId="6BE9B88C" w:rsidR="00786953" w:rsidRPr="007A4A56" w:rsidRDefault="00BA09DA">
            <w:pPr>
              <w:pStyle w:val="Margin"/>
              <w:rPr>
                <w:lang w:val="en-US"/>
              </w:rPr>
            </w:pPr>
            <w:r w:rsidRPr="007A4A56">
              <w:rPr>
                <w:lang w:val="en-US"/>
              </w:rPr>
              <w:t>Dimensions -&gt; Time -&gt; Filter by Member…</w:t>
            </w:r>
          </w:p>
        </w:tc>
      </w:tr>
      <w:tr w:rsidR="00786953" w:rsidRPr="00345B63" w14:paraId="2372FA6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E171B9B" w14:textId="39565742" w:rsidR="00786953" w:rsidRPr="007A4A56" w:rsidRDefault="00BA09DA">
            <w:pPr>
              <w:jc w:val="both"/>
              <w:rPr>
                <w:lang w:val="en-US"/>
              </w:rPr>
            </w:pPr>
            <w:r w:rsidRPr="007A4A56">
              <w:rPr>
                <w:lang w:val="en-US"/>
              </w:rPr>
              <w:t xml:space="preserve">In the following dialog, select the </w:t>
            </w:r>
            <w:r w:rsidRPr="007A4A56">
              <w:rPr>
                <w:b/>
                <w:lang w:val="en-US"/>
              </w:rPr>
              <w:t>last five years (2015-2019)</w:t>
            </w:r>
            <w:r w:rsidRPr="007A4A56">
              <w:rPr>
                <w:lang w:val="en-US"/>
              </w:rPr>
              <w:t xml:space="preserve">, select </w:t>
            </w:r>
            <w:r w:rsidRPr="007A4A56">
              <w:rPr>
                <w:rStyle w:val="Hervorhebung"/>
                <w:b/>
                <w:i w:val="0"/>
                <w:lang w:val="en-US"/>
              </w:rPr>
              <w:t>Multiple Selection</w:t>
            </w:r>
            <w:r w:rsidRPr="007A4A56">
              <w:rPr>
                <w:lang w:val="en-US"/>
              </w:rPr>
              <w:t xml:space="preserve"> as the Selection Type under Settings, and confirm the window with </w:t>
            </w:r>
            <w:r w:rsidRPr="007A4A56">
              <w:rPr>
                <w:rStyle w:val="Hervorhebung"/>
                <w:b/>
                <w:i w:val="0"/>
                <w:lang w:val="en-US"/>
              </w:rPr>
              <w:t>OK</w:t>
            </w:r>
            <w:r w:rsidRPr="007A4A56">
              <w:rPr>
                <w:rStyle w:val="Hervorhebung"/>
                <w:lang w:val="en-US"/>
              </w:rPr>
              <w:t>.</w:t>
            </w:r>
          </w:p>
        </w:tc>
        <w:tc>
          <w:tcPr>
            <w:tcW w:w="1996" w:type="dxa"/>
            <w:tcBorders>
              <w:left w:val="single" w:sz="4" w:space="0" w:color="D9D9D9" w:themeColor="background1" w:themeShade="D9"/>
            </w:tcBorders>
            <w:shd w:val="clear" w:color="auto" w:fill="auto"/>
          </w:tcPr>
          <w:p w14:paraId="12813DFE" w14:textId="77777777" w:rsidR="00786953" w:rsidRPr="007A4A56" w:rsidRDefault="00786953">
            <w:pPr>
              <w:pStyle w:val="Margin"/>
              <w:rPr>
                <w:lang w:val="en-US"/>
              </w:rPr>
            </w:pPr>
          </w:p>
          <w:p w14:paraId="54A36308" w14:textId="039BFE8E" w:rsidR="00786953" w:rsidRPr="007A4A56" w:rsidRDefault="00BA09DA">
            <w:pPr>
              <w:pStyle w:val="Margin"/>
              <w:rPr>
                <w:lang w:val="en-US"/>
              </w:rPr>
            </w:pPr>
            <w:r w:rsidRPr="007A4A56">
              <w:rPr>
                <w:lang w:val="en-US"/>
              </w:rPr>
              <w:t>last five years</w:t>
            </w:r>
          </w:p>
          <w:p w14:paraId="008F6654" w14:textId="76D4280F" w:rsidR="00786953" w:rsidRPr="007A4A56" w:rsidRDefault="00BA09DA">
            <w:pPr>
              <w:pStyle w:val="Margin"/>
              <w:rPr>
                <w:lang w:val="en-US"/>
              </w:rPr>
            </w:pPr>
            <w:r w:rsidRPr="007A4A56">
              <w:rPr>
                <w:lang w:val="en-US"/>
              </w:rPr>
              <w:t>Multiple Selection</w:t>
            </w:r>
          </w:p>
          <w:p w14:paraId="778AD0A3" w14:textId="3A95C0C9" w:rsidR="00786953" w:rsidRPr="007A4A56" w:rsidRDefault="00BA09DA">
            <w:pPr>
              <w:pStyle w:val="Margin"/>
              <w:rPr>
                <w:lang w:val="en-US"/>
              </w:rPr>
            </w:pPr>
            <w:r w:rsidRPr="007A4A56">
              <w:rPr>
                <w:lang w:val="en-US"/>
              </w:rPr>
              <w:t>Ok then</w:t>
            </w:r>
          </w:p>
        </w:tc>
      </w:tr>
      <w:tr w:rsidR="00786953" w:rsidRPr="00345B63" w14:paraId="6206F78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3BA52C5" w14:textId="20902579" w:rsidR="00786953" w:rsidRPr="007A4A56" w:rsidRDefault="00BA09DA">
            <w:pPr>
              <w:jc w:val="both"/>
              <w:rPr>
                <w:lang w:val="en-US"/>
              </w:rPr>
            </w:pPr>
            <w:r w:rsidRPr="007A4A56">
              <w:rPr>
                <w:lang w:val="en-US"/>
              </w:rPr>
              <w:t>Now drag the filter below your dimension filter on the left and adjust it to the full size as well.</w:t>
            </w:r>
          </w:p>
        </w:tc>
        <w:tc>
          <w:tcPr>
            <w:tcW w:w="1996" w:type="dxa"/>
            <w:tcBorders>
              <w:left w:val="single" w:sz="4" w:space="0" w:color="D9D9D9" w:themeColor="background1" w:themeShade="D9"/>
            </w:tcBorders>
            <w:shd w:val="clear" w:color="auto" w:fill="auto"/>
          </w:tcPr>
          <w:p w14:paraId="4E06480D" w14:textId="77777777" w:rsidR="00786953" w:rsidRPr="007A4A56" w:rsidRDefault="00786953">
            <w:pPr>
              <w:pStyle w:val="Margin"/>
              <w:rPr>
                <w:lang w:val="en-US"/>
              </w:rPr>
            </w:pPr>
          </w:p>
        </w:tc>
      </w:tr>
      <w:tr w:rsidR="00786953" w:rsidRPr="00345B63" w14:paraId="69998F8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B114347" w14:textId="36434BA4" w:rsidR="00786953" w:rsidRDefault="00BA09DA">
            <w:pPr>
              <w:jc w:val="both"/>
            </w:pPr>
            <w:r w:rsidRPr="007A4A56">
              <w:rPr>
                <w:lang w:val="en-US"/>
              </w:rPr>
              <w:t xml:space="preserve">For the filter on </w:t>
            </w:r>
            <w:r w:rsidRPr="007A4A56">
              <w:rPr>
                <w:i/>
                <w:lang w:val="en-US"/>
              </w:rPr>
              <w:t>Date</w:t>
            </w:r>
            <w:r w:rsidRPr="007A4A56">
              <w:rPr>
                <w:lang w:val="en-US"/>
              </w:rPr>
              <w:t xml:space="preserve">, deactivate the </w:t>
            </w:r>
            <w:r w:rsidRPr="007A4A56">
              <w:rPr>
                <w:i/>
                <w:lang w:val="en-US"/>
              </w:rPr>
              <w:t>Apply Selection</w:t>
            </w:r>
            <w:r w:rsidRPr="007A4A56">
              <w:rPr>
                <w:lang w:val="en-US"/>
              </w:rPr>
              <w:t xml:space="preserve"> button and the </w:t>
            </w:r>
            <w:r w:rsidRPr="007A4A56">
              <w:rPr>
                <w:i/>
                <w:lang w:val="en-US"/>
              </w:rPr>
              <w:t>Cascading Effect</w:t>
            </w:r>
            <w:r w:rsidRPr="007A4A56">
              <w:rPr>
                <w:lang w:val="en-US"/>
              </w:rPr>
              <w:t xml:space="preserve"> by </w:t>
            </w:r>
            <w:proofErr w:type="gramStart"/>
            <w:r w:rsidRPr="007A4A56">
              <w:rPr>
                <w:lang w:val="en-US"/>
              </w:rPr>
              <w:t>right-clicking</w:t>
            </w:r>
            <w:proofErr w:type="gramEnd"/>
            <w:r w:rsidRPr="007A4A56">
              <w:rPr>
                <w:lang w:val="en-US"/>
              </w:rPr>
              <w:t xml:space="preserve"> in the filter and </w:t>
            </w:r>
            <w:r w:rsidRPr="007A4A56">
              <w:rPr>
                <w:b/>
                <w:lang w:val="en-US"/>
              </w:rPr>
              <w:t>choosing Cascading Effect or Cascading Effect</w:t>
            </w:r>
            <w:r w:rsidRPr="007A4A56">
              <w:rPr>
                <w:lang w:val="en-US"/>
              </w:rPr>
              <w:t xml:space="preserve">. </w:t>
            </w:r>
            <w:r>
              <w:rPr>
                <w:b/>
              </w:rPr>
              <w:t xml:space="preserve">Show/Hide </w:t>
            </w:r>
            <w:r>
              <w:rPr>
                <w:b/>
                <w:color w:val="943634"/>
              </w:rPr>
              <w:t>►</w:t>
            </w:r>
            <w:r>
              <w:rPr>
                <w:b/>
              </w:rPr>
              <w:t xml:space="preserve"> Apply Selection Button</w:t>
            </w:r>
            <w:r>
              <w:t>.</w:t>
            </w:r>
          </w:p>
        </w:tc>
        <w:tc>
          <w:tcPr>
            <w:tcW w:w="1996" w:type="dxa"/>
            <w:tcBorders>
              <w:left w:val="single" w:sz="4" w:space="0" w:color="D9D9D9" w:themeColor="background1" w:themeShade="D9"/>
            </w:tcBorders>
            <w:shd w:val="clear" w:color="auto" w:fill="auto"/>
          </w:tcPr>
          <w:p w14:paraId="3F16E0A1" w14:textId="1C3AD7AA" w:rsidR="00786953" w:rsidRPr="007A4A56" w:rsidRDefault="00BA09DA">
            <w:pPr>
              <w:pStyle w:val="Margin"/>
              <w:rPr>
                <w:strike/>
                <w:lang w:val="en-US"/>
              </w:rPr>
            </w:pPr>
            <w:r w:rsidRPr="007A4A56">
              <w:rPr>
                <w:lang w:val="en-US"/>
              </w:rPr>
              <w:br/>
            </w:r>
            <w:r w:rsidRPr="007A4A56">
              <w:rPr>
                <w:strike/>
                <w:lang w:val="en-US"/>
              </w:rPr>
              <w:t xml:space="preserve"> Cascading Effect</w:t>
            </w:r>
          </w:p>
          <w:p w14:paraId="6BB44532" w14:textId="77777777" w:rsidR="00786953" w:rsidRPr="007A4A56" w:rsidRDefault="00BA09DA">
            <w:pPr>
              <w:pStyle w:val="Margin"/>
              <w:rPr>
                <w:lang w:val="en-US"/>
              </w:rPr>
            </w:pPr>
            <w:r w:rsidRPr="007A4A56">
              <w:rPr>
                <w:lang w:val="en-US"/>
              </w:rPr>
              <w:t xml:space="preserve">Show/Hide </w:t>
            </w:r>
            <w:r>
              <w:sym w:font="Wingdings" w:char="F0E0"/>
            </w:r>
          </w:p>
          <w:p w14:paraId="004EC99F" w14:textId="7DCF7EA7" w:rsidR="00786953" w:rsidRPr="007A4A56" w:rsidRDefault="00BA09DA">
            <w:pPr>
              <w:pStyle w:val="P68B1DB1-Margin13"/>
              <w:rPr>
                <w:lang w:val="en-US"/>
              </w:rPr>
            </w:pPr>
            <w:r w:rsidRPr="007A4A56">
              <w:rPr>
                <w:lang w:val="en-US"/>
              </w:rPr>
              <w:t>Apply Selection Button</w:t>
            </w:r>
          </w:p>
        </w:tc>
      </w:tr>
      <w:tr w:rsidR="00786953" w14:paraId="34D9EEF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F5CE8EF" w14:textId="091FB9D5" w:rsidR="00786953" w:rsidRPr="007A4A56" w:rsidRDefault="00BA09DA">
            <w:pPr>
              <w:jc w:val="both"/>
              <w:rPr>
                <w:lang w:val="en-US"/>
              </w:rPr>
            </w:pPr>
            <w:r w:rsidRPr="007A4A56">
              <w:rPr>
                <w:lang w:val="en-US"/>
              </w:rPr>
              <w:t xml:space="preserve">Insert </w:t>
            </w:r>
            <w:r w:rsidRPr="007A4A56">
              <w:rPr>
                <w:b/>
                <w:lang w:val="en-US"/>
              </w:rPr>
              <w:t>Date</w:t>
            </w:r>
            <w:r w:rsidRPr="007A4A56">
              <w:rPr>
                <w:lang w:val="en-US"/>
              </w:rPr>
              <w:t xml:space="preserve"> as the second dimension of the graphic using </w:t>
            </w:r>
            <w:r w:rsidRPr="007A4A56">
              <w:rPr>
                <w:b/>
                <w:lang w:val="en-US"/>
              </w:rPr>
              <w:t>Add Dimension</w:t>
            </w:r>
            <w:r w:rsidRPr="007A4A56">
              <w:rPr>
                <w:lang w:val="en-US"/>
              </w:rPr>
              <w:t>.</w:t>
            </w:r>
          </w:p>
        </w:tc>
        <w:tc>
          <w:tcPr>
            <w:tcW w:w="1996" w:type="dxa"/>
            <w:tcBorders>
              <w:left w:val="single" w:sz="4" w:space="0" w:color="D9D9D9" w:themeColor="background1" w:themeShade="D9"/>
            </w:tcBorders>
            <w:shd w:val="clear" w:color="auto" w:fill="auto"/>
          </w:tcPr>
          <w:p w14:paraId="585AE233" w14:textId="14C9250E" w:rsidR="00786953" w:rsidRDefault="00BA09DA">
            <w:pPr>
              <w:pStyle w:val="Margin"/>
            </w:pPr>
            <w:r w:rsidRPr="007A4A56">
              <w:rPr>
                <w:lang w:val="en-US"/>
              </w:rPr>
              <w:br/>
              <w:t xml:space="preserve"> </w:t>
            </w:r>
            <w:r>
              <w:t>Add Dimension</w:t>
            </w:r>
          </w:p>
          <w:p w14:paraId="3A60F669" w14:textId="31A4A7E1" w:rsidR="00786953" w:rsidRDefault="00BA09DA">
            <w:pPr>
              <w:pStyle w:val="Margin"/>
            </w:pPr>
            <w:r>
              <w:t>Date</w:t>
            </w:r>
          </w:p>
        </w:tc>
      </w:tr>
      <w:tr w:rsidR="00786953" w14:paraId="6F4F249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46432C1" w14:textId="3B41F14F" w:rsidR="00786953" w:rsidRPr="007A4A56" w:rsidRDefault="00BA09DA">
            <w:pPr>
              <w:jc w:val="both"/>
              <w:rPr>
                <w:lang w:val="en-US"/>
              </w:rPr>
            </w:pPr>
            <w:r w:rsidRPr="007A4A56">
              <w:rPr>
                <w:lang w:val="en-US"/>
              </w:rPr>
              <w:t xml:space="preserve">Since you want the Dimension </w:t>
            </w:r>
            <w:r w:rsidRPr="007A4A56">
              <w:rPr>
                <w:i/>
                <w:lang w:val="en-US"/>
              </w:rPr>
              <w:t>Date</w:t>
            </w:r>
            <w:r w:rsidRPr="007A4A56">
              <w:rPr>
                <w:lang w:val="en-US"/>
              </w:rPr>
              <w:t xml:space="preserve"> to be displayed after years, now use the mouse to move to the area of the Dimension </w:t>
            </w:r>
            <w:r w:rsidRPr="007A4A56">
              <w:rPr>
                <w:rStyle w:val="Hervorhebung"/>
                <w:lang w:val="en-US"/>
              </w:rPr>
              <w:t>Date</w:t>
            </w:r>
            <w:r w:rsidRPr="007A4A56">
              <w:rPr>
                <w:lang w:val="en-US"/>
              </w:rPr>
              <w:t xml:space="preserve"> and select </w:t>
            </w:r>
            <w:r w:rsidRPr="007A4A56">
              <w:rPr>
                <w:b/>
                <w:lang w:val="en-US"/>
              </w:rPr>
              <w:t>Hierarchy</w:t>
            </w:r>
            <w:r w:rsidRPr="007A4A56">
              <w:rPr>
                <w:lang w:val="en-US"/>
              </w:rPr>
              <w:t xml:space="preserve"> </w:t>
            </w:r>
            <w:r>
              <w:rPr>
                <w:noProof/>
              </w:rPr>
              <w:drawing>
                <wp:inline distT="0" distB="0" distL="0" distR="0" wp14:anchorId="1711873B" wp14:editId="167DA725">
                  <wp:extent cx="192176" cy="177393"/>
                  <wp:effectExtent l="0" t="0" r="0" b="0"/>
                  <wp:docPr id="249" name="Graphic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99219" cy="183894"/>
                          </a:xfrm>
                          <a:prstGeom prst="rect">
                            <a:avLst/>
                          </a:prstGeom>
                        </pic:spPr>
                      </pic:pic>
                    </a:graphicData>
                  </a:graphic>
                </wp:inline>
              </w:drawing>
            </w:r>
            <w:r w:rsidRPr="007A4A56">
              <w:rPr>
                <w:lang w:val="en-US"/>
              </w:rPr>
              <w:t xml:space="preserve"> and then </w:t>
            </w:r>
            <w:r w:rsidRPr="007A4A56">
              <w:rPr>
                <w:rStyle w:val="Hervorhebung"/>
                <w:b/>
                <w:i w:val="0"/>
                <w:lang w:val="en-US"/>
              </w:rPr>
              <w:t>Level 2</w:t>
            </w:r>
            <w:r w:rsidRPr="007A4A56">
              <w:rPr>
                <w:lang w:val="en-US"/>
              </w:rPr>
              <w:t>.</w:t>
            </w:r>
          </w:p>
        </w:tc>
        <w:tc>
          <w:tcPr>
            <w:tcW w:w="1996" w:type="dxa"/>
            <w:tcBorders>
              <w:left w:val="single" w:sz="4" w:space="0" w:color="D9D9D9" w:themeColor="background1" w:themeShade="D9"/>
            </w:tcBorders>
            <w:shd w:val="clear" w:color="auto" w:fill="auto"/>
          </w:tcPr>
          <w:p w14:paraId="4E3EE27A" w14:textId="0FDE349A" w:rsidR="00786953" w:rsidRDefault="00BA09DA">
            <w:pPr>
              <w:pStyle w:val="Margin"/>
            </w:pPr>
            <w:r w:rsidRPr="007A4A56">
              <w:rPr>
                <w:lang w:val="en-US"/>
              </w:rPr>
              <w:br/>
              <w:t xml:space="preserve"> </w:t>
            </w:r>
            <w:r>
              <w:t>Hierarchy</w:t>
            </w:r>
          </w:p>
          <w:p w14:paraId="62FBC205" w14:textId="5D834440" w:rsidR="00786953" w:rsidRDefault="00BA09DA">
            <w:pPr>
              <w:pStyle w:val="Margin"/>
            </w:pPr>
            <w:r>
              <w:t>Level 2</w:t>
            </w:r>
          </w:p>
        </w:tc>
      </w:tr>
      <w:tr w:rsidR="00786953" w14:paraId="6B1AD17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4D13555" w14:textId="04133BD2" w:rsidR="00786953" w:rsidRPr="007A4A56" w:rsidRDefault="00BA09DA">
            <w:pPr>
              <w:rPr>
                <w:lang w:val="en-US"/>
              </w:rPr>
            </w:pPr>
            <w:r w:rsidRPr="007A4A56">
              <w:rPr>
                <w:lang w:val="en-US"/>
              </w:rPr>
              <w:t xml:space="preserve">Change the color palette to </w:t>
            </w:r>
            <w:r w:rsidRPr="007A4A56">
              <w:rPr>
                <w:rStyle w:val="Hervorhebung"/>
                <w:b/>
                <w:i w:val="0"/>
                <w:lang w:val="en-US"/>
              </w:rPr>
              <w:t>grayscale</w:t>
            </w:r>
            <w:r w:rsidRPr="007A4A56">
              <w:rPr>
                <w:lang w:val="en-US"/>
              </w:rPr>
              <w:t>.</w:t>
            </w:r>
          </w:p>
        </w:tc>
        <w:tc>
          <w:tcPr>
            <w:tcW w:w="1996" w:type="dxa"/>
            <w:tcBorders>
              <w:left w:val="single" w:sz="4" w:space="0" w:color="D9D9D9" w:themeColor="background1" w:themeShade="D9"/>
            </w:tcBorders>
            <w:shd w:val="clear" w:color="auto" w:fill="auto"/>
          </w:tcPr>
          <w:p w14:paraId="48F7F264" w14:textId="2EF34D50" w:rsidR="00786953" w:rsidRDefault="00BA09DA">
            <w:pPr>
              <w:pStyle w:val="Margin"/>
            </w:pPr>
            <w:r w:rsidRPr="007A4A56">
              <w:rPr>
                <w:lang w:val="en-US"/>
              </w:rPr>
              <w:br/>
            </w:r>
            <w:r>
              <w:t>Grayscale</w:t>
            </w:r>
          </w:p>
        </w:tc>
      </w:tr>
      <w:tr w:rsidR="00786953" w14:paraId="30EFC28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85F52A8" w14:textId="064AB49D" w:rsidR="00786953" w:rsidRPr="007A4A56" w:rsidRDefault="00BA09DA">
            <w:pPr>
              <w:jc w:val="both"/>
              <w:rPr>
                <w:lang w:val="en-US"/>
              </w:rPr>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 and resize the </w:t>
            </w:r>
            <w:r w:rsidRPr="007A4A56">
              <w:rPr>
                <w:i/>
                <w:lang w:val="en-US"/>
              </w:rPr>
              <w:t>Date</w:t>
            </w:r>
            <w:r w:rsidRPr="007A4A56">
              <w:rPr>
                <w:lang w:val="en-US"/>
              </w:rPr>
              <w:t xml:space="preserve"> </w:t>
            </w:r>
            <w:r w:rsidRPr="007A4A56">
              <w:rPr>
                <w:i/>
                <w:lang w:val="en-US"/>
              </w:rPr>
              <w:t>Page Filter</w:t>
            </w:r>
            <w:r w:rsidRPr="007A4A56">
              <w:rPr>
                <w:lang w:val="en-US"/>
              </w:rPr>
              <w:t xml:space="preserve"> by clicking it and changing the </w:t>
            </w:r>
            <w:r w:rsidRPr="007A4A56">
              <w:rPr>
                <w:i/>
                <w:lang w:val="en-US"/>
              </w:rPr>
              <w:t>Height</w:t>
            </w:r>
            <w:r w:rsidRPr="007A4A56">
              <w:rPr>
                <w:lang w:val="en-US"/>
              </w:rPr>
              <w:t xml:space="preserve"> to </w:t>
            </w:r>
            <w:r w:rsidRPr="007A4A56">
              <w:rPr>
                <w:b/>
                <w:lang w:val="en-US"/>
              </w:rPr>
              <w:t xml:space="preserve">13 Grid </w:t>
            </w:r>
            <w:r w:rsidRPr="007A4A56">
              <w:rPr>
                <w:lang w:val="en-US"/>
              </w:rPr>
              <w:t xml:space="preserve"> under </w:t>
            </w:r>
            <w:r w:rsidRPr="007A4A56">
              <w:rPr>
                <w:i/>
                <w:lang w:val="en-US"/>
              </w:rPr>
              <w:t>Size and Position</w:t>
            </w:r>
            <w:r w:rsidRPr="007A4A56">
              <w:rPr>
                <w:lang w:val="en-US"/>
              </w:rPr>
              <w:t>.</w:t>
            </w:r>
          </w:p>
        </w:tc>
        <w:tc>
          <w:tcPr>
            <w:tcW w:w="1996" w:type="dxa"/>
            <w:tcBorders>
              <w:left w:val="single" w:sz="4" w:space="0" w:color="D9D9D9" w:themeColor="background1" w:themeShade="D9"/>
            </w:tcBorders>
            <w:shd w:val="clear" w:color="auto" w:fill="auto"/>
          </w:tcPr>
          <w:p w14:paraId="7BF2E95E" w14:textId="4F8D58AB" w:rsidR="00786953" w:rsidRDefault="00BA09DA">
            <w:pPr>
              <w:pStyle w:val="Margin"/>
            </w:pPr>
            <w:r w:rsidRPr="007A4A56">
              <w:rPr>
                <w:lang w:val="en-US"/>
              </w:rPr>
              <w:br/>
            </w:r>
            <w:r>
              <w:t>Styling</w:t>
            </w:r>
            <w:r>
              <w:br/>
              <w:t xml:space="preserve"> Date Height 13 Grid</w:t>
            </w:r>
          </w:p>
        </w:tc>
      </w:tr>
      <w:tr w:rsidR="00786953" w14:paraId="19A612B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95220B1" w14:textId="1062FCA9" w:rsidR="00786953" w:rsidRPr="007A4A56" w:rsidRDefault="00BA09DA">
            <w:pPr>
              <w:jc w:val="both"/>
              <w:rPr>
                <w:lang w:val="en-US"/>
              </w:rPr>
            </w:pPr>
            <w:r w:rsidRPr="007A4A56">
              <w:rPr>
                <w:lang w:val="en-US"/>
              </w:rPr>
              <w:t xml:space="preserve">Under </w:t>
            </w:r>
            <w:r w:rsidRPr="007A4A56">
              <w:rPr>
                <w:i/>
                <w:lang w:val="en-US"/>
              </w:rPr>
              <w:t>Quick Menus</w:t>
            </w:r>
            <w:r w:rsidRPr="007A4A56">
              <w:rPr>
                <w:lang w:val="en-US"/>
              </w:rPr>
              <w:t xml:space="preserve">, select </w:t>
            </w:r>
            <w:r w:rsidRPr="007A4A56">
              <w:rPr>
                <w:b/>
                <w:lang w:val="en-US"/>
              </w:rPr>
              <w:t>Visible in the Runtime</w:t>
            </w:r>
            <w:r w:rsidRPr="007A4A56">
              <w:rPr>
                <w:lang w:val="en-US"/>
              </w:rPr>
              <w:t xml:space="preserve"> for all 3 filter elements.</w:t>
            </w:r>
          </w:p>
        </w:tc>
        <w:tc>
          <w:tcPr>
            <w:tcW w:w="1996" w:type="dxa"/>
            <w:tcBorders>
              <w:left w:val="single" w:sz="4" w:space="0" w:color="D9D9D9" w:themeColor="background1" w:themeShade="D9"/>
            </w:tcBorders>
            <w:shd w:val="clear" w:color="auto" w:fill="auto"/>
          </w:tcPr>
          <w:p w14:paraId="5EBD27A0" w14:textId="48A5A26C" w:rsidR="00786953" w:rsidRDefault="00BA09DA">
            <w:pPr>
              <w:pStyle w:val="Margin"/>
            </w:pPr>
            <w:r w:rsidRPr="007A4A56">
              <w:rPr>
                <w:lang w:val="en-US"/>
              </w:rPr>
              <w:br/>
            </w:r>
            <w:r w:rsidRPr="007A4A56">
              <w:rPr>
                <w:strike/>
                <w:lang w:val="en-US"/>
              </w:rPr>
              <w:t xml:space="preserve"> </w:t>
            </w:r>
            <w:r>
              <w:rPr>
                <w:strike/>
              </w:rPr>
              <w:t>Quick Menus</w:t>
            </w:r>
          </w:p>
        </w:tc>
      </w:tr>
      <w:tr w:rsidR="00786953" w14:paraId="4E0D7E2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1823412" w14:textId="14B68DC5" w:rsidR="00786953" w:rsidRPr="007A4A56" w:rsidRDefault="00BA09DA">
            <w:pPr>
              <w:jc w:val="both"/>
              <w:rPr>
                <w:lang w:val="en-US"/>
              </w:rPr>
            </w:pPr>
            <w:r w:rsidRPr="007A4A56">
              <w:rPr>
                <w:lang w:val="en-US"/>
              </w:rPr>
              <w:t xml:space="preserve">Rename the selection filter for the measure in the </w:t>
            </w:r>
            <w:r w:rsidRPr="007A4A56">
              <w:rPr>
                <w:b/>
                <w:lang w:val="en-US"/>
              </w:rPr>
              <w:t>measure</w:t>
            </w:r>
            <w:r w:rsidRPr="007A4A56">
              <w:rPr>
                <w:lang w:val="en-US"/>
              </w:rPr>
              <w:t xml:space="preserve"> and the selection filter for the characteristic </w:t>
            </w:r>
            <w:r w:rsidRPr="007A4A56">
              <w:rPr>
                <w:rStyle w:val="Hervorhebung"/>
                <w:i w:val="0"/>
                <w:iCs w:val="0"/>
                <w:lang w:val="en-US"/>
              </w:rPr>
              <w:t>to</w:t>
            </w:r>
            <w:r w:rsidRPr="007A4A56">
              <w:rPr>
                <w:lang w:val="en-US"/>
              </w:rPr>
              <w:t xml:space="preserve"> </w:t>
            </w:r>
            <w:r w:rsidRPr="007A4A56">
              <w:rPr>
                <w:rStyle w:val="Hervorhebung"/>
                <w:b/>
                <w:i w:val="0"/>
                <w:iCs w:val="0"/>
                <w:lang w:val="en-US"/>
              </w:rPr>
              <w:t>Second Dimension</w:t>
            </w:r>
            <w:r w:rsidRPr="007A4A56">
              <w:rPr>
                <w:lang w:val="en-US"/>
              </w:rPr>
              <w:t>. To do this, double-click the relevant text. Once it's marked in blue, you can adjust the text.</w:t>
            </w:r>
          </w:p>
        </w:tc>
        <w:tc>
          <w:tcPr>
            <w:tcW w:w="1996" w:type="dxa"/>
            <w:tcBorders>
              <w:left w:val="single" w:sz="4" w:space="0" w:color="D9D9D9" w:themeColor="background1" w:themeShade="D9"/>
            </w:tcBorders>
            <w:shd w:val="clear" w:color="auto" w:fill="auto"/>
          </w:tcPr>
          <w:p w14:paraId="2422A118" w14:textId="77777777" w:rsidR="00786953" w:rsidRPr="007A4A56" w:rsidRDefault="00786953">
            <w:pPr>
              <w:pStyle w:val="Margin"/>
              <w:rPr>
                <w:lang w:val="en-US"/>
              </w:rPr>
            </w:pPr>
          </w:p>
          <w:p w14:paraId="06031DE6" w14:textId="77777777" w:rsidR="00786953" w:rsidRDefault="00BA09DA">
            <w:pPr>
              <w:pStyle w:val="Margin"/>
            </w:pPr>
            <w:r>
              <w:t>Measure</w:t>
            </w:r>
          </w:p>
          <w:p w14:paraId="2B148A61" w14:textId="409EBF1F" w:rsidR="00786953" w:rsidRDefault="00BA09DA">
            <w:pPr>
              <w:pStyle w:val="Margin"/>
            </w:pPr>
            <w:r>
              <w:t>Second Dimension</w:t>
            </w:r>
          </w:p>
        </w:tc>
      </w:tr>
      <w:tr w:rsidR="00786953" w:rsidRPr="00345B63" w14:paraId="6230B73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480C66" w14:textId="588525A3" w:rsidR="00786953" w:rsidRPr="007A4A56" w:rsidRDefault="00BA09DA">
            <w:pPr>
              <w:jc w:val="both"/>
              <w:rPr>
                <w:lang w:val="en-US"/>
              </w:rPr>
            </w:pPr>
            <w:r w:rsidRPr="007A4A56">
              <w:rPr>
                <w:lang w:val="en-US"/>
              </w:rPr>
              <w:t>Adjust the width of the left panel to the width of the filters.</w:t>
            </w:r>
          </w:p>
        </w:tc>
        <w:tc>
          <w:tcPr>
            <w:tcW w:w="1996" w:type="dxa"/>
            <w:tcBorders>
              <w:left w:val="single" w:sz="4" w:space="0" w:color="D9D9D9" w:themeColor="background1" w:themeShade="D9"/>
            </w:tcBorders>
            <w:shd w:val="clear" w:color="auto" w:fill="auto"/>
          </w:tcPr>
          <w:p w14:paraId="52109BAA" w14:textId="77777777" w:rsidR="00786953" w:rsidRPr="007A4A56" w:rsidRDefault="00786953">
            <w:pPr>
              <w:pStyle w:val="Margin"/>
              <w:rPr>
                <w:lang w:val="en-US"/>
              </w:rPr>
            </w:pPr>
          </w:p>
        </w:tc>
      </w:tr>
      <w:tr w:rsidR="00786953" w14:paraId="23B6829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1A939F7" w14:textId="7B942DF4" w:rsidR="00786953" w:rsidRPr="007A4A56" w:rsidRDefault="00BA09DA">
            <w:pPr>
              <w:jc w:val="both"/>
              <w:rPr>
                <w:lang w:val="en-US"/>
              </w:rPr>
            </w:pPr>
            <w:r w:rsidRPr="007A4A56">
              <w:rPr>
                <w:lang w:val="en-US"/>
              </w:rPr>
              <w:t xml:space="preserve">Change the size of the diagram by clicking it and changing the </w:t>
            </w:r>
            <w:r w:rsidRPr="007A4A56">
              <w:rPr>
                <w:i/>
                <w:lang w:val="en-US"/>
              </w:rPr>
              <w:t>Width</w:t>
            </w:r>
            <w:r w:rsidRPr="007A4A56">
              <w:rPr>
                <w:lang w:val="en-US"/>
              </w:rPr>
              <w:t xml:space="preserve"> to </w:t>
            </w:r>
            <w:r w:rsidRPr="007A4A56">
              <w:rPr>
                <w:b/>
                <w:lang w:val="en-US"/>
              </w:rPr>
              <w:t>25 Grid</w:t>
            </w:r>
            <w:r w:rsidRPr="007A4A56">
              <w:rPr>
                <w:lang w:val="en-US"/>
              </w:rPr>
              <w:t xml:space="preserve"> and the </w:t>
            </w:r>
            <w:r w:rsidRPr="007A4A56">
              <w:rPr>
                <w:i/>
                <w:lang w:val="en-US"/>
              </w:rPr>
              <w:t>Height</w:t>
            </w:r>
            <w:r w:rsidRPr="007A4A56">
              <w:rPr>
                <w:lang w:val="en-US"/>
              </w:rPr>
              <w:t xml:space="preserve"> to </w:t>
            </w:r>
            <w:r w:rsidRPr="007A4A56">
              <w:rPr>
                <w:b/>
                <w:lang w:val="en-US"/>
              </w:rPr>
              <w:t xml:space="preserve">30 </w:t>
            </w:r>
            <w:proofErr w:type="gramStart"/>
            <w:r w:rsidRPr="007A4A56">
              <w:rPr>
                <w:b/>
                <w:lang w:val="en-US"/>
              </w:rPr>
              <w:t xml:space="preserve">Grid </w:t>
            </w:r>
            <w:r w:rsidRPr="007A4A56">
              <w:rPr>
                <w:lang w:val="en-US"/>
              </w:rPr>
              <w:t xml:space="preserve"> under</w:t>
            </w:r>
            <w:proofErr w:type="gramEnd"/>
            <w:r w:rsidRPr="007A4A56">
              <w:rPr>
                <w:lang w:val="en-US"/>
              </w:rPr>
              <w:t xml:space="preserve"> </w:t>
            </w:r>
            <w:r w:rsidRPr="007A4A56">
              <w:rPr>
                <w:i/>
                <w:lang w:val="en-US"/>
              </w:rPr>
              <w:t>Size and Position</w:t>
            </w:r>
            <w:r w:rsidRPr="007A4A56">
              <w:rPr>
                <w:lang w:val="en-US"/>
              </w:rPr>
              <w:t>.</w:t>
            </w:r>
          </w:p>
        </w:tc>
        <w:tc>
          <w:tcPr>
            <w:tcW w:w="1996" w:type="dxa"/>
            <w:tcBorders>
              <w:left w:val="single" w:sz="4" w:space="0" w:color="D9D9D9" w:themeColor="background1" w:themeShade="D9"/>
            </w:tcBorders>
            <w:shd w:val="clear" w:color="auto" w:fill="auto"/>
          </w:tcPr>
          <w:p w14:paraId="54217C9D" w14:textId="0A8D18FD" w:rsidR="00786953" w:rsidRDefault="00BA09DA">
            <w:pPr>
              <w:pStyle w:val="Margin"/>
            </w:pPr>
            <w:r w:rsidRPr="007A4A56">
              <w:rPr>
                <w:lang w:val="en-US"/>
              </w:rPr>
              <w:br/>
            </w:r>
            <w:r>
              <w:t>Width 25 Grid</w:t>
            </w:r>
            <w:r>
              <w:br/>
              <w:t xml:space="preserve"> Height 30 Grid</w:t>
            </w:r>
          </w:p>
        </w:tc>
      </w:tr>
      <w:tr w:rsidR="00786953" w14:paraId="6450E1E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35DF7B5" w14:textId="76B8E930" w:rsidR="00786953" w:rsidRPr="007A4A56" w:rsidRDefault="00BA09DA">
            <w:pPr>
              <w:jc w:val="both"/>
              <w:rPr>
                <w:lang w:val="en-US"/>
              </w:rPr>
            </w:pPr>
            <w:r w:rsidRPr="007A4A56">
              <w:rPr>
                <w:lang w:val="en-US"/>
              </w:rPr>
              <w:t xml:space="preserve">Deactivate the </w:t>
            </w:r>
            <w:r w:rsidRPr="007A4A56">
              <w:rPr>
                <w:i/>
                <w:lang w:val="en-US"/>
              </w:rPr>
              <w:t>quick menus</w:t>
            </w:r>
            <w:r w:rsidRPr="007A4A56">
              <w:rPr>
                <w:lang w:val="en-US"/>
              </w:rPr>
              <w:t xml:space="preserve"> for the graphic.</w:t>
            </w:r>
          </w:p>
        </w:tc>
        <w:tc>
          <w:tcPr>
            <w:tcW w:w="1996" w:type="dxa"/>
            <w:tcBorders>
              <w:left w:val="single" w:sz="4" w:space="0" w:color="D9D9D9" w:themeColor="background1" w:themeShade="D9"/>
            </w:tcBorders>
            <w:shd w:val="clear" w:color="auto" w:fill="auto"/>
          </w:tcPr>
          <w:p w14:paraId="36F4B1AC" w14:textId="53F59B86" w:rsidR="00786953" w:rsidRDefault="00BA09DA">
            <w:pPr>
              <w:pStyle w:val="Margin"/>
            </w:pPr>
            <w:r w:rsidRPr="007A4A56">
              <w:rPr>
                <w:lang w:val="en-US"/>
              </w:rPr>
              <w:br/>
            </w:r>
            <w:r w:rsidRPr="007A4A56">
              <w:rPr>
                <w:strike/>
                <w:lang w:val="en-US"/>
              </w:rPr>
              <w:t xml:space="preserve"> </w:t>
            </w:r>
            <w:r>
              <w:rPr>
                <w:strike/>
              </w:rPr>
              <w:t>Quick Menus</w:t>
            </w:r>
          </w:p>
        </w:tc>
      </w:tr>
      <w:tr w:rsidR="00786953" w14:paraId="7932428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BE961EC" w14:textId="4E793F09" w:rsidR="00786953" w:rsidRPr="007A4A56" w:rsidRDefault="00BA09DA">
            <w:pPr>
              <w:jc w:val="both"/>
              <w:rPr>
                <w:lang w:val="en-US"/>
              </w:rPr>
            </w:pPr>
            <w:r w:rsidRPr="007A4A56">
              <w:rPr>
                <w:lang w:val="en-US"/>
              </w:rPr>
              <w:t xml:space="preserve">To keep the key figures readable, you need to adjust their scaling. To do this, scroll down to the </w:t>
            </w:r>
            <w:r w:rsidRPr="007A4A56">
              <w:rPr>
                <w:rStyle w:val="Hervorhebung"/>
                <w:lang w:val="en-US"/>
              </w:rPr>
              <w:t>Number Format</w:t>
            </w:r>
            <w:r w:rsidRPr="007A4A56">
              <w:rPr>
                <w:lang w:val="en-US"/>
              </w:rPr>
              <w:t xml:space="preserve"> area and select </w:t>
            </w:r>
            <w:r w:rsidRPr="007A4A56">
              <w:rPr>
                <w:rStyle w:val="Hervorhebung"/>
                <w:b/>
                <w:i w:val="0"/>
                <w:lang w:val="en-US"/>
              </w:rPr>
              <w:t>Thousand</w:t>
            </w:r>
            <w:r w:rsidRPr="007A4A56">
              <w:rPr>
                <w:rStyle w:val="Hervorhebung"/>
                <w:lang w:val="en-US"/>
              </w:rPr>
              <w:t xml:space="preserve"> </w:t>
            </w:r>
            <w:r w:rsidRPr="007A4A56">
              <w:rPr>
                <w:lang w:val="en-US"/>
              </w:rPr>
              <w:t xml:space="preserve"> for </w:t>
            </w:r>
            <w:r w:rsidRPr="007A4A56">
              <w:rPr>
                <w:rStyle w:val="Hervorhebung"/>
                <w:lang w:val="en-US"/>
              </w:rPr>
              <w:t>Scale</w:t>
            </w:r>
            <w:r w:rsidRPr="007A4A56">
              <w:rPr>
                <w:lang w:val="en-US"/>
              </w:rPr>
              <w:t xml:space="preserve"> and </w:t>
            </w:r>
            <w:r w:rsidRPr="007A4A56">
              <w:rPr>
                <w:rStyle w:val="Hervorhebung"/>
                <w:b/>
                <w:i w:val="0"/>
                <w:lang w:val="en-US"/>
              </w:rPr>
              <w:t>0</w:t>
            </w:r>
            <w:r w:rsidRPr="007A4A56">
              <w:rPr>
                <w:lang w:val="en-US"/>
              </w:rPr>
              <w:t xml:space="preserve"> for </w:t>
            </w:r>
            <w:r w:rsidRPr="007A4A56">
              <w:rPr>
                <w:rStyle w:val="Hervorhebung"/>
                <w:lang w:val="en-US"/>
              </w:rPr>
              <w:t>Decimal Places</w:t>
            </w:r>
            <w:r w:rsidRPr="007A4A56">
              <w:rPr>
                <w:lang w:val="en-US"/>
              </w:rPr>
              <w:t>.</w:t>
            </w:r>
          </w:p>
        </w:tc>
        <w:tc>
          <w:tcPr>
            <w:tcW w:w="1996" w:type="dxa"/>
            <w:tcBorders>
              <w:left w:val="single" w:sz="4" w:space="0" w:color="D9D9D9" w:themeColor="background1" w:themeShade="D9"/>
            </w:tcBorders>
            <w:shd w:val="clear" w:color="auto" w:fill="auto"/>
          </w:tcPr>
          <w:p w14:paraId="3B5CE1CB" w14:textId="73372542" w:rsidR="00786953" w:rsidRDefault="00BA09DA">
            <w:pPr>
              <w:pStyle w:val="Margin"/>
            </w:pPr>
            <w:r w:rsidRPr="007A4A56">
              <w:rPr>
                <w:lang w:val="en-US"/>
              </w:rPr>
              <w:br/>
              <w:t xml:space="preserve"> </w:t>
            </w:r>
            <w:r>
              <w:t>Thousand</w:t>
            </w:r>
          </w:p>
          <w:p w14:paraId="235E716E" w14:textId="754F031B" w:rsidR="00786953" w:rsidRDefault="00BA09DA">
            <w:pPr>
              <w:pStyle w:val="Margin"/>
            </w:pPr>
            <w:r>
              <w:t>0</w:t>
            </w:r>
          </w:p>
        </w:tc>
      </w:tr>
      <w:tr w:rsidR="00786953" w14:paraId="39B7829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BE374D1" w14:textId="36738980" w:rsidR="00786953" w:rsidRDefault="00BA09DA">
            <w:pPr>
              <w:jc w:val="center"/>
            </w:pPr>
            <w:r>
              <w:rPr>
                <w:noProof/>
              </w:rPr>
              <w:lastRenderedPageBreak/>
              <w:drawing>
                <wp:inline distT="0" distB="0" distL="0" distR="0" wp14:anchorId="096EC626" wp14:editId="79B460B0">
                  <wp:extent cx="4716145" cy="2013585"/>
                  <wp:effectExtent l="0" t="0" r="8255" b="5715"/>
                  <wp:docPr id="268" name="Graphic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716145" cy="201358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0056319" w14:textId="77777777" w:rsidR="00786953" w:rsidRDefault="00786953">
            <w:pPr>
              <w:pStyle w:val="Margin"/>
            </w:pPr>
          </w:p>
        </w:tc>
      </w:tr>
      <w:tr w:rsidR="00786953" w14:paraId="317B1DE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FFACD80" w14:textId="10639F26"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B74052">
              <w:rPr>
                <w:lang w:val="en-US"/>
              </w:rPr>
              <w:t xml:space="preserve"> area, choose </w:t>
            </w:r>
            <w:r w:rsidRPr="007A4A56">
              <w:rPr>
                <w:lang w:val="en-US"/>
              </w:rPr>
              <w:t xml:space="preserve">Save </w:t>
            </w:r>
            <w:r>
              <w:rPr>
                <w:noProof/>
              </w:rPr>
              <w:drawing>
                <wp:inline distT="0" distB="0" distL="0" distR="0" wp14:anchorId="26728307" wp14:editId="12196F99">
                  <wp:extent cx="323895" cy="181000"/>
                  <wp:effectExtent l="0" t="0" r="0" b="9525"/>
                  <wp:docPr id="101" name="Graphic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74DB0211" w14:textId="77777777" w:rsidR="00786953" w:rsidRPr="007A4A56" w:rsidRDefault="00786953">
            <w:pPr>
              <w:pStyle w:val="Margin"/>
              <w:rPr>
                <w:lang w:val="en-US"/>
              </w:rPr>
            </w:pPr>
          </w:p>
          <w:p w14:paraId="33AA90A0" w14:textId="10EB3CF1" w:rsidR="00786953" w:rsidRDefault="00BA09DA">
            <w:pPr>
              <w:pStyle w:val="Margin"/>
            </w:pPr>
            <w:r>
              <w:t>Save</w:t>
            </w:r>
          </w:p>
        </w:tc>
      </w:tr>
      <w:tr w:rsidR="00786953" w14:paraId="5F7A1A5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3383925A" w14:textId="77777777" w:rsidR="00786953" w:rsidRDefault="00BA09DA">
            <w:pPr>
              <w:tabs>
                <w:tab w:val="left" w:pos="3060"/>
                <w:tab w:val="right" w:pos="7438"/>
              </w:tabs>
              <w:jc w:val="right"/>
            </w:pPr>
            <w:r>
              <w:rPr>
                <w:noProof/>
              </w:rPr>
              <mc:AlternateContent>
                <mc:Choice Requires="wps">
                  <w:drawing>
                    <wp:inline distT="0" distB="0" distL="0" distR="0" wp14:anchorId="6B2F91C2" wp14:editId="1AF7AA1A">
                      <wp:extent cx="144145" cy="144145"/>
                      <wp:effectExtent l="13970" t="8255" r="13335" b="9525"/>
                      <wp:docPr id="7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08A8B41"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ARIq9YeAgAAPQ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tcPr>
          <w:p w14:paraId="59926002" w14:textId="77777777" w:rsidR="00786953" w:rsidRDefault="00786953">
            <w:pPr>
              <w:pStyle w:val="Margin"/>
            </w:pPr>
          </w:p>
        </w:tc>
      </w:tr>
    </w:tbl>
    <w:p w14:paraId="6A519834" w14:textId="77777777" w:rsidR="00786953" w:rsidRDefault="00786953">
      <w:pPr>
        <w:spacing w:before="0" w:after="0"/>
      </w:pPr>
    </w:p>
    <w:p w14:paraId="5748F4DB"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4F29848B" w14:textId="77777777">
        <w:trPr>
          <w:trHeight w:val="850"/>
        </w:trPr>
        <w:tc>
          <w:tcPr>
            <w:tcW w:w="1148" w:type="dxa"/>
          </w:tcPr>
          <w:p w14:paraId="24E659F7"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2A456D35" wp14:editId="447B41DA">
                      <wp:extent cx="265430" cy="247650"/>
                      <wp:effectExtent l="0" t="635" r="3175" b="0"/>
                      <wp:docPr id="11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77D0C"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PvR0Pe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34161B7E" w14:textId="3F3DACBC" w:rsidR="00786953" w:rsidRDefault="00BA09DA">
            <w:pPr>
              <w:pStyle w:val="berschrift1"/>
              <w:tabs>
                <w:tab w:val="left" w:pos="0"/>
              </w:tabs>
              <w:rPr>
                <w:rFonts w:ascii="Times New Roman" w:hAnsi="Times New Roman" w:cs="Times New Roman"/>
                <w:sz w:val="24"/>
                <w:szCs w:val="24"/>
              </w:rPr>
            </w:pPr>
            <w:bookmarkStart w:id="13" w:name="_Toc192576121"/>
            <w:r>
              <w:t>Step 11: Calculated Key Figures</w:t>
            </w:r>
            <w:bookmarkEnd w:id="13"/>
          </w:p>
        </w:tc>
      </w:tr>
      <w:tr w:rsidR="00786953" w14:paraId="393F7EFC" w14:textId="77777777">
        <w:trPr>
          <w:trHeight w:val="940"/>
        </w:trPr>
        <w:tc>
          <w:tcPr>
            <w:tcW w:w="7643" w:type="dxa"/>
            <w:gridSpan w:val="2"/>
            <w:shd w:val="clear" w:color="auto" w:fill="D9D9D9"/>
          </w:tcPr>
          <w:p w14:paraId="06CEA530" w14:textId="7517CB1E"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calculated key figures.</w:t>
            </w:r>
          </w:p>
          <w:p w14:paraId="40A3CA00" w14:textId="46197623" w:rsidR="00786953" w:rsidRPr="007A4A56" w:rsidRDefault="00BA09DA">
            <w:pPr>
              <w:autoSpaceDE w:val="0"/>
              <w:autoSpaceDN w:val="0"/>
              <w:adjustRightInd w:val="0"/>
              <w:jc w:val="both"/>
              <w:rPr>
                <w:szCs w:val="24"/>
                <w:lang w:val="en-US"/>
              </w:rPr>
            </w:pPr>
            <w:r w:rsidRPr="007A4A56">
              <w:rPr>
                <w:b/>
                <w:szCs w:val="24"/>
                <w:lang w:val="en-US"/>
              </w:rPr>
              <w:t>Create</w:t>
            </w:r>
            <w:r w:rsidRPr="007A4A56">
              <w:rPr>
                <w:szCs w:val="24"/>
                <w:lang w:val="en-US"/>
              </w:rPr>
              <w:t xml:space="preserve"> the calculated key figure </w:t>
            </w:r>
            <w:r w:rsidRPr="007A4A56">
              <w:rPr>
                <w:rStyle w:val="Hervorhebung"/>
                <w:lang w:val="en-US"/>
              </w:rPr>
              <w:t>Contribution Margin %</w:t>
            </w:r>
            <w:r w:rsidRPr="007A4A56">
              <w:rPr>
                <w:szCs w:val="24"/>
                <w:lang w:val="en-US"/>
              </w:rPr>
              <w:t xml:space="preserve"> in the table on the </w:t>
            </w:r>
            <w:r w:rsidRPr="007A4A56">
              <w:rPr>
                <w:i/>
                <w:szCs w:val="24"/>
                <w:lang w:val="en-US"/>
              </w:rPr>
              <w:t>Product View</w:t>
            </w:r>
            <w:r w:rsidRPr="007A4A56">
              <w:rPr>
                <w:szCs w:val="24"/>
                <w:lang w:val="en-US"/>
              </w:rPr>
              <w:t xml:space="preserve"> tab page. </w:t>
            </w:r>
          </w:p>
        </w:tc>
        <w:tc>
          <w:tcPr>
            <w:tcW w:w="1996" w:type="dxa"/>
            <w:shd w:val="clear" w:color="auto" w:fill="D9D9D9"/>
          </w:tcPr>
          <w:p w14:paraId="6689383E" w14:textId="45766AF5"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5DA94883" w14:textId="77777777">
        <w:tc>
          <w:tcPr>
            <w:tcW w:w="7643" w:type="dxa"/>
            <w:gridSpan w:val="2"/>
            <w:shd w:val="clear" w:color="auto" w:fill="auto"/>
          </w:tcPr>
          <w:p w14:paraId="53F768EE" w14:textId="77777777" w:rsidR="00786953" w:rsidRDefault="00786953">
            <w:pPr>
              <w:spacing w:before="0" w:after="0"/>
              <w:rPr>
                <w:szCs w:val="24"/>
              </w:rPr>
            </w:pPr>
          </w:p>
        </w:tc>
        <w:tc>
          <w:tcPr>
            <w:tcW w:w="1996" w:type="dxa"/>
            <w:tcBorders>
              <w:left w:val="nil"/>
            </w:tcBorders>
          </w:tcPr>
          <w:p w14:paraId="55815511" w14:textId="77777777" w:rsidR="00786953" w:rsidRDefault="00786953">
            <w:pPr>
              <w:pStyle w:val="Margin"/>
              <w:rPr>
                <w:rFonts w:ascii="Times New Roman" w:hAnsi="Times New Roman"/>
                <w:sz w:val="24"/>
                <w:szCs w:val="24"/>
              </w:rPr>
            </w:pPr>
          </w:p>
        </w:tc>
      </w:tr>
      <w:tr w:rsidR="00786953" w14:paraId="0DC13AE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6A788D5" w14:textId="71E0D0C0"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58B544B8" w14:textId="77777777" w:rsidR="00786953" w:rsidRDefault="00786953">
            <w:pPr>
              <w:pStyle w:val="Margin"/>
              <w:rPr>
                <w:rFonts w:cs="Arial"/>
              </w:rPr>
            </w:pPr>
          </w:p>
          <w:p w14:paraId="3D1A2122" w14:textId="77777777" w:rsidR="00786953" w:rsidRDefault="00BA09DA">
            <w:pPr>
              <w:pStyle w:val="P68B1DB1-Margin11"/>
            </w:pPr>
            <w:r>
              <w:t>Initial Screen</w:t>
            </w:r>
          </w:p>
          <w:p w14:paraId="53EEDDD6" w14:textId="77777777" w:rsidR="00786953" w:rsidRDefault="00786953">
            <w:pPr>
              <w:pStyle w:val="Margin"/>
              <w:rPr>
                <w:rFonts w:cs="Arial"/>
              </w:rPr>
            </w:pPr>
          </w:p>
        </w:tc>
      </w:tr>
      <w:tr w:rsidR="00786953" w14:paraId="51EB95C1" w14:textId="77777777">
        <w:tc>
          <w:tcPr>
            <w:tcW w:w="9639" w:type="dxa"/>
            <w:gridSpan w:val="3"/>
            <w:tcBorders>
              <w:left w:val="single" w:sz="4" w:space="0" w:color="D9D9D9" w:themeColor="background1" w:themeShade="D9"/>
            </w:tcBorders>
            <w:shd w:val="clear" w:color="auto" w:fill="auto"/>
          </w:tcPr>
          <w:p w14:paraId="3C883F27" w14:textId="77777777" w:rsidR="00786953" w:rsidRDefault="00786953">
            <w:pPr>
              <w:pStyle w:val="Margin"/>
            </w:pPr>
          </w:p>
        </w:tc>
      </w:tr>
      <w:tr w:rsidR="00786953" w14:paraId="6E43138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33DA6D2" w14:textId="69CAB8C0" w:rsidR="00786953" w:rsidRPr="007A4A56" w:rsidRDefault="00BA09DA">
            <w:pPr>
              <w:jc w:val="both"/>
              <w:rPr>
                <w:lang w:val="en-US"/>
              </w:rPr>
            </w:pPr>
            <w:r w:rsidRPr="007A4A56">
              <w:rPr>
                <w:lang w:val="en-US"/>
              </w:rPr>
              <w:t xml:space="preserve">SAC allows you to create </w:t>
            </w:r>
            <w:r w:rsidRPr="007A4A56">
              <w:rPr>
                <w:i/>
                <w:lang w:val="en-US"/>
              </w:rPr>
              <w:t>calculated measures</w:t>
            </w:r>
            <w:r w:rsidRPr="007A4A56">
              <w:rPr>
                <w:lang w:val="en-US"/>
              </w:rPr>
              <w:t xml:space="preserve"> for a model within a story. For these calculations, you can use all measures in the model as operands.</w:t>
            </w:r>
          </w:p>
        </w:tc>
        <w:tc>
          <w:tcPr>
            <w:tcW w:w="1996" w:type="dxa"/>
            <w:tcBorders>
              <w:left w:val="single" w:sz="4" w:space="0" w:color="D9D9D9" w:themeColor="background1" w:themeShade="D9"/>
            </w:tcBorders>
            <w:shd w:val="clear" w:color="auto" w:fill="auto"/>
          </w:tcPr>
          <w:p w14:paraId="22A61267" w14:textId="77777777" w:rsidR="00786953" w:rsidRPr="007A4A56" w:rsidRDefault="00786953">
            <w:pPr>
              <w:pStyle w:val="Margin"/>
              <w:rPr>
                <w:lang w:val="en-US"/>
              </w:rPr>
            </w:pPr>
          </w:p>
          <w:p w14:paraId="6F0F4E2C" w14:textId="13EDBE31" w:rsidR="00786953" w:rsidRDefault="00BA09DA">
            <w:pPr>
              <w:pStyle w:val="Margin"/>
            </w:pPr>
            <w:r>
              <w:t>Calculated Key Figures</w:t>
            </w:r>
          </w:p>
          <w:p w14:paraId="1F35CE96" w14:textId="6CB1762B" w:rsidR="00786953" w:rsidRDefault="00786953">
            <w:pPr>
              <w:pStyle w:val="Margin"/>
            </w:pPr>
          </w:p>
        </w:tc>
      </w:tr>
      <w:tr w:rsidR="00786953" w:rsidRPr="00345B63" w14:paraId="6BA9EBB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34F0317" w14:textId="4363FBD0" w:rsidR="00786953" w:rsidRPr="007A4A56" w:rsidRDefault="00BA09DA">
            <w:pPr>
              <w:jc w:val="both"/>
              <w:rPr>
                <w:lang w:val="en-US"/>
              </w:rPr>
            </w:pPr>
            <w:r w:rsidRPr="007A4A56">
              <w:rPr>
                <w:lang w:val="en-US"/>
              </w:rPr>
              <w:t xml:space="preserve">For a better analysis option of the product data, the key figure </w:t>
            </w:r>
            <w:r w:rsidRPr="007A4A56">
              <w:rPr>
                <w:rStyle w:val="Hervorhebung"/>
                <w:lang w:val="en-US"/>
              </w:rPr>
              <w:t>Contribution Margin %</w:t>
            </w:r>
            <w:r w:rsidRPr="007A4A56">
              <w:rPr>
                <w:lang w:val="en-US"/>
              </w:rPr>
              <w:t xml:space="preserve"> is to be added as a calculated key figure in the table on the </w:t>
            </w:r>
            <w:r w:rsidRPr="007A4A56">
              <w:rPr>
                <w:rStyle w:val="Hervorhebung"/>
                <w:lang w:val="en-US"/>
              </w:rPr>
              <w:t>Product View</w:t>
            </w:r>
            <w:r w:rsidRPr="007A4A56">
              <w:rPr>
                <w:lang w:val="en-US"/>
              </w:rPr>
              <w:t xml:space="preserve"> tab page.</w:t>
            </w:r>
          </w:p>
        </w:tc>
        <w:tc>
          <w:tcPr>
            <w:tcW w:w="1996" w:type="dxa"/>
            <w:tcBorders>
              <w:left w:val="single" w:sz="4" w:space="0" w:color="D9D9D9" w:themeColor="background1" w:themeShade="D9"/>
            </w:tcBorders>
            <w:shd w:val="clear" w:color="auto" w:fill="auto"/>
          </w:tcPr>
          <w:p w14:paraId="6936856F" w14:textId="77777777" w:rsidR="00786953" w:rsidRPr="007A4A56" w:rsidRDefault="00786953">
            <w:pPr>
              <w:pStyle w:val="Margin"/>
              <w:rPr>
                <w:lang w:val="en-US"/>
              </w:rPr>
            </w:pPr>
          </w:p>
        </w:tc>
      </w:tr>
      <w:tr w:rsidR="00786953" w:rsidRPr="00345B63" w14:paraId="25C5E39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1618577" w14:textId="502BA4FA" w:rsidR="00786953" w:rsidRPr="007A4A56" w:rsidRDefault="00BA09DA">
            <w:pPr>
              <w:jc w:val="both"/>
              <w:rPr>
                <w:lang w:val="en-US"/>
              </w:rPr>
            </w:pPr>
            <w:r w:rsidRPr="007A4A56">
              <w:rPr>
                <w:lang w:val="en-US"/>
              </w:rPr>
              <w:t xml:space="preserve">To create the calculated contribution </w:t>
            </w:r>
            <w:r w:rsidRPr="007A4A56">
              <w:rPr>
                <w:rStyle w:val="Hervorhebung"/>
                <w:lang w:val="en-US"/>
              </w:rPr>
              <w:t>margin %</w:t>
            </w:r>
            <w:r w:rsidRPr="007A4A56">
              <w:rPr>
                <w:lang w:val="en-US"/>
              </w:rPr>
              <w:t xml:space="preserve"> key figure, go to the table on the </w:t>
            </w:r>
            <w:r w:rsidRPr="007A4A56">
              <w:rPr>
                <w:rStyle w:val="Hervorhebung"/>
                <w:lang w:val="en-US"/>
              </w:rPr>
              <w:t>Product View</w:t>
            </w:r>
            <w:r w:rsidRPr="007A4A56">
              <w:rPr>
                <w:lang w:val="en-US"/>
              </w:rPr>
              <w:t xml:space="preserve"> tab and open the </w:t>
            </w:r>
            <w:r w:rsidRPr="007A4A56">
              <w:rPr>
                <w:rStyle w:val="Hervorhebung"/>
                <w:lang w:val="en-US"/>
              </w:rPr>
              <w:t>Builder</w:t>
            </w:r>
            <w:r w:rsidRPr="007A4A56">
              <w:rPr>
                <w:lang w:val="en-US"/>
              </w:rPr>
              <w:t xml:space="preserve"> panel on the </w:t>
            </w:r>
            <w:r w:rsidRPr="007A4A56">
              <w:rPr>
                <w:i/>
                <w:lang w:val="en-US"/>
              </w:rPr>
              <w:t>right-hand side panel</w:t>
            </w:r>
            <w:r w:rsidRPr="007A4A56">
              <w:rPr>
                <w:lang w:val="en-US"/>
              </w:rPr>
              <w:t>.</w:t>
            </w:r>
          </w:p>
        </w:tc>
        <w:tc>
          <w:tcPr>
            <w:tcW w:w="1996" w:type="dxa"/>
            <w:tcBorders>
              <w:left w:val="single" w:sz="4" w:space="0" w:color="D9D9D9" w:themeColor="background1" w:themeShade="D9"/>
            </w:tcBorders>
            <w:shd w:val="clear" w:color="auto" w:fill="auto"/>
          </w:tcPr>
          <w:p w14:paraId="254A12F4" w14:textId="77777777" w:rsidR="00786953" w:rsidRPr="007A4A56" w:rsidRDefault="00786953">
            <w:pPr>
              <w:pStyle w:val="Margin"/>
              <w:rPr>
                <w:lang w:val="en-US"/>
              </w:rPr>
            </w:pPr>
          </w:p>
        </w:tc>
      </w:tr>
      <w:tr w:rsidR="00786953" w14:paraId="4CF116C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2FE108C" w14:textId="6EB4A155" w:rsidR="00786953" w:rsidRDefault="00BA09DA">
            <w:pPr>
              <w:jc w:val="both"/>
            </w:pPr>
            <w:r w:rsidRPr="007A4A56">
              <w:rPr>
                <w:lang w:val="en-US"/>
              </w:rPr>
              <w:t xml:space="preserve">Now move your mouse to the </w:t>
            </w:r>
            <w:r w:rsidRPr="007A4A56">
              <w:rPr>
                <w:rStyle w:val="Hervorhebung"/>
                <w:lang w:val="en-US"/>
              </w:rPr>
              <w:t>Columns</w:t>
            </w:r>
            <w:r w:rsidRPr="007A4A56">
              <w:rPr>
                <w:lang w:val="en-US"/>
              </w:rPr>
              <w:t xml:space="preserve"> section and then click </w:t>
            </w:r>
            <w:r w:rsidRPr="007A4A56">
              <w:rPr>
                <w:rStyle w:val="Hervorhebung"/>
                <w:lang w:val="en-US"/>
              </w:rPr>
              <w:t>More</w:t>
            </w:r>
            <w:r w:rsidRPr="007A4A56">
              <w:rPr>
                <w:lang w:val="en-US"/>
              </w:rPr>
              <w:t xml:space="preserve"> </w:t>
            </w:r>
            <w:r>
              <w:rPr>
                <w:noProof/>
              </w:rPr>
              <w:drawing>
                <wp:inline distT="0" distB="0" distL="0" distR="0" wp14:anchorId="75E50318" wp14:editId="6DB4B77D">
                  <wp:extent cx="228632" cy="152421"/>
                  <wp:effectExtent l="0" t="0" r="0" b="0"/>
                  <wp:docPr id="343" name="Graphic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28632" cy="152421"/>
                          </a:xfrm>
                          <a:prstGeom prst="rect">
                            <a:avLst/>
                          </a:prstGeom>
                        </pic:spPr>
                      </pic:pic>
                    </a:graphicData>
                  </a:graphic>
                </wp:inline>
              </w:drawing>
            </w:r>
            <w:r w:rsidRPr="007A4A56">
              <w:rPr>
                <w:lang w:val="en-US"/>
              </w:rPr>
              <w:t xml:space="preserve"> next to </w:t>
            </w:r>
            <w:r w:rsidRPr="007A4A56">
              <w:rPr>
                <w:i/>
                <w:lang w:val="en-US"/>
              </w:rPr>
              <w:t>Measures</w:t>
            </w:r>
            <w:r w:rsidRPr="007A4A56">
              <w:rPr>
                <w:lang w:val="en-US"/>
              </w:rPr>
              <w:t xml:space="preserve">. </w:t>
            </w:r>
            <w:r>
              <w:t xml:space="preserve">Now choose the </w:t>
            </w:r>
            <w:r>
              <w:rPr>
                <w:rStyle w:val="Hervorhebung"/>
                <w:b/>
                <w:i w:val="0"/>
              </w:rPr>
              <w:t>Add Calculation…</w:t>
            </w:r>
            <w:r>
              <w:t xml:space="preserve"> entry.</w:t>
            </w:r>
          </w:p>
        </w:tc>
        <w:tc>
          <w:tcPr>
            <w:tcW w:w="1996" w:type="dxa"/>
            <w:tcBorders>
              <w:left w:val="single" w:sz="4" w:space="0" w:color="D9D9D9" w:themeColor="background1" w:themeShade="D9"/>
            </w:tcBorders>
            <w:shd w:val="clear" w:color="auto" w:fill="auto"/>
          </w:tcPr>
          <w:p w14:paraId="02903E8A" w14:textId="77777777" w:rsidR="00786953" w:rsidRDefault="00786953">
            <w:pPr>
              <w:pStyle w:val="Margin"/>
            </w:pPr>
          </w:p>
          <w:p w14:paraId="17CDCAFD" w14:textId="131F3A43" w:rsidR="00786953" w:rsidRDefault="00BA09DA">
            <w:pPr>
              <w:pStyle w:val="Margin"/>
            </w:pPr>
            <w:r>
              <w:t>Add Calculation…</w:t>
            </w:r>
          </w:p>
        </w:tc>
      </w:tr>
      <w:tr w:rsidR="00786953" w14:paraId="4FDDB0F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54B8AE4" w14:textId="1C08BF7A" w:rsidR="00786953" w:rsidRDefault="00BA09DA">
            <w:pPr>
              <w:jc w:val="center"/>
            </w:pPr>
            <w:r>
              <w:rPr>
                <w:noProof/>
              </w:rPr>
              <w:drawing>
                <wp:inline distT="0" distB="0" distL="0" distR="0" wp14:anchorId="16A66BD6" wp14:editId="4CFABF44">
                  <wp:extent cx="2661392" cy="1137347"/>
                  <wp:effectExtent l="0" t="0" r="5715" b="5715"/>
                  <wp:docPr id="252" name="Graphic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670504" cy="114124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E1C545F" w14:textId="77777777" w:rsidR="00786953" w:rsidRDefault="00786953">
            <w:pPr>
              <w:pStyle w:val="Margin"/>
            </w:pPr>
          </w:p>
        </w:tc>
      </w:tr>
      <w:tr w:rsidR="00786953" w14:paraId="679992E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20FCCF" w14:textId="0F474CDC" w:rsidR="00786953" w:rsidRPr="007A4A56" w:rsidRDefault="00BA09DA">
            <w:pPr>
              <w:jc w:val="both"/>
              <w:rPr>
                <w:lang w:val="en-US"/>
              </w:rPr>
            </w:pPr>
            <w:r w:rsidRPr="007A4A56">
              <w:rPr>
                <w:lang w:val="en-US"/>
              </w:rPr>
              <w:t xml:space="preserve">The </w:t>
            </w:r>
            <w:r w:rsidRPr="007A4A56">
              <w:rPr>
                <w:rStyle w:val="Hervorhebung"/>
                <w:lang w:val="en-US"/>
              </w:rPr>
              <w:t>Calculation Editor window opens</w:t>
            </w:r>
            <w:r w:rsidRPr="007A4A56">
              <w:rPr>
                <w:rStyle w:val="Hervorhebung"/>
                <w:i w:val="0"/>
                <w:lang w:val="en-US"/>
              </w:rPr>
              <w:t>. As</w:t>
            </w:r>
            <w:r w:rsidRPr="007A4A56">
              <w:rPr>
                <w:lang w:val="en-US"/>
              </w:rPr>
              <w:t xml:space="preserve"> </w:t>
            </w:r>
            <w:r w:rsidRPr="007A4A56">
              <w:rPr>
                <w:rStyle w:val="Hervorhebung"/>
                <w:lang w:val="en-US"/>
              </w:rPr>
              <w:t>the type</w:t>
            </w:r>
            <w:r w:rsidRPr="007A4A56">
              <w:rPr>
                <w:lang w:val="en-US"/>
              </w:rPr>
              <w:t xml:space="preserve">, first select </w:t>
            </w:r>
            <w:r w:rsidRPr="007A4A56">
              <w:rPr>
                <w:rStyle w:val="Hervorhebung"/>
                <w:b/>
                <w:i w:val="0"/>
                <w:lang w:val="en-US"/>
              </w:rPr>
              <w:t>Calculated Measure</w:t>
            </w:r>
            <w:r w:rsidRPr="007A4A56">
              <w:rPr>
                <w:lang w:val="en-US"/>
              </w:rPr>
              <w:t xml:space="preserve">. Enter </w:t>
            </w:r>
            <w:r w:rsidRPr="007A4A56">
              <w:rPr>
                <w:rStyle w:val="Hervorhebung"/>
                <w:b/>
                <w:i w:val="0"/>
                <w:lang w:val="en-US"/>
              </w:rPr>
              <w:t>Contribution Margin %</w:t>
            </w:r>
            <w:r w:rsidRPr="007A4A56">
              <w:rPr>
                <w:lang w:val="en-US"/>
              </w:rPr>
              <w:t xml:space="preserve"> as the </w:t>
            </w:r>
            <w:r w:rsidRPr="007A4A56">
              <w:rPr>
                <w:i/>
                <w:lang w:val="en-US"/>
              </w:rPr>
              <w:t>name</w:t>
            </w:r>
            <w:r w:rsidRPr="007A4A56">
              <w:rPr>
                <w:lang w:val="en-US"/>
              </w:rPr>
              <w:t xml:space="preserve"> of the calculated key figure.</w:t>
            </w:r>
          </w:p>
        </w:tc>
        <w:tc>
          <w:tcPr>
            <w:tcW w:w="1996" w:type="dxa"/>
            <w:tcBorders>
              <w:left w:val="single" w:sz="4" w:space="0" w:color="D9D9D9" w:themeColor="background1" w:themeShade="D9"/>
            </w:tcBorders>
            <w:shd w:val="clear" w:color="auto" w:fill="auto"/>
          </w:tcPr>
          <w:p w14:paraId="2D9A32D5" w14:textId="77777777" w:rsidR="00786953" w:rsidRPr="007A4A56" w:rsidRDefault="00786953">
            <w:pPr>
              <w:pStyle w:val="Margin"/>
              <w:rPr>
                <w:lang w:val="en-US"/>
              </w:rPr>
            </w:pPr>
          </w:p>
          <w:p w14:paraId="4DA19C21" w14:textId="77777777" w:rsidR="00786953" w:rsidRDefault="00BA09DA">
            <w:pPr>
              <w:pStyle w:val="Margin"/>
            </w:pPr>
            <w:r>
              <w:t>Calculated Measure</w:t>
            </w:r>
          </w:p>
          <w:p w14:paraId="3C8F7C1F" w14:textId="690D9549" w:rsidR="00786953" w:rsidRDefault="00BA09DA">
            <w:pPr>
              <w:pStyle w:val="Margin"/>
            </w:pPr>
            <w:r>
              <w:t>Contribution Margin %</w:t>
            </w:r>
          </w:p>
        </w:tc>
      </w:tr>
      <w:tr w:rsidR="00786953" w14:paraId="66FEA98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FA5CF1E" w14:textId="14E6EDD2" w:rsidR="00786953" w:rsidRPr="007A4A56" w:rsidRDefault="00BA09DA">
            <w:pPr>
              <w:jc w:val="both"/>
              <w:rPr>
                <w:lang w:val="en-US"/>
              </w:rPr>
            </w:pPr>
            <w:r w:rsidRPr="007A4A56">
              <w:rPr>
                <w:lang w:val="en-US"/>
              </w:rPr>
              <w:t>In the formula field (</w:t>
            </w:r>
            <w:r w:rsidRPr="007A4A56">
              <w:rPr>
                <w:rStyle w:val="Hervorhebung"/>
                <w:lang w:val="en-US"/>
              </w:rPr>
              <w:t>Edit Formula</w:t>
            </w:r>
            <w:r w:rsidRPr="007A4A56">
              <w:rPr>
                <w:lang w:val="en-US"/>
              </w:rPr>
              <w:t xml:space="preserve"> section), you define the formula </w:t>
            </w:r>
            <w:r w:rsidRPr="007A4A56">
              <w:rPr>
                <w:rStyle w:val="Hervorhebung"/>
                <w:b/>
                <w:i w:val="0"/>
                <w:lang w:val="en-US"/>
              </w:rPr>
              <w:t>Contribution Margin GC/ Revenue GC</w:t>
            </w:r>
            <w:r w:rsidRPr="007A4A56">
              <w:rPr>
                <w:lang w:val="en-US"/>
              </w:rPr>
              <w:t>.</w:t>
            </w:r>
          </w:p>
        </w:tc>
        <w:tc>
          <w:tcPr>
            <w:tcW w:w="1996" w:type="dxa"/>
            <w:tcBorders>
              <w:left w:val="single" w:sz="4" w:space="0" w:color="D9D9D9" w:themeColor="background1" w:themeShade="D9"/>
            </w:tcBorders>
            <w:shd w:val="clear" w:color="auto" w:fill="auto"/>
          </w:tcPr>
          <w:p w14:paraId="37BAB57A" w14:textId="77777777" w:rsidR="00786953" w:rsidRPr="007A4A56" w:rsidRDefault="00786953">
            <w:pPr>
              <w:pStyle w:val="Margin"/>
              <w:rPr>
                <w:lang w:val="en-US"/>
              </w:rPr>
            </w:pPr>
          </w:p>
          <w:p w14:paraId="4A8E5DCA" w14:textId="77777777" w:rsidR="00786953" w:rsidRDefault="00BA09DA">
            <w:pPr>
              <w:pStyle w:val="Margin"/>
            </w:pPr>
            <w:r>
              <w:t>Formula</w:t>
            </w:r>
          </w:p>
          <w:p w14:paraId="58167B89" w14:textId="77777777" w:rsidR="00786953" w:rsidRDefault="00786953">
            <w:pPr>
              <w:pStyle w:val="Margin"/>
            </w:pPr>
          </w:p>
          <w:p w14:paraId="27078825" w14:textId="48DD07DC" w:rsidR="00786953" w:rsidRDefault="00786953">
            <w:pPr>
              <w:pStyle w:val="Margin"/>
            </w:pPr>
          </w:p>
        </w:tc>
      </w:tr>
      <w:tr w:rsidR="00786953" w:rsidRPr="00345B63" w14:paraId="409257C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C0895AE" w14:textId="29BDCF86" w:rsidR="00786953" w:rsidRPr="007A4A56" w:rsidRDefault="00BA09DA">
            <w:pPr>
              <w:jc w:val="both"/>
              <w:rPr>
                <w:lang w:val="en-US"/>
              </w:rPr>
            </w:pPr>
            <w:r w:rsidRPr="007A4A56">
              <w:rPr>
                <w:b/>
                <w:lang w:val="en-US"/>
              </w:rPr>
              <w:t>Note</w:t>
            </w:r>
            <w:r w:rsidRPr="007A4A56">
              <w:rPr>
                <w:lang w:val="en-US"/>
              </w:rPr>
              <w:t xml:space="preserve"> To insert the key figures, use the key combination </w:t>
            </w:r>
            <w:r w:rsidRPr="007A4A56">
              <w:rPr>
                <w:rStyle w:val="Fett"/>
                <w:b w:val="0"/>
                <w:i/>
                <w:lang w:val="en-US"/>
              </w:rPr>
              <w:t>CTRL + Space</w:t>
            </w:r>
            <w:r w:rsidRPr="007A4A56">
              <w:rPr>
                <w:lang w:val="en-US"/>
              </w:rPr>
              <w:t xml:space="preserve"> as input help</w:t>
            </w:r>
            <w:r w:rsidRPr="007A4A56">
              <w:rPr>
                <w:rStyle w:val="Fett"/>
                <w:b w:val="0"/>
                <w:lang w:val="en-US"/>
              </w:rPr>
              <w:t>.</w:t>
            </w:r>
            <w:r w:rsidRPr="007A4A56">
              <w:rPr>
                <w:lang w:val="en-US"/>
              </w:rPr>
              <w:t xml:space="preserve"> The measures included in the model are at the bottom of the list.</w:t>
            </w:r>
          </w:p>
        </w:tc>
        <w:tc>
          <w:tcPr>
            <w:tcW w:w="1996" w:type="dxa"/>
            <w:tcBorders>
              <w:left w:val="single" w:sz="4" w:space="0" w:color="D9D9D9" w:themeColor="background1" w:themeShade="D9"/>
            </w:tcBorders>
            <w:shd w:val="clear" w:color="auto" w:fill="auto"/>
          </w:tcPr>
          <w:p w14:paraId="1062FD0B" w14:textId="77777777" w:rsidR="00786953" w:rsidRPr="007A4A56" w:rsidRDefault="00786953">
            <w:pPr>
              <w:pStyle w:val="Margin"/>
              <w:rPr>
                <w:lang w:val="en-US"/>
              </w:rPr>
            </w:pPr>
          </w:p>
        </w:tc>
      </w:tr>
      <w:tr w:rsidR="00786953" w14:paraId="316506E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F8A714A" w14:textId="0B17C360" w:rsidR="00786953" w:rsidRPr="007A4A56" w:rsidRDefault="00BA09DA">
            <w:pPr>
              <w:jc w:val="both"/>
              <w:rPr>
                <w:lang w:val="en-US"/>
              </w:rPr>
            </w:pPr>
            <w:r w:rsidRPr="007A4A56">
              <w:rPr>
                <w:lang w:val="en-US"/>
              </w:rPr>
              <w:t xml:space="preserve">When you have finished defining your measure, confirm the window with </w:t>
            </w:r>
            <w:r w:rsidRPr="007A4A56">
              <w:rPr>
                <w:rStyle w:val="Hervorhebung"/>
                <w:b/>
                <w:i w:val="0"/>
                <w:lang w:val="en-US"/>
              </w:rPr>
              <w:t>OK</w:t>
            </w:r>
            <w:r w:rsidRPr="007A4A56">
              <w:rPr>
                <w:lang w:val="en-US"/>
              </w:rPr>
              <w:t xml:space="preserve"> so that the new measure </w:t>
            </w:r>
            <w:proofErr w:type="gramStart"/>
            <w:r w:rsidRPr="007A4A56">
              <w:rPr>
                <w:lang w:val="en-US"/>
              </w:rPr>
              <w:t>is applied</w:t>
            </w:r>
            <w:proofErr w:type="gramEnd"/>
            <w:r w:rsidRPr="007A4A56">
              <w:rPr>
                <w:lang w:val="en-US"/>
              </w:rPr>
              <w:t xml:space="preserve"> to your story.</w:t>
            </w:r>
          </w:p>
        </w:tc>
        <w:tc>
          <w:tcPr>
            <w:tcW w:w="1996" w:type="dxa"/>
            <w:tcBorders>
              <w:left w:val="single" w:sz="4" w:space="0" w:color="D9D9D9" w:themeColor="background1" w:themeShade="D9"/>
            </w:tcBorders>
            <w:shd w:val="clear" w:color="auto" w:fill="auto"/>
          </w:tcPr>
          <w:p w14:paraId="11A4F689" w14:textId="77777777" w:rsidR="00786953" w:rsidRPr="007A4A56" w:rsidRDefault="00786953">
            <w:pPr>
              <w:pStyle w:val="Margin"/>
              <w:rPr>
                <w:lang w:val="en-US"/>
              </w:rPr>
            </w:pPr>
          </w:p>
          <w:p w14:paraId="4D28CD9E" w14:textId="7E8F273F" w:rsidR="00786953" w:rsidRDefault="00BA09DA">
            <w:pPr>
              <w:pStyle w:val="Margin"/>
            </w:pPr>
            <w:r>
              <w:t>Ok then</w:t>
            </w:r>
          </w:p>
        </w:tc>
      </w:tr>
      <w:tr w:rsidR="00786953" w14:paraId="5D8780C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5A018DD" w14:textId="6D01415C" w:rsidR="00786953" w:rsidRDefault="00BA09DA">
            <w:pPr>
              <w:jc w:val="center"/>
            </w:pPr>
            <w:r>
              <w:rPr>
                <w:noProof/>
              </w:rPr>
              <w:lastRenderedPageBreak/>
              <w:drawing>
                <wp:inline distT="0" distB="0" distL="0" distR="0" wp14:anchorId="64355D08" wp14:editId="6E3EEA6C">
                  <wp:extent cx="4716145" cy="2718435"/>
                  <wp:effectExtent l="0" t="0" r="8255" b="5715"/>
                  <wp:docPr id="253" name="Graphic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716145" cy="271843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9E6924E" w14:textId="77777777" w:rsidR="00786953" w:rsidRDefault="00786953">
            <w:pPr>
              <w:pStyle w:val="Margin"/>
            </w:pPr>
          </w:p>
        </w:tc>
      </w:tr>
      <w:tr w:rsidR="00786953" w:rsidRPr="00345B63" w14:paraId="0C7C822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A145C8C" w14:textId="18F950D8" w:rsidR="00786953" w:rsidRPr="007A4A56" w:rsidRDefault="00BA09DA">
            <w:pPr>
              <w:rPr>
                <w:lang w:val="en-US"/>
              </w:rPr>
            </w:pPr>
            <w:r w:rsidRPr="007A4A56">
              <w:rPr>
                <w:lang w:val="en-US"/>
              </w:rPr>
              <w:t xml:space="preserve">Your new </w:t>
            </w:r>
            <w:r w:rsidRPr="007A4A56">
              <w:rPr>
                <w:i/>
                <w:lang w:val="en-US"/>
              </w:rPr>
              <w:t>Contribution Margin %</w:t>
            </w:r>
            <w:r w:rsidRPr="007A4A56">
              <w:rPr>
                <w:lang w:val="en-US"/>
              </w:rPr>
              <w:t xml:space="preserve"> key figure is immediately inserted into your table.</w:t>
            </w:r>
          </w:p>
        </w:tc>
        <w:tc>
          <w:tcPr>
            <w:tcW w:w="1996" w:type="dxa"/>
            <w:tcBorders>
              <w:left w:val="single" w:sz="4" w:space="0" w:color="D9D9D9" w:themeColor="background1" w:themeShade="D9"/>
            </w:tcBorders>
            <w:shd w:val="clear" w:color="auto" w:fill="auto"/>
          </w:tcPr>
          <w:p w14:paraId="4A2F1D1B" w14:textId="77777777" w:rsidR="00786953" w:rsidRPr="007A4A56" w:rsidRDefault="00786953">
            <w:pPr>
              <w:pStyle w:val="Margin"/>
              <w:rPr>
                <w:lang w:val="en-US"/>
              </w:rPr>
            </w:pPr>
          </w:p>
        </w:tc>
      </w:tr>
      <w:tr w:rsidR="00786953" w:rsidRPr="00345B63" w14:paraId="4DCF5B8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377F7A" w14:textId="160F7DF2" w:rsidR="00786953" w:rsidRPr="007A4A56" w:rsidRDefault="00BA09DA">
            <w:pPr>
              <w:jc w:val="both"/>
              <w:rPr>
                <w:lang w:val="en-US"/>
              </w:rPr>
            </w:pPr>
            <w:r w:rsidRPr="007A4A56">
              <w:rPr>
                <w:lang w:val="en-US"/>
              </w:rPr>
              <w:t xml:space="preserve">After saving the calculated </w:t>
            </w:r>
            <w:r w:rsidRPr="007A4A56">
              <w:rPr>
                <w:rStyle w:val="Hervorhebung"/>
                <w:lang w:val="en-US"/>
              </w:rPr>
              <w:t>Contribution Margin %</w:t>
            </w:r>
            <w:r w:rsidRPr="007A4A56">
              <w:rPr>
                <w:lang w:val="en-US"/>
              </w:rPr>
              <w:t xml:space="preserve"> key figure, you must adjust the number formatting to display the key figure as a % value.</w:t>
            </w:r>
          </w:p>
        </w:tc>
        <w:tc>
          <w:tcPr>
            <w:tcW w:w="1996" w:type="dxa"/>
            <w:tcBorders>
              <w:left w:val="single" w:sz="4" w:space="0" w:color="D9D9D9" w:themeColor="background1" w:themeShade="D9"/>
            </w:tcBorders>
            <w:shd w:val="clear" w:color="auto" w:fill="auto"/>
          </w:tcPr>
          <w:p w14:paraId="5B224C20" w14:textId="77777777" w:rsidR="00786953" w:rsidRPr="007A4A56" w:rsidRDefault="00786953">
            <w:pPr>
              <w:pStyle w:val="Margin"/>
              <w:rPr>
                <w:lang w:val="en-US"/>
              </w:rPr>
            </w:pPr>
          </w:p>
        </w:tc>
      </w:tr>
      <w:tr w:rsidR="00786953" w:rsidRPr="00345B63" w14:paraId="218178C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4362836" w14:textId="028D85B5" w:rsidR="00786953" w:rsidRPr="007A4A56" w:rsidRDefault="00BA09DA">
            <w:pPr>
              <w:jc w:val="both"/>
              <w:rPr>
                <w:lang w:val="en-US"/>
              </w:rPr>
            </w:pPr>
            <w:r w:rsidRPr="007A4A56">
              <w:rPr>
                <w:lang w:val="en-US"/>
              </w:rPr>
              <w:t xml:space="preserve">Move your mouse to the </w:t>
            </w:r>
            <w:r w:rsidRPr="007A4A56">
              <w:rPr>
                <w:rStyle w:val="Hervorhebung"/>
                <w:lang w:val="en-US"/>
              </w:rPr>
              <w:t>Columns</w:t>
            </w:r>
            <w:r w:rsidRPr="007A4A56">
              <w:rPr>
                <w:lang w:val="en-US"/>
              </w:rPr>
              <w:t xml:space="preserve"> section, then follow the path </w:t>
            </w:r>
            <w:r w:rsidRPr="007A4A56">
              <w:rPr>
                <w:rStyle w:val="Hervorhebung"/>
                <w:lang w:val="en-US"/>
              </w:rPr>
              <w:t xml:space="preserve">1 Story </w:t>
            </w:r>
            <w:proofErr w:type="gramStart"/>
            <w:r w:rsidRPr="007A4A56">
              <w:rPr>
                <w:rStyle w:val="Hervorhebung"/>
                <w:lang w:val="en-US"/>
              </w:rPr>
              <w:t xml:space="preserve">Calculations </w:t>
            </w:r>
            <w:r w:rsidRPr="007A4A56">
              <w:rPr>
                <w:lang w:val="en-US"/>
              </w:rPr>
              <w:t xml:space="preserve"> </w:t>
            </w:r>
            <w:r w:rsidRPr="007A4A56">
              <w:rPr>
                <w:color w:val="943634"/>
                <w:lang w:val="en-US"/>
              </w:rPr>
              <w:t>►</w:t>
            </w:r>
            <w:proofErr w:type="gramEnd"/>
            <w:r w:rsidRPr="007A4A56">
              <w:rPr>
                <w:lang w:val="en-US"/>
              </w:rPr>
              <w:t xml:space="preserve"> </w:t>
            </w:r>
            <w:r w:rsidRPr="007A4A56">
              <w:rPr>
                <w:rStyle w:val="Hervorhebung"/>
                <w:lang w:val="en-US"/>
              </w:rPr>
              <w:t xml:space="preserve"> Contribution Margin % </w:t>
            </w:r>
            <w:r w:rsidRPr="007A4A56">
              <w:rPr>
                <w:rStyle w:val="Hervorhebung"/>
                <w:i w:val="0"/>
                <w:lang w:val="en-US"/>
              </w:rPr>
              <w:t xml:space="preserve"> and click </w:t>
            </w:r>
            <w:r w:rsidRPr="007A4A56">
              <w:rPr>
                <w:rStyle w:val="Hervorhebung"/>
                <w:b/>
                <w:i w:val="0"/>
                <w:iCs w:val="0"/>
                <w:lang w:val="en-US"/>
              </w:rPr>
              <w:t xml:space="preserve">Edit formatting options </w:t>
            </w:r>
            <w:r w:rsidRPr="007A4A56">
              <w:rPr>
                <w:rStyle w:val="Hervorhebung"/>
                <w:i w:val="0"/>
                <w:lang w:val="en-US"/>
              </w:rPr>
              <w:t xml:space="preserve"> </w:t>
            </w:r>
            <w:r>
              <w:rPr>
                <w:rStyle w:val="Hervorhebung"/>
                <w:noProof/>
              </w:rPr>
              <w:drawing>
                <wp:inline distT="0" distB="0" distL="0" distR="0" wp14:anchorId="16ABF3D4" wp14:editId="5FCAE535">
                  <wp:extent cx="137885" cy="152400"/>
                  <wp:effectExtent l="0" t="0" r="0" b="0"/>
                  <wp:docPr id="347" name="Graphic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40634" cy="155438"/>
                          </a:xfrm>
                          <a:prstGeom prst="rect">
                            <a:avLst/>
                          </a:prstGeom>
                        </pic:spPr>
                      </pic:pic>
                    </a:graphicData>
                  </a:graphic>
                </wp:inline>
              </w:drawing>
            </w:r>
            <w:r w:rsidRPr="007A4A56">
              <w:rPr>
                <w:rStyle w:val="Hervorhebung"/>
                <w:i w:val="0"/>
                <w:lang w:val="en-US"/>
              </w:rPr>
              <w:t>.</w:t>
            </w:r>
          </w:p>
        </w:tc>
        <w:tc>
          <w:tcPr>
            <w:tcW w:w="1996" w:type="dxa"/>
            <w:tcBorders>
              <w:left w:val="single" w:sz="4" w:space="0" w:color="D9D9D9" w:themeColor="background1" w:themeShade="D9"/>
            </w:tcBorders>
            <w:shd w:val="clear" w:color="auto" w:fill="auto"/>
          </w:tcPr>
          <w:p w14:paraId="5CB1867E" w14:textId="77777777" w:rsidR="00786953" w:rsidRPr="007A4A56" w:rsidRDefault="00786953">
            <w:pPr>
              <w:pStyle w:val="Margin"/>
              <w:rPr>
                <w:lang w:val="en-US"/>
              </w:rPr>
            </w:pPr>
          </w:p>
        </w:tc>
      </w:tr>
      <w:tr w:rsidR="00786953" w14:paraId="71E248D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8469552" w14:textId="7300498F" w:rsidR="00786953" w:rsidRDefault="00BA09DA">
            <w:pPr>
              <w:jc w:val="center"/>
            </w:pPr>
            <w:r>
              <w:rPr>
                <w:noProof/>
              </w:rPr>
              <w:drawing>
                <wp:inline distT="0" distB="0" distL="0" distR="0" wp14:anchorId="6D12EF67" wp14:editId="0A773762">
                  <wp:extent cx="3543300" cy="1133475"/>
                  <wp:effectExtent l="0" t="0" r="0" b="9525"/>
                  <wp:docPr id="254" name="Graphic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543300" cy="113347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6DB308D" w14:textId="77777777" w:rsidR="00786953" w:rsidRDefault="00786953">
            <w:pPr>
              <w:pStyle w:val="Margin"/>
            </w:pPr>
          </w:p>
        </w:tc>
      </w:tr>
      <w:tr w:rsidR="00786953" w:rsidRPr="00345B63" w14:paraId="28F57A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B17E6F4" w14:textId="46D0E64B" w:rsidR="00786953" w:rsidRPr="007A4A56" w:rsidRDefault="00BA09DA">
            <w:pPr>
              <w:jc w:val="both"/>
              <w:rPr>
                <w:lang w:val="en-US"/>
              </w:rPr>
            </w:pPr>
            <w:r w:rsidRPr="007A4A56">
              <w:rPr>
                <w:lang w:val="en-US"/>
              </w:rPr>
              <w:t xml:space="preserve">In general, the number format of the underlying measures in the model is always applied. You must deactivate this behavior in the </w:t>
            </w:r>
            <w:r w:rsidRPr="007A4A56">
              <w:rPr>
                <w:rStyle w:val="Hervorhebung"/>
                <w:lang w:val="en-US"/>
              </w:rPr>
              <w:t xml:space="preserve">Formatting </w:t>
            </w:r>
            <w:r w:rsidRPr="007A4A56">
              <w:rPr>
                <w:lang w:val="en-US"/>
              </w:rPr>
              <w:t xml:space="preserve"> window by deselecting the option </w:t>
            </w:r>
            <w:r w:rsidRPr="007A4A56">
              <w:rPr>
                <w:rStyle w:val="Hervorhebung"/>
                <w:b/>
                <w:i w:val="0"/>
                <w:lang w:val="en-US"/>
              </w:rPr>
              <w:t>Use unit of underlying measures</w:t>
            </w:r>
            <w:r w:rsidRPr="007A4A56">
              <w:rPr>
                <w:lang w:val="en-US"/>
              </w:rPr>
              <w:t>.</w:t>
            </w:r>
          </w:p>
        </w:tc>
        <w:tc>
          <w:tcPr>
            <w:tcW w:w="1996" w:type="dxa"/>
            <w:tcBorders>
              <w:left w:val="single" w:sz="4" w:space="0" w:color="D9D9D9" w:themeColor="background1" w:themeShade="D9"/>
            </w:tcBorders>
            <w:shd w:val="clear" w:color="auto" w:fill="auto"/>
          </w:tcPr>
          <w:p w14:paraId="7B6DBFF8" w14:textId="77777777" w:rsidR="00786953" w:rsidRPr="007A4A56" w:rsidRDefault="00786953">
            <w:pPr>
              <w:pStyle w:val="Margin"/>
              <w:rPr>
                <w:lang w:val="en-US"/>
              </w:rPr>
            </w:pPr>
          </w:p>
          <w:p w14:paraId="0F0409B7" w14:textId="1E9B15BC" w:rsidR="00786953" w:rsidRPr="007A4A56" w:rsidRDefault="00BA09DA">
            <w:pPr>
              <w:pStyle w:val="P68B1DB1-Margin13"/>
              <w:rPr>
                <w:lang w:val="en-US"/>
              </w:rPr>
            </w:pPr>
            <w:r w:rsidRPr="007A4A56">
              <w:rPr>
                <w:lang w:val="en-US"/>
              </w:rPr>
              <w:t>Use Unit of Underlying Measures</w:t>
            </w:r>
          </w:p>
        </w:tc>
      </w:tr>
      <w:tr w:rsidR="00786953" w14:paraId="024DA0A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C9FEA92" w14:textId="517190E4" w:rsidR="00786953" w:rsidRDefault="00BA09DA">
            <w:pPr>
              <w:jc w:val="both"/>
            </w:pPr>
            <w:r w:rsidRPr="007A4A56">
              <w:rPr>
                <w:lang w:val="en-US"/>
              </w:rPr>
              <w:t>You can then select a different number format (in our case</w:t>
            </w:r>
            <w:r w:rsidRPr="007A4A56">
              <w:rPr>
                <w:b/>
                <w:lang w:val="en-US"/>
              </w:rPr>
              <w:t>, Percentage</w:t>
            </w:r>
            <w:r w:rsidRPr="007A4A56">
              <w:rPr>
                <w:lang w:val="en-US"/>
              </w:rPr>
              <w:t xml:space="preserve">) in the </w:t>
            </w:r>
            <w:r w:rsidRPr="007A4A56">
              <w:rPr>
                <w:rStyle w:val="Hervorhebung"/>
                <w:lang w:val="en-US"/>
              </w:rPr>
              <w:t>Scale</w:t>
            </w:r>
            <w:r w:rsidRPr="007A4A56">
              <w:rPr>
                <w:lang w:val="en-US"/>
              </w:rPr>
              <w:t xml:space="preserve"> menu option. </w:t>
            </w:r>
            <w:r>
              <w:t xml:space="preserve">Confirm the adjustments with </w:t>
            </w:r>
            <w:r>
              <w:rPr>
                <w:b/>
              </w:rPr>
              <w:t>OK</w:t>
            </w:r>
            <w:r>
              <w:t>.</w:t>
            </w:r>
          </w:p>
        </w:tc>
        <w:tc>
          <w:tcPr>
            <w:tcW w:w="1996" w:type="dxa"/>
            <w:tcBorders>
              <w:left w:val="single" w:sz="4" w:space="0" w:color="D9D9D9" w:themeColor="background1" w:themeShade="D9"/>
            </w:tcBorders>
            <w:shd w:val="clear" w:color="auto" w:fill="auto"/>
          </w:tcPr>
          <w:p w14:paraId="65A44C89" w14:textId="77777777" w:rsidR="00786953" w:rsidRDefault="00786953">
            <w:pPr>
              <w:pStyle w:val="Margin"/>
            </w:pPr>
          </w:p>
          <w:p w14:paraId="7DF6DB72" w14:textId="7DDC7F9A" w:rsidR="00786953" w:rsidRDefault="00BA09DA">
            <w:pPr>
              <w:pStyle w:val="Margin"/>
            </w:pPr>
            <w:r>
              <w:t>Percentage</w:t>
            </w:r>
            <w:r>
              <w:br/>
              <w:t xml:space="preserve"> OK</w:t>
            </w:r>
          </w:p>
        </w:tc>
      </w:tr>
      <w:tr w:rsidR="00786953" w14:paraId="42C4DEA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D3513E8" w14:textId="1F2B9414" w:rsidR="00786953" w:rsidRDefault="00BA09DA">
            <w:pPr>
              <w:jc w:val="center"/>
            </w:pPr>
            <w:r>
              <w:rPr>
                <w:noProof/>
              </w:rPr>
              <w:lastRenderedPageBreak/>
              <w:drawing>
                <wp:inline distT="0" distB="0" distL="0" distR="0" wp14:anchorId="65DC8A25" wp14:editId="0A5E73C3">
                  <wp:extent cx="2393450" cy="2929095"/>
                  <wp:effectExtent l="0" t="0" r="6985" b="5080"/>
                  <wp:docPr id="256" name="Graphic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406336" cy="294486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849656D" w14:textId="77777777" w:rsidR="00786953" w:rsidRDefault="00786953">
            <w:pPr>
              <w:pStyle w:val="Margin"/>
            </w:pPr>
          </w:p>
        </w:tc>
      </w:tr>
      <w:tr w:rsidR="00786953" w:rsidRPr="00345B63" w14:paraId="4006C50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F05F327" w14:textId="36FA4A88" w:rsidR="00786953" w:rsidRPr="007A4A56" w:rsidRDefault="00BA09DA">
            <w:pPr>
              <w:jc w:val="both"/>
              <w:rPr>
                <w:lang w:val="en-US"/>
              </w:rPr>
            </w:pPr>
            <w:r w:rsidRPr="007A4A56">
              <w:rPr>
                <w:lang w:val="en-US"/>
              </w:rPr>
              <w:t>You now increase the size of the table to the full width of the area so that all key figures can be read at first glance.</w:t>
            </w:r>
          </w:p>
        </w:tc>
        <w:tc>
          <w:tcPr>
            <w:tcW w:w="1996" w:type="dxa"/>
            <w:tcBorders>
              <w:left w:val="single" w:sz="4" w:space="0" w:color="D9D9D9" w:themeColor="background1" w:themeShade="D9"/>
            </w:tcBorders>
            <w:shd w:val="clear" w:color="auto" w:fill="auto"/>
          </w:tcPr>
          <w:p w14:paraId="424DDC3C" w14:textId="77777777" w:rsidR="00786953" w:rsidRPr="007A4A56" w:rsidRDefault="00786953">
            <w:pPr>
              <w:pStyle w:val="Margin"/>
              <w:rPr>
                <w:lang w:val="en-US"/>
              </w:rPr>
            </w:pPr>
          </w:p>
        </w:tc>
      </w:tr>
      <w:tr w:rsidR="00786953" w14:paraId="45CC32E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D0D1AD2" w14:textId="0D899976" w:rsidR="00786953" w:rsidRDefault="00BA09DA">
            <w:pPr>
              <w:jc w:val="center"/>
            </w:pPr>
            <w:r>
              <w:rPr>
                <w:noProof/>
              </w:rPr>
              <w:drawing>
                <wp:inline distT="0" distB="0" distL="0" distR="0" wp14:anchorId="72D0F28B" wp14:editId="54F5C4EB">
                  <wp:extent cx="4716145" cy="1280160"/>
                  <wp:effectExtent l="0" t="0" r="8255" b="0"/>
                  <wp:docPr id="259" name="Graphic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716145" cy="128016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ACAEBFE" w14:textId="77777777" w:rsidR="00786953" w:rsidRDefault="00786953">
            <w:pPr>
              <w:pStyle w:val="Margin"/>
            </w:pPr>
          </w:p>
        </w:tc>
      </w:tr>
      <w:tr w:rsidR="00786953" w14:paraId="3C5DD36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7340D7" w14:textId="2CE9AC6D"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B74052">
              <w:rPr>
                <w:lang w:val="en-US"/>
              </w:rPr>
              <w:t xml:space="preserve"> area, choose </w:t>
            </w:r>
            <w:r w:rsidRPr="007A4A56">
              <w:rPr>
                <w:lang w:val="en-US"/>
              </w:rPr>
              <w:t xml:space="preserve">Save </w:t>
            </w:r>
            <w:r>
              <w:rPr>
                <w:noProof/>
              </w:rPr>
              <w:drawing>
                <wp:inline distT="0" distB="0" distL="0" distR="0" wp14:anchorId="7BFFD120" wp14:editId="2006A9D8">
                  <wp:extent cx="323895" cy="181000"/>
                  <wp:effectExtent l="0" t="0" r="0" b="9525"/>
                  <wp:docPr id="102" name="Graphic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3AAE88A1" w14:textId="77777777" w:rsidR="00786953" w:rsidRPr="007A4A56" w:rsidRDefault="00786953">
            <w:pPr>
              <w:pStyle w:val="Margin"/>
              <w:rPr>
                <w:lang w:val="en-US"/>
              </w:rPr>
            </w:pPr>
          </w:p>
          <w:p w14:paraId="2A8B4835" w14:textId="54BC5510" w:rsidR="00786953" w:rsidRDefault="00BA09DA">
            <w:pPr>
              <w:pStyle w:val="Margin"/>
            </w:pPr>
            <w:r>
              <w:t>Save</w:t>
            </w:r>
          </w:p>
        </w:tc>
      </w:tr>
      <w:tr w:rsidR="00786953" w14:paraId="7186A835" w14:textId="77777777">
        <w:trPr>
          <w:trHeight w:val="402"/>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55497295" w14:textId="77777777" w:rsidR="00786953" w:rsidRDefault="00BA09DA">
            <w:pPr>
              <w:tabs>
                <w:tab w:val="left" w:pos="3060"/>
                <w:tab w:val="right" w:pos="7438"/>
              </w:tabs>
              <w:jc w:val="right"/>
            </w:pPr>
            <w:r>
              <w:rPr>
                <w:noProof/>
              </w:rPr>
              <mc:AlternateContent>
                <mc:Choice Requires="wps">
                  <w:drawing>
                    <wp:inline distT="0" distB="0" distL="0" distR="0" wp14:anchorId="2E389DF5" wp14:editId="4D10956C">
                      <wp:extent cx="144145" cy="144145"/>
                      <wp:effectExtent l="13970" t="8255" r="13335" b="9525"/>
                      <wp:docPr id="15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82B1A8D"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BW28hB0CAAA+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7DBDB2F0" w14:textId="77777777" w:rsidR="00786953" w:rsidRDefault="00786953">
            <w:pPr>
              <w:pStyle w:val="Margin"/>
            </w:pPr>
          </w:p>
        </w:tc>
      </w:tr>
    </w:tbl>
    <w:p w14:paraId="55EFDF61" w14:textId="77777777" w:rsidR="00786953" w:rsidRDefault="00786953">
      <w:pPr>
        <w:spacing w:before="0" w:after="0"/>
        <w:rPr>
          <w:sz w:val="2"/>
          <w:szCs w:val="2"/>
        </w:rPr>
      </w:pPr>
    </w:p>
    <w:p w14:paraId="7192B9C0" w14:textId="77777777" w:rsidR="00786953" w:rsidRDefault="00BA09DA">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08B8E65E" w14:textId="77777777">
        <w:trPr>
          <w:trHeight w:val="850"/>
        </w:trPr>
        <w:tc>
          <w:tcPr>
            <w:tcW w:w="1148" w:type="dxa"/>
          </w:tcPr>
          <w:p w14:paraId="6E597C41" w14:textId="651F01BE" w:rsidR="00786953" w:rsidRDefault="00BA09DA">
            <w:pPr>
              <w:spacing w:before="0"/>
              <w:jc w:val="right"/>
            </w:pPr>
            <w:r>
              <w:lastRenderedPageBreak/>
              <w:br w:type="page"/>
            </w:r>
            <w:r>
              <w:br w:type="page"/>
            </w:r>
            <w:r>
              <w:rPr>
                <w:noProof/>
              </w:rPr>
              <mc:AlternateContent>
                <mc:Choice Requires="wps">
                  <w:drawing>
                    <wp:inline distT="0" distB="0" distL="0" distR="0" wp14:anchorId="10412CC6" wp14:editId="2F5F67EB">
                      <wp:extent cx="265430" cy="247650"/>
                      <wp:effectExtent l="0" t="635" r="3175" b="0"/>
                      <wp:docPr id="17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5FF17"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66qgAIAAP0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IJHrqq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7A00B8A7" w14:textId="38F78504" w:rsidR="00786953" w:rsidRDefault="00BA09DA">
            <w:pPr>
              <w:pStyle w:val="berschrift1"/>
              <w:tabs>
                <w:tab w:val="left" w:pos="0"/>
              </w:tabs>
              <w:rPr>
                <w:rFonts w:ascii="Times New Roman" w:hAnsi="Times New Roman" w:cs="Times New Roman"/>
                <w:sz w:val="24"/>
                <w:szCs w:val="24"/>
              </w:rPr>
            </w:pPr>
            <w:bookmarkStart w:id="14" w:name="_Toc192576122"/>
            <w:r>
              <w:t>Step 12: Restricted Key Figures</w:t>
            </w:r>
            <w:bookmarkEnd w:id="14"/>
          </w:p>
        </w:tc>
      </w:tr>
      <w:tr w:rsidR="00786953" w14:paraId="6E6E6CDB" w14:textId="77777777">
        <w:trPr>
          <w:trHeight w:val="940"/>
        </w:trPr>
        <w:tc>
          <w:tcPr>
            <w:tcW w:w="7643" w:type="dxa"/>
            <w:gridSpan w:val="2"/>
            <w:shd w:val="clear" w:color="auto" w:fill="D9D9D9"/>
          </w:tcPr>
          <w:p w14:paraId="386A55D4" w14:textId="06406581"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a restricted key figure </w:t>
            </w:r>
          </w:p>
          <w:p w14:paraId="626B69E6" w14:textId="6FFA9283" w:rsidR="00786953" w:rsidRPr="007A4A56" w:rsidRDefault="00BA09DA">
            <w:pPr>
              <w:autoSpaceDE w:val="0"/>
              <w:autoSpaceDN w:val="0"/>
              <w:adjustRightInd w:val="0"/>
              <w:jc w:val="both"/>
              <w:rPr>
                <w:szCs w:val="24"/>
                <w:lang w:val="en-US"/>
              </w:rPr>
            </w:pPr>
            <w:r w:rsidRPr="007A4A56">
              <w:rPr>
                <w:b/>
                <w:szCs w:val="24"/>
                <w:lang w:val="en-US"/>
              </w:rPr>
              <w:t>Description</w:t>
            </w:r>
            <w:r w:rsidRPr="007A4A56">
              <w:rPr>
                <w:szCs w:val="24"/>
                <w:lang w:val="en-US"/>
              </w:rPr>
              <w:t xml:space="preserve"> Create the restricted key figure </w:t>
            </w:r>
            <w:r w:rsidRPr="007A4A56">
              <w:rPr>
                <w:i/>
                <w:szCs w:val="24"/>
                <w:lang w:val="en-US"/>
              </w:rPr>
              <w:t>Revenue Accessories</w:t>
            </w:r>
            <w:r w:rsidRPr="007A4A56">
              <w:rPr>
                <w:szCs w:val="24"/>
                <w:lang w:val="en-US"/>
              </w:rPr>
              <w:t xml:space="preserve"> and use it in the calculated key figure </w:t>
            </w:r>
            <w:r w:rsidRPr="007A4A56">
              <w:rPr>
                <w:rStyle w:val="Hervorhebung"/>
                <w:lang w:val="en-US"/>
              </w:rPr>
              <w:t>% Revenue Accessories</w:t>
            </w:r>
            <w:r w:rsidRPr="007A4A56">
              <w:rPr>
                <w:szCs w:val="24"/>
                <w:lang w:val="en-US"/>
              </w:rPr>
              <w:t xml:space="preserve"> in the table of the </w:t>
            </w:r>
            <w:r w:rsidRPr="007A4A56">
              <w:rPr>
                <w:i/>
                <w:szCs w:val="24"/>
                <w:lang w:val="en-US"/>
              </w:rPr>
              <w:t>Customer View (3 Years)</w:t>
            </w:r>
            <w:r w:rsidRPr="007A4A56">
              <w:rPr>
                <w:szCs w:val="24"/>
                <w:lang w:val="en-US"/>
              </w:rPr>
              <w:t xml:space="preserve"> tab. </w:t>
            </w:r>
          </w:p>
        </w:tc>
        <w:tc>
          <w:tcPr>
            <w:tcW w:w="1996" w:type="dxa"/>
            <w:shd w:val="clear" w:color="auto" w:fill="D9D9D9"/>
          </w:tcPr>
          <w:p w14:paraId="4DCA8C1F" w14:textId="7ECE5897"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1198730A" w14:textId="77777777">
        <w:tc>
          <w:tcPr>
            <w:tcW w:w="7643" w:type="dxa"/>
            <w:gridSpan w:val="2"/>
            <w:shd w:val="clear" w:color="auto" w:fill="auto"/>
          </w:tcPr>
          <w:p w14:paraId="1D530778" w14:textId="77777777" w:rsidR="00786953" w:rsidRDefault="00786953">
            <w:pPr>
              <w:spacing w:before="0" w:after="0"/>
              <w:rPr>
                <w:szCs w:val="24"/>
              </w:rPr>
            </w:pPr>
          </w:p>
        </w:tc>
        <w:tc>
          <w:tcPr>
            <w:tcW w:w="1996" w:type="dxa"/>
            <w:tcBorders>
              <w:left w:val="nil"/>
            </w:tcBorders>
          </w:tcPr>
          <w:p w14:paraId="15524E74" w14:textId="77777777" w:rsidR="00786953" w:rsidRDefault="00786953">
            <w:pPr>
              <w:pStyle w:val="Margin"/>
              <w:rPr>
                <w:rFonts w:ascii="Times New Roman" w:hAnsi="Times New Roman"/>
                <w:sz w:val="24"/>
                <w:szCs w:val="24"/>
              </w:rPr>
            </w:pPr>
          </w:p>
        </w:tc>
      </w:tr>
      <w:tr w:rsidR="00786953" w14:paraId="78B9829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3F7C9C3" w14:textId="7718198E"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72995E36" w14:textId="77777777" w:rsidR="00786953" w:rsidRDefault="00786953">
            <w:pPr>
              <w:pStyle w:val="Margin"/>
              <w:rPr>
                <w:rFonts w:cs="Arial"/>
              </w:rPr>
            </w:pPr>
          </w:p>
          <w:p w14:paraId="00C020C0" w14:textId="77777777" w:rsidR="00786953" w:rsidRDefault="00BA09DA">
            <w:pPr>
              <w:pStyle w:val="P68B1DB1-Margin11"/>
            </w:pPr>
            <w:r>
              <w:t>Initial Screen</w:t>
            </w:r>
          </w:p>
          <w:p w14:paraId="25423A0B" w14:textId="77777777" w:rsidR="00786953" w:rsidRDefault="00786953">
            <w:pPr>
              <w:pStyle w:val="Margin"/>
              <w:rPr>
                <w:rFonts w:cs="Arial"/>
              </w:rPr>
            </w:pPr>
          </w:p>
        </w:tc>
      </w:tr>
      <w:tr w:rsidR="00786953" w14:paraId="195EED52" w14:textId="77777777">
        <w:tc>
          <w:tcPr>
            <w:tcW w:w="9639" w:type="dxa"/>
            <w:gridSpan w:val="3"/>
            <w:tcBorders>
              <w:left w:val="single" w:sz="4" w:space="0" w:color="D9D9D9" w:themeColor="background1" w:themeShade="D9"/>
            </w:tcBorders>
            <w:shd w:val="clear" w:color="auto" w:fill="auto"/>
          </w:tcPr>
          <w:p w14:paraId="4981F348" w14:textId="77777777" w:rsidR="00786953" w:rsidRDefault="00786953">
            <w:pPr>
              <w:pStyle w:val="Margin"/>
            </w:pPr>
          </w:p>
        </w:tc>
      </w:tr>
      <w:tr w:rsidR="00786953" w14:paraId="2E5322E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EF74C4F" w14:textId="114F5D07" w:rsidR="00786953" w:rsidRPr="007A4A56" w:rsidRDefault="00BA09DA">
            <w:pPr>
              <w:jc w:val="both"/>
              <w:rPr>
                <w:lang w:val="en-US"/>
              </w:rPr>
            </w:pPr>
            <w:r w:rsidRPr="007A4A56">
              <w:rPr>
                <w:lang w:val="en-US"/>
              </w:rPr>
              <w:t xml:space="preserve">In SAC, in addition to calculated measures, you also have the option to create </w:t>
            </w:r>
            <w:r w:rsidRPr="007A4A56">
              <w:rPr>
                <w:i/>
                <w:lang w:val="en-US"/>
              </w:rPr>
              <w:t>restricted measures</w:t>
            </w:r>
            <w:r w:rsidRPr="007A4A56">
              <w:rPr>
                <w:lang w:val="en-US"/>
              </w:rPr>
              <w:t xml:space="preserve"> for a model within a story.  All key figures and characteristics (dimensions) defined in the model are available for the restrictions. </w:t>
            </w:r>
          </w:p>
        </w:tc>
        <w:tc>
          <w:tcPr>
            <w:tcW w:w="1996" w:type="dxa"/>
            <w:tcBorders>
              <w:left w:val="single" w:sz="4" w:space="0" w:color="D9D9D9" w:themeColor="background1" w:themeShade="D9"/>
            </w:tcBorders>
            <w:shd w:val="clear" w:color="auto" w:fill="auto"/>
          </w:tcPr>
          <w:p w14:paraId="753E00A3" w14:textId="77777777" w:rsidR="00786953" w:rsidRPr="007A4A56" w:rsidRDefault="00786953">
            <w:pPr>
              <w:pStyle w:val="Margin"/>
              <w:rPr>
                <w:lang w:val="en-US"/>
              </w:rPr>
            </w:pPr>
          </w:p>
          <w:p w14:paraId="59414EE2" w14:textId="65AE92AE" w:rsidR="00786953" w:rsidRDefault="00BA09DA">
            <w:pPr>
              <w:pStyle w:val="Margin"/>
            </w:pPr>
            <w:r>
              <w:t>Restricted Measures</w:t>
            </w:r>
          </w:p>
          <w:p w14:paraId="10372355" w14:textId="77777777" w:rsidR="00786953" w:rsidRDefault="00786953">
            <w:pPr>
              <w:pStyle w:val="Margin"/>
            </w:pPr>
          </w:p>
        </w:tc>
      </w:tr>
      <w:tr w:rsidR="00786953" w:rsidRPr="00345B63" w14:paraId="66D3E46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A6F55E" w14:textId="408E2895" w:rsidR="00786953" w:rsidRPr="007A4A56" w:rsidRDefault="00BA09DA">
            <w:pPr>
              <w:jc w:val="both"/>
              <w:rPr>
                <w:lang w:val="en-US"/>
              </w:rPr>
            </w:pPr>
            <w:r w:rsidRPr="007A4A56">
              <w:rPr>
                <w:lang w:val="en-US"/>
              </w:rPr>
              <w:t xml:space="preserve">For a better analysis of the customer buying pattern, the key figure </w:t>
            </w:r>
            <w:r w:rsidRPr="007A4A56">
              <w:rPr>
                <w:rStyle w:val="Hervorhebung"/>
                <w:lang w:val="en-US"/>
              </w:rPr>
              <w:t>% Rev Access</w:t>
            </w:r>
            <w:r w:rsidRPr="007A4A56">
              <w:rPr>
                <w:lang w:val="en-US"/>
              </w:rPr>
              <w:t xml:space="preserve"> (% Revenues Accessories) is to be added to the table of the tab customer </w:t>
            </w:r>
            <w:r w:rsidRPr="007A4A56">
              <w:rPr>
                <w:rStyle w:val="Hervorhebung"/>
                <w:lang w:val="en-US"/>
              </w:rPr>
              <w:t>view (3 years</w:t>
            </w:r>
            <w:r w:rsidRPr="007A4A56">
              <w:rPr>
                <w:lang w:val="en-US"/>
              </w:rPr>
              <w:t>).</w:t>
            </w:r>
          </w:p>
        </w:tc>
        <w:tc>
          <w:tcPr>
            <w:tcW w:w="1996" w:type="dxa"/>
            <w:tcBorders>
              <w:left w:val="single" w:sz="4" w:space="0" w:color="D9D9D9" w:themeColor="background1" w:themeShade="D9"/>
            </w:tcBorders>
            <w:shd w:val="clear" w:color="auto" w:fill="auto"/>
          </w:tcPr>
          <w:p w14:paraId="0B2007B2" w14:textId="77777777" w:rsidR="00786953" w:rsidRPr="007A4A56" w:rsidRDefault="00786953">
            <w:pPr>
              <w:pStyle w:val="Margin"/>
              <w:rPr>
                <w:lang w:val="en-US"/>
              </w:rPr>
            </w:pPr>
          </w:p>
        </w:tc>
      </w:tr>
      <w:tr w:rsidR="00786953" w:rsidRPr="00345B63" w14:paraId="3925B30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0DC33D" w14:textId="3C0CF07E" w:rsidR="00786953" w:rsidRPr="007A4A56" w:rsidRDefault="00BA09DA">
            <w:pPr>
              <w:jc w:val="both"/>
              <w:rPr>
                <w:lang w:val="en-US"/>
              </w:rPr>
            </w:pPr>
            <w:r w:rsidRPr="007A4A56">
              <w:rPr>
                <w:lang w:val="en-US"/>
              </w:rPr>
              <w:t xml:space="preserve">The first step is to create the restricted key figure </w:t>
            </w:r>
            <w:r w:rsidRPr="007A4A56">
              <w:rPr>
                <w:rStyle w:val="Hervorhebung"/>
                <w:lang w:val="en-US"/>
              </w:rPr>
              <w:t>Revenue Accessories</w:t>
            </w:r>
            <w:r w:rsidRPr="007A4A56">
              <w:rPr>
                <w:lang w:val="en-US"/>
              </w:rPr>
              <w:t xml:space="preserve">. To do this, go to the table on the </w:t>
            </w:r>
            <w:r w:rsidRPr="007A4A56">
              <w:rPr>
                <w:rStyle w:val="Hervorhebung"/>
                <w:lang w:val="en-US"/>
              </w:rPr>
              <w:t xml:space="preserve"> Customer View (3 Years)</w:t>
            </w:r>
            <w:r w:rsidRPr="007A4A56">
              <w:rPr>
                <w:lang w:val="en-US"/>
              </w:rPr>
              <w:t xml:space="preserve"> tab and open the right-hand side panel and the </w:t>
            </w:r>
            <w:r w:rsidRPr="007A4A56">
              <w:rPr>
                <w:rStyle w:val="Hervorhebung"/>
                <w:lang w:val="en-US"/>
              </w:rPr>
              <w:t>Builder</w:t>
            </w:r>
            <w:r w:rsidRPr="007A4A56">
              <w:rPr>
                <w:lang w:val="en-US"/>
              </w:rPr>
              <w:t xml:space="preserve"> panel.</w:t>
            </w:r>
          </w:p>
        </w:tc>
        <w:tc>
          <w:tcPr>
            <w:tcW w:w="1996" w:type="dxa"/>
            <w:tcBorders>
              <w:left w:val="single" w:sz="4" w:space="0" w:color="D9D9D9" w:themeColor="background1" w:themeShade="D9"/>
            </w:tcBorders>
            <w:shd w:val="clear" w:color="auto" w:fill="auto"/>
          </w:tcPr>
          <w:p w14:paraId="42079D2E" w14:textId="77777777" w:rsidR="00786953" w:rsidRPr="007A4A56" w:rsidRDefault="00786953">
            <w:pPr>
              <w:pStyle w:val="Margin"/>
              <w:rPr>
                <w:lang w:val="en-US"/>
              </w:rPr>
            </w:pPr>
          </w:p>
        </w:tc>
      </w:tr>
      <w:tr w:rsidR="00786953" w14:paraId="22432E9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CD0DBE3" w14:textId="331A42AD" w:rsidR="00786953" w:rsidRDefault="00BA09DA">
            <w:pPr>
              <w:jc w:val="both"/>
            </w:pPr>
            <w:r w:rsidRPr="007A4A56">
              <w:rPr>
                <w:lang w:val="en-US"/>
              </w:rPr>
              <w:t xml:space="preserve">Now move your mouse to the </w:t>
            </w:r>
            <w:r w:rsidRPr="007A4A56">
              <w:rPr>
                <w:rStyle w:val="Hervorhebung"/>
                <w:lang w:val="en-US"/>
              </w:rPr>
              <w:t>Columns</w:t>
            </w:r>
            <w:r w:rsidRPr="007A4A56">
              <w:rPr>
                <w:lang w:val="en-US"/>
              </w:rPr>
              <w:t xml:space="preserve"> section and click </w:t>
            </w:r>
            <w:r w:rsidRPr="007A4A56">
              <w:rPr>
                <w:b/>
                <w:lang w:val="en-US"/>
              </w:rPr>
              <w:t>More</w:t>
            </w:r>
            <w:r w:rsidRPr="007A4A56">
              <w:rPr>
                <w:lang w:val="en-US"/>
              </w:rPr>
              <w:t xml:space="preserve"> </w:t>
            </w:r>
            <w:r>
              <w:rPr>
                <w:noProof/>
              </w:rPr>
              <w:drawing>
                <wp:inline distT="0" distB="0" distL="0" distR="0" wp14:anchorId="4AC8C829" wp14:editId="13B3A1CB">
                  <wp:extent cx="228632" cy="152421"/>
                  <wp:effectExtent l="0" t="0" r="0" b="0"/>
                  <wp:docPr id="352" name="Graphic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28632" cy="152421"/>
                          </a:xfrm>
                          <a:prstGeom prst="rect">
                            <a:avLst/>
                          </a:prstGeom>
                        </pic:spPr>
                      </pic:pic>
                    </a:graphicData>
                  </a:graphic>
                </wp:inline>
              </w:drawing>
            </w:r>
            <w:r w:rsidRPr="007A4A56">
              <w:rPr>
                <w:lang w:val="en-US"/>
              </w:rPr>
              <w:t xml:space="preserve"> next to </w:t>
            </w:r>
            <w:r w:rsidRPr="007A4A56">
              <w:rPr>
                <w:i/>
                <w:lang w:val="en-US"/>
              </w:rPr>
              <w:t>Measures</w:t>
            </w:r>
            <w:r w:rsidRPr="007A4A56">
              <w:rPr>
                <w:lang w:val="en-US"/>
              </w:rPr>
              <w:t xml:space="preserve">. </w:t>
            </w:r>
            <w:r>
              <w:t xml:space="preserve">Now choose the </w:t>
            </w:r>
            <w:r>
              <w:rPr>
                <w:rStyle w:val="Hervorhebung"/>
                <w:b/>
                <w:i w:val="0"/>
              </w:rPr>
              <w:t>Add Calculation…</w:t>
            </w:r>
            <w:r>
              <w:t xml:space="preserve"> entry.</w:t>
            </w:r>
          </w:p>
        </w:tc>
        <w:tc>
          <w:tcPr>
            <w:tcW w:w="1996" w:type="dxa"/>
            <w:tcBorders>
              <w:left w:val="single" w:sz="4" w:space="0" w:color="D9D9D9" w:themeColor="background1" w:themeShade="D9"/>
            </w:tcBorders>
            <w:shd w:val="clear" w:color="auto" w:fill="auto"/>
          </w:tcPr>
          <w:p w14:paraId="7DDAABDD" w14:textId="77777777" w:rsidR="00786953" w:rsidRDefault="00786953">
            <w:pPr>
              <w:pStyle w:val="Margin"/>
            </w:pPr>
          </w:p>
          <w:p w14:paraId="13904F69" w14:textId="17CE0639" w:rsidR="00786953" w:rsidRDefault="00BA09DA">
            <w:pPr>
              <w:pStyle w:val="Margin"/>
            </w:pPr>
            <w:r>
              <w:t>More</w:t>
            </w:r>
            <w:r>
              <w:br/>
              <w:t xml:space="preserve"> Add Calculation…</w:t>
            </w:r>
          </w:p>
        </w:tc>
      </w:tr>
      <w:tr w:rsidR="00786953" w14:paraId="1937A66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861A678" w14:textId="2A100C51" w:rsidR="00786953" w:rsidRDefault="00BA09DA">
            <w:pPr>
              <w:jc w:val="center"/>
            </w:pPr>
            <w:r>
              <w:rPr>
                <w:noProof/>
              </w:rPr>
              <w:drawing>
                <wp:inline distT="0" distB="0" distL="0" distR="0" wp14:anchorId="44B5591D" wp14:editId="17F3901A">
                  <wp:extent cx="2871316" cy="1247655"/>
                  <wp:effectExtent l="0" t="0" r="5715" b="0"/>
                  <wp:docPr id="269" name="Graphic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880707" cy="125173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53BFBCC" w14:textId="77777777" w:rsidR="00786953" w:rsidRDefault="00786953">
            <w:pPr>
              <w:pStyle w:val="Margin"/>
            </w:pPr>
          </w:p>
        </w:tc>
      </w:tr>
      <w:tr w:rsidR="00786953" w14:paraId="0751845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E7AEBC" w14:textId="5A746958" w:rsidR="00786953" w:rsidRDefault="00BA09DA">
            <w:pPr>
              <w:jc w:val="both"/>
            </w:pPr>
            <w:r w:rsidRPr="007A4A56">
              <w:rPr>
                <w:lang w:val="en-US"/>
              </w:rPr>
              <w:t xml:space="preserve">In the </w:t>
            </w:r>
            <w:r w:rsidRPr="007A4A56">
              <w:rPr>
                <w:rStyle w:val="Hervorhebung"/>
                <w:lang w:val="en-US"/>
              </w:rPr>
              <w:t>calculation editor</w:t>
            </w:r>
            <w:r w:rsidRPr="007A4A56">
              <w:rPr>
                <w:lang w:val="en-US"/>
              </w:rPr>
              <w:t xml:space="preserve"> that opens, select </w:t>
            </w:r>
            <w:r w:rsidRPr="007A4A56">
              <w:rPr>
                <w:rStyle w:val="Hervorhebung"/>
                <w:b/>
                <w:i w:val="0"/>
                <w:lang w:val="en-US"/>
              </w:rPr>
              <w:t>Restricted Measure</w:t>
            </w:r>
            <w:r w:rsidRPr="007A4A56">
              <w:rPr>
                <w:lang w:val="en-US"/>
              </w:rPr>
              <w:t xml:space="preserve"> as the </w:t>
            </w:r>
            <w:r w:rsidRPr="007A4A56">
              <w:rPr>
                <w:i/>
                <w:lang w:val="en-US"/>
              </w:rPr>
              <w:t>type</w:t>
            </w:r>
            <w:r w:rsidRPr="007A4A56">
              <w:rPr>
                <w:lang w:val="en-US"/>
              </w:rPr>
              <w:t xml:space="preserve">. </w:t>
            </w:r>
            <w:r>
              <w:t xml:space="preserve">Enter </w:t>
            </w:r>
            <w:r>
              <w:rPr>
                <w:rStyle w:val="Hervorhebung"/>
                <w:b/>
                <w:i w:val="0"/>
              </w:rPr>
              <w:t>Revenue Accessories</w:t>
            </w:r>
            <w:r>
              <w:t xml:space="preserve"> as the </w:t>
            </w:r>
            <w:r>
              <w:rPr>
                <w:rStyle w:val="Hervorhebung"/>
              </w:rPr>
              <w:t>name</w:t>
            </w:r>
            <w:r>
              <w:t>.</w:t>
            </w:r>
          </w:p>
        </w:tc>
        <w:tc>
          <w:tcPr>
            <w:tcW w:w="1996" w:type="dxa"/>
            <w:tcBorders>
              <w:left w:val="single" w:sz="4" w:space="0" w:color="D9D9D9" w:themeColor="background1" w:themeShade="D9"/>
            </w:tcBorders>
            <w:shd w:val="clear" w:color="auto" w:fill="auto"/>
          </w:tcPr>
          <w:p w14:paraId="5BFCC449" w14:textId="77777777" w:rsidR="00786953" w:rsidRDefault="00786953">
            <w:pPr>
              <w:pStyle w:val="Margin"/>
            </w:pPr>
          </w:p>
          <w:p w14:paraId="703163D3" w14:textId="77777777" w:rsidR="00786953" w:rsidRDefault="00BA09DA">
            <w:pPr>
              <w:pStyle w:val="Margin"/>
            </w:pPr>
            <w:r>
              <w:t>Restricted Measure</w:t>
            </w:r>
          </w:p>
          <w:p w14:paraId="1D274A13" w14:textId="0FC3DA7A" w:rsidR="00786953" w:rsidRDefault="00BA09DA">
            <w:pPr>
              <w:pStyle w:val="Margin"/>
            </w:pPr>
            <w:r>
              <w:t>Revenue Accessories</w:t>
            </w:r>
          </w:p>
        </w:tc>
      </w:tr>
      <w:tr w:rsidR="00786953" w:rsidRPr="00345B63" w14:paraId="49813CD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DA96DCE" w14:textId="1E88308B" w:rsidR="00786953" w:rsidRDefault="00BA09DA">
            <w:pPr>
              <w:jc w:val="both"/>
            </w:pPr>
            <w:r>
              <w:t>The underlying logic is:</w:t>
            </w:r>
          </w:p>
          <w:p w14:paraId="67E67B68" w14:textId="3F3EC7CB" w:rsidR="00786953" w:rsidRDefault="00BA09DA">
            <w:pPr>
              <w:pStyle w:val="Listenabsatz"/>
              <w:numPr>
                <w:ilvl w:val="0"/>
                <w:numId w:val="26"/>
              </w:numPr>
            </w:pPr>
            <w:r>
              <w:t xml:space="preserve">Key Figure: </w:t>
            </w:r>
            <w:r>
              <w:rPr>
                <w:rStyle w:val="Hervorhebung"/>
              </w:rPr>
              <w:t>Revenue GC</w:t>
            </w:r>
          </w:p>
          <w:p w14:paraId="1019437D" w14:textId="5B72E14D" w:rsidR="00786953" w:rsidRDefault="00BA09DA">
            <w:pPr>
              <w:pStyle w:val="Listenabsatz"/>
              <w:numPr>
                <w:ilvl w:val="0"/>
                <w:numId w:val="26"/>
              </w:numPr>
            </w:pPr>
            <w:r>
              <w:t xml:space="preserve">Dimension: </w:t>
            </w:r>
            <w:r>
              <w:rPr>
                <w:rStyle w:val="Hervorhebung"/>
              </w:rPr>
              <w:t>Division</w:t>
            </w:r>
            <w:r>
              <w:t xml:space="preserve"> (under </w:t>
            </w:r>
            <w:r>
              <w:rPr>
                <w:rStyle w:val="Hervorhebung"/>
              </w:rPr>
              <w:t>Product</w:t>
            </w:r>
            <w:r>
              <w:t>)</w:t>
            </w:r>
          </w:p>
          <w:p w14:paraId="1069BF16" w14:textId="337139E1" w:rsidR="00786953" w:rsidRPr="007A4A56" w:rsidRDefault="00BA09DA">
            <w:pPr>
              <w:pStyle w:val="Listenabsatz"/>
              <w:numPr>
                <w:ilvl w:val="0"/>
                <w:numId w:val="26"/>
              </w:numPr>
              <w:rPr>
                <w:lang w:val="en-US"/>
              </w:rPr>
            </w:pPr>
            <w:r w:rsidRPr="007A4A56">
              <w:rPr>
                <w:lang w:val="en-US"/>
              </w:rPr>
              <w:t xml:space="preserve">Value: </w:t>
            </w:r>
            <w:r w:rsidRPr="007A4A56">
              <w:rPr>
                <w:rStyle w:val="Hervorhebung"/>
                <w:lang w:val="en-US"/>
              </w:rPr>
              <w:t>Accessories (Select by Member…)</w:t>
            </w:r>
          </w:p>
        </w:tc>
        <w:tc>
          <w:tcPr>
            <w:tcW w:w="1996" w:type="dxa"/>
            <w:tcBorders>
              <w:left w:val="single" w:sz="4" w:space="0" w:color="D9D9D9" w:themeColor="background1" w:themeShade="D9"/>
            </w:tcBorders>
            <w:shd w:val="clear" w:color="auto" w:fill="auto"/>
          </w:tcPr>
          <w:p w14:paraId="43D47B0B" w14:textId="77777777" w:rsidR="00786953" w:rsidRPr="007A4A56" w:rsidRDefault="00786953">
            <w:pPr>
              <w:pStyle w:val="Margin"/>
              <w:rPr>
                <w:lang w:val="en-US"/>
              </w:rPr>
            </w:pPr>
          </w:p>
        </w:tc>
      </w:tr>
      <w:tr w:rsidR="00786953" w14:paraId="47F3356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5B7E120" w14:textId="1CF7A77A" w:rsidR="00786953" w:rsidRDefault="00BA09DA">
            <w:pPr>
              <w:jc w:val="center"/>
            </w:pPr>
            <w:r>
              <w:rPr>
                <w:noProof/>
              </w:rPr>
              <w:lastRenderedPageBreak/>
              <w:drawing>
                <wp:inline distT="0" distB="0" distL="0" distR="0" wp14:anchorId="63E0A36C" wp14:editId="3BEA579A">
                  <wp:extent cx="4716145" cy="1967230"/>
                  <wp:effectExtent l="0" t="0" r="8255" b="0"/>
                  <wp:docPr id="270" name="Graphic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716145" cy="196723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A44440C" w14:textId="77777777" w:rsidR="00786953" w:rsidRDefault="00786953">
            <w:pPr>
              <w:pStyle w:val="Margin"/>
            </w:pPr>
          </w:p>
        </w:tc>
      </w:tr>
      <w:tr w:rsidR="00786953" w14:paraId="371F1C2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5EA1B62" w14:textId="0429CC8C" w:rsidR="00786953" w:rsidRPr="007A4A56" w:rsidRDefault="00BA09DA">
            <w:pPr>
              <w:jc w:val="both"/>
              <w:rPr>
                <w:lang w:val="en-US"/>
              </w:rPr>
            </w:pPr>
            <w:r w:rsidRPr="007A4A56">
              <w:rPr>
                <w:lang w:val="en-US"/>
              </w:rPr>
              <w:t xml:space="preserve">When you have completely defined your key figure,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07F04163" w14:textId="77777777" w:rsidR="00786953" w:rsidRPr="007A4A56" w:rsidRDefault="00786953">
            <w:pPr>
              <w:pStyle w:val="Margin"/>
              <w:rPr>
                <w:lang w:val="en-US"/>
              </w:rPr>
            </w:pPr>
          </w:p>
          <w:p w14:paraId="512943E9" w14:textId="10765217" w:rsidR="00786953" w:rsidRDefault="00BA09DA">
            <w:pPr>
              <w:pStyle w:val="Margin"/>
            </w:pPr>
            <w:r>
              <w:t>Ok then</w:t>
            </w:r>
          </w:p>
        </w:tc>
      </w:tr>
      <w:tr w:rsidR="00786953" w14:paraId="2D7BFFC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1C1B120" w14:textId="1524B248" w:rsidR="00786953" w:rsidRDefault="00BA09DA">
            <w:pPr>
              <w:jc w:val="both"/>
            </w:pPr>
            <w:r w:rsidRPr="007A4A56">
              <w:rPr>
                <w:lang w:val="en-US"/>
              </w:rPr>
              <w:t xml:space="preserve">Next, you create the calculated key figure </w:t>
            </w:r>
            <w:r w:rsidRPr="007A4A56">
              <w:rPr>
                <w:rStyle w:val="Hervorhebung"/>
                <w:lang w:val="en-US"/>
              </w:rPr>
              <w:t>% Rev Access</w:t>
            </w:r>
            <w:r w:rsidRPr="007A4A56">
              <w:rPr>
                <w:lang w:val="en-US"/>
              </w:rPr>
              <w:t xml:space="preserve">. Proceed as for the </w:t>
            </w:r>
            <w:r w:rsidRPr="007A4A56">
              <w:rPr>
                <w:rStyle w:val="Hervorhebung"/>
                <w:lang w:val="en-US"/>
              </w:rPr>
              <w:t>Contribution Margin %</w:t>
            </w:r>
            <w:r w:rsidRPr="007A4A56">
              <w:rPr>
                <w:lang w:val="en-US"/>
              </w:rPr>
              <w:t xml:space="preserve"> key figure. </w:t>
            </w:r>
            <w:r>
              <w:t xml:space="preserve">The underlying formula is </w:t>
            </w:r>
            <w:r>
              <w:rPr>
                <w:rStyle w:val="Hervorhebung"/>
                <w:b/>
                <w:i w:val="0"/>
              </w:rPr>
              <w:t>Revenue Accessories / Revenue GC</w:t>
            </w:r>
            <w:r>
              <w:t>.</w:t>
            </w:r>
          </w:p>
        </w:tc>
        <w:tc>
          <w:tcPr>
            <w:tcW w:w="1996" w:type="dxa"/>
            <w:tcBorders>
              <w:left w:val="single" w:sz="4" w:space="0" w:color="D9D9D9" w:themeColor="background1" w:themeShade="D9"/>
            </w:tcBorders>
            <w:shd w:val="clear" w:color="auto" w:fill="auto"/>
          </w:tcPr>
          <w:p w14:paraId="77978B66" w14:textId="77777777" w:rsidR="00786953" w:rsidRDefault="00786953">
            <w:pPr>
              <w:pStyle w:val="Margin"/>
            </w:pPr>
          </w:p>
          <w:p w14:paraId="6EB4E9D8" w14:textId="56B49A64" w:rsidR="00786953" w:rsidRDefault="00BA09DA">
            <w:pPr>
              <w:pStyle w:val="Margin"/>
            </w:pPr>
            <w:r>
              <w:t>Formula</w:t>
            </w:r>
          </w:p>
        </w:tc>
      </w:tr>
      <w:tr w:rsidR="00786953" w14:paraId="7B57FFF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E311C96" w14:textId="43D08E61" w:rsidR="00786953" w:rsidRDefault="00BA09DA">
            <w:pPr>
              <w:jc w:val="center"/>
            </w:pPr>
            <w:r>
              <w:rPr>
                <w:noProof/>
              </w:rPr>
              <w:drawing>
                <wp:inline distT="0" distB="0" distL="0" distR="0" wp14:anchorId="32F2F7BB" wp14:editId="2E168844">
                  <wp:extent cx="4716145" cy="2752725"/>
                  <wp:effectExtent l="0" t="0" r="8255" b="9525"/>
                  <wp:docPr id="271" name="Graphic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716145" cy="275272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D2263B6" w14:textId="77777777" w:rsidR="00786953" w:rsidRDefault="00786953">
            <w:pPr>
              <w:pStyle w:val="Margin"/>
            </w:pPr>
          </w:p>
        </w:tc>
      </w:tr>
      <w:tr w:rsidR="00786953" w:rsidRPr="00345B63" w14:paraId="3E08474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9839088" w14:textId="5D2EFBE4" w:rsidR="00786953" w:rsidRPr="007A4A56" w:rsidRDefault="00BA09DA">
            <w:pPr>
              <w:jc w:val="both"/>
              <w:rPr>
                <w:lang w:val="en-US"/>
              </w:rPr>
            </w:pPr>
            <w:r w:rsidRPr="007A4A56">
              <w:rPr>
                <w:lang w:val="en-US"/>
              </w:rPr>
              <w:t xml:space="preserve">For the % </w:t>
            </w:r>
            <w:r w:rsidRPr="007A4A56">
              <w:rPr>
                <w:rStyle w:val="Hervorhebung"/>
                <w:lang w:val="en-US"/>
              </w:rPr>
              <w:t>Rev Access</w:t>
            </w:r>
            <w:r w:rsidRPr="007A4A56">
              <w:rPr>
                <w:lang w:val="en-US"/>
              </w:rPr>
              <w:t xml:space="preserve"> key figure, you must now set the output as a % value. To do so, move your mouse to the Columns section</w:t>
            </w:r>
            <w:r w:rsidRPr="007A4A56">
              <w:rPr>
                <w:rStyle w:val="Hervorhebung"/>
                <w:i w:val="0"/>
                <w:lang w:val="en-US"/>
              </w:rPr>
              <w:t>, follow the path</w:t>
            </w:r>
            <w:r w:rsidRPr="007A4A56">
              <w:rPr>
                <w:lang w:val="en-US"/>
              </w:rPr>
              <w:t xml:space="preserve"> </w:t>
            </w:r>
            <w:r w:rsidRPr="007A4A56">
              <w:rPr>
                <w:rStyle w:val="Hervorhebung"/>
                <w:lang w:val="en-US"/>
              </w:rPr>
              <w:t xml:space="preserve">2 Story Calculations </w:t>
            </w:r>
            <w:r w:rsidRPr="007A4A56">
              <w:rPr>
                <w:lang w:val="en-US"/>
              </w:rPr>
              <w:t xml:space="preserve"> </w:t>
            </w:r>
            <w:r w:rsidRPr="007A4A56">
              <w:rPr>
                <w:color w:val="943634"/>
                <w:lang w:val="en-US"/>
              </w:rPr>
              <w:t>►</w:t>
            </w:r>
            <w:r w:rsidRPr="007A4A56">
              <w:rPr>
                <w:lang w:val="en-US"/>
              </w:rPr>
              <w:t xml:space="preserve"> </w:t>
            </w:r>
            <w:r w:rsidRPr="007A4A56">
              <w:rPr>
                <w:rStyle w:val="Hervorhebung"/>
                <w:lang w:val="en-US"/>
              </w:rPr>
              <w:t xml:space="preserve"> % Rev Access</w:t>
            </w:r>
            <w:r w:rsidRPr="007A4A56">
              <w:rPr>
                <w:lang w:val="en-US"/>
              </w:rPr>
              <w:t xml:space="preserve">, and click </w:t>
            </w:r>
            <w:r w:rsidRPr="007A4A56">
              <w:rPr>
                <w:rStyle w:val="Hervorhebung"/>
                <w:b/>
                <w:i w:val="0"/>
                <w:lang w:val="en-US"/>
              </w:rPr>
              <w:t xml:space="preserve">Edit formatting options </w:t>
            </w:r>
            <w:r w:rsidRPr="007A4A56">
              <w:rPr>
                <w:lang w:val="en-US"/>
              </w:rPr>
              <w:t xml:space="preserve"> </w:t>
            </w:r>
            <w:r>
              <w:rPr>
                <w:rStyle w:val="Hervorhebung"/>
                <w:noProof/>
              </w:rPr>
              <w:drawing>
                <wp:inline distT="0" distB="0" distL="0" distR="0" wp14:anchorId="57BC6377" wp14:editId="7140A2C5">
                  <wp:extent cx="181000" cy="200053"/>
                  <wp:effectExtent l="0" t="0" r="9525" b="9525"/>
                  <wp:docPr id="272" name="Graphic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81000" cy="200053"/>
                          </a:xfrm>
                          <a:prstGeom prst="rect">
                            <a:avLst/>
                          </a:prstGeom>
                        </pic:spPr>
                      </pic:pic>
                    </a:graphicData>
                  </a:graphic>
                </wp:inline>
              </w:drawing>
            </w:r>
            <w:r w:rsidRPr="007A4A56">
              <w:rPr>
                <w:rStyle w:val="Hervorhebung"/>
                <w:i w:val="0"/>
                <w:lang w:val="en-US"/>
              </w:rPr>
              <w:t>.</w:t>
            </w:r>
          </w:p>
        </w:tc>
        <w:tc>
          <w:tcPr>
            <w:tcW w:w="1996" w:type="dxa"/>
            <w:tcBorders>
              <w:left w:val="single" w:sz="4" w:space="0" w:color="D9D9D9" w:themeColor="background1" w:themeShade="D9"/>
            </w:tcBorders>
            <w:shd w:val="clear" w:color="auto" w:fill="auto"/>
          </w:tcPr>
          <w:p w14:paraId="6E87FAC0" w14:textId="77777777" w:rsidR="00786953" w:rsidRPr="007A4A56" w:rsidRDefault="00BA09DA">
            <w:pPr>
              <w:pStyle w:val="Margin"/>
              <w:rPr>
                <w:lang w:val="en-US"/>
              </w:rPr>
            </w:pPr>
            <w:r w:rsidRPr="007A4A56">
              <w:rPr>
                <w:lang w:val="en-US"/>
              </w:rPr>
              <w:br/>
            </w:r>
          </w:p>
          <w:p w14:paraId="71AB96E7" w14:textId="77777777" w:rsidR="00786953" w:rsidRPr="007A4A56" w:rsidRDefault="00BA09DA">
            <w:pPr>
              <w:pStyle w:val="Margin"/>
              <w:rPr>
                <w:lang w:val="en-US"/>
              </w:rPr>
            </w:pPr>
            <w:r w:rsidRPr="007A4A56">
              <w:rPr>
                <w:lang w:val="en-US"/>
              </w:rPr>
              <w:t xml:space="preserve">1 Story Calculations </w:t>
            </w:r>
            <w:r>
              <w:sym w:font="Wingdings" w:char="F0E0"/>
            </w:r>
          </w:p>
          <w:p w14:paraId="5EC8FF32" w14:textId="1C4209AE" w:rsidR="00786953" w:rsidRPr="007A4A56" w:rsidRDefault="00BA09DA">
            <w:pPr>
              <w:pStyle w:val="Margin"/>
              <w:rPr>
                <w:lang w:val="en-US"/>
              </w:rPr>
            </w:pPr>
            <w:r w:rsidRPr="007A4A56">
              <w:rPr>
                <w:lang w:val="en-US"/>
              </w:rPr>
              <w:t>% Rev Access -&gt;</w:t>
            </w:r>
          </w:p>
          <w:p w14:paraId="274C87F3" w14:textId="5FF314ED" w:rsidR="00786953" w:rsidRPr="007A4A56" w:rsidRDefault="00BA09DA">
            <w:pPr>
              <w:pStyle w:val="Margin"/>
              <w:rPr>
                <w:lang w:val="en-US"/>
              </w:rPr>
            </w:pPr>
            <w:r w:rsidRPr="007A4A56">
              <w:rPr>
                <w:lang w:val="en-US"/>
              </w:rPr>
              <w:t>Edit Formatting Options</w:t>
            </w:r>
          </w:p>
        </w:tc>
      </w:tr>
      <w:tr w:rsidR="00786953" w14:paraId="61521CA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4A98794" w14:textId="68FDE959" w:rsidR="00786953" w:rsidRDefault="00BA09DA">
            <w:pPr>
              <w:jc w:val="center"/>
            </w:pPr>
            <w:r>
              <w:rPr>
                <w:noProof/>
              </w:rPr>
              <w:drawing>
                <wp:inline distT="0" distB="0" distL="0" distR="0" wp14:anchorId="6FEDE0C8" wp14:editId="09ADF511">
                  <wp:extent cx="3064224" cy="1209772"/>
                  <wp:effectExtent l="0" t="0" r="3175" b="0"/>
                  <wp:docPr id="273" name="Graphic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083857" cy="121752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6C2FC33" w14:textId="77777777" w:rsidR="00786953" w:rsidRDefault="00786953">
            <w:pPr>
              <w:pStyle w:val="Margin"/>
            </w:pPr>
          </w:p>
        </w:tc>
      </w:tr>
      <w:tr w:rsidR="00786953" w14:paraId="4348209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1432672" w14:textId="203616AA" w:rsidR="00786953" w:rsidRDefault="00BA09DA">
            <w:pPr>
              <w:jc w:val="both"/>
            </w:pPr>
            <w:r w:rsidRPr="007A4A56">
              <w:rPr>
                <w:lang w:val="en-US"/>
              </w:rPr>
              <w:lastRenderedPageBreak/>
              <w:t xml:space="preserve">In the </w:t>
            </w:r>
            <w:r w:rsidRPr="007A4A56">
              <w:rPr>
                <w:rStyle w:val="Hervorhebung"/>
                <w:lang w:val="en-US"/>
              </w:rPr>
              <w:t>Formatting</w:t>
            </w:r>
            <w:r w:rsidRPr="007A4A56">
              <w:rPr>
                <w:lang w:val="en-US"/>
              </w:rPr>
              <w:t xml:space="preserve"> window, deselect the entry </w:t>
            </w:r>
            <w:r w:rsidRPr="007A4A56">
              <w:rPr>
                <w:rStyle w:val="Hervorhebung"/>
                <w:b/>
                <w:i w:val="0"/>
                <w:lang w:val="en-US"/>
              </w:rPr>
              <w:t>Use unit of underlying measures</w:t>
            </w:r>
            <w:r w:rsidRPr="007A4A56">
              <w:rPr>
                <w:lang w:val="en-US"/>
              </w:rPr>
              <w:t xml:space="preserve"> to be able to use a different format for the key figure and select the entry </w:t>
            </w:r>
            <w:r w:rsidRPr="007A4A56">
              <w:rPr>
                <w:rStyle w:val="Hervorhebung"/>
                <w:b/>
                <w:i w:val="0"/>
                <w:lang w:val="en-US"/>
              </w:rPr>
              <w:t>Percentage</w:t>
            </w:r>
            <w:r w:rsidRPr="007A4A56">
              <w:rPr>
                <w:lang w:val="en-US"/>
              </w:rPr>
              <w:t xml:space="preserve"> for </w:t>
            </w:r>
            <w:r w:rsidRPr="007A4A56">
              <w:rPr>
                <w:rStyle w:val="Hervorhebung"/>
                <w:lang w:val="en-US"/>
              </w:rPr>
              <w:t>Scale</w:t>
            </w:r>
            <w:r w:rsidRPr="007A4A56">
              <w:rPr>
                <w:lang w:val="en-US"/>
              </w:rPr>
              <w:t xml:space="preserve">. </w:t>
            </w:r>
            <w:r>
              <w:t xml:space="preserve">Finally, confirm the window with </w:t>
            </w:r>
            <w:r>
              <w:rPr>
                <w:rStyle w:val="Hervorhebung"/>
                <w:b/>
                <w:i w:val="0"/>
              </w:rPr>
              <w:t>OK</w:t>
            </w:r>
            <w:r>
              <w:t>.</w:t>
            </w:r>
          </w:p>
        </w:tc>
        <w:tc>
          <w:tcPr>
            <w:tcW w:w="1996" w:type="dxa"/>
            <w:tcBorders>
              <w:left w:val="single" w:sz="4" w:space="0" w:color="D9D9D9" w:themeColor="background1" w:themeShade="D9"/>
            </w:tcBorders>
            <w:shd w:val="clear" w:color="auto" w:fill="auto"/>
          </w:tcPr>
          <w:p w14:paraId="73923854" w14:textId="77777777" w:rsidR="00786953" w:rsidRPr="007A4A56" w:rsidRDefault="00786953">
            <w:pPr>
              <w:pStyle w:val="Margin"/>
              <w:rPr>
                <w:lang w:val="en-US"/>
              </w:rPr>
            </w:pPr>
          </w:p>
          <w:p w14:paraId="242486C9" w14:textId="77777777" w:rsidR="00786953" w:rsidRPr="007A4A56" w:rsidRDefault="00BA09DA">
            <w:pPr>
              <w:pStyle w:val="P68B1DB1-Margin13"/>
              <w:rPr>
                <w:lang w:val="en-US"/>
              </w:rPr>
            </w:pPr>
            <w:r w:rsidRPr="007A4A56">
              <w:rPr>
                <w:lang w:val="en-US"/>
              </w:rPr>
              <w:t>Use Unit of Underlying Measures</w:t>
            </w:r>
          </w:p>
          <w:p w14:paraId="4CE298B5" w14:textId="77777777" w:rsidR="00786953" w:rsidRPr="007A4A56" w:rsidRDefault="00BA09DA">
            <w:pPr>
              <w:pStyle w:val="Margin"/>
              <w:rPr>
                <w:lang w:val="en-US"/>
              </w:rPr>
            </w:pPr>
            <w:r w:rsidRPr="007A4A56">
              <w:rPr>
                <w:lang w:val="en-US"/>
              </w:rPr>
              <w:t>Percentage</w:t>
            </w:r>
          </w:p>
          <w:p w14:paraId="3826CB0A" w14:textId="2EFD2094" w:rsidR="00786953" w:rsidRDefault="00BA09DA">
            <w:pPr>
              <w:pStyle w:val="Margin"/>
            </w:pPr>
            <w:r>
              <w:t>Ok then</w:t>
            </w:r>
          </w:p>
        </w:tc>
      </w:tr>
      <w:tr w:rsidR="00786953" w14:paraId="0B13A7C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D8E48E" w14:textId="649B7F0A" w:rsidR="00786953" w:rsidRPr="007A4A56" w:rsidRDefault="00BA09DA">
            <w:pPr>
              <w:jc w:val="both"/>
              <w:rPr>
                <w:lang w:val="en-US"/>
              </w:rPr>
            </w:pPr>
            <w:r w:rsidRPr="007A4A56">
              <w:rPr>
                <w:lang w:val="en-US"/>
              </w:rPr>
              <w:t xml:space="preserve">Since only the calculated measure is to be displayed in the table, hover over the </w:t>
            </w:r>
            <w:r w:rsidRPr="007A4A56">
              <w:rPr>
                <w:rStyle w:val="Hervorhebung"/>
                <w:lang w:val="en-US"/>
              </w:rPr>
              <w:t>Columns</w:t>
            </w:r>
            <w:r w:rsidRPr="007A4A56">
              <w:rPr>
                <w:lang w:val="en-US"/>
              </w:rPr>
              <w:t xml:space="preserve"> section and click Manage </w:t>
            </w:r>
            <w:r w:rsidRPr="007A4A56">
              <w:rPr>
                <w:b/>
                <w:lang w:val="en-US"/>
              </w:rPr>
              <w:t xml:space="preserve"> Filters</w:t>
            </w:r>
            <w:r w:rsidRPr="007A4A56">
              <w:rPr>
                <w:lang w:val="en-US"/>
              </w:rPr>
              <w:t xml:space="preserve"> </w:t>
            </w:r>
            <w:r>
              <w:rPr>
                <w:noProof/>
              </w:rPr>
              <w:drawing>
                <wp:inline distT="0" distB="0" distL="0" distR="0" wp14:anchorId="4B658068" wp14:editId="0FFBFDA3">
                  <wp:extent cx="152421" cy="171474"/>
                  <wp:effectExtent l="0" t="0" r="0" b="0"/>
                  <wp:docPr id="104" name="Graphic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52421" cy="171474"/>
                          </a:xfrm>
                          <a:prstGeom prst="rect">
                            <a:avLst/>
                          </a:prstGeom>
                        </pic:spPr>
                      </pic:pic>
                    </a:graphicData>
                  </a:graphic>
                </wp:inline>
              </w:drawing>
            </w:r>
            <w:r w:rsidRPr="007A4A56">
              <w:rPr>
                <w:lang w:val="en-US"/>
              </w:rPr>
              <w:t xml:space="preserve"> next to </w:t>
            </w:r>
            <w:r w:rsidRPr="007A4A56">
              <w:rPr>
                <w:rStyle w:val="Hervorhebung"/>
                <w:lang w:val="en-US"/>
              </w:rPr>
              <w:t>Measures</w:t>
            </w:r>
            <w:r w:rsidRPr="007A4A56">
              <w:rPr>
                <w:lang w:val="en-US"/>
              </w:rPr>
              <w:t>.</w:t>
            </w:r>
          </w:p>
        </w:tc>
        <w:tc>
          <w:tcPr>
            <w:tcW w:w="1996" w:type="dxa"/>
            <w:tcBorders>
              <w:left w:val="single" w:sz="4" w:space="0" w:color="D9D9D9" w:themeColor="background1" w:themeShade="D9"/>
            </w:tcBorders>
            <w:shd w:val="clear" w:color="auto" w:fill="auto"/>
          </w:tcPr>
          <w:p w14:paraId="1AFE7524" w14:textId="77777777" w:rsidR="00786953" w:rsidRPr="007A4A56" w:rsidRDefault="00786953">
            <w:pPr>
              <w:pStyle w:val="Margin"/>
              <w:rPr>
                <w:lang w:val="en-US"/>
              </w:rPr>
            </w:pPr>
          </w:p>
          <w:p w14:paraId="5CC4F5B9" w14:textId="2EE0B581" w:rsidR="00786953" w:rsidRDefault="00BA09DA">
            <w:pPr>
              <w:pStyle w:val="Margin"/>
            </w:pPr>
            <w:r>
              <w:t>Manage Filters</w:t>
            </w:r>
          </w:p>
        </w:tc>
      </w:tr>
      <w:tr w:rsidR="00786953" w14:paraId="68B8C0A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AFFE87F" w14:textId="3AD16131" w:rsidR="00786953" w:rsidRPr="007A4A56" w:rsidRDefault="00BA09DA">
            <w:pPr>
              <w:jc w:val="both"/>
              <w:rPr>
                <w:lang w:val="en-US"/>
              </w:rPr>
            </w:pPr>
            <w:r w:rsidRPr="007A4A56">
              <w:rPr>
                <w:lang w:val="en-US"/>
              </w:rPr>
              <w:t xml:space="preserve">Deselect the </w:t>
            </w:r>
            <w:r w:rsidRPr="007A4A56">
              <w:rPr>
                <w:rStyle w:val="Hervorhebung"/>
                <w:b/>
                <w:i w:val="0"/>
                <w:lang w:val="en-US"/>
              </w:rPr>
              <w:t>Revenue Accessories</w:t>
            </w:r>
            <w:r w:rsidRPr="007A4A56">
              <w:rPr>
                <w:lang w:val="en-US"/>
              </w:rPr>
              <w:t xml:space="preserve"> entry and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267ACF46" w14:textId="77777777" w:rsidR="00786953" w:rsidRPr="007A4A56" w:rsidRDefault="00786953">
            <w:pPr>
              <w:pStyle w:val="Margin"/>
              <w:rPr>
                <w:lang w:val="en-US"/>
              </w:rPr>
            </w:pPr>
          </w:p>
          <w:p w14:paraId="2345DA30" w14:textId="77777777" w:rsidR="00786953" w:rsidRDefault="00BA09DA">
            <w:pPr>
              <w:pStyle w:val="P68B1DB1-Margin13"/>
            </w:pPr>
            <w:r>
              <w:t>Revenue Accessories</w:t>
            </w:r>
          </w:p>
          <w:p w14:paraId="66871EE2" w14:textId="2832AF17" w:rsidR="00786953" w:rsidRDefault="00BA09DA">
            <w:pPr>
              <w:pStyle w:val="Margin"/>
            </w:pPr>
            <w:r>
              <w:t>Ok then</w:t>
            </w:r>
          </w:p>
        </w:tc>
      </w:tr>
      <w:tr w:rsidR="00786953" w14:paraId="50CFBBF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C2AE9B9" w14:textId="19B818C3" w:rsidR="00786953" w:rsidRDefault="00BA09DA">
            <w:pPr>
              <w:jc w:val="both"/>
            </w:pPr>
            <w:r w:rsidRPr="007A4A56">
              <w:rPr>
                <w:lang w:val="en-US"/>
              </w:rPr>
              <w:t xml:space="preserve">To prevent the </w:t>
            </w:r>
            <w:r w:rsidRPr="007A4A56">
              <w:rPr>
                <w:rStyle w:val="Hervorhebung"/>
                <w:lang w:val="en-US"/>
              </w:rPr>
              <w:t>% Rev Access</w:t>
            </w:r>
            <w:r w:rsidRPr="007A4A56">
              <w:rPr>
                <w:lang w:val="en-US"/>
              </w:rPr>
              <w:t xml:space="preserve"> column from taking up as much space, set a line break. To do so, click the </w:t>
            </w:r>
            <w:r w:rsidRPr="007A4A56">
              <w:rPr>
                <w:rStyle w:val="Hervorhebung"/>
                <w:lang w:val="en-US"/>
              </w:rPr>
              <w:t>% Rev Access</w:t>
            </w:r>
            <w:r w:rsidRPr="007A4A56">
              <w:rPr>
                <w:lang w:val="en-US"/>
              </w:rPr>
              <w:t xml:space="preserve"> text and open the </w:t>
            </w:r>
            <w:r w:rsidRPr="007A4A56">
              <w:rPr>
                <w:b/>
                <w:lang w:val="en-US"/>
              </w:rPr>
              <w:t xml:space="preserve"> Styling</w:t>
            </w:r>
            <w:r w:rsidRPr="007A4A56">
              <w:rPr>
                <w:lang w:val="en-US"/>
              </w:rPr>
              <w:t xml:space="preserve"> panel in the right-hand side panel. </w:t>
            </w:r>
            <w:r>
              <w:t xml:space="preserve">Scroll to </w:t>
            </w:r>
            <w:r>
              <w:rPr>
                <w:rStyle w:val="Hervorhebung"/>
              </w:rPr>
              <w:t>Cell</w:t>
            </w:r>
            <w:r>
              <w:t xml:space="preserve"> and select </w:t>
            </w:r>
            <w:r>
              <w:rPr>
                <w:rStyle w:val="Hervorhebung"/>
                <w:b/>
                <w:i w:val="0"/>
              </w:rPr>
              <w:t>Wrap</w:t>
            </w:r>
            <w:r>
              <w:t>.</w:t>
            </w:r>
          </w:p>
        </w:tc>
        <w:tc>
          <w:tcPr>
            <w:tcW w:w="1996" w:type="dxa"/>
            <w:tcBorders>
              <w:left w:val="single" w:sz="4" w:space="0" w:color="D9D9D9" w:themeColor="background1" w:themeShade="D9"/>
            </w:tcBorders>
            <w:shd w:val="clear" w:color="auto" w:fill="auto"/>
          </w:tcPr>
          <w:p w14:paraId="2F66544B" w14:textId="77777777" w:rsidR="00786953" w:rsidRDefault="00786953">
            <w:pPr>
              <w:pStyle w:val="Margin"/>
            </w:pPr>
          </w:p>
          <w:p w14:paraId="2555349A" w14:textId="11542B67" w:rsidR="00786953" w:rsidRDefault="00BA09DA">
            <w:pPr>
              <w:pStyle w:val="Margin"/>
            </w:pPr>
            <w:r>
              <w:t>Styling</w:t>
            </w:r>
            <w:r>
              <w:br/>
              <w:t xml:space="preserve"> Wrap</w:t>
            </w:r>
          </w:p>
        </w:tc>
      </w:tr>
      <w:tr w:rsidR="00786953" w14:paraId="6BA4E3A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440A90" w14:textId="670A7BEB" w:rsidR="00786953" w:rsidRDefault="00BA09DA">
            <w:pPr>
              <w:jc w:val="center"/>
            </w:pPr>
            <w:r>
              <w:rPr>
                <w:noProof/>
              </w:rPr>
              <w:drawing>
                <wp:inline distT="0" distB="0" distL="0" distR="0" wp14:anchorId="1840E048" wp14:editId="74FBFCC6">
                  <wp:extent cx="3103684" cy="1369669"/>
                  <wp:effectExtent l="0" t="0" r="1905" b="2540"/>
                  <wp:docPr id="274" name="Graphic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124992" cy="137907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D561D09" w14:textId="77777777" w:rsidR="00786953" w:rsidRDefault="00786953">
            <w:pPr>
              <w:pStyle w:val="Margin"/>
            </w:pPr>
          </w:p>
        </w:tc>
      </w:tr>
      <w:tr w:rsidR="00786953" w:rsidRPr="00345B63" w14:paraId="61DF4ED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72B4B7D" w14:textId="0497F3E8" w:rsidR="00786953" w:rsidRPr="007A4A56" w:rsidRDefault="00BA09DA">
            <w:pPr>
              <w:jc w:val="both"/>
              <w:rPr>
                <w:lang w:val="en-US"/>
              </w:rPr>
            </w:pPr>
            <w:r w:rsidRPr="007A4A56">
              <w:rPr>
                <w:lang w:val="en-US"/>
              </w:rPr>
              <w:t>You can now reduce the column width according to the width of the key figure values. Now change the width of the table in such a way that all key figures in the table are easily readable at first glance.</w:t>
            </w:r>
          </w:p>
        </w:tc>
        <w:tc>
          <w:tcPr>
            <w:tcW w:w="1996" w:type="dxa"/>
            <w:tcBorders>
              <w:left w:val="single" w:sz="4" w:space="0" w:color="D9D9D9" w:themeColor="background1" w:themeShade="D9"/>
            </w:tcBorders>
            <w:shd w:val="clear" w:color="auto" w:fill="auto"/>
          </w:tcPr>
          <w:p w14:paraId="12FBD321" w14:textId="77777777" w:rsidR="00786953" w:rsidRPr="007A4A56" w:rsidRDefault="00786953">
            <w:pPr>
              <w:pStyle w:val="Margin"/>
              <w:rPr>
                <w:lang w:val="en-US"/>
              </w:rPr>
            </w:pPr>
          </w:p>
        </w:tc>
      </w:tr>
      <w:tr w:rsidR="00786953" w14:paraId="26DC573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0D94117" w14:textId="46CF87C1" w:rsidR="00786953" w:rsidRDefault="00BA09DA">
            <w:pPr>
              <w:jc w:val="center"/>
            </w:pPr>
            <w:r>
              <w:rPr>
                <w:noProof/>
              </w:rPr>
              <w:drawing>
                <wp:inline distT="0" distB="0" distL="0" distR="0" wp14:anchorId="2297C544" wp14:editId="3377867D">
                  <wp:extent cx="4716145" cy="2016125"/>
                  <wp:effectExtent l="0" t="0" r="8255" b="3175"/>
                  <wp:docPr id="276" name="Graphic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716145" cy="201612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9A2D543" w14:textId="77777777" w:rsidR="00786953" w:rsidRDefault="00786953">
            <w:pPr>
              <w:pStyle w:val="Margin"/>
            </w:pPr>
          </w:p>
        </w:tc>
      </w:tr>
      <w:tr w:rsidR="00786953" w14:paraId="2B3BBE8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8F0EF20" w14:textId="4B21DFCC"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3F2CDB">
              <w:rPr>
                <w:lang w:val="en-US"/>
              </w:rPr>
              <w:t xml:space="preserve"> area, choose</w:t>
            </w:r>
            <w:r w:rsidRPr="007A4A56">
              <w:rPr>
                <w:lang w:val="en-US"/>
              </w:rPr>
              <w:t xml:space="preserve"> Save </w:t>
            </w:r>
            <w:r>
              <w:rPr>
                <w:noProof/>
              </w:rPr>
              <w:drawing>
                <wp:inline distT="0" distB="0" distL="0" distR="0" wp14:anchorId="2BB05DB5" wp14:editId="2807C1EC">
                  <wp:extent cx="323895" cy="181000"/>
                  <wp:effectExtent l="0" t="0" r="0" b="9525"/>
                  <wp:docPr id="106" name="Graphic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4CA7340E" w14:textId="77777777" w:rsidR="00786953" w:rsidRPr="007A4A56" w:rsidRDefault="00786953">
            <w:pPr>
              <w:pStyle w:val="Margin"/>
              <w:rPr>
                <w:lang w:val="en-US"/>
              </w:rPr>
            </w:pPr>
          </w:p>
          <w:p w14:paraId="7E129DC6" w14:textId="4584D534" w:rsidR="00786953" w:rsidRDefault="00BA09DA">
            <w:pPr>
              <w:pStyle w:val="Margin"/>
            </w:pPr>
            <w:r>
              <w:t>Save</w:t>
            </w:r>
          </w:p>
        </w:tc>
      </w:tr>
      <w:tr w:rsidR="00786953" w14:paraId="3BEBC6B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5D9A8868" w14:textId="77777777" w:rsidR="00786953" w:rsidRDefault="00BA09DA">
            <w:pPr>
              <w:tabs>
                <w:tab w:val="left" w:pos="3060"/>
                <w:tab w:val="right" w:pos="7438"/>
              </w:tabs>
              <w:jc w:val="right"/>
            </w:pPr>
            <w:r>
              <w:rPr>
                <w:noProof/>
              </w:rPr>
              <mc:AlternateContent>
                <mc:Choice Requires="wps">
                  <w:drawing>
                    <wp:inline distT="0" distB="0" distL="0" distR="0" wp14:anchorId="654056BC" wp14:editId="704C57D7">
                      <wp:extent cx="144145" cy="144145"/>
                      <wp:effectExtent l="13970" t="8255" r="13335" b="9525"/>
                      <wp:docPr id="22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D36F530"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g5uQ3B0CAAA+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0C6FE689" w14:textId="77777777" w:rsidR="00786953" w:rsidRDefault="00786953">
            <w:pPr>
              <w:pStyle w:val="Margin"/>
            </w:pPr>
          </w:p>
        </w:tc>
      </w:tr>
    </w:tbl>
    <w:p w14:paraId="5F328BF4" w14:textId="77777777" w:rsidR="00786953" w:rsidRDefault="00786953">
      <w:pPr>
        <w:spacing w:before="0" w:after="0"/>
        <w:rPr>
          <w:sz w:val="4"/>
        </w:rPr>
      </w:pPr>
    </w:p>
    <w:p w14:paraId="3130020F"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28ACA583" w14:textId="77777777">
        <w:trPr>
          <w:trHeight w:val="850"/>
        </w:trPr>
        <w:tc>
          <w:tcPr>
            <w:tcW w:w="1148" w:type="dxa"/>
          </w:tcPr>
          <w:p w14:paraId="19CBBAF0"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3BD2C260" wp14:editId="1F77ACAD">
                      <wp:extent cx="265430" cy="247650"/>
                      <wp:effectExtent l="0" t="635" r="3175" b="0"/>
                      <wp:docPr id="23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09499"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iXgQIAAP0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" fillcolor="#943634" stroked="f">
                      <w10:anchorlock/>
                    </v:rect>
                  </w:pict>
                </mc:Fallback>
              </mc:AlternateContent>
            </w:r>
          </w:p>
        </w:tc>
        <w:tc>
          <w:tcPr>
            <w:tcW w:w="8491" w:type="dxa"/>
            <w:gridSpan w:val="2"/>
          </w:tcPr>
          <w:p w14:paraId="37CF5996" w14:textId="106C83E0" w:rsidR="00786953" w:rsidRDefault="00BA09DA">
            <w:pPr>
              <w:pStyle w:val="berschrift1"/>
              <w:tabs>
                <w:tab w:val="left" w:pos="0"/>
              </w:tabs>
              <w:rPr>
                <w:rFonts w:ascii="Times New Roman" w:hAnsi="Times New Roman" w:cs="Times New Roman"/>
                <w:sz w:val="24"/>
                <w:szCs w:val="24"/>
              </w:rPr>
            </w:pPr>
            <w:bookmarkStart w:id="15" w:name="_Toc192576123"/>
            <w:r>
              <w:t>Step 13: Thresholds</w:t>
            </w:r>
            <w:bookmarkEnd w:id="15"/>
          </w:p>
        </w:tc>
      </w:tr>
      <w:tr w:rsidR="00786953" w14:paraId="4880EF47" w14:textId="77777777">
        <w:trPr>
          <w:trHeight w:val="940"/>
        </w:trPr>
        <w:tc>
          <w:tcPr>
            <w:tcW w:w="7643" w:type="dxa"/>
            <w:gridSpan w:val="2"/>
            <w:shd w:val="clear" w:color="auto" w:fill="D9D9D9"/>
          </w:tcPr>
          <w:p w14:paraId="02565A27" w14:textId="2FA2B9E4"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a threshold.</w:t>
            </w:r>
          </w:p>
          <w:p w14:paraId="45CD2930" w14:textId="5B0E2129" w:rsidR="00786953" w:rsidRPr="007A4A56" w:rsidRDefault="00BA09DA">
            <w:pPr>
              <w:pStyle w:val="StandardWeb"/>
              <w:autoSpaceDE w:val="0"/>
              <w:autoSpaceDN w:val="0"/>
              <w:adjustRightInd w:val="0"/>
              <w:jc w:val="both"/>
              <w:rPr>
                <w:lang w:val="en-US"/>
              </w:rPr>
            </w:pPr>
            <w:r w:rsidRPr="007A4A56">
              <w:rPr>
                <w:b/>
                <w:lang w:val="en-US"/>
              </w:rPr>
              <w:t>Description</w:t>
            </w:r>
            <w:r w:rsidRPr="007A4A56">
              <w:rPr>
                <w:lang w:val="en-US"/>
              </w:rPr>
              <w:t xml:space="preserve"> Create a threshold for the </w:t>
            </w:r>
            <w:r w:rsidRPr="007A4A56">
              <w:rPr>
                <w:i/>
                <w:lang w:val="en-US"/>
              </w:rPr>
              <w:t>Contribution Margin %</w:t>
            </w:r>
            <w:r w:rsidRPr="007A4A56">
              <w:rPr>
                <w:lang w:val="en-US"/>
              </w:rPr>
              <w:t xml:space="preserve"> measure on the </w:t>
            </w:r>
            <w:r w:rsidRPr="007A4A56">
              <w:rPr>
                <w:i/>
                <w:lang w:val="en-US"/>
              </w:rPr>
              <w:t>Product View</w:t>
            </w:r>
            <w:r w:rsidRPr="007A4A56">
              <w:rPr>
                <w:lang w:val="en-US"/>
              </w:rPr>
              <w:t xml:space="preserve"> tab.</w:t>
            </w:r>
          </w:p>
        </w:tc>
        <w:tc>
          <w:tcPr>
            <w:tcW w:w="1996" w:type="dxa"/>
            <w:shd w:val="clear" w:color="auto" w:fill="D9D9D9"/>
          </w:tcPr>
          <w:p w14:paraId="6AB1F7EB" w14:textId="75E9FFE7"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4040078D" w14:textId="77777777">
        <w:tc>
          <w:tcPr>
            <w:tcW w:w="7643" w:type="dxa"/>
            <w:gridSpan w:val="2"/>
            <w:shd w:val="clear" w:color="auto" w:fill="auto"/>
          </w:tcPr>
          <w:p w14:paraId="156848C4" w14:textId="77777777" w:rsidR="00786953" w:rsidRDefault="00786953">
            <w:pPr>
              <w:spacing w:before="0" w:after="0"/>
              <w:rPr>
                <w:szCs w:val="24"/>
              </w:rPr>
            </w:pPr>
          </w:p>
        </w:tc>
        <w:tc>
          <w:tcPr>
            <w:tcW w:w="1996" w:type="dxa"/>
            <w:tcBorders>
              <w:left w:val="nil"/>
            </w:tcBorders>
          </w:tcPr>
          <w:p w14:paraId="5CBC561A" w14:textId="77777777" w:rsidR="00786953" w:rsidRDefault="00786953">
            <w:pPr>
              <w:pStyle w:val="Margin"/>
              <w:rPr>
                <w:rFonts w:ascii="Times New Roman" w:hAnsi="Times New Roman"/>
                <w:sz w:val="24"/>
                <w:szCs w:val="24"/>
              </w:rPr>
            </w:pPr>
          </w:p>
        </w:tc>
      </w:tr>
      <w:tr w:rsidR="00786953" w14:paraId="05C4F3D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036FB35" w14:textId="5B60A4EF" w:rsidR="00786953" w:rsidRDefault="00BA09DA">
            <w:pPr>
              <w:pStyle w:val="P68B1DB1-MenuPath12"/>
              <w:ind w:left="8"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25A45C30" w14:textId="77777777" w:rsidR="00786953" w:rsidRDefault="00786953">
            <w:pPr>
              <w:pStyle w:val="Margin"/>
              <w:rPr>
                <w:rFonts w:cs="Arial"/>
              </w:rPr>
            </w:pPr>
          </w:p>
          <w:p w14:paraId="2D715E7A" w14:textId="77777777" w:rsidR="00786953" w:rsidRDefault="00BA09DA">
            <w:pPr>
              <w:pStyle w:val="P68B1DB1-Margin11"/>
            </w:pPr>
            <w:r>
              <w:t>Initial Screen</w:t>
            </w:r>
          </w:p>
          <w:p w14:paraId="22828F6C" w14:textId="77777777" w:rsidR="00786953" w:rsidRDefault="00786953">
            <w:pPr>
              <w:pStyle w:val="Margin"/>
              <w:rPr>
                <w:rFonts w:cs="Arial"/>
              </w:rPr>
            </w:pPr>
          </w:p>
        </w:tc>
      </w:tr>
      <w:tr w:rsidR="00786953" w14:paraId="43F9DE64" w14:textId="77777777">
        <w:tc>
          <w:tcPr>
            <w:tcW w:w="9639" w:type="dxa"/>
            <w:gridSpan w:val="3"/>
            <w:tcBorders>
              <w:left w:val="single" w:sz="4" w:space="0" w:color="D9D9D9" w:themeColor="background1" w:themeShade="D9"/>
            </w:tcBorders>
            <w:shd w:val="clear" w:color="auto" w:fill="auto"/>
          </w:tcPr>
          <w:p w14:paraId="4BCAF3DA" w14:textId="77777777" w:rsidR="00786953" w:rsidRDefault="00786953">
            <w:pPr>
              <w:pStyle w:val="Margin"/>
            </w:pPr>
          </w:p>
        </w:tc>
      </w:tr>
      <w:tr w:rsidR="00786953" w14:paraId="140F07C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E0EC9A8" w14:textId="676BBEA5" w:rsidR="00786953" w:rsidRPr="007A4A56" w:rsidRDefault="00BA09DA">
            <w:pPr>
              <w:jc w:val="both"/>
              <w:rPr>
                <w:lang w:val="en-US"/>
              </w:rPr>
            </w:pPr>
            <w:r w:rsidRPr="007A4A56">
              <w:rPr>
                <w:i/>
                <w:lang w:val="en-US"/>
              </w:rPr>
              <w:t>Threshold values</w:t>
            </w:r>
            <w:r w:rsidRPr="007A4A56">
              <w:rPr>
                <w:lang w:val="en-US"/>
              </w:rPr>
              <w:t xml:space="preserve"> are used for the fast optical detection of deviations or for exceeding/falling below defined thresholds. Traditionally, a distinction is made between red (bad) and green (good).</w:t>
            </w:r>
          </w:p>
        </w:tc>
        <w:tc>
          <w:tcPr>
            <w:tcW w:w="1996" w:type="dxa"/>
            <w:tcBorders>
              <w:left w:val="single" w:sz="4" w:space="0" w:color="D9D9D9" w:themeColor="background1" w:themeShade="D9"/>
            </w:tcBorders>
            <w:shd w:val="clear" w:color="auto" w:fill="auto"/>
          </w:tcPr>
          <w:p w14:paraId="35FE41ED" w14:textId="77777777" w:rsidR="00786953" w:rsidRPr="007A4A56" w:rsidRDefault="00786953">
            <w:pPr>
              <w:pStyle w:val="Margin"/>
              <w:rPr>
                <w:lang w:val="en-US"/>
              </w:rPr>
            </w:pPr>
          </w:p>
          <w:p w14:paraId="385AF252" w14:textId="3829C884" w:rsidR="00786953" w:rsidRDefault="00BA09DA">
            <w:pPr>
              <w:pStyle w:val="Margin"/>
            </w:pPr>
            <w:r>
              <w:t>Thresholds</w:t>
            </w:r>
          </w:p>
        </w:tc>
      </w:tr>
      <w:tr w:rsidR="00786953" w:rsidRPr="00345B63" w14:paraId="08E36CF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E352858" w14:textId="0DDD749C" w:rsidR="00786953" w:rsidRPr="007A4A56" w:rsidRDefault="00BA09DA">
            <w:pPr>
              <w:jc w:val="both"/>
              <w:rPr>
                <w:lang w:val="en-US"/>
              </w:rPr>
            </w:pPr>
            <w:r w:rsidRPr="007A4A56">
              <w:rPr>
                <w:lang w:val="en-US"/>
              </w:rPr>
              <w:t xml:space="preserve">Since the company wants to achieve a contribution margin ratio of 46% on average with its products, add a corresponding threshold value for the </w:t>
            </w:r>
            <w:r w:rsidRPr="007A4A56">
              <w:rPr>
                <w:rStyle w:val="Hervorhebung"/>
                <w:lang w:val="en-US"/>
              </w:rPr>
              <w:t>Contribution Margin %</w:t>
            </w:r>
            <w:r w:rsidRPr="007A4A56">
              <w:rPr>
                <w:lang w:val="en-US"/>
              </w:rPr>
              <w:t xml:space="preserve"> key figure on the </w:t>
            </w:r>
            <w:r w:rsidRPr="007A4A56">
              <w:rPr>
                <w:rStyle w:val="Hervorhebung"/>
                <w:lang w:val="en-US"/>
              </w:rPr>
              <w:t>Product View</w:t>
            </w:r>
            <w:r w:rsidRPr="007A4A56">
              <w:rPr>
                <w:lang w:val="en-US"/>
              </w:rPr>
              <w:t xml:space="preserve"> tab in the table.</w:t>
            </w:r>
          </w:p>
        </w:tc>
        <w:tc>
          <w:tcPr>
            <w:tcW w:w="1996" w:type="dxa"/>
            <w:tcBorders>
              <w:left w:val="single" w:sz="4" w:space="0" w:color="D9D9D9" w:themeColor="background1" w:themeShade="D9"/>
            </w:tcBorders>
            <w:shd w:val="clear" w:color="auto" w:fill="auto"/>
          </w:tcPr>
          <w:p w14:paraId="2859677A" w14:textId="77777777" w:rsidR="00786953" w:rsidRPr="007A4A56" w:rsidRDefault="00786953">
            <w:pPr>
              <w:pStyle w:val="Margin"/>
              <w:rPr>
                <w:lang w:val="en-US"/>
              </w:rPr>
            </w:pPr>
          </w:p>
        </w:tc>
      </w:tr>
      <w:tr w:rsidR="00786953" w14:paraId="276BF30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BD200D0" w14:textId="1AB49DC2" w:rsidR="00786953" w:rsidRPr="007A4A56" w:rsidRDefault="00BA09DA">
            <w:pPr>
              <w:jc w:val="both"/>
              <w:rPr>
                <w:lang w:val="en-US"/>
              </w:rPr>
            </w:pPr>
            <w:r w:rsidRPr="007A4A56">
              <w:rPr>
                <w:lang w:val="en-US"/>
              </w:rPr>
              <w:t xml:space="preserve">Switch to </w:t>
            </w:r>
            <w:proofErr w:type="gramStart"/>
            <w:r w:rsidRPr="007A4A56">
              <w:rPr>
                <w:lang w:val="en-US"/>
              </w:rPr>
              <w:t xml:space="preserve">the </w:t>
            </w:r>
            <w:r w:rsidRPr="007A4A56">
              <w:rPr>
                <w:rStyle w:val="Hervorhebung"/>
                <w:lang w:val="en-US"/>
              </w:rPr>
              <w:t xml:space="preserve"> Product</w:t>
            </w:r>
            <w:proofErr w:type="gramEnd"/>
            <w:r w:rsidRPr="007A4A56">
              <w:rPr>
                <w:rStyle w:val="Hervorhebung"/>
                <w:lang w:val="en-US"/>
              </w:rPr>
              <w:t xml:space="preserve"> View</w:t>
            </w:r>
            <w:r w:rsidRPr="007A4A56">
              <w:rPr>
                <w:lang w:val="en-US"/>
              </w:rPr>
              <w:t xml:space="preserve"> tab and click the </w:t>
            </w:r>
            <w:r w:rsidRPr="007A4A56">
              <w:rPr>
                <w:rStyle w:val="Hervorhebung"/>
                <w:lang w:val="en-US"/>
              </w:rPr>
              <w:t>Contribution Margin %</w:t>
            </w:r>
            <w:r w:rsidRPr="007A4A56">
              <w:rPr>
                <w:lang w:val="en-US"/>
              </w:rPr>
              <w:t xml:space="preserve"> heading in the table. Clicking the </w:t>
            </w:r>
            <w:r w:rsidRPr="007A4A56">
              <w:rPr>
                <w:rStyle w:val="Hervorhebung"/>
                <w:lang w:val="en-US"/>
              </w:rPr>
              <w:t>right mouse button</w:t>
            </w:r>
            <w:r w:rsidRPr="007A4A56">
              <w:rPr>
                <w:lang w:val="en-US"/>
              </w:rPr>
              <w:t xml:space="preserve"> opens the menu. Now choose </w:t>
            </w:r>
            <w:r w:rsidRPr="007A4A56">
              <w:rPr>
                <w:rStyle w:val="Hervorhebung"/>
                <w:b/>
                <w:i w:val="0"/>
                <w:lang w:val="en-US"/>
              </w:rPr>
              <w:t xml:space="preserve">Thresholds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lang w:val="en-US"/>
              </w:rPr>
              <w:t xml:space="preserve"> New Threshold…</w:t>
            </w:r>
            <w:r w:rsidRPr="007A4A56">
              <w:rPr>
                <w:lang w:val="en-US"/>
              </w:rPr>
              <w:t>.</w:t>
            </w:r>
          </w:p>
        </w:tc>
        <w:tc>
          <w:tcPr>
            <w:tcW w:w="1996" w:type="dxa"/>
            <w:tcBorders>
              <w:left w:val="single" w:sz="4" w:space="0" w:color="D9D9D9" w:themeColor="background1" w:themeShade="D9"/>
            </w:tcBorders>
            <w:shd w:val="clear" w:color="auto" w:fill="auto"/>
          </w:tcPr>
          <w:p w14:paraId="01D9D828" w14:textId="47DE68E4" w:rsidR="00786953" w:rsidRPr="007A4A56" w:rsidRDefault="00786953">
            <w:pPr>
              <w:pStyle w:val="Margin"/>
              <w:rPr>
                <w:lang w:val="en-US"/>
              </w:rPr>
            </w:pPr>
          </w:p>
          <w:p w14:paraId="3A6AD5F5" w14:textId="53EEF9A5" w:rsidR="00786953" w:rsidRDefault="00BA09DA">
            <w:pPr>
              <w:pStyle w:val="Margin"/>
            </w:pPr>
            <w:r>
              <w:t>Thresholds -&gt; New Threshold…</w:t>
            </w:r>
          </w:p>
          <w:p w14:paraId="22761763" w14:textId="7105AD64" w:rsidR="00786953" w:rsidRDefault="00786953">
            <w:pPr>
              <w:pStyle w:val="Margin"/>
            </w:pPr>
          </w:p>
        </w:tc>
      </w:tr>
      <w:tr w:rsidR="00786953" w14:paraId="0E80CFD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8DDBBB" w14:textId="41649246" w:rsidR="00786953" w:rsidRDefault="00BA09DA">
            <w:pPr>
              <w:jc w:val="center"/>
            </w:pPr>
            <w:r>
              <w:rPr>
                <w:noProof/>
              </w:rPr>
              <w:drawing>
                <wp:inline distT="0" distB="0" distL="0" distR="0" wp14:anchorId="4A4C6D08" wp14:editId="70FFB16E">
                  <wp:extent cx="4716145" cy="1110615"/>
                  <wp:effectExtent l="0" t="0" r="8255" b="0"/>
                  <wp:docPr id="281" name="Graphic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716145" cy="111061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63370F2" w14:textId="77777777" w:rsidR="00786953" w:rsidRDefault="00786953">
            <w:pPr>
              <w:pStyle w:val="Margin"/>
            </w:pPr>
          </w:p>
        </w:tc>
      </w:tr>
      <w:tr w:rsidR="00786953" w14:paraId="7C97072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5997671" w14:textId="115B5EFB" w:rsidR="00786953" w:rsidRPr="007A4A56" w:rsidRDefault="00BA09DA">
            <w:pPr>
              <w:jc w:val="both"/>
              <w:rPr>
                <w:lang w:val="en-US"/>
              </w:rPr>
            </w:pPr>
            <w:r w:rsidRPr="007A4A56">
              <w:rPr>
                <w:lang w:val="en-US"/>
              </w:rPr>
              <w:t xml:space="preserve">The definition view now opens in the right-hand pane. First, double-click in the text </w:t>
            </w:r>
            <w:r w:rsidRPr="007A4A56">
              <w:rPr>
                <w:i/>
                <w:lang w:val="en-US"/>
              </w:rPr>
              <w:t>New Threshold</w:t>
            </w:r>
            <w:r w:rsidRPr="007A4A56">
              <w:rPr>
                <w:lang w:val="en-US"/>
              </w:rPr>
              <w:t xml:space="preserve">. If it is marked in blue, you can change it to </w:t>
            </w:r>
            <w:r w:rsidRPr="007A4A56">
              <w:rPr>
                <w:b/>
                <w:lang w:val="en-US"/>
              </w:rPr>
              <w:t>Contribution Margin %</w:t>
            </w:r>
            <w:r w:rsidRPr="007A4A56">
              <w:rPr>
                <w:lang w:val="en-US"/>
              </w:rPr>
              <w:t>.</w:t>
            </w:r>
          </w:p>
        </w:tc>
        <w:tc>
          <w:tcPr>
            <w:tcW w:w="1996" w:type="dxa"/>
            <w:tcBorders>
              <w:left w:val="single" w:sz="4" w:space="0" w:color="D9D9D9" w:themeColor="background1" w:themeShade="D9"/>
            </w:tcBorders>
            <w:shd w:val="clear" w:color="auto" w:fill="auto"/>
          </w:tcPr>
          <w:p w14:paraId="4B61A8D6" w14:textId="25D91D33" w:rsidR="00786953" w:rsidRDefault="00BA09DA">
            <w:pPr>
              <w:pStyle w:val="Margin"/>
            </w:pPr>
            <w:r w:rsidRPr="007A4A56">
              <w:rPr>
                <w:lang w:val="en-US"/>
              </w:rPr>
              <w:br/>
              <w:t xml:space="preserve"> </w:t>
            </w:r>
            <w:r>
              <w:t>Contribution Margin %</w:t>
            </w:r>
          </w:p>
        </w:tc>
      </w:tr>
      <w:tr w:rsidR="00786953" w14:paraId="354AB30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E484008" w14:textId="651DE383" w:rsidR="00786953" w:rsidRDefault="00BA09DA">
            <w:pPr>
              <w:jc w:val="both"/>
            </w:pPr>
            <w:r w:rsidRPr="007A4A56">
              <w:rPr>
                <w:lang w:val="en-US"/>
              </w:rPr>
              <w:t xml:space="preserve">Now you define the thresholds. Green is </w:t>
            </w:r>
            <w:r w:rsidRPr="007A4A56">
              <w:rPr>
                <w:b/>
                <w:lang w:val="en-US"/>
              </w:rPr>
              <w:t>greater than or equal to 46</w:t>
            </w:r>
            <w:r w:rsidRPr="007A4A56">
              <w:rPr>
                <w:lang w:val="en-US"/>
              </w:rPr>
              <w:t xml:space="preserve">. To be able to define the threshold for red, choose </w:t>
            </w:r>
            <w:r w:rsidRPr="007A4A56">
              <w:rPr>
                <w:rStyle w:val="Hervorhebung"/>
                <w:lang w:val="en-US"/>
              </w:rPr>
              <w:t>Add Range</w:t>
            </w:r>
            <w:r w:rsidRPr="007A4A56">
              <w:rPr>
                <w:lang w:val="en-US"/>
              </w:rPr>
              <w:t xml:space="preserve"> and select the </w:t>
            </w:r>
            <w:r w:rsidRPr="007A4A56">
              <w:rPr>
                <w:rStyle w:val="Hervorhebung"/>
                <w:lang w:val="en-US"/>
              </w:rPr>
              <w:t>red circle</w:t>
            </w:r>
            <w:r w:rsidRPr="007A4A56">
              <w:rPr>
                <w:lang w:val="en-US"/>
              </w:rPr>
              <w:t xml:space="preserve"> for the color. </w:t>
            </w:r>
            <w:r>
              <w:t xml:space="preserve">You then define the threshold value as </w:t>
            </w:r>
            <w:r>
              <w:rPr>
                <w:b/>
              </w:rPr>
              <w:t>less than 46</w:t>
            </w:r>
            <w:r>
              <w:t>.</w:t>
            </w:r>
          </w:p>
        </w:tc>
        <w:tc>
          <w:tcPr>
            <w:tcW w:w="1996" w:type="dxa"/>
            <w:tcBorders>
              <w:left w:val="single" w:sz="4" w:space="0" w:color="D9D9D9" w:themeColor="background1" w:themeShade="D9"/>
            </w:tcBorders>
            <w:shd w:val="clear" w:color="auto" w:fill="auto"/>
          </w:tcPr>
          <w:p w14:paraId="0797F93C" w14:textId="77777777" w:rsidR="00786953" w:rsidRDefault="00786953">
            <w:pPr>
              <w:pStyle w:val="Margin"/>
            </w:pPr>
          </w:p>
          <w:p w14:paraId="59B76470" w14:textId="1A1084B6" w:rsidR="00786953" w:rsidRDefault="00BA09DA">
            <w:pPr>
              <w:pStyle w:val="Margin"/>
            </w:pPr>
            <w:r>
              <w:t>&gt;= 46</w:t>
            </w:r>
            <w:r>
              <w:br/>
              <w:t xml:space="preserve"> Add Range</w:t>
            </w:r>
          </w:p>
          <w:p w14:paraId="64CD5BE1" w14:textId="1567EFBB" w:rsidR="00786953" w:rsidRDefault="00BA09DA">
            <w:pPr>
              <w:pStyle w:val="Margin"/>
            </w:pPr>
            <w:r>
              <w:t>&lt; 46</w:t>
            </w:r>
          </w:p>
        </w:tc>
      </w:tr>
      <w:tr w:rsidR="00786953" w14:paraId="1CC04EA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AEC41A" w14:textId="0DEB0171" w:rsidR="00786953" w:rsidRDefault="00BA09DA">
            <w:pPr>
              <w:jc w:val="center"/>
            </w:pPr>
            <w:r>
              <w:rPr>
                <w:noProof/>
              </w:rPr>
              <w:lastRenderedPageBreak/>
              <w:drawing>
                <wp:inline distT="0" distB="0" distL="0" distR="0" wp14:anchorId="0BA2FDE2" wp14:editId="06F27290">
                  <wp:extent cx="2596631" cy="4473575"/>
                  <wp:effectExtent l="0" t="0" r="0" b="3175"/>
                  <wp:docPr id="61" name="Graphic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1-06-11 154925.png"/>
                          <pic:cNvPicPr/>
                        </pic:nvPicPr>
                        <pic:blipFill>
                          <a:blip r:embed="rId152">
                            <a:extLst>
                              <a:ext uri="{28A0092B-C50C-407E-A947-70E740481C1C}">
                                <a14:useLocalDpi xmlns:a14="http://schemas.microsoft.com/office/drawing/2010/main" val="0"/>
                              </a:ext>
                            </a:extLst>
                          </a:blip>
                          <a:stretch>
                            <a:fillRect/>
                          </a:stretch>
                        </pic:blipFill>
                        <pic:spPr>
                          <a:xfrm>
                            <a:off x="0" y="0"/>
                            <a:ext cx="2603050" cy="4484634"/>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5A602A6" w14:textId="77777777" w:rsidR="00786953" w:rsidRDefault="00786953">
            <w:pPr>
              <w:pStyle w:val="Margin"/>
            </w:pPr>
          </w:p>
        </w:tc>
      </w:tr>
      <w:tr w:rsidR="00786953" w14:paraId="31CD852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FB2F5E" w14:textId="32C089C7" w:rsidR="00786953" w:rsidRPr="007A4A56" w:rsidRDefault="00BA09DA">
            <w:pPr>
              <w:jc w:val="both"/>
              <w:rPr>
                <w:lang w:val="en-US"/>
              </w:rPr>
            </w:pPr>
            <w:r w:rsidRPr="007A4A56">
              <w:rPr>
                <w:lang w:val="en-US"/>
              </w:rPr>
              <w:t xml:space="preserve">Since a continuous display is desired, you now change the color green to a circle. To do this, click on the </w:t>
            </w:r>
            <w:r w:rsidRPr="007A4A56">
              <w:rPr>
                <w:rStyle w:val="Hervorhebung"/>
                <w:iCs w:val="0"/>
                <w:lang w:val="en-US"/>
              </w:rPr>
              <w:t>green square</w:t>
            </w:r>
            <w:r w:rsidRPr="007A4A56">
              <w:rPr>
                <w:lang w:val="en-US"/>
              </w:rPr>
              <w:t xml:space="preserve"> </w:t>
            </w:r>
            <w:r w:rsidRPr="007A4A56">
              <w:rPr>
                <w:rStyle w:val="Hervorhebung"/>
                <w:i w:val="0"/>
                <w:iCs w:val="0"/>
                <w:lang w:val="en-US"/>
              </w:rPr>
              <w:t xml:space="preserve">and choose </w:t>
            </w:r>
            <w:r w:rsidRPr="007A4A56">
              <w:rPr>
                <w:rStyle w:val="Hervorhebung"/>
                <w:b/>
                <w:i w:val="0"/>
                <w:iCs w:val="0"/>
                <w:lang w:val="en-US"/>
              </w:rPr>
              <w:t>Customize Symbol</w:t>
            </w:r>
            <w:r w:rsidRPr="007A4A56">
              <w:rPr>
                <w:rStyle w:val="Hervorhebung"/>
                <w:lang w:val="en-US"/>
              </w:rPr>
              <w:t xml:space="preserve">. </w:t>
            </w:r>
            <w:r w:rsidRPr="007A4A56">
              <w:rPr>
                <w:rStyle w:val="Hervorhebung"/>
                <w:i w:val="0"/>
                <w:iCs w:val="0"/>
                <w:lang w:val="en-US"/>
              </w:rPr>
              <w:t xml:space="preserve">Now select the </w:t>
            </w:r>
            <w:r w:rsidRPr="007A4A56">
              <w:rPr>
                <w:rStyle w:val="Hervorhebung"/>
                <w:b/>
                <w:i w:val="0"/>
                <w:iCs w:val="0"/>
                <w:lang w:val="en-US"/>
              </w:rPr>
              <w:t>green circle</w:t>
            </w:r>
            <w:r w:rsidRPr="007A4A56">
              <w:rPr>
                <w:rStyle w:val="Hervorhebung"/>
                <w:i w:val="0"/>
                <w:iCs w:val="0"/>
                <w:lang w:val="en-US"/>
              </w:rPr>
              <w:t xml:space="preserve"> in the header area of the window and click in the area outside the symbol selection.</w:t>
            </w:r>
          </w:p>
        </w:tc>
        <w:tc>
          <w:tcPr>
            <w:tcW w:w="1996" w:type="dxa"/>
            <w:tcBorders>
              <w:left w:val="single" w:sz="4" w:space="0" w:color="D9D9D9" w:themeColor="background1" w:themeShade="D9"/>
            </w:tcBorders>
            <w:shd w:val="clear" w:color="auto" w:fill="auto"/>
          </w:tcPr>
          <w:p w14:paraId="27D066B5" w14:textId="38277B44" w:rsidR="00786953" w:rsidRPr="007A4A56" w:rsidRDefault="00786953">
            <w:pPr>
              <w:pStyle w:val="Margin"/>
              <w:jc w:val="center"/>
              <w:rPr>
                <w:lang w:val="en-US"/>
              </w:rPr>
            </w:pPr>
          </w:p>
          <w:p w14:paraId="0100FAEF" w14:textId="77777777" w:rsidR="00786953" w:rsidRDefault="00BA09DA">
            <w:pPr>
              <w:pStyle w:val="Margin"/>
            </w:pPr>
            <w:r>
              <w:t>Customize Symbol</w:t>
            </w:r>
          </w:p>
          <w:p w14:paraId="1DA759C0" w14:textId="77777777" w:rsidR="00786953" w:rsidRDefault="00BA09DA">
            <w:pPr>
              <w:pStyle w:val="Margin"/>
            </w:pPr>
            <w:r>
              <w:t>Green Circle</w:t>
            </w:r>
          </w:p>
          <w:p w14:paraId="38550C81" w14:textId="647DD0A2" w:rsidR="00786953" w:rsidRDefault="00786953">
            <w:pPr>
              <w:pStyle w:val="Margin"/>
            </w:pPr>
          </w:p>
        </w:tc>
      </w:tr>
      <w:tr w:rsidR="00786953" w14:paraId="36F9593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1F45320" w14:textId="2013C50B" w:rsidR="00786953" w:rsidRDefault="00BA09DA">
            <w:pPr>
              <w:jc w:val="center"/>
            </w:pPr>
            <w:r>
              <w:rPr>
                <w:noProof/>
              </w:rPr>
              <w:drawing>
                <wp:inline distT="0" distB="0" distL="0" distR="0" wp14:anchorId="5210A31D" wp14:editId="70B4621F">
                  <wp:extent cx="1134312" cy="1831103"/>
                  <wp:effectExtent l="0" t="0" r="8890" b="0"/>
                  <wp:docPr id="282" name="Graphic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137986" cy="1837034"/>
                          </a:xfrm>
                          <a:prstGeom prst="rect">
                            <a:avLst/>
                          </a:prstGeom>
                        </pic:spPr>
                      </pic:pic>
                    </a:graphicData>
                  </a:graphic>
                </wp:inline>
              </w:drawing>
            </w:r>
            <w:r>
              <w:t xml:space="preserve"> </w:t>
            </w:r>
            <w:r>
              <w:rPr>
                <w:noProof/>
              </w:rPr>
              <w:drawing>
                <wp:inline distT="0" distB="0" distL="0" distR="0" wp14:anchorId="5A5D4E64" wp14:editId="6C67CC39">
                  <wp:extent cx="1254341" cy="2153174"/>
                  <wp:effectExtent l="0" t="0" r="3175" b="0"/>
                  <wp:docPr id="284" name="Graphic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263677" cy="216920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525D216" w14:textId="77777777" w:rsidR="00786953" w:rsidRDefault="00786953">
            <w:pPr>
              <w:pStyle w:val="Margin"/>
            </w:pPr>
          </w:p>
        </w:tc>
      </w:tr>
      <w:tr w:rsidR="00786953" w14:paraId="644FE41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317C877" w14:textId="21790770" w:rsidR="00786953" w:rsidRPr="007A4A56" w:rsidRDefault="00BA09DA">
            <w:pPr>
              <w:jc w:val="both"/>
              <w:rPr>
                <w:lang w:val="en-US"/>
              </w:rPr>
            </w:pPr>
            <w:r w:rsidRPr="007A4A56">
              <w:rPr>
                <w:lang w:val="en-US"/>
              </w:rPr>
              <w:t xml:space="preserve">To finish defining the threshold, click </w:t>
            </w:r>
            <w:r w:rsidRPr="007A4A56">
              <w:rPr>
                <w:rStyle w:val="Hervorhebung"/>
                <w:b/>
                <w:i w:val="0"/>
                <w:lang w:val="en-US"/>
              </w:rPr>
              <w:t>Apply</w:t>
            </w:r>
            <w:r w:rsidRPr="007A4A56">
              <w:rPr>
                <w:rStyle w:val="Hervorhebung"/>
                <w:i w:val="0"/>
                <w:lang w:val="en-US"/>
              </w:rPr>
              <w:t xml:space="preserve"> in</w:t>
            </w:r>
            <w:r w:rsidRPr="007A4A56">
              <w:rPr>
                <w:lang w:val="en-US"/>
              </w:rPr>
              <w:t xml:space="preserve"> the lower left corner and close the right side panel.</w:t>
            </w:r>
          </w:p>
        </w:tc>
        <w:tc>
          <w:tcPr>
            <w:tcW w:w="1996" w:type="dxa"/>
            <w:tcBorders>
              <w:left w:val="single" w:sz="4" w:space="0" w:color="D9D9D9" w:themeColor="background1" w:themeShade="D9"/>
            </w:tcBorders>
            <w:shd w:val="clear" w:color="auto" w:fill="auto"/>
          </w:tcPr>
          <w:p w14:paraId="5375D147" w14:textId="77777777" w:rsidR="00786953" w:rsidRPr="007A4A56" w:rsidRDefault="00786953">
            <w:pPr>
              <w:pStyle w:val="Margin"/>
              <w:rPr>
                <w:lang w:val="en-US"/>
              </w:rPr>
            </w:pPr>
          </w:p>
          <w:p w14:paraId="626C48AA" w14:textId="0DDBB2FE" w:rsidR="00786953" w:rsidRDefault="00BA09DA">
            <w:pPr>
              <w:pStyle w:val="Margin"/>
            </w:pPr>
            <w:r>
              <w:t>Apply</w:t>
            </w:r>
          </w:p>
          <w:p w14:paraId="44ABAD79" w14:textId="5E28BD94" w:rsidR="00786953" w:rsidRDefault="00786953">
            <w:pPr>
              <w:pStyle w:val="Margin"/>
              <w:jc w:val="center"/>
            </w:pPr>
          </w:p>
          <w:p w14:paraId="327241B7" w14:textId="3F3B3B92" w:rsidR="00786953" w:rsidRDefault="00786953">
            <w:pPr>
              <w:pStyle w:val="Margin"/>
            </w:pPr>
          </w:p>
        </w:tc>
      </w:tr>
      <w:tr w:rsidR="00786953" w:rsidRPr="00345B63" w14:paraId="064773A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CF48241" w14:textId="55B61523" w:rsidR="00786953" w:rsidRPr="007A4A56" w:rsidRDefault="00BA09DA">
            <w:pPr>
              <w:jc w:val="both"/>
              <w:rPr>
                <w:lang w:val="en-US"/>
              </w:rPr>
            </w:pPr>
            <w:r w:rsidRPr="007A4A56">
              <w:rPr>
                <w:lang w:val="en-US"/>
              </w:rPr>
              <w:t xml:space="preserve">Open the hierarchy of the </w:t>
            </w:r>
            <w:r w:rsidRPr="007A4A56">
              <w:rPr>
                <w:i/>
                <w:lang w:val="en-US"/>
              </w:rPr>
              <w:t>Product</w:t>
            </w:r>
            <w:r w:rsidRPr="007A4A56">
              <w:rPr>
                <w:lang w:val="en-US"/>
              </w:rPr>
              <w:t xml:space="preserve"> dimension at product </w:t>
            </w:r>
            <w:r w:rsidRPr="007A4A56">
              <w:rPr>
                <w:i/>
                <w:lang w:val="en-US"/>
              </w:rPr>
              <w:t>category</w:t>
            </w:r>
            <w:r w:rsidRPr="007A4A56">
              <w:rPr>
                <w:lang w:val="en-US"/>
              </w:rPr>
              <w:t xml:space="preserve"> level to check whether your threshold works correctly.</w:t>
            </w:r>
          </w:p>
        </w:tc>
        <w:tc>
          <w:tcPr>
            <w:tcW w:w="1996" w:type="dxa"/>
            <w:tcBorders>
              <w:left w:val="single" w:sz="4" w:space="0" w:color="D9D9D9" w:themeColor="background1" w:themeShade="D9"/>
            </w:tcBorders>
            <w:shd w:val="clear" w:color="auto" w:fill="auto"/>
          </w:tcPr>
          <w:p w14:paraId="61DD3597" w14:textId="77777777" w:rsidR="00786953" w:rsidRPr="007A4A56" w:rsidRDefault="00786953">
            <w:pPr>
              <w:pStyle w:val="Margin"/>
              <w:rPr>
                <w:lang w:val="en-US"/>
              </w:rPr>
            </w:pPr>
          </w:p>
          <w:p w14:paraId="6B35B401" w14:textId="57AFB8DC" w:rsidR="00786953" w:rsidRPr="007A4A56" w:rsidRDefault="00786953">
            <w:pPr>
              <w:pStyle w:val="Margin"/>
              <w:jc w:val="center"/>
              <w:rPr>
                <w:lang w:val="en-US"/>
              </w:rPr>
            </w:pPr>
          </w:p>
        </w:tc>
      </w:tr>
      <w:tr w:rsidR="00786953" w14:paraId="55D31D9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CA9BFEA" w14:textId="15D76DA6" w:rsidR="00786953" w:rsidRDefault="00BA09DA">
            <w:pPr>
              <w:jc w:val="both"/>
            </w:pPr>
            <w:r>
              <w:rPr>
                <w:noProof/>
              </w:rPr>
              <w:lastRenderedPageBreak/>
              <w:drawing>
                <wp:inline distT="0" distB="0" distL="0" distR="0" wp14:anchorId="049639F9" wp14:editId="123AAF92">
                  <wp:extent cx="4716145" cy="1986280"/>
                  <wp:effectExtent l="0" t="0" r="8255" b="0"/>
                  <wp:docPr id="285" name="Graphic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16145" cy="198628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7342097" w14:textId="77777777" w:rsidR="00786953" w:rsidRDefault="00786953">
            <w:pPr>
              <w:pStyle w:val="Margin"/>
            </w:pPr>
          </w:p>
        </w:tc>
      </w:tr>
      <w:tr w:rsidR="00786953" w14:paraId="35B3059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A57EBC4" w14:textId="6A64181B"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1C4FFD">
              <w:rPr>
                <w:lang w:val="en-US"/>
              </w:rPr>
              <w:t xml:space="preserve"> area, choose</w:t>
            </w:r>
            <w:r w:rsidRPr="007A4A56">
              <w:rPr>
                <w:lang w:val="en-US"/>
              </w:rPr>
              <w:t xml:space="preserve"> Save </w:t>
            </w:r>
            <w:r>
              <w:rPr>
                <w:noProof/>
              </w:rPr>
              <w:drawing>
                <wp:inline distT="0" distB="0" distL="0" distR="0" wp14:anchorId="47B68714" wp14:editId="4068EA06">
                  <wp:extent cx="323895" cy="181000"/>
                  <wp:effectExtent l="0" t="0" r="0" b="9525"/>
                  <wp:docPr id="107" name="Graphic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13E6C744" w14:textId="77777777" w:rsidR="00786953" w:rsidRPr="007A4A56" w:rsidRDefault="00786953">
            <w:pPr>
              <w:pStyle w:val="Margin"/>
              <w:rPr>
                <w:lang w:val="en-US"/>
              </w:rPr>
            </w:pPr>
          </w:p>
          <w:p w14:paraId="09FC78CD" w14:textId="17774270" w:rsidR="00786953" w:rsidRDefault="00BA09DA">
            <w:pPr>
              <w:pStyle w:val="Margin"/>
            </w:pPr>
            <w:r>
              <w:t>Save</w:t>
            </w:r>
          </w:p>
        </w:tc>
      </w:tr>
      <w:tr w:rsidR="00786953" w14:paraId="5C05131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32E00279" w14:textId="77777777" w:rsidR="00786953" w:rsidRDefault="00BA09DA">
            <w:pPr>
              <w:tabs>
                <w:tab w:val="left" w:pos="3060"/>
                <w:tab w:val="right" w:pos="7438"/>
              </w:tabs>
              <w:jc w:val="right"/>
            </w:pPr>
            <w:r>
              <w:rPr>
                <w:noProof/>
              </w:rPr>
              <mc:AlternateContent>
                <mc:Choice Requires="wps">
                  <w:drawing>
                    <wp:inline distT="0" distB="0" distL="0" distR="0" wp14:anchorId="413EC592" wp14:editId="202E5253">
                      <wp:extent cx="144145" cy="144145"/>
                      <wp:effectExtent l="13970" t="8255" r="13335" b="9525"/>
                      <wp:docPr id="2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5ECD527"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CASX2MeAgAAPg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tcPr>
          <w:p w14:paraId="56CB9AF8" w14:textId="77777777" w:rsidR="00786953" w:rsidRDefault="00786953">
            <w:pPr>
              <w:pStyle w:val="Margin"/>
            </w:pPr>
          </w:p>
        </w:tc>
      </w:tr>
    </w:tbl>
    <w:p w14:paraId="49B9D130" w14:textId="77777777" w:rsidR="00786953" w:rsidRDefault="00786953">
      <w:pPr>
        <w:spacing w:before="0" w:after="0"/>
      </w:pPr>
    </w:p>
    <w:p w14:paraId="789AFFFE"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0D67B1D2" w14:textId="77777777">
        <w:trPr>
          <w:trHeight w:val="850"/>
        </w:trPr>
        <w:tc>
          <w:tcPr>
            <w:tcW w:w="1148" w:type="dxa"/>
          </w:tcPr>
          <w:p w14:paraId="6D5BA024"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2C18FD4A" wp14:editId="55B9D021">
                      <wp:extent cx="265430" cy="247650"/>
                      <wp:effectExtent l="0" t="635" r="3175" b="0"/>
                      <wp:docPr id="23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372F4"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ulgQIAAP0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" fillcolor="#943634" stroked="f">
                      <w10:anchorlock/>
                    </v:rect>
                  </w:pict>
                </mc:Fallback>
              </mc:AlternateContent>
            </w:r>
          </w:p>
        </w:tc>
        <w:tc>
          <w:tcPr>
            <w:tcW w:w="8491" w:type="dxa"/>
            <w:gridSpan w:val="2"/>
          </w:tcPr>
          <w:p w14:paraId="6F1B826E" w14:textId="4836955D" w:rsidR="00786953" w:rsidRDefault="00BA09DA">
            <w:pPr>
              <w:pStyle w:val="berschrift1"/>
              <w:tabs>
                <w:tab w:val="left" w:pos="0"/>
              </w:tabs>
              <w:rPr>
                <w:rFonts w:ascii="Times New Roman" w:hAnsi="Times New Roman" w:cs="Times New Roman"/>
                <w:sz w:val="24"/>
                <w:szCs w:val="24"/>
              </w:rPr>
            </w:pPr>
            <w:bookmarkStart w:id="16" w:name="_Toc192576124"/>
            <w:r>
              <w:t>Step 14: Ranking Lists</w:t>
            </w:r>
            <w:bookmarkEnd w:id="16"/>
          </w:p>
        </w:tc>
      </w:tr>
      <w:tr w:rsidR="00786953" w14:paraId="196671CA" w14:textId="77777777">
        <w:trPr>
          <w:trHeight w:val="940"/>
        </w:trPr>
        <w:tc>
          <w:tcPr>
            <w:tcW w:w="7643" w:type="dxa"/>
            <w:gridSpan w:val="2"/>
            <w:shd w:val="clear" w:color="auto" w:fill="D9D9D9"/>
          </w:tcPr>
          <w:p w14:paraId="5E1D8281" w14:textId="6F6814D3" w:rsidR="00786953" w:rsidRPr="007A4A56" w:rsidRDefault="00BA09DA">
            <w:pPr>
              <w:pStyle w:val="StandardWeb"/>
              <w:tabs>
                <w:tab w:val="right" w:pos="9360"/>
              </w:tabs>
              <w:rPr>
                <w:lang w:val="en-US"/>
              </w:rPr>
            </w:pPr>
            <w:r w:rsidRPr="007A4A56">
              <w:rPr>
                <w:b/>
                <w:lang w:val="en-US"/>
              </w:rPr>
              <w:t>Task</w:t>
            </w:r>
            <w:r w:rsidRPr="007A4A56">
              <w:rPr>
                <w:lang w:val="en-US"/>
              </w:rPr>
              <w:t xml:space="preserve"> Create two ranked lists.</w:t>
            </w:r>
          </w:p>
          <w:p w14:paraId="2D247810" w14:textId="0C9CF4FA" w:rsidR="00786953" w:rsidRPr="007A4A56" w:rsidRDefault="00BA09DA">
            <w:pPr>
              <w:pStyle w:val="StandardWeb"/>
              <w:autoSpaceDE w:val="0"/>
              <w:autoSpaceDN w:val="0"/>
              <w:adjustRightInd w:val="0"/>
              <w:rPr>
                <w:lang w:val="en-US"/>
              </w:rPr>
            </w:pPr>
            <w:r w:rsidRPr="007A4A56">
              <w:rPr>
                <w:b/>
                <w:lang w:val="en-US"/>
              </w:rPr>
              <w:t>Description</w:t>
            </w:r>
            <w:r w:rsidRPr="007A4A56">
              <w:rPr>
                <w:lang w:val="en-US"/>
              </w:rPr>
              <w:t xml:space="preserve"> Create a Top 5 and a Bottom 5 ranking list based on the sold quantities on the </w:t>
            </w:r>
            <w:r w:rsidRPr="007A4A56">
              <w:rPr>
                <w:i/>
                <w:lang w:val="en-US"/>
              </w:rPr>
              <w:t>Product View</w:t>
            </w:r>
            <w:r w:rsidRPr="007A4A56">
              <w:rPr>
                <w:lang w:val="en-US"/>
              </w:rPr>
              <w:t xml:space="preserve"> tab page.</w:t>
            </w:r>
          </w:p>
        </w:tc>
        <w:tc>
          <w:tcPr>
            <w:tcW w:w="1996" w:type="dxa"/>
            <w:shd w:val="clear" w:color="auto" w:fill="D9D9D9"/>
          </w:tcPr>
          <w:p w14:paraId="6B1ED88C" w14:textId="0B52D5DA"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19BD7B40" w14:textId="77777777">
        <w:tc>
          <w:tcPr>
            <w:tcW w:w="7643" w:type="dxa"/>
            <w:gridSpan w:val="2"/>
            <w:shd w:val="clear" w:color="auto" w:fill="auto"/>
          </w:tcPr>
          <w:p w14:paraId="0A2820D6" w14:textId="77777777" w:rsidR="00786953" w:rsidRDefault="00786953">
            <w:pPr>
              <w:spacing w:before="0" w:after="0"/>
              <w:rPr>
                <w:szCs w:val="24"/>
              </w:rPr>
            </w:pPr>
          </w:p>
        </w:tc>
        <w:tc>
          <w:tcPr>
            <w:tcW w:w="1996" w:type="dxa"/>
            <w:tcBorders>
              <w:left w:val="nil"/>
            </w:tcBorders>
          </w:tcPr>
          <w:p w14:paraId="40806C09" w14:textId="77777777" w:rsidR="00786953" w:rsidRDefault="00786953">
            <w:pPr>
              <w:pStyle w:val="Margin"/>
              <w:rPr>
                <w:rFonts w:ascii="Times New Roman" w:hAnsi="Times New Roman"/>
                <w:sz w:val="24"/>
                <w:szCs w:val="24"/>
              </w:rPr>
            </w:pPr>
          </w:p>
        </w:tc>
      </w:tr>
      <w:tr w:rsidR="00786953" w14:paraId="0C1D95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5AF5C3E" w14:textId="751FFFEC" w:rsidR="00786953" w:rsidRDefault="00BA09DA">
            <w:pPr>
              <w:pStyle w:val="P68B1DB1-MenuPath12"/>
              <w:ind w:left="38"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67AA04AE" w14:textId="77777777" w:rsidR="00786953" w:rsidRDefault="00786953">
            <w:pPr>
              <w:pStyle w:val="Margin"/>
              <w:rPr>
                <w:rFonts w:cs="Arial"/>
              </w:rPr>
            </w:pPr>
          </w:p>
          <w:p w14:paraId="00828279" w14:textId="77777777" w:rsidR="00786953" w:rsidRDefault="00BA09DA">
            <w:pPr>
              <w:pStyle w:val="P68B1DB1-Margin11"/>
            </w:pPr>
            <w:r>
              <w:t>Initial Screen</w:t>
            </w:r>
          </w:p>
          <w:p w14:paraId="06EEA431" w14:textId="77777777" w:rsidR="00786953" w:rsidRDefault="00786953">
            <w:pPr>
              <w:pStyle w:val="Margin"/>
              <w:rPr>
                <w:rFonts w:cs="Arial"/>
              </w:rPr>
            </w:pPr>
          </w:p>
        </w:tc>
      </w:tr>
      <w:tr w:rsidR="00786953" w14:paraId="0CC13540" w14:textId="77777777">
        <w:tc>
          <w:tcPr>
            <w:tcW w:w="9639" w:type="dxa"/>
            <w:gridSpan w:val="3"/>
            <w:tcBorders>
              <w:left w:val="single" w:sz="4" w:space="0" w:color="D9D9D9" w:themeColor="background1" w:themeShade="D9"/>
            </w:tcBorders>
            <w:shd w:val="clear" w:color="auto" w:fill="auto"/>
          </w:tcPr>
          <w:p w14:paraId="1E0A508F" w14:textId="77777777" w:rsidR="00786953" w:rsidRDefault="00786953">
            <w:pPr>
              <w:pStyle w:val="Margin"/>
            </w:pPr>
          </w:p>
        </w:tc>
      </w:tr>
      <w:tr w:rsidR="00786953" w14:paraId="52C10B4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B69835C" w14:textId="28BCA0F0" w:rsidR="00786953" w:rsidRPr="007A4A56" w:rsidRDefault="00BA09DA">
            <w:pPr>
              <w:jc w:val="both"/>
              <w:rPr>
                <w:lang w:val="en-US"/>
              </w:rPr>
            </w:pPr>
            <w:r w:rsidRPr="007A4A56">
              <w:rPr>
                <w:i/>
                <w:lang w:val="en-US"/>
              </w:rPr>
              <w:t>Ranked lists</w:t>
            </w:r>
            <w:r w:rsidRPr="007A4A56">
              <w:rPr>
                <w:lang w:val="en-US"/>
              </w:rPr>
              <w:t xml:space="preserve">, also known as conditions, are used to display top and top lists. Bottom values. They consist of a condition and a corresponding threshold value. </w:t>
            </w:r>
          </w:p>
        </w:tc>
        <w:tc>
          <w:tcPr>
            <w:tcW w:w="1996" w:type="dxa"/>
            <w:tcBorders>
              <w:left w:val="single" w:sz="4" w:space="0" w:color="D9D9D9" w:themeColor="background1" w:themeShade="D9"/>
            </w:tcBorders>
            <w:shd w:val="clear" w:color="auto" w:fill="auto"/>
          </w:tcPr>
          <w:p w14:paraId="14FF24D6" w14:textId="77777777" w:rsidR="00786953" w:rsidRPr="007A4A56" w:rsidRDefault="00786953">
            <w:pPr>
              <w:pStyle w:val="Margin"/>
              <w:rPr>
                <w:lang w:val="en-US"/>
              </w:rPr>
            </w:pPr>
          </w:p>
          <w:p w14:paraId="79E1492C" w14:textId="1FD2CC25" w:rsidR="00786953" w:rsidRDefault="00BA09DA">
            <w:pPr>
              <w:pStyle w:val="Margin"/>
            </w:pPr>
            <w:r>
              <w:t>Ranked Lists</w:t>
            </w:r>
          </w:p>
        </w:tc>
      </w:tr>
      <w:tr w:rsidR="00786953" w:rsidRPr="00345B63" w14:paraId="7E1BDBE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59FF2E8" w14:textId="7F322134" w:rsidR="00786953" w:rsidRPr="007A4A56" w:rsidRDefault="00BA09DA">
            <w:pPr>
              <w:jc w:val="both"/>
              <w:rPr>
                <w:lang w:val="en-US"/>
              </w:rPr>
            </w:pPr>
            <w:r w:rsidRPr="007A4A56">
              <w:rPr>
                <w:lang w:val="en-US"/>
              </w:rPr>
              <w:t>Ranking lists are sorted according to the condition so that the statements can also be captured visually quickly.</w:t>
            </w:r>
          </w:p>
        </w:tc>
        <w:tc>
          <w:tcPr>
            <w:tcW w:w="1996" w:type="dxa"/>
            <w:tcBorders>
              <w:left w:val="single" w:sz="4" w:space="0" w:color="D9D9D9" w:themeColor="background1" w:themeShade="D9"/>
            </w:tcBorders>
            <w:shd w:val="clear" w:color="auto" w:fill="auto"/>
          </w:tcPr>
          <w:p w14:paraId="44369C6D" w14:textId="77777777" w:rsidR="00786953" w:rsidRPr="007A4A56" w:rsidRDefault="00786953">
            <w:pPr>
              <w:pStyle w:val="Margin"/>
              <w:rPr>
                <w:lang w:val="en-US"/>
              </w:rPr>
            </w:pPr>
          </w:p>
        </w:tc>
      </w:tr>
      <w:tr w:rsidR="00786953" w:rsidRPr="00345B63" w14:paraId="38B10B9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B8C55B" w14:textId="29E5658B" w:rsidR="00786953" w:rsidRPr="007A4A56" w:rsidRDefault="00BA09DA">
            <w:pPr>
              <w:jc w:val="both"/>
              <w:rPr>
                <w:lang w:val="en-US"/>
              </w:rPr>
            </w:pPr>
            <w:r w:rsidRPr="007A4A56">
              <w:rPr>
                <w:lang w:val="en-US"/>
              </w:rPr>
              <w:t xml:space="preserve">For decision support, the Top 5 and Bottom 5 bicycles, measured by their quantity sold, are to be displayed as a bar chart on the </w:t>
            </w:r>
            <w:r w:rsidRPr="007A4A56">
              <w:rPr>
                <w:i/>
                <w:lang w:val="en-US"/>
              </w:rPr>
              <w:t>Product View</w:t>
            </w:r>
            <w:r w:rsidRPr="007A4A56">
              <w:rPr>
                <w:lang w:val="en-US"/>
              </w:rPr>
              <w:t xml:space="preserve"> tab.</w:t>
            </w:r>
          </w:p>
        </w:tc>
        <w:tc>
          <w:tcPr>
            <w:tcW w:w="1996" w:type="dxa"/>
            <w:tcBorders>
              <w:left w:val="single" w:sz="4" w:space="0" w:color="D9D9D9" w:themeColor="background1" w:themeShade="D9"/>
            </w:tcBorders>
            <w:shd w:val="clear" w:color="auto" w:fill="auto"/>
          </w:tcPr>
          <w:p w14:paraId="36781B03" w14:textId="77777777" w:rsidR="00786953" w:rsidRPr="007A4A56" w:rsidRDefault="00786953">
            <w:pPr>
              <w:pStyle w:val="Margin"/>
              <w:rPr>
                <w:lang w:val="en-US"/>
              </w:rPr>
            </w:pPr>
          </w:p>
        </w:tc>
      </w:tr>
      <w:tr w:rsidR="00786953" w:rsidRPr="00345B63" w14:paraId="226EF8C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DCB8F9C" w14:textId="34FF807B" w:rsidR="00786953" w:rsidRPr="007A4A56" w:rsidRDefault="003F2CDB">
            <w:pPr>
              <w:jc w:val="both"/>
              <w:rPr>
                <w:lang w:val="en-US"/>
              </w:rPr>
            </w:pPr>
            <w:r>
              <w:rPr>
                <w:lang w:val="en-US"/>
              </w:rPr>
              <w:t>Switch to</w:t>
            </w:r>
            <w:r w:rsidR="00BA09DA" w:rsidRPr="007A4A56">
              <w:rPr>
                <w:rStyle w:val="Hervorhebung"/>
                <w:lang w:val="en-US"/>
              </w:rPr>
              <w:t xml:space="preserve"> "Product View</w:t>
            </w:r>
            <w:r w:rsidR="00BA09DA" w:rsidRPr="007A4A56">
              <w:rPr>
                <w:lang w:val="en-US"/>
              </w:rPr>
              <w:t xml:space="preserve">" tab page. The charts are to be inserted to the right of the </w:t>
            </w:r>
            <w:r w:rsidR="00BA09DA" w:rsidRPr="007A4A56">
              <w:rPr>
                <w:i/>
                <w:lang w:val="en-US"/>
              </w:rPr>
              <w:t>heat map</w:t>
            </w:r>
            <w:r w:rsidR="00BA09DA" w:rsidRPr="007A4A56">
              <w:rPr>
                <w:lang w:val="en-US"/>
              </w:rPr>
              <w:t>.</w:t>
            </w:r>
          </w:p>
        </w:tc>
        <w:tc>
          <w:tcPr>
            <w:tcW w:w="1996" w:type="dxa"/>
            <w:tcBorders>
              <w:left w:val="single" w:sz="4" w:space="0" w:color="D9D9D9" w:themeColor="background1" w:themeShade="D9"/>
            </w:tcBorders>
            <w:shd w:val="clear" w:color="auto" w:fill="auto"/>
          </w:tcPr>
          <w:p w14:paraId="555113BC" w14:textId="77777777" w:rsidR="00786953" w:rsidRPr="007A4A56" w:rsidRDefault="00786953">
            <w:pPr>
              <w:pStyle w:val="Margin"/>
              <w:rPr>
                <w:lang w:val="en-US"/>
              </w:rPr>
            </w:pPr>
          </w:p>
        </w:tc>
      </w:tr>
      <w:tr w:rsidR="00786953" w:rsidRPr="00345B63" w14:paraId="3CF6AAF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1BC6571" w14:textId="4312E5CE" w:rsidR="00786953" w:rsidRPr="007A4A56" w:rsidRDefault="00BA09DA">
            <w:pPr>
              <w:jc w:val="both"/>
              <w:rPr>
                <w:lang w:val="en-US"/>
              </w:rPr>
            </w:pPr>
            <w:r w:rsidRPr="007A4A56">
              <w:rPr>
                <w:lang w:val="en-US"/>
              </w:rPr>
              <w:t xml:space="preserve">On </w:t>
            </w:r>
            <w:proofErr w:type="gramStart"/>
            <w:r w:rsidRPr="007A4A56">
              <w:rPr>
                <w:lang w:val="en-US"/>
              </w:rPr>
              <w:t xml:space="preserve">the </w:t>
            </w:r>
            <w:r w:rsidRPr="007A4A56">
              <w:rPr>
                <w:rStyle w:val="Hervorhebung"/>
                <w:lang w:val="en-US"/>
              </w:rPr>
              <w:t xml:space="preserve"> Product</w:t>
            </w:r>
            <w:proofErr w:type="gramEnd"/>
            <w:r w:rsidRPr="007A4A56">
              <w:rPr>
                <w:rStyle w:val="Hervorhebung"/>
                <w:lang w:val="en-US"/>
              </w:rPr>
              <w:t xml:space="preserve"> View</w:t>
            </w:r>
            <w:r w:rsidRPr="007A4A56">
              <w:rPr>
                <w:lang w:val="en-US"/>
              </w:rPr>
              <w:t xml:space="preserve"> page, first insert a new area next to the </w:t>
            </w:r>
            <w:r w:rsidRPr="007A4A56">
              <w:rPr>
                <w:i/>
                <w:lang w:val="en-US"/>
              </w:rPr>
              <w:t>heat map</w:t>
            </w:r>
            <w:r w:rsidRPr="007A4A56">
              <w:rPr>
                <w:lang w:val="en-US"/>
              </w:rPr>
              <w:t xml:space="preserve"> area. To do this, click the heat </w:t>
            </w:r>
            <w:r w:rsidRPr="007A4A56">
              <w:rPr>
                <w:i/>
                <w:lang w:val="en-US"/>
              </w:rPr>
              <w:t>map</w:t>
            </w:r>
            <w:r w:rsidRPr="007A4A56">
              <w:rPr>
                <w:lang w:val="en-US"/>
              </w:rPr>
              <w:t xml:space="preserve"> area and choose </w:t>
            </w:r>
            <w:r w:rsidRPr="007A4A56">
              <w:rPr>
                <w:rStyle w:val="Hervorhebung"/>
                <w:b/>
                <w:i w:val="0"/>
                <w:iCs w:val="0"/>
                <w:lang w:val="en-US"/>
              </w:rPr>
              <w:t>More Actions</w:t>
            </w:r>
            <w:r w:rsidRPr="007A4A56">
              <w:rPr>
                <w:lang w:val="en-US"/>
              </w:rPr>
              <w:t xml:space="preserve"> </w:t>
            </w:r>
            <w:r w:rsidRPr="007A4A56">
              <w:rPr>
                <w:b/>
                <w:i/>
                <w:lang w:val="en-US"/>
              </w:rPr>
              <w:t xml:space="preserve"> (</w:t>
            </w:r>
            <w:r>
              <w:rPr>
                <w:noProof/>
              </w:rPr>
              <w:drawing>
                <wp:inline distT="0" distB="0" distL="0" distR="0" wp14:anchorId="4706E986" wp14:editId="6F39A3C7">
                  <wp:extent cx="159387" cy="174936"/>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i/>
                <w:lang w:val="en-US"/>
              </w:rPr>
              <w:t xml:space="preserve"> )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to Right.</w:t>
            </w:r>
          </w:p>
        </w:tc>
        <w:tc>
          <w:tcPr>
            <w:tcW w:w="1996" w:type="dxa"/>
            <w:tcBorders>
              <w:left w:val="single" w:sz="4" w:space="0" w:color="D9D9D9" w:themeColor="background1" w:themeShade="D9"/>
            </w:tcBorders>
            <w:shd w:val="clear" w:color="auto" w:fill="auto"/>
          </w:tcPr>
          <w:p w14:paraId="3B8266F1" w14:textId="77777777" w:rsidR="00786953" w:rsidRPr="007A4A56" w:rsidRDefault="00786953">
            <w:pPr>
              <w:pStyle w:val="Margin"/>
              <w:rPr>
                <w:lang w:val="en-US"/>
              </w:rPr>
            </w:pPr>
          </w:p>
          <w:p w14:paraId="2616B242" w14:textId="77777777" w:rsidR="00786953" w:rsidRPr="007A4A56" w:rsidRDefault="00BA09DA">
            <w:pPr>
              <w:pStyle w:val="Margin"/>
              <w:rPr>
                <w:lang w:val="en-US"/>
              </w:rPr>
            </w:pPr>
            <w:r w:rsidRPr="007A4A56">
              <w:rPr>
                <w:lang w:val="en-US"/>
              </w:rPr>
              <w:t xml:space="preserve">More Actions </w:t>
            </w:r>
            <w:r>
              <w:sym w:font="Wingdings" w:char="F0E0"/>
            </w:r>
          </w:p>
          <w:p w14:paraId="4FC15934" w14:textId="77777777" w:rsidR="00786953" w:rsidRPr="007A4A56" w:rsidRDefault="00BA09DA">
            <w:pPr>
              <w:pStyle w:val="Margin"/>
              <w:rPr>
                <w:lang w:val="en-US"/>
              </w:rPr>
            </w:pPr>
            <w:r w:rsidRPr="007A4A56">
              <w:rPr>
                <w:lang w:val="en-US"/>
              </w:rPr>
              <w:t xml:space="preserve">Add Lane </w:t>
            </w:r>
            <w:r>
              <w:sym w:font="Wingdings" w:char="F0E0"/>
            </w:r>
          </w:p>
          <w:p w14:paraId="038C6B22" w14:textId="478807D1" w:rsidR="00786953" w:rsidRPr="007A4A56" w:rsidRDefault="00BA09DA">
            <w:pPr>
              <w:pStyle w:val="Margin"/>
              <w:rPr>
                <w:lang w:val="en-US"/>
              </w:rPr>
            </w:pPr>
            <w:r w:rsidRPr="007A4A56">
              <w:rPr>
                <w:lang w:val="en-US"/>
              </w:rPr>
              <w:t>Add Lane to Right</w:t>
            </w:r>
          </w:p>
        </w:tc>
      </w:tr>
      <w:tr w:rsidR="00786953" w14:paraId="5248911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FF3D346" w14:textId="55EE402B" w:rsidR="00786953" w:rsidRPr="007A4A56" w:rsidRDefault="00BA09DA">
            <w:pPr>
              <w:jc w:val="both"/>
              <w:rPr>
                <w:lang w:val="en-US"/>
              </w:rPr>
            </w:pPr>
            <w:r w:rsidRPr="007A4A56">
              <w:rPr>
                <w:lang w:val="en-US"/>
              </w:rPr>
              <w:t xml:space="preserve">In the new area, use the ribbon to insert a graphic in the </w:t>
            </w:r>
            <w:r w:rsidRPr="007A4A56">
              <w:rPr>
                <w:i/>
                <w:lang w:val="en-US"/>
              </w:rPr>
              <w:t>Insert</w:t>
            </w:r>
            <w:r w:rsidRPr="007A4A56">
              <w:rPr>
                <w:lang w:val="en-US"/>
              </w:rPr>
              <w:t xml:space="preserve"> area by clicking the </w:t>
            </w:r>
            <w:r w:rsidRPr="007A4A56">
              <w:rPr>
                <w:b/>
                <w:lang w:val="en-US"/>
              </w:rPr>
              <w:t>Chart</w:t>
            </w:r>
            <w:r w:rsidRPr="007A4A56">
              <w:rPr>
                <w:lang w:val="en-US"/>
              </w:rPr>
              <w:t xml:space="preserve"> </w:t>
            </w:r>
            <w:proofErr w:type="gramStart"/>
            <w:r w:rsidRPr="007A4A56">
              <w:rPr>
                <w:lang w:val="en-US"/>
              </w:rPr>
              <w:t xml:space="preserve">icon </w:t>
            </w:r>
            <w:proofErr w:type="gramEnd"/>
            <w:r>
              <w:rPr>
                <w:noProof/>
              </w:rPr>
              <w:drawing>
                <wp:inline distT="0" distB="0" distL="0" distR="0" wp14:anchorId="029403D1" wp14:editId="0363087A">
                  <wp:extent cx="200053" cy="200053"/>
                  <wp:effectExtent l="0" t="0" r="9525" b="9525"/>
                  <wp:docPr id="58" name="Graphic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shd w:val="clear" w:color="auto" w:fill="auto"/>
          </w:tcPr>
          <w:p w14:paraId="47FD0F81" w14:textId="64CF14FF" w:rsidR="00786953" w:rsidRDefault="00BA09DA">
            <w:pPr>
              <w:pStyle w:val="Margin"/>
            </w:pPr>
            <w:r w:rsidRPr="007A4A56">
              <w:rPr>
                <w:lang w:val="en-US"/>
              </w:rPr>
              <w:br/>
            </w:r>
            <w:r>
              <w:t>Chart</w:t>
            </w:r>
          </w:p>
        </w:tc>
      </w:tr>
      <w:tr w:rsidR="00786953" w14:paraId="55EC949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722A4D8" w14:textId="78871C5A" w:rsidR="00786953" w:rsidRPr="007A4A56" w:rsidRDefault="00BA09DA">
            <w:pPr>
              <w:jc w:val="both"/>
              <w:rPr>
                <w:i/>
                <w:iCs/>
                <w:lang w:val="en-US"/>
              </w:rPr>
            </w:pPr>
            <w:r w:rsidRPr="007A4A56">
              <w:rPr>
                <w:lang w:val="en-US"/>
              </w:rPr>
              <w:t xml:space="preserve">The right side panel opens. In the Builder, define </w:t>
            </w:r>
            <w:r w:rsidRPr="007A4A56">
              <w:rPr>
                <w:rStyle w:val="Hervorhebung"/>
                <w:b/>
                <w:lang w:val="en-US"/>
              </w:rPr>
              <w:t>Sales Quantity</w:t>
            </w:r>
            <w:r w:rsidRPr="007A4A56">
              <w:rPr>
                <w:lang w:val="en-US"/>
              </w:rPr>
              <w:t xml:space="preserve"> as the </w:t>
            </w:r>
            <w:r w:rsidRPr="007A4A56">
              <w:rPr>
                <w:i/>
                <w:lang w:val="en-US"/>
              </w:rPr>
              <w:t>measure</w:t>
            </w:r>
            <w:r w:rsidRPr="007A4A56">
              <w:rPr>
                <w:lang w:val="en-US"/>
              </w:rPr>
              <w:t xml:space="preserve">, </w:t>
            </w:r>
            <w:r w:rsidRPr="007A4A56">
              <w:rPr>
                <w:rStyle w:val="Hervorhebung"/>
                <w:b/>
                <w:i w:val="0"/>
                <w:lang w:val="en-US"/>
              </w:rPr>
              <w:t>Product</w:t>
            </w:r>
            <w:r w:rsidRPr="007A4A56">
              <w:rPr>
                <w:lang w:val="en-US"/>
              </w:rPr>
              <w:t xml:space="preserve"> as the </w:t>
            </w:r>
            <w:r w:rsidRPr="007A4A56">
              <w:rPr>
                <w:i/>
                <w:lang w:val="en-US"/>
              </w:rPr>
              <w:t>dimension</w:t>
            </w:r>
            <w:r w:rsidR="003F2CDB">
              <w:rPr>
                <w:lang w:val="en-US"/>
              </w:rPr>
              <w:t>,</w:t>
            </w:r>
            <w:r w:rsidRPr="007A4A56">
              <w:rPr>
                <w:rStyle w:val="Hervorhebung"/>
                <w:lang w:val="en-US"/>
              </w:rPr>
              <w:t xml:space="preserve"> </w:t>
            </w:r>
            <w:r w:rsidRPr="007A4A56">
              <w:rPr>
                <w:rStyle w:val="Hervorhebung"/>
                <w:b/>
                <w:i w:val="0"/>
                <w:lang w:val="en-US"/>
              </w:rPr>
              <w:t>grayscale</w:t>
            </w:r>
            <w:r w:rsidRPr="007A4A56">
              <w:rPr>
                <w:rStyle w:val="Hervorhebung"/>
                <w:lang w:val="en-US"/>
              </w:rPr>
              <w:t xml:space="preserve"> </w:t>
            </w:r>
            <w:r w:rsidRPr="007A4A56">
              <w:rPr>
                <w:lang w:val="en-US"/>
              </w:rPr>
              <w:t xml:space="preserve"> as the color scheme, and select a </w:t>
            </w:r>
            <w:r w:rsidRPr="007A4A56">
              <w:rPr>
                <w:b/>
                <w:lang w:val="en-US"/>
              </w:rPr>
              <w:t>medium gray tone</w:t>
            </w:r>
            <w:r w:rsidRPr="007A4A56">
              <w:rPr>
                <w:lang w:val="en-US"/>
              </w:rPr>
              <w:t xml:space="preserve"> as the </w:t>
            </w:r>
            <w:r w:rsidRPr="007A4A56">
              <w:rPr>
                <w:i/>
                <w:lang w:val="en-US"/>
              </w:rPr>
              <w:t>color</w:t>
            </w:r>
            <w:r w:rsidRPr="007A4A56">
              <w:rPr>
                <w:rStyle w:val="Hervorhebung"/>
                <w:lang w:val="en-US"/>
              </w:rPr>
              <w:t>.</w:t>
            </w:r>
          </w:p>
        </w:tc>
        <w:tc>
          <w:tcPr>
            <w:tcW w:w="1996" w:type="dxa"/>
            <w:vMerge w:val="restart"/>
            <w:tcBorders>
              <w:left w:val="single" w:sz="4" w:space="0" w:color="D9D9D9" w:themeColor="background1" w:themeShade="D9"/>
            </w:tcBorders>
            <w:shd w:val="clear" w:color="auto" w:fill="auto"/>
          </w:tcPr>
          <w:p w14:paraId="7D06E508" w14:textId="77777777" w:rsidR="00786953" w:rsidRPr="007A4A56" w:rsidRDefault="00786953">
            <w:pPr>
              <w:pStyle w:val="Margin"/>
              <w:rPr>
                <w:lang w:val="en-US"/>
              </w:rPr>
            </w:pPr>
          </w:p>
          <w:p w14:paraId="6CDEC951" w14:textId="77777777" w:rsidR="00786953" w:rsidRPr="007A4A56" w:rsidRDefault="00BA09DA">
            <w:pPr>
              <w:pStyle w:val="Margin"/>
              <w:rPr>
                <w:lang w:val="en-US"/>
              </w:rPr>
            </w:pPr>
            <w:r w:rsidRPr="007A4A56">
              <w:rPr>
                <w:lang w:val="en-US"/>
              </w:rPr>
              <w:t>Sales Quantity</w:t>
            </w:r>
          </w:p>
          <w:p w14:paraId="1D93EBAB" w14:textId="77777777" w:rsidR="00786953" w:rsidRPr="007A4A56" w:rsidRDefault="00BA09DA">
            <w:pPr>
              <w:pStyle w:val="Margin"/>
              <w:rPr>
                <w:lang w:val="en-US"/>
              </w:rPr>
            </w:pPr>
            <w:r w:rsidRPr="007A4A56">
              <w:rPr>
                <w:lang w:val="en-US"/>
              </w:rPr>
              <w:t>Product</w:t>
            </w:r>
          </w:p>
          <w:p w14:paraId="2CBB68F2" w14:textId="77777777" w:rsidR="00786953" w:rsidRPr="007A4A56" w:rsidRDefault="00BA09DA">
            <w:pPr>
              <w:pStyle w:val="Margin"/>
              <w:rPr>
                <w:lang w:val="en-US"/>
              </w:rPr>
            </w:pPr>
            <w:r w:rsidRPr="007A4A56">
              <w:rPr>
                <w:lang w:val="en-US"/>
              </w:rPr>
              <w:t>Grayscale</w:t>
            </w:r>
          </w:p>
          <w:p w14:paraId="0B498FC2" w14:textId="77777777" w:rsidR="00786953" w:rsidRPr="007A4A56" w:rsidRDefault="00BA09DA">
            <w:pPr>
              <w:pStyle w:val="Margin"/>
              <w:rPr>
                <w:lang w:val="en-US"/>
              </w:rPr>
            </w:pPr>
            <w:r w:rsidRPr="007A4A56">
              <w:rPr>
                <w:lang w:val="en-US"/>
              </w:rPr>
              <w:t>medium grey tone</w:t>
            </w:r>
          </w:p>
          <w:p w14:paraId="6433ABC1" w14:textId="77777777" w:rsidR="00786953" w:rsidRPr="007A4A56" w:rsidRDefault="00786953">
            <w:pPr>
              <w:pStyle w:val="Margin"/>
              <w:rPr>
                <w:lang w:val="en-US"/>
              </w:rPr>
            </w:pPr>
          </w:p>
          <w:p w14:paraId="4E305D1F" w14:textId="77777777" w:rsidR="00786953" w:rsidRPr="007A4A56" w:rsidRDefault="00786953">
            <w:pPr>
              <w:pStyle w:val="Margin"/>
              <w:rPr>
                <w:lang w:val="en-US"/>
              </w:rPr>
            </w:pPr>
          </w:p>
          <w:p w14:paraId="1E4C16C6" w14:textId="77777777" w:rsidR="00786953" w:rsidRPr="007A4A56" w:rsidRDefault="00786953">
            <w:pPr>
              <w:pStyle w:val="Margin"/>
              <w:rPr>
                <w:lang w:val="en-US"/>
              </w:rPr>
            </w:pPr>
          </w:p>
          <w:p w14:paraId="7F9DB229" w14:textId="77777777" w:rsidR="00786953" w:rsidRPr="007A4A56" w:rsidRDefault="00786953">
            <w:pPr>
              <w:pStyle w:val="Margin"/>
              <w:rPr>
                <w:lang w:val="en-US"/>
              </w:rPr>
            </w:pPr>
          </w:p>
          <w:p w14:paraId="3692A639" w14:textId="77777777" w:rsidR="00786953" w:rsidRPr="007A4A56" w:rsidRDefault="00786953">
            <w:pPr>
              <w:pStyle w:val="Margin"/>
              <w:rPr>
                <w:lang w:val="en-US"/>
              </w:rPr>
            </w:pPr>
          </w:p>
          <w:p w14:paraId="1DA979F6" w14:textId="77777777" w:rsidR="00786953" w:rsidRPr="007A4A56" w:rsidRDefault="00786953">
            <w:pPr>
              <w:pStyle w:val="Margin"/>
              <w:rPr>
                <w:lang w:val="en-US"/>
              </w:rPr>
            </w:pPr>
          </w:p>
          <w:p w14:paraId="67FDAA96" w14:textId="77777777" w:rsidR="00786953" w:rsidRPr="007A4A56" w:rsidRDefault="00786953">
            <w:pPr>
              <w:pStyle w:val="Margin"/>
              <w:rPr>
                <w:lang w:val="en-US"/>
              </w:rPr>
            </w:pPr>
          </w:p>
          <w:p w14:paraId="593A92EC" w14:textId="77777777" w:rsidR="00786953" w:rsidRPr="007A4A56" w:rsidRDefault="00786953">
            <w:pPr>
              <w:pStyle w:val="Margin"/>
              <w:rPr>
                <w:lang w:val="en-US"/>
              </w:rPr>
            </w:pPr>
          </w:p>
          <w:p w14:paraId="5713CFC7" w14:textId="77777777" w:rsidR="00786953" w:rsidRPr="007A4A56" w:rsidRDefault="00786953">
            <w:pPr>
              <w:pStyle w:val="Margin"/>
              <w:rPr>
                <w:lang w:val="en-US"/>
              </w:rPr>
            </w:pPr>
          </w:p>
          <w:p w14:paraId="62C34315" w14:textId="77777777" w:rsidR="00786953" w:rsidRPr="007A4A56" w:rsidRDefault="00786953">
            <w:pPr>
              <w:pStyle w:val="Margin"/>
              <w:rPr>
                <w:lang w:val="en-US"/>
              </w:rPr>
            </w:pPr>
          </w:p>
          <w:p w14:paraId="4B065F8C" w14:textId="77777777" w:rsidR="00786953" w:rsidRPr="007A4A56" w:rsidRDefault="00786953">
            <w:pPr>
              <w:pStyle w:val="Margin"/>
              <w:rPr>
                <w:lang w:val="en-US"/>
              </w:rPr>
            </w:pPr>
          </w:p>
          <w:p w14:paraId="4D12799E" w14:textId="77777777" w:rsidR="00786953" w:rsidRPr="007A4A56" w:rsidRDefault="00786953">
            <w:pPr>
              <w:pStyle w:val="Margin"/>
              <w:rPr>
                <w:lang w:val="en-US"/>
              </w:rPr>
            </w:pPr>
          </w:p>
          <w:p w14:paraId="3AF8BCF8" w14:textId="77777777" w:rsidR="00786953" w:rsidRPr="007A4A56" w:rsidRDefault="00786953">
            <w:pPr>
              <w:pStyle w:val="Margin"/>
              <w:rPr>
                <w:lang w:val="en-US"/>
              </w:rPr>
            </w:pPr>
          </w:p>
          <w:p w14:paraId="60AF27FC" w14:textId="77777777" w:rsidR="00786953" w:rsidRPr="007A4A56" w:rsidRDefault="00786953">
            <w:pPr>
              <w:pStyle w:val="Margin"/>
              <w:rPr>
                <w:lang w:val="en-US"/>
              </w:rPr>
            </w:pPr>
          </w:p>
          <w:p w14:paraId="62BE607C" w14:textId="77777777" w:rsidR="00786953" w:rsidRPr="007A4A56" w:rsidRDefault="00786953">
            <w:pPr>
              <w:pStyle w:val="Margin"/>
              <w:rPr>
                <w:lang w:val="en-US"/>
              </w:rPr>
            </w:pPr>
          </w:p>
          <w:p w14:paraId="771AB05B" w14:textId="7A62DCD0" w:rsidR="00786953" w:rsidRDefault="00BA09DA">
            <w:pPr>
              <w:pStyle w:val="Margin"/>
            </w:pPr>
            <w:r>
              <w:t>Bicycles</w:t>
            </w:r>
          </w:p>
        </w:tc>
      </w:tr>
      <w:tr w:rsidR="00786953" w14:paraId="035F79F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6C9DF0" w14:textId="6431EB9F" w:rsidR="00786953" w:rsidRDefault="00BA09DA">
            <w:pPr>
              <w:jc w:val="center"/>
            </w:pPr>
            <w:r>
              <w:rPr>
                <w:noProof/>
              </w:rPr>
              <w:drawing>
                <wp:inline distT="0" distB="0" distL="0" distR="0" wp14:anchorId="6A293210" wp14:editId="1F59532E">
                  <wp:extent cx="3004457" cy="1423987"/>
                  <wp:effectExtent l="0" t="0" r="5715" b="5080"/>
                  <wp:docPr id="899" name="Graphic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013618" cy="1428329"/>
                          </a:xfrm>
                          <a:prstGeom prst="rect">
                            <a:avLst/>
                          </a:prstGeom>
                        </pic:spPr>
                      </pic:pic>
                    </a:graphicData>
                  </a:graphic>
                </wp:inline>
              </w:drawing>
            </w:r>
          </w:p>
        </w:tc>
        <w:tc>
          <w:tcPr>
            <w:tcW w:w="1996" w:type="dxa"/>
            <w:vMerge/>
            <w:tcBorders>
              <w:left w:val="single" w:sz="4" w:space="0" w:color="D9D9D9" w:themeColor="background1" w:themeShade="D9"/>
            </w:tcBorders>
            <w:shd w:val="clear" w:color="auto" w:fill="auto"/>
          </w:tcPr>
          <w:p w14:paraId="60F3C87E" w14:textId="77777777" w:rsidR="00786953" w:rsidRDefault="00786953">
            <w:pPr>
              <w:pStyle w:val="Margin"/>
            </w:pPr>
          </w:p>
        </w:tc>
      </w:tr>
      <w:tr w:rsidR="00786953" w:rsidRPr="00345B63" w14:paraId="2115227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7BA2D6D" w14:textId="4B80A420" w:rsidR="00786953" w:rsidRPr="007A4A56" w:rsidRDefault="00BA09DA">
            <w:pPr>
              <w:jc w:val="both"/>
              <w:rPr>
                <w:lang w:val="en-US"/>
              </w:rPr>
            </w:pPr>
            <w:r w:rsidRPr="007A4A56">
              <w:rPr>
                <w:lang w:val="en-US"/>
              </w:rPr>
              <w:t xml:space="preserve">To only evaluate bicycles in the new chart, you then define a corresponding filter on Bicycles on </w:t>
            </w:r>
            <w:r w:rsidRPr="007A4A56">
              <w:rPr>
                <w:rStyle w:val="Hervorhebung"/>
                <w:lang w:val="en-US"/>
              </w:rPr>
              <w:t xml:space="preserve">Division </w:t>
            </w:r>
            <w:r w:rsidRPr="007A4A56">
              <w:rPr>
                <w:rStyle w:val="Hervorhebung"/>
                <w:i w:val="0"/>
                <w:lang w:val="en-US"/>
              </w:rPr>
              <w:t xml:space="preserve"> (</w:t>
            </w:r>
            <w:r w:rsidRPr="007A4A56">
              <w:rPr>
                <w:lang w:val="en-US"/>
              </w:rPr>
              <w:t xml:space="preserve">under </w:t>
            </w:r>
            <w:r w:rsidRPr="007A4A56">
              <w:rPr>
                <w:rStyle w:val="Hervorhebung"/>
                <w:lang w:val="en-US"/>
              </w:rPr>
              <w:t xml:space="preserve"> Product</w:t>
            </w:r>
            <w:r w:rsidRPr="007A4A56">
              <w:rPr>
                <w:rStyle w:val="Hervorhebung"/>
                <w:i w:val="0"/>
                <w:lang w:val="en-US"/>
              </w:rPr>
              <w:t>)</w:t>
            </w:r>
            <w:r w:rsidRPr="007A4A56">
              <w:rPr>
                <w:lang w:val="en-US"/>
              </w:rPr>
              <w:t>, which cannot be changed by the end user.</w:t>
            </w:r>
          </w:p>
        </w:tc>
        <w:tc>
          <w:tcPr>
            <w:tcW w:w="1996" w:type="dxa"/>
            <w:vMerge/>
            <w:tcBorders>
              <w:left w:val="single" w:sz="4" w:space="0" w:color="D9D9D9" w:themeColor="background1" w:themeShade="D9"/>
            </w:tcBorders>
            <w:shd w:val="clear" w:color="auto" w:fill="auto"/>
          </w:tcPr>
          <w:p w14:paraId="4C6D885C" w14:textId="77777777" w:rsidR="00786953" w:rsidRPr="007A4A56" w:rsidRDefault="00786953">
            <w:pPr>
              <w:pStyle w:val="Margin"/>
              <w:rPr>
                <w:lang w:val="en-US"/>
              </w:rPr>
            </w:pPr>
          </w:p>
        </w:tc>
      </w:tr>
      <w:tr w:rsidR="00786953" w14:paraId="0B2A89D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2DC158" w14:textId="0323E3A4" w:rsidR="00786953" w:rsidRPr="007A4A56" w:rsidRDefault="00BA09DA">
            <w:pPr>
              <w:jc w:val="both"/>
              <w:rPr>
                <w:lang w:val="en-US"/>
              </w:rPr>
            </w:pPr>
            <w:r w:rsidRPr="007A4A56">
              <w:rPr>
                <w:lang w:val="en-US"/>
              </w:rPr>
              <w:lastRenderedPageBreak/>
              <w:t xml:space="preserve">Since </w:t>
            </w:r>
            <w:r w:rsidRPr="007A4A56">
              <w:rPr>
                <w:rStyle w:val="Hervorhebung"/>
                <w:lang w:val="en-US"/>
              </w:rPr>
              <w:t>Product</w:t>
            </w:r>
            <w:r w:rsidRPr="007A4A56">
              <w:rPr>
                <w:lang w:val="en-US"/>
              </w:rPr>
              <w:t xml:space="preserve"> is not to be displayed as a hierarchy, but as a flat list, now use the mouse to move to the area of the </w:t>
            </w:r>
            <w:r w:rsidRPr="007A4A56">
              <w:rPr>
                <w:rStyle w:val="Hervorhebung"/>
                <w:lang w:val="en-US"/>
              </w:rPr>
              <w:t>Dimension Product</w:t>
            </w:r>
            <w:r w:rsidRPr="007A4A56">
              <w:rPr>
                <w:lang w:val="en-US"/>
              </w:rPr>
              <w:t xml:space="preserve"> and select </w:t>
            </w:r>
            <w:r w:rsidRPr="007A4A56">
              <w:rPr>
                <w:rStyle w:val="Hervorhebung"/>
                <w:b/>
                <w:i w:val="0"/>
                <w:lang w:val="en-US"/>
              </w:rPr>
              <w:t>level</w:t>
            </w:r>
            <w:r w:rsidRPr="007A4A56">
              <w:rPr>
                <w:lang w:val="en-US"/>
              </w:rPr>
              <w:t xml:space="preserve"> </w:t>
            </w:r>
            <w:r w:rsidRPr="007A4A56">
              <w:rPr>
                <w:rStyle w:val="Hervorhebung"/>
                <w:lang w:val="en-US"/>
              </w:rPr>
              <w:t xml:space="preserve"> </w:t>
            </w:r>
            <w:r w:rsidRPr="007A4A56">
              <w:rPr>
                <w:rStyle w:val="Hervorhebung"/>
                <w:b/>
                <w:i w:val="0"/>
                <w:lang w:val="en-US"/>
              </w:rPr>
              <w:t>3</w:t>
            </w:r>
            <w:r w:rsidRPr="007A4A56">
              <w:rPr>
                <w:lang w:val="en-US"/>
              </w:rPr>
              <w:t xml:space="preserve"> after clicking on the symbol </w:t>
            </w:r>
            <w:r>
              <w:rPr>
                <w:noProof/>
              </w:rPr>
              <w:drawing>
                <wp:inline distT="0" distB="0" distL="0" distR="0" wp14:anchorId="62FBFAEE" wp14:editId="334E7AF7">
                  <wp:extent cx="160477" cy="148133"/>
                  <wp:effectExtent l="0" t="0" r="0" b="4445"/>
                  <wp:docPr id="366" name="Graphic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65368" cy="152648"/>
                          </a:xfrm>
                          <a:prstGeom prst="rect">
                            <a:avLst/>
                          </a:prstGeom>
                        </pic:spPr>
                      </pic:pic>
                    </a:graphicData>
                  </a:graphic>
                </wp:inline>
              </w:drawing>
            </w:r>
            <w:r w:rsidRPr="007A4A56">
              <w:rPr>
                <w:lang w:val="en-US"/>
              </w:rPr>
              <w:t xml:space="preserve"> (</w:t>
            </w:r>
            <w:r w:rsidRPr="007A4A56">
              <w:rPr>
                <w:rStyle w:val="Hervorhebung"/>
                <w:lang w:val="en-US"/>
              </w:rPr>
              <w:t>Hierarchy</w:t>
            </w:r>
            <w:r w:rsidRPr="007A4A56">
              <w:rPr>
                <w:lang w:val="en-US"/>
              </w:rPr>
              <w:t>).</w:t>
            </w:r>
          </w:p>
        </w:tc>
        <w:tc>
          <w:tcPr>
            <w:tcW w:w="1996" w:type="dxa"/>
            <w:tcBorders>
              <w:left w:val="single" w:sz="4" w:space="0" w:color="D9D9D9" w:themeColor="background1" w:themeShade="D9"/>
            </w:tcBorders>
            <w:shd w:val="clear" w:color="auto" w:fill="auto"/>
          </w:tcPr>
          <w:p w14:paraId="4DB4413A" w14:textId="77777777" w:rsidR="00786953" w:rsidRPr="007A4A56" w:rsidRDefault="00786953">
            <w:pPr>
              <w:pStyle w:val="Margin"/>
              <w:rPr>
                <w:lang w:val="en-US"/>
              </w:rPr>
            </w:pPr>
          </w:p>
          <w:p w14:paraId="655F1160" w14:textId="138EA5E0" w:rsidR="00786953" w:rsidRDefault="00BA09DA">
            <w:pPr>
              <w:pStyle w:val="Margin"/>
            </w:pPr>
            <w:r>
              <w:t>Level 3</w:t>
            </w:r>
          </w:p>
        </w:tc>
      </w:tr>
      <w:tr w:rsidR="00786953" w14:paraId="1030C17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7452603" w14:textId="5DAC833F" w:rsidR="00786953" w:rsidRDefault="00BA09DA">
            <w:pPr>
              <w:jc w:val="center"/>
            </w:pPr>
            <w:r>
              <w:rPr>
                <w:noProof/>
              </w:rPr>
              <w:drawing>
                <wp:inline distT="0" distB="0" distL="0" distR="0" wp14:anchorId="3E33F20F" wp14:editId="69DA120C">
                  <wp:extent cx="4716145" cy="2931160"/>
                  <wp:effectExtent l="0" t="0" r="8255" b="2540"/>
                  <wp:docPr id="905" name="Graphic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716145" cy="293116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2CFFD2E" w14:textId="77777777" w:rsidR="00786953" w:rsidRDefault="00786953">
            <w:pPr>
              <w:pStyle w:val="Margin"/>
            </w:pPr>
          </w:p>
        </w:tc>
      </w:tr>
      <w:tr w:rsidR="00786953" w:rsidRPr="00345B63" w14:paraId="1C1D11B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A1F6FD1" w14:textId="0DBE759D" w:rsidR="00786953" w:rsidRPr="007A4A56" w:rsidRDefault="00BA09DA">
            <w:pPr>
              <w:jc w:val="both"/>
              <w:rPr>
                <w:lang w:val="en-US"/>
              </w:rPr>
            </w:pPr>
            <w:r w:rsidRPr="007A4A56">
              <w:rPr>
                <w:lang w:val="en-US"/>
              </w:rPr>
              <w:t xml:space="preserve">Click on the area of the graphic and choose under </w:t>
            </w:r>
            <w:r w:rsidRPr="007A4A56">
              <w:rPr>
                <w:rStyle w:val="Hervorhebung"/>
                <w:b/>
                <w:i w:val="0"/>
                <w:iCs w:val="0"/>
                <w:lang w:val="en-US"/>
              </w:rPr>
              <w:t>More Actions</w:t>
            </w:r>
            <w:r w:rsidRPr="007A4A56">
              <w:rPr>
                <w:b/>
                <w:i/>
                <w:lang w:val="en-US"/>
              </w:rPr>
              <w:t xml:space="preserve"> </w:t>
            </w:r>
            <w:r w:rsidRPr="007A4A56">
              <w:rPr>
                <w:lang w:val="en-US"/>
              </w:rPr>
              <w:t xml:space="preserve"> </w:t>
            </w:r>
            <w:r>
              <w:rPr>
                <w:noProof/>
              </w:rPr>
              <w:drawing>
                <wp:inline distT="0" distB="0" distL="0" distR="0" wp14:anchorId="6706DA86" wp14:editId="0CFA30A2">
                  <wp:extent cx="159387" cy="174936"/>
                  <wp:effectExtent l="0" t="0" r="0" b="0"/>
                  <wp:docPr id="914" name="Graphic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lang w:val="en-US"/>
              </w:rPr>
              <w:t xml:space="preserve"> </w:t>
            </w:r>
            <w:r w:rsidRPr="007A4A56">
              <w:rPr>
                <w:b/>
                <w:lang w:val="en-US"/>
              </w:rPr>
              <w:t xml:space="preserve"> </w:t>
            </w:r>
            <w:r w:rsidRPr="007A4A56">
              <w:rPr>
                <w:rStyle w:val="Hervorhebung"/>
                <w:b/>
                <w:i w:val="0"/>
                <w:lang w:val="en-US"/>
              </w:rPr>
              <w:t xml:space="preserve">Rank </w:t>
            </w:r>
            <w:r w:rsidRPr="007A4A56">
              <w:rPr>
                <w:b/>
                <w:lang w:val="en-US"/>
              </w:rPr>
              <w:t xml:space="preserve"> </w:t>
            </w:r>
            <w:r w:rsidRPr="007A4A56">
              <w:rPr>
                <w:b/>
                <w:i/>
                <w:color w:val="943634"/>
                <w:lang w:val="en-US"/>
              </w:rPr>
              <w:t>►</w:t>
            </w:r>
            <w:r w:rsidRPr="007A4A56">
              <w:rPr>
                <w:b/>
                <w:lang w:val="en-US"/>
              </w:rPr>
              <w:t xml:space="preserve"> </w:t>
            </w:r>
            <w:r w:rsidRPr="007A4A56">
              <w:rPr>
                <w:rStyle w:val="Hervorhebung"/>
                <w:b/>
                <w:i w:val="0"/>
                <w:lang w:val="en-US"/>
              </w:rPr>
              <w:t xml:space="preserve"> Product </w:t>
            </w:r>
            <w:r w:rsidRPr="007A4A56">
              <w:rPr>
                <w:b/>
                <w:lang w:val="en-US"/>
              </w:rPr>
              <w:t xml:space="preserve"> </w:t>
            </w:r>
            <w:r w:rsidRPr="007A4A56">
              <w:rPr>
                <w:b/>
                <w:i/>
                <w:color w:val="943634"/>
                <w:lang w:val="en-US"/>
              </w:rPr>
              <w:t xml:space="preserve">► </w:t>
            </w:r>
            <w:r w:rsidRPr="007A4A56">
              <w:rPr>
                <w:b/>
                <w:lang w:val="en-US"/>
              </w:rPr>
              <w:t xml:space="preserve"> </w:t>
            </w:r>
            <w:r w:rsidRPr="007A4A56">
              <w:rPr>
                <w:rStyle w:val="Hervorhebung"/>
                <w:b/>
                <w:i w:val="0"/>
                <w:lang w:val="en-US"/>
              </w:rPr>
              <w:t>Top 5</w:t>
            </w:r>
            <w:r w:rsidRPr="007A4A56">
              <w:rPr>
                <w:rStyle w:val="Hervorhebung"/>
                <w:lang w:val="en-US"/>
              </w:rPr>
              <w:t>.</w:t>
            </w:r>
          </w:p>
        </w:tc>
        <w:tc>
          <w:tcPr>
            <w:tcW w:w="1996" w:type="dxa"/>
            <w:tcBorders>
              <w:left w:val="single" w:sz="4" w:space="0" w:color="D9D9D9" w:themeColor="background1" w:themeShade="D9"/>
            </w:tcBorders>
            <w:shd w:val="clear" w:color="auto" w:fill="auto"/>
          </w:tcPr>
          <w:p w14:paraId="132DE510" w14:textId="77777777" w:rsidR="00786953" w:rsidRPr="007A4A56" w:rsidRDefault="00786953">
            <w:pPr>
              <w:pStyle w:val="Margin"/>
              <w:rPr>
                <w:lang w:val="en-US"/>
              </w:rPr>
            </w:pPr>
          </w:p>
          <w:p w14:paraId="13115CAD" w14:textId="34119FA4" w:rsidR="00786953" w:rsidRPr="007A4A56" w:rsidRDefault="00BA09DA">
            <w:pPr>
              <w:pStyle w:val="Margin"/>
              <w:rPr>
                <w:lang w:val="en-US"/>
              </w:rPr>
            </w:pPr>
            <w:r w:rsidRPr="007A4A56">
              <w:rPr>
                <w:lang w:val="en-US"/>
              </w:rPr>
              <w:t>More Actions -&gt;Rank -&gt; Product -&gt; Top 5</w:t>
            </w:r>
          </w:p>
        </w:tc>
      </w:tr>
      <w:tr w:rsidR="00786953" w14:paraId="170D492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84D823" w14:textId="39EA9D98" w:rsidR="00786953" w:rsidRDefault="00BA09DA">
            <w:pPr>
              <w:jc w:val="center"/>
            </w:pPr>
            <w:r>
              <w:rPr>
                <w:noProof/>
              </w:rPr>
              <w:drawing>
                <wp:inline distT="0" distB="0" distL="0" distR="0" wp14:anchorId="78ACAC27" wp14:editId="6CF3672D">
                  <wp:extent cx="3699887" cy="1655622"/>
                  <wp:effectExtent l="0" t="0" r="0" b="1905"/>
                  <wp:docPr id="908" name="Graphic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713802" cy="166184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26490A0" w14:textId="77777777" w:rsidR="00786953" w:rsidRDefault="00786953">
            <w:pPr>
              <w:pStyle w:val="Margin"/>
            </w:pPr>
          </w:p>
        </w:tc>
      </w:tr>
      <w:tr w:rsidR="00786953" w14:paraId="4F33344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CFFD520" w14:textId="17094914" w:rsidR="00786953" w:rsidRPr="007A4A56" w:rsidRDefault="00BA09DA">
            <w:pPr>
              <w:pStyle w:val="Graphic"/>
              <w:jc w:val="both"/>
              <w:rPr>
                <w:lang w:val="en-US"/>
              </w:rPr>
            </w:pPr>
            <w:r w:rsidRPr="007A4A56">
              <w:rPr>
                <w:lang w:val="en-US"/>
              </w:rPr>
              <w:t xml:space="preserve">Finally, change the title of the graphic to </w:t>
            </w:r>
            <w:r w:rsidRPr="007A4A56">
              <w:rPr>
                <w:rStyle w:val="Hervorhebung"/>
                <w:b/>
                <w:i w:val="0"/>
                <w:lang w:val="en-US"/>
              </w:rPr>
              <w:t>Top 5 Bicycles by Quantity</w:t>
            </w:r>
            <w:r w:rsidRPr="007A4A56">
              <w:rPr>
                <w:lang w:val="en-US"/>
              </w:rPr>
              <w:t>. To do this, double-click the title text and adjust it accordingly.</w:t>
            </w:r>
          </w:p>
        </w:tc>
        <w:tc>
          <w:tcPr>
            <w:tcW w:w="1996" w:type="dxa"/>
            <w:tcBorders>
              <w:left w:val="single" w:sz="4" w:space="0" w:color="D9D9D9" w:themeColor="background1" w:themeShade="D9"/>
            </w:tcBorders>
            <w:shd w:val="clear" w:color="auto" w:fill="auto"/>
          </w:tcPr>
          <w:p w14:paraId="00A6B3B0" w14:textId="77777777" w:rsidR="00786953" w:rsidRPr="007A4A56" w:rsidRDefault="00786953">
            <w:pPr>
              <w:pStyle w:val="Margin"/>
              <w:rPr>
                <w:lang w:val="en-US"/>
              </w:rPr>
            </w:pPr>
          </w:p>
          <w:p w14:paraId="1D02048D" w14:textId="77777777" w:rsidR="00786953" w:rsidRDefault="00BA09DA">
            <w:pPr>
              <w:pStyle w:val="Margin"/>
            </w:pPr>
            <w:r>
              <w:t>Top 5 Bicycles by Quantity</w:t>
            </w:r>
          </w:p>
          <w:p w14:paraId="0DA006D8" w14:textId="47121D7C" w:rsidR="00786953" w:rsidRDefault="00786953">
            <w:pPr>
              <w:pStyle w:val="Margin"/>
              <w:rPr>
                <w:strike/>
              </w:rPr>
            </w:pPr>
          </w:p>
        </w:tc>
      </w:tr>
      <w:tr w:rsidR="00786953" w14:paraId="53B9DAE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AFD1F27" w14:textId="283B6912" w:rsidR="00786953" w:rsidRPr="007A4A56" w:rsidRDefault="00BA09DA">
            <w:pPr>
              <w:pStyle w:val="Graphic"/>
              <w:jc w:val="both"/>
              <w:rPr>
                <w:lang w:val="en-US"/>
              </w:rPr>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w:t>
            </w:r>
          </w:p>
        </w:tc>
        <w:tc>
          <w:tcPr>
            <w:tcW w:w="1996" w:type="dxa"/>
            <w:tcBorders>
              <w:left w:val="single" w:sz="4" w:space="0" w:color="D9D9D9" w:themeColor="background1" w:themeShade="D9"/>
            </w:tcBorders>
            <w:shd w:val="clear" w:color="auto" w:fill="auto"/>
          </w:tcPr>
          <w:p w14:paraId="2BA0D28B" w14:textId="573BFC60" w:rsidR="00786953" w:rsidRDefault="00BA09DA">
            <w:pPr>
              <w:pStyle w:val="Margin"/>
            </w:pPr>
            <w:r w:rsidRPr="007A4A56">
              <w:rPr>
                <w:lang w:val="en-US"/>
              </w:rPr>
              <w:br/>
            </w:r>
            <w:r>
              <w:t>Styling</w:t>
            </w:r>
          </w:p>
        </w:tc>
      </w:tr>
      <w:tr w:rsidR="00786953" w14:paraId="0350142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80B0E89" w14:textId="48AE636A" w:rsidR="00786953" w:rsidRPr="007A4A56" w:rsidRDefault="00BA09DA">
            <w:pPr>
              <w:pStyle w:val="Graphic"/>
              <w:jc w:val="both"/>
              <w:rPr>
                <w:lang w:val="en-US"/>
              </w:rPr>
            </w:pPr>
            <w:r w:rsidRPr="007A4A56">
              <w:rPr>
                <w:lang w:val="en-US"/>
              </w:rPr>
              <w:t xml:space="preserve">In the </w:t>
            </w:r>
            <w:r w:rsidRPr="007A4A56">
              <w:rPr>
                <w:i/>
                <w:lang w:val="en-US"/>
              </w:rPr>
              <w:t>Quick Menus</w:t>
            </w:r>
            <w:r w:rsidRPr="007A4A56">
              <w:rPr>
                <w:lang w:val="en-US"/>
              </w:rPr>
              <w:t xml:space="preserve"> area, deselect all options except </w:t>
            </w:r>
            <w:r w:rsidRPr="007A4A56">
              <w:rPr>
                <w:b/>
                <w:lang w:val="en-US"/>
              </w:rPr>
              <w:t>fullscreen</w:t>
            </w:r>
            <w:r w:rsidRPr="007A4A56">
              <w:rPr>
                <w:lang w:val="en-US"/>
              </w:rPr>
              <w:t>.</w:t>
            </w:r>
          </w:p>
        </w:tc>
        <w:tc>
          <w:tcPr>
            <w:tcW w:w="1996" w:type="dxa"/>
            <w:tcBorders>
              <w:left w:val="single" w:sz="4" w:space="0" w:color="D9D9D9" w:themeColor="background1" w:themeShade="D9"/>
            </w:tcBorders>
            <w:shd w:val="clear" w:color="auto" w:fill="auto"/>
          </w:tcPr>
          <w:p w14:paraId="1B396122" w14:textId="70644614" w:rsidR="00786953" w:rsidRDefault="00BA09DA">
            <w:pPr>
              <w:pStyle w:val="Margin"/>
            </w:pPr>
            <w:r w:rsidRPr="007A4A56">
              <w:rPr>
                <w:lang w:val="en-US"/>
              </w:rPr>
              <w:br/>
              <w:t xml:space="preserve"> </w:t>
            </w:r>
            <w:r>
              <w:t>Fullscreen</w:t>
            </w:r>
          </w:p>
        </w:tc>
      </w:tr>
      <w:tr w:rsidR="00786953" w14:paraId="7D9D17F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2763ED" w14:textId="2D1C37D5" w:rsidR="00786953" w:rsidRPr="007A4A56" w:rsidRDefault="00BA09DA">
            <w:pPr>
              <w:pStyle w:val="Graphic"/>
              <w:jc w:val="both"/>
              <w:rPr>
                <w:lang w:val="en-US"/>
              </w:rPr>
            </w:pPr>
            <w:r w:rsidRPr="007A4A56">
              <w:rPr>
                <w:lang w:val="en-US"/>
              </w:rPr>
              <w:t xml:space="preserve">Change the size of the graphic by changing the </w:t>
            </w:r>
            <w:r w:rsidRPr="007A4A56">
              <w:rPr>
                <w:i/>
                <w:lang w:val="en-US"/>
              </w:rPr>
              <w:t>Height</w:t>
            </w:r>
            <w:r w:rsidRPr="007A4A56">
              <w:rPr>
                <w:lang w:val="en-US"/>
              </w:rPr>
              <w:t xml:space="preserve"> to </w:t>
            </w:r>
            <w:r w:rsidRPr="007A4A56">
              <w:rPr>
                <w:b/>
                <w:lang w:val="en-US"/>
              </w:rPr>
              <w:t xml:space="preserve">13 Grid </w:t>
            </w:r>
            <w:r w:rsidRPr="007A4A56">
              <w:rPr>
                <w:lang w:val="en-US"/>
              </w:rPr>
              <w:t xml:space="preserve"> and </w:t>
            </w:r>
            <w:r w:rsidRPr="007A4A56">
              <w:rPr>
                <w:i/>
                <w:lang w:val="en-US"/>
              </w:rPr>
              <w:t>width</w:t>
            </w:r>
            <w:r w:rsidRPr="007A4A56">
              <w:rPr>
                <w:lang w:val="en-US"/>
              </w:rPr>
              <w:t xml:space="preserve"> to </w:t>
            </w:r>
            <w:r w:rsidRPr="007A4A56">
              <w:rPr>
                <w:b/>
                <w:lang w:val="en-US"/>
              </w:rPr>
              <w:t xml:space="preserve"> 12 Grid </w:t>
            </w:r>
            <w:r w:rsidRPr="007A4A56">
              <w:rPr>
                <w:lang w:val="en-US"/>
              </w:rPr>
              <w:t xml:space="preserve"> under </w:t>
            </w:r>
            <w:r w:rsidRPr="007A4A56">
              <w:rPr>
                <w:i/>
                <w:lang w:val="en-US"/>
              </w:rPr>
              <w:t>Size and Position</w:t>
            </w:r>
            <w:r w:rsidRPr="007A4A56">
              <w:rPr>
                <w:lang w:val="en-US"/>
              </w:rPr>
              <w:t>.</w:t>
            </w:r>
          </w:p>
        </w:tc>
        <w:tc>
          <w:tcPr>
            <w:tcW w:w="1996" w:type="dxa"/>
            <w:tcBorders>
              <w:left w:val="single" w:sz="4" w:space="0" w:color="D9D9D9" w:themeColor="background1" w:themeShade="D9"/>
            </w:tcBorders>
            <w:shd w:val="clear" w:color="auto" w:fill="auto"/>
          </w:tcPr>
          <w:p w14:paraId="1321733E" w14:textId="77777777" w:rsidR="00786953" w:rsidRPr="007A4A56" w:rsidRDefault="00786953">
            <w:pPr>
              <w:pStyle w:val="Margin"/>
              <w:rPr>
                <w:lang w:val="en-US"/>
              </w:rPr>
            </w:pPr>
          </w:p>
          <w:p w14:paraId="276991F8" w14:textId="6A6BD824" w:rsidR="00786953" w:rsidRDefault="00BA09DA">
            <w:pPr>
              <w:pStyle w:val="Margin"/>
            </w:pPr>
            <w:r>
              <w:t>Height 13 Grid</w:t>
            </w:r>
          </w:p>
          <w:p w14:paraId="0B314E7F" w14:textId="7D2B77A8" w:rsidR="00786953" w:rsidRDefault="00BA09DA">
            <w:pPr>
              <w:pStyle w:val="Margin"/>
            </w:pPr>
            <w:r>
              <w:t xml:space="preserve">Width 12 Grid </w:t>
            </w:r>
          </w:p>
        </w:tc>
      </w:tr>
      <w:tr w:rsidR="00786953" w:rsidRPr="00345B63" w14:paraId="3B24656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353C1FE" w14:textId="03EA848A" w:rsidR="00786953" w:rsidRPr="007A4A56" w:rsidRDefault="00BA09DA">
            <w:pPr>
              <w:jc w:val="both"/>
              <w:rPr>
                <w:lang w:val="en-US"/>
              </w:rPr>
            </w:pPr>
            <w:r w:rsidRPr="007A4A56">
              <w:rPr>
                <w:lang w:val="en-US"/>
              </w:rPr>
              <w:t>Since the second chart for the Bottom 5 bikes is to be displayed in the same style, copy the Top 5 chart and change it to a Bottom 5 chart.</w:t>
            </w:r>
          </w:p>
        </w:tc>
        <w:tc>
          <w:tcPr>
            <w:tcW w:w="1996" w:type="dxa"/>
            <w:tcBorders>
              <w:left w:val="single" w:sz="4" w:space="0" w:color="D9D9D9" w:themeColor="background1" w:themeShade="D9"/>
            </w:tcBorders>
            <w:shd w:val="clear" w:color="auto" w:fill="auto"/>
          </w:tcPr>
          <w:p w14:paraId="7F45FDBE" w14:textId="77777777" w:rsidR="00786953" w:rsidRPr="007A4A56" w:rsidRDefault="00786953">
            <w:pPr>
              <w:pStyle w:val="Margin"/>
              <w:rPr>
                <w:lang w:val="en-US"/>
              </w:rPr>
            </w:pPr>
          </w:p>
        </w:tc>
      </w:tr>
      <w:tr w:rsidR="00786953" w14:paraId="1F0F947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49AF589" w14:textId="5D3A935D" w:rsidR="00786953" w:rsidRPr="007A4A56" w:rsidRDefault="00BA09DA">
            <w:pPr>
              <w:jc w:val="both"/>
              <w:rPr>
                <w:i/>
                <w:iCs/>
                <w:lang w:val="en-US"/>
              </w:rPr>
            </w:pPr>
            <w:r w:rsidRPr="007A4A56">
              <w:rPr>
                <w:lang w:val="en-US"/>
              </w:rPr>
              <w:lastRenderedPageBreak/>
              <w:t xml:space="preserve">When you click on your diagram, the option More Actions </w:t>
            </w:r>
            <w:r>
              <w:rPr>
                <w:noProof/>
              </w:rPr>
              <w:drawing>
                <wp:inline distT="0" distB="0" distL="0" distR="0" wp14:anchorId="58BC7C3E" wp14:editId="4DA28C75">
                  <wp:extent cx="153225" cy="168173"/>
                  <wp:effectExtent l="0" t="0" r="0" b="3810"/>
                  <wp:docPr id="372" name="Graphic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3099" cy="179010"/>
                          </a:xfrm>
                          <a:prstGeom prst="rect">
                            <a:avLst/>
                          </a:prstGeom>
                        </pic:spPr>
                      </pic:pic>
                    </a:graphicData>
                  </a:graphic>
                </wp:inline>
              </w:drawing>
            </w:r>
            <w:r w:rsidRPr="007A4A56">
              <w:rPr>
                <w:lang w:val="en-US"/>
              </w:rPr>
              <w:t xml:space="preserve"> appears in the upper right corner and follows the path: </w:t>
            </w:r>
            <w:proofErr w:type="gramStart"/>
            <w:r w:rsidRPr="007A4A56">
              <w:rPr>
                <w:rStyle w:val="Hervorhebung"/>
                <w:b/>
                <w:i w:val="0"/>
                <w:lang w:val="en-US"/>
              </w:rPr>
              <w:t xml:space="preserve">Copy </w:t>
            </w:r>
            <w:r w:rsidRPr="007A4A56">
              <w:rPr>
                <w:lang w:val="en-US"/>
              </w:rPr>
              <w:t xml:space="preserve"> </w:t>
            </w:r>
            <w:r w:rsidRPr="007A4A56">
              <w:rPr>
                <w:b/>
                <w:i/>
                <w:color w:val="943634"/>
                <w:lang w:val="en-US"/>
              </w:rPr>
              <w:t>►</w:t>
            </w:r>
            <w:proofErr w:type="gramEnd"/>
            <w:r w:rsidRPr="007A4A56">
              <w:rPr>
                <w:lang w:val="en-US"/>
              </w:rPr>
              <w:t xml:space="preserve"> </w:t>
            </w:r>
            <w:r w:rsidRPr="007A4A56">
              <w:rPr>
                <w:rStyle w:val="Hervorhebung"/>
                <w:b/>
                <w:i w:val="0"/>
                <w:lang w:val="en-US"/>
              </w:rPr>
              <w:t xml:space="preserve"> Duplicate</w:t>
            </w:r>
            <w:r w:rsidRPr="007A4A56">
              <w:rPr>
                <w:rStyle w:val="Hervorhebung"/>
                <w:lang w:val="en-US"/>
              </w:rPr>
              <w:t>.</w:t>
            </w:r>
          </w:p>
        </w:tc>
        <w:tc>
          <w:tcPr>
            <w:tcW w:w="1996" w:type="dxa"/>
            <w:tcBorders>
              <w:left w:val="single" w:sz="4" w:space="0" w:color="D9D9D9" w:themeColor="background1" w:themeShade="D9"/>
            </w:tcBorders>
            <w:shd w:val="clear" w:color="auto" w:fill="auto"/>
          </w:tcPr>
          <w:p w14:paraId="018E97A8" w14:textId="77777777" w:rsidR="00786953" w:rsidRPr="007A4A56" w:rsidRDefault="00786953">
            <w:pPr>
              <w:pStyle w:val="Margin"/>
              <w:rPr>
                <w:lang w:val="en-US"/>
              </w:rPr>
            </w:pPr>
          </w:p>
          <w:p w14:paraId="27CA82FB" w14:textId="6E6B7BB9" w:rsidR="00786953" w:rsidRDefault="00BA09DA">
            <w:pPr>
              <w:pStyle w:val="Margin"/>
            </w:pPr>
            <w:r>
              <w:t>Copy -&gt; Duplicate</w:t>
            </w:r>
          </w:p>
        </w:tc>
      </w:tr>
      <w:tr w:rsidR="00786953" w14:paraId="5F63629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C08912B" w14:textId="32A7EA7B" w:rsidR="00786953" w:rsidRDefault="00BA09DA">
            <w:pPr>
              <w:jc w:val="center"/>
            </w:pPr>
            <w:r>
              <w:rPr>
                <w:noProof/>
              </w:rPr>
              <w:drawing>
                <wp:inline distT="0" distB="0" distL="0" distR="0" wp14:anchorId="6EDB3B3C" wp14:editId="1892AB9C">
                  <wp:extent cx="3827325" cy="2423062"/>
                  <wp:effectExtent l="0" t="0" r="1905" b="0"/>
                  <wp:docPr id="915" name="Graphic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847979" cy="243613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FB5E01B" w14:textId="77777777" w:rsidR="00786953" w:rsidRDefault="00786953">
            <w:pPr>
              <w:pStyle w:val="Margin"/>
            </w:pPr>
          </w:p>
        </w:tc>
      </w:tr>
      <w:tr w:rsidR="00786953" w:rsidRPr="00345B63" w14:paraId="50A046B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4204EE2" w14:textId="64E79B87" w:rsidR="00786953" w:rsidRPr="007A4A56" w:rsidRDefault="00BA09DA">
            <w:pPr>
              <w:jc w:val="both"/>
              <w:rPr>
                <w:i/>
                <w:iCs/>
                <w:lang w:val="en-US"/>
              </w:rPr>
            </w:pPr>
            <w:r w:rsidRPr="007A4A56">
              <w:rPr>
                <w:lang w:val="en-US"/>
              </w:rPr>
              <w:t xml:space="preserve">The second chart is now inserted below your Top 5 chart. Change the ranking of the second chart to </w:t>
            </w:r>
            <w:r w:rsidRPr="007A4A56">
              <w:rPr>
                <w:i/>
                <w:lang w:val="en-US"/>
              </w:rPr>
              <w:t>Bottom 5</w:t>
            </w:r>
            <w:r w:rsidRPr="007A4A56">
              <w:rPr>
                <w:lang w:val="en-US"/>
              </w:rPr>
              <w:t xml:space="preserve">. When you click on your graphic, </w:t>
            </w:r>
            <w:r w:rsidRPr="007A4A56">
              <w:rPr>
                <w:b/>
                <w:i/>
                <w:lang w:val="en-US"/>
              </w:rPr>
              <w:t xml:space="preserve"> </w:t>
            </w:r>
            <w:r w:rsidRPr="007A4A56">
              <w:rPr>
                <w:rStyle w:val="Hervorhebung"/>
                <w:b/>
                <w:i w:val="0"/>
                <w:iCs w:val="0"/>
                <w:lang w:val="en-US"/>
              </w:rPr>
              <w:t>More Actions</w:t>
            </w:r>
            <w:r w:rsidRPr="007A4A56">
              <w:rPr>
                <w:b/>
                <w:i/>
                <w:lang w:val="en-US"/>
              </w:rPr>
              <w:t xml:space="preserve"> </w:t>
            </w:r>
            <w:r w:rsidRPr="007A4A56">
              <w:rPr>
                <w:lang w:val="en-US"/>
              </w:rPr>
              <w:t xml:space="preserve"> </w:t>
            </w:r>
            <w:r>
              <w:rPr>
                <w:noProof/>
              </w:rPr>
              <w:drawing>
                <wp:inline distT="0" distB="0" distL="0" distR="0" wp14:anchorId="028864BE" wp14:editId="458D83A5">
                  <wp:extent cx="159387" cy="174936"/>
                  <wp:effectExtent l="0" t="0" r="0" b="0"/>
                  <wp:docPr id="921" name="Graphic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lang w:val="en-US"/>
              </w:rPr>
              <w:t xml:space="preserve">Rank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lang w:val="en-US"/>
              </w:rPr>
              <w:t xml:space="preserve"> Product </w:t>
            </w:r>
            <w:r w:rsidRPr="007A4A56">
              <w:rPr>
                <w:lang w:val="en-US"/>
              </w:rPr>
              <w:t xml:space="preserve"> </w:t>
            </w:r>
            <w:r w:rsidRPr="007A4A56">
              <w:rPr>
                <w:b/>
                <w:i/>
                <w:color w:val="943634"/>
                <w:lang w:val="en-US"/>
              </w:rPr>
              <w:t xml:space="preserve">► </w:t>
            </w:r>
            <w:r w:rsidRPr="007A4A56">
              <w:rPr>
                <w:lang w:val="en-US"/>
              </w:rPr>
              <w:t xml:space="preserve"> </w:t>
            </w:r>
            <w:r w:rsidRPr="007A4A56">
              <w:rPr>
                <w:rStyle w:val="Hervorhebung"/>
                <w:b/>
                <w:i w:val="0"/>
                <w:lang w:val="en-US"/>
              </w:rPr>
              <w:t>Bottom 5</w:t>
            </w:r>
            <w:r w:rsidRPr="007A4A56">
              <w:rPr>
                <w:lang w:val="en-US"/>
              </w:rPr>
              <w:t xml:space="preserve"> appears at the top right</w:t>
            </w:r>
            <w:r w:rsidRPr="007A4A56">
              <w:rPr>
                <w:rStyle w:val="Hervorhebung"/>
                <w:lang w:val="en-US"/>
              </w:rPr>
              <w:t>.</w:t>
            </w:r>
          </w:p>
        </w:tc>
        <w:tc>
          <w:tcPr>
            <w:tcW w:w="1996" w:type="dxa"/>
            <w:tcBorders>
              <w:left w:val="single" w:sz="4" w:space="0" w:color="D9D9D9" w:themeColor="background1" w:themeShade="D9"/>
            </w:tcBorders>
            <w:shd w:val="clear" w:color="auto" w:fill="auto"/>
          </w:tcPr>
          <w:p w14:paraId="09190E64" w14:textId="77777777" w:rsidR="00786953" w:rsidRPr="007A4A56" w:rsidRDefault="00786953">
            <w:pPr>
              <w:pStyle w:val="Margin"/>
              <w:rPr>
                <w:lang w:val="en-US"/>
              </w:rPr>
            </w:pPr>
          </w:p>
          <w:p w14:paraId="4A729762" w14:textId="77777777" w:rsidR="00786953" w:rsidRPr="007A4A56" w:rsidRDefault="00BA09DA">
            <w:pPr>
              <w:pStyle w:val="Margin"/>
              <w:rPr>
                <w:lang w:val="en-US"/>
              </w:rPr>
            </w:pPr>
            <w:r w:rsidRPr="007A4A56">
              <w:rPr>
                <w:lang w:val="en-US"/>
              </w:rPr>
              <w:t xml:space="preserve">More Actions </w:t>
            </w:r>
            <w:r>
              <w:sym w:font="Wingdings" w:char="F0E0"/>
            </w:r>
          </w:p>
          <w:p w14:paraId="292664AB" w14:textId="77777777" w:rsidR="00786953" w:rsidRPr="007A4A56" w:rsidRDefault="00BA09DA">
            <w:pPr>
              <w:pStyle w:val="Margin"/>
              <w:rPr>
                <w:lang w:val="en-US"/>
              </w:rPr>
            </w:pPr>
            <w:r w:rsidRPr="007A4A56">
              <w:rPr>
                <w:lang w:val="en-US"/>
              </w:rPr>
              <w:t xml:space="preserve">Rank </w:t>
            </w:r>
            <w:r>
              <w:sym w:font="Wingdings" w:char="F0E0"/>
            </w:r>
          </w:p>
          <w:p w14:paraId="40F0B456" w14:textId="77777777" w:rsidR="00786953" w:rsidRPr="007A4A56" w:rsidRDefault="00BA09DA">
            <w:pPr>
              <w:pStyle w:val="Margin"/>
              <w:rPr>
                <w:lang w:val="en-US"/>
              </w:rPr>
            </w:pPr>
            <w:r w:rsidRPr="007A4A56">
              <w:rPr>
                <w:lang w:val="en-US"/>
              </w:rPr>
              <w:t xml:space="preserve">Product </w:t>
            </w:r>
            <w:r>
              <w:sym w:font="Wingdings" w:char="F0E0"/>
            </w:r>
          </w:p>
          <w:p w14:paraId="067EFC43" w14:textId="6D431444" w:rsidR="00786953" w:rsidRPr="007A4A56" w:rsidRDefault="00BA09DA">
            <w:pPr>
              <w:pStyle w:val="Margin"/>
              <w:rPr>
                <w:lang w:val="en-US"/>
              </w:rPr>
            </w:pPr>
            <w:r w:rsidRPr="007A4A56">
              <w:rPr>
                <w:lang w:val="en-US"/>
              </w:rPr>
              <w:t>Bottom 55</w:t>
            </w:r>
          </w:p>
        </w:tc>
      </w:tr>
      <w:tr w:rsidR="00786953" w14:paraId="684A469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5644F04" w14:textId="350A3B72" w:rsidR="00786953" w:rsidRPr="007A4A56" w:rsidRDefault="00BA09DA">
            <w:pPr>
              <w:jc w:val="both"/>
              <w:rPr>
                <w:lang w:val="en-US"/>
              </w:rPr>
            </w:pPr>
            <w:r w:rsidRPr="007A4A56">
              <w:rPr>
                <w:lang w:val="en-US"/>
              </w:rPr>
              <w:t xml:space="preserve">Finally, change the title of the chart to </w:t>
            </w:r>
            <w:r w:rsidRPr="007A4A56">
              <w:rPr>
                <w:rStyle w:val="Hervorhebung"/>
                <w:b/>
                <w:i w:val="0"/>
                <w:lang w:val="en-US"/>
              </w:rPr>
              <w:t>Bottom 5 Bicycles by Quantity</w:t>
            </w:r>
            <w:r w:rsidRPr="007A4A56">
              <w:rPr>
                <w:lang w:val="en-US"/>
              </w:rPr>
              <w:t>.</w:t>
            </w:r>
          </w:p>
        </w:tc>
        <w:tc>
          <w:tcPr>
            <w:tcW w:w="1996" w:type="dxa"/>
            <w:tcBorders>
              <w:left w:val="single" w:sz="4" w:space="0" w:color="D9D9D9" w:themeColor="background1" w:themeShade="D9"/>
            </w:tcBorders>
            <w:shd w:val="clear" w:color="auto" w:fill="auto"/>
          </w:tcPr>
          <w:p w14:paraId="0BB719D8" w14:textId="77777777" w:rsidR="00786953" w:rsidRPr="007A4A56" w:rsidRDefault="00786953">
            <w:pPr>
              <w:pStyle w:val="Margin"/>
              <w:rPr>
                <w:lang w:val="en-US"/>
              </w:rPr>
            </w:pPr>
          </w:p>
          <w:p w14:paraId="343820AC" w14:textId="19FEAA4F" w:rsidR="00786953" w:rsidRDefault="00BA09DA">
            <w:pPr>
              <w:pStyle w:val="Margin"/>
            </w:pPr>
            <w:r>
              <w:t>Bottom 5 Bicycles by Quantity</w:t>
            </w:r>
          </w:p>
        </w:tc>
      </w:tr>
      <w:tr w:rsidR="00786953" w14:paraId="3014589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C4A2118" w14:textId="12695126" w:rsidR="00786953" w:rsidRDefault="00BA09DA">
            <w:pPr>
              <w:jc w:val="center"/>
            </w:pPr>
            <w:r>
              <w:rPr>
                <w:noProof/>
              </w:rPr>
              <w:drawing>
                <wp:inline distT="0" distB="0" distL="0" distR="0" wp14:anchorId="6D5AEB9B" wp14:editId="394AABB4">
                  <wp:extent cx="3999244" cy="3386461"/>
                  <wp:effectExtent l="0" t="0" r="1270" b="4445"/>
                  <wp:docPr id="916" name="Graphic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023073" cy="340663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2E46C1D" w14:textId="77777777" w:rsidR="00786953" w:rsidRDefault="00786953">
            <w:pPr>
              <w:pStyle w:val="Margin"/>
            </w:pPr>
          </w:p>
        </w:tc>
      </w:tr>
      <w:tr w:rsidR="00786953" w14:paraId="3EB0A8C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5EA539A" w14:textId="24F9D91C"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Pr="007A4A56">
              <w:rPr>
                <w:lang w:val="en-US"/>
              </w:rPr>
              <w:t xml:space="preserve"> area, choose Save </w:t>
            </w:r>
            <w:r>
              <w:rPr>
                <w:noProof/>
              </w:rPr>
              <w:drawing>
                <wp:inline distT="0" distB="0" distL="0" distR="0" wp14:anchorId="48B3B3DA" wp14:editId="31078571">
                  <wp:extent cx="323895" cy="181000"/>
                  <wp:effectExtent l="0" t="0" r="0" b="9525"/>
                  <wp:docPr id="942" name="Graphic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08971253" w14:textId="77777777" w:rsidR="00786953" w:rsidRPr="007A4A56" w:rsidRDefault="00786953">
            <w:pPr>
              <w:pStyle w:val="Margin"/>
              <w:rPr>
                <w:lang w:val="en-US"/>
              </w:rPr>
            </w:pPr>
          </w:p>
          <w:p w14:paraId="69961BAD" w14:textId="26A6BE90" w:rsidR="00786953" w:rsidRDefault="00BA09DA">
            <w:pPr>
              <w:pStyle w:val="Margin"/>
            </w:pPr>
            <w:r>
              <w:t>Save</w:t>
            </w:r>
          </w:p>
        </w:tc>
      </w:tr>
      <w:tr w:rsidR="00786953" w14:paraId="01942E6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51F07543" w14:textId="77777777" w:rsidR="00786953" w:rsidRDefault="00BA09DA">
            <w:pPr>
              <w:tabs>
                <w:tab w:val="left" w:pos="3060"/>
                <w:tab w:val="right" w:pos="7438"/>
              </w:tabs>
              <w:jc w:val="right"/>
            </w:pPr>
            <w:r>
              <w:rPr>
                <w:noProof/>
              </w:rPr>
              <mc:AlternateContent>
                <mc:Choice Requires="wps">
                  <w:drawing>
                    <wp:inline distT="0" distB="0" distL="0" distR="0" wp14:anchorId="1470E0DF" wp14:editId="496F7FFC">
                      <wp:extent cx="144145" cy="144145"/>
                      <wp:effectExtent l="13970" t="8255" r="13335" b="9525"/>
                      <wp:docPr id="23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5B90701"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IqsLCMeAgAAPg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tcPr>
          <w:p w14:paraId="10CF73A5" w14:textId="77777777" w:rsidR="00786953" w:rsidRDefault="00786953">
            <w:pPr>
              <w:pStyle w:val="Margin"/>
            </w:pPr>
          </w:p>
        </w:tc>
      </w:tr>
    </w:tbl>
    <w:p w14:paraId="2CC5C8E4" w14:textId="77777777" w:rsidR="00786953" w:rsidRDefault="00786953">
      <w:pPr>
        <w:spacing w:before="0" w:after="0"/>
      </w:pPr>
    </w:p>
    <w:p w14:paraId="3AB89CA2"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750B35D4" w14:textId="77777777">
        <w:trPr>
          <w:trHeight w:val="850"/>
        </w:trPr>
        <w:tc>
          <w:tcPr>
            <w:tcW w:w="1148" w:type="dxa"/>
          </w:tcPr>
          <w:p w14:paraId="575DD4F8"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558DD07F" wp14:editId="3C846BD5">
                      <wp:extent cx="265430" cy="247650"/>
                      <wp:effectExtent l="0" t="635" r="3175" b="0"/>
                      <wp:docPr id="23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08E89"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EXin/O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45C015A5" w14:textId="7314B5F1" w:rsidR="00786953" w:rsidRDefault="00BA09DA">
            <w:pPr>
              <w:pStyle w:val="berschrift1"/>
              <w:tabs>
                <w:tab w:val="left" w:pos="0"/>
              </w:tabs>
              <w:rPr>
                <w:rFonts w:ascii="Times New Roman" w:hAnsi="Times New Roman" w:cs="Times New Roman"/>
                <w:sz w:val="24"/>
                <w:szCs w:val="24"/>
              </w:rPr>
            </w:pPr>
            <w:bookmarkStart w:id="17" w:name="_Toc192576125"/>
            <w:r>
              <w:t>Step 15: Variances</w:t>
            </w:r>
            <w:bookmarkEnd w:id="17"/>
          </w:p>
        </w:tc>
      </w:tr>
      <w:tr w:rsidR="00786953" w14:paraId="4A82A525" w14:textId="77777777">
        <w:trPr>
          <w:trHeight w:val="940"/>
        </w:trPr>
        <w:tc>
          <w:tcPr>
            <w:tcW w:w="7643" w:type="dxa"/>
            <w:gridSpan w:val="2"/>
            <w:shd w:val="clear" w:color="auto" w:fill="D9D9D9"/>
          </w:tcPr>
          <w:p w14:paraId="4A1CEC84" w14:textId="2E5FB1B8" w:rsidR="00786953" w:rsidRPr="007A4A56" w:rsidRDefault="00BA09DA">
            <w:pPr>
              <w:pStyle w:val="StandardWeb"/>
              <w:tabs>
                <w:tab w:val="right" w:pos="9360"/>
              </w:tabs>
              <w:rPr>
                <w:lang w:val="en-US"/>
              </w:rPr>
            </w:pPr>
            <w:r w:rsidRPr="007A4A56">
              <w:rPr>
                <w:b/>
                <w:lang w:val="en-US"/>
              </w:rPr>
              <w:t>Task</w:t>
            </w:r>
            <w:r w:rsidRPr="007A4A56">
              <w:rPr>
                <w:lang w:val="en-US"/>
              </w:rPr>
              <w:t xml:space="preserve"> Create time variances.</w:t>
            </w:r>
          </w:p>
          <w:p w14:paraId="52AA7060" w14:textId="22F9B7A3" w:rsidR="00786953" w:rsidRPr="007A4A56" w:rsidRDefault="00BA09DA">
            <w:pPr>
              <w:pStyle w:val="StandardWeb"/>
              <w:autoSpaceDE w:val="0"/>
              <w:autoSpaceDN w:val="0"/>
              <w:adjustRightInd w:val="0"/>
              <w:rPr>
                <w:lang w:val="en-US"/>
              </w:rPr>
            </w:pPr>
            <w:r w:rsidRPr="007A4A56">
              <w:rPr>
                <w:b/>
                <w:lang w:val="en-US"/>
              </w:rPr>
              <w:t>Description</w:t>
            </w:r>
            <w:r w:rsidRPr="007A4A56">
              <w:rPr>
                <w:lang w:val="en-US"/>
              </w:rPr>
              <w:t xml:space="preserve"> Create various time differences in graphics on the </w:t>
            </w:r>
            <w:r w:rsidRPr="007A4A56">
              <w:rPr>
                <w:i/>
                <w:lang w:val="en-US"/>
              </w:rPr>
              <w:t>Product View</w:t>
            </w:r>
            <w:r w:rsidRPr="007A4A56">
              <w:rPr>
                <w:lang w:val="en-US"/>
              </w:rPr>
              <w:t xml:space="preserve"> and </w:t>
            </w:r>
            <w:r w:rsidRPr="007A4A56">
              <w:rPr>
                <w:i/>
                <w:lang w:val="en-US"/>
              </w:rPr>
              <w:t>Dynamic Analysis</w:t>
            </w:r>
            <w:r w:rsidRPr="007A4A56">
              <w:rPr>
                <w:lang w:val="en-US"/>
              </w:rPr>
              <w:t xml:space="preserve"> tabs. </w:t>
            </w:r>
          </w:p>
        </w:tc>
        <w:tc>
          <w:tcPr>
            <w:tcW w:w="1996" w:type="dxa"/>
            <w:shd w:val="clear" w:color="auto" w:fill="D9D9D9"/>
          </w:tcPr>
          <w:p w14:paraId="6FA5E658" w14:textId="57AB9B12"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5E4718A0" w14:textId="77777777">
        <w:tc>
          <w:tcPr>
            <w:tcW w:w="7643" w:type="dxa"/>
            <w:gridSpan w:val="2"/>
            <w:shd w:val="clear" w:color="auto" w:fill="auto"/>
          </w:tcPr>
          <w:p w14:paraId="11065AEE" w14:textId="77777777" w:rsidR="00786953" w:rsidRDefault="00786953">
            <w:pPr>
              <w:spacing w:before="0" w:after="0"/>
              <w:rPr>
                <w:szCs w:val="24"/>
              </w:rPr>
            </w:pPr>
          </w:p>
        </w:tc>
        <w:tc>
          <w:tcPr>
            <w:tcW w:w="1996" w:type="dxa"/>
            <w:tcBorders>
              <w:left w:val="nil"/>
            </w:tcBorders>
          </w:tcPr>
          <w:p w14:paraId="3BDB11CF" w14:textId="77777777" w:rsidR="00786953" w:rsidRDefault="00786953">
            <w:pPr>
              <w:pStyle w:val="Margin"/>
              <w:rPr>
                <w:rFonts w:ascii="Times New Roman" w:hAnsi="Times New Roman"/>
                <w:sz w:val="24"/>
                <w:szCs w:val="24"/>
              </w:rPr>
            </w:pPr>
          </w:p>
        </w:tc>
      </w:tr>
      <w:tr w:rsidR="00786953" w14:paraId="3AB9F5D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DE15A8C" w14:textId="5B2E781C"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20C29E2B" w14:textId="77777777" w:rsidR="00786953" w:rsidRDefault="00786953">
            <w:pPr>
              <w:pStyle w:val="Margin"/>
              <w:rPr>
                <w:rFonts w:cs="Arial"/>
              </w:rPr>
            </w:pPr>
          </w:p>
          <w:p w14:paraId="653AA2D9" w14:textId="77777777" w:rsidR="00786953" w:rsidRDefault="00BA09DA">
            <w:pPr>
              <w:pStyle w:val="P68B1DB1-Margin11"/>
            </w:pPr>
            <w:r>
              <w:t>Initial Screen</w:t>
            </w:r>
          </w:p>
          <w:p w14:paraId="69DF6887" w14:textId="77777777" w:rsidR="00786953" w:rsidRDefault="00786953">
            <w:pPr>
              <w:pStyle w:val="Margin"/>
              <w:rPr>
                <w:rFonts w:cs="Arial"/>
              </w:rPr>
            </w:pPr>
          </w:p>
        </w:tc>
      </w:tr>
      <w:tr w:rsidR="00786953" w14:paraId="74183EC1" w14:textId="77777777">
        <w:tc>
          <w:tcPr>
            <w:tcW w:w="9639" w:type="dxa"/>
            <w:gridSpan w:val="3"/>
            <w:tcBorders>
              <w:left w:val="single" w:sz="4" w:space="0" w:color="D9D9D9" w:themeColor="background1" w:themeShade="D9"/>
            </w:tcBorders>
            <w:shd w:val="clear" w:color="auto" w:fill="auto"/>
          </w:tcPr>
          <w:p w14:paraId="175A0902" w14:textId="77777777" w:rsidR="00786953" w:rsidRDefault="00786953">
            <w:pPr>
              <w:pStyle w:val="Margin"/>
            </w:pPr>
          </w:p>
        </w:tc>
      </w:tr>
      <w:tr w:rsidR="00786953" w14:paraId="7C53239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ABB1BAA" w14:textId="7A53AD45" w:rsidR="00786953" w:rsidRPr="007A4A56" w:rsidRDefault="00BA09DA">
            <w:pPr>
              <w:jc w:val="both"/>
              <w:rPr>
                <w:lang w:val="en-US"/>
              </w:rPr>
            </w:pPr>
            <w:r w:rsidRPr="007A4A56">
              <w:rPr>
                <w:i/>
                <w:lang w:val="en-US"/>
              </w:rPr>
              <w:t>Differences</w:t>
            </w:r>
            <w:r w:rsidRPr="007A4A56">
              <w:rPr>
                <w:lang w:val="en-US"/>
              </w:rPr>
              <w:t xml:space="preserve"> between time dimensions provide the simple option of differences with red (negative difference) or Display green (positive difference) without programming knowledge or similar.</w:t>
            </w:r>
          </w:p>
        </w:tc>
        <w:tc>
          <w:tcPr>
            <w:tcW w:w="1996" w:type="dxa"/>
            <w:tcBorders>
              <w:left w:val="single" w:sz="4" w:space="0" w:color="D9D9D9" w:themeColor="background1" w:themeShade="D9"/>
            </w:tcBorders>
            <w:shd w:val="clear" w:color="auto" w:fill="auto"/>
          </w:tcPr>
          <w:p w14:paraId="3EA5AF54" w14:textId="77777777" w:rsidR="00786953" w:rsidRPr="007A4A56" w:rsidRDefault="00786953">
            <w:pPr>
              <w:pStyle w:val="Margin"/>
              <w:rPr>
                <w:lang w:val="en-US"/>
              </w:rPr>
            </w:pPr>
          </w:p>
          <w:p w14:paraId="1F9FB1EE" w14:textId="22505B70" w:rsidR="00786953" w:rsidRDefault="00BA09DA">
            <w:pPr>
              <w:pStyle w:val="Margin"/>
            </w:pPr>
            <w:r>
              <w:t>Variances</w:t>
            </w:r>
          </w:p>
          <w:p w14:paraId="67211C9A" w14:textId="7844F817" w:rsidR="00786953" w:rsidRDefault="00786953">
            <w:pPr>
              <w:pStyle w:val="Margin"/>
              <w:jc w:val="center"/>
            </w:pPr>
          </w:p>
        </w:tc>
      </w:tr>
      <w:tr w:rsidR="00786953" w:rsidRPr="00345B63" w14:paraId="0929C8B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9839C7C" w14:textId="0B98008D" w:rsidR="00786953" w:rsidRPr="007A4A56" w:rsidRDefault="00BA09DA">
            <w:pPr>
              <w:jc w:val="both"/>
              <w:rPr>
                <w:lang w:val="en-US"/>
              </w:rPr>
            </w:pPr>
            <w:r w:rsidRPr="007A4A56">
              <w:rPr>
                <w:lang w:val="en-US"/>
              </w:rPr>
              <w:t>Variances are available if a time dimension is available in your model.</w:t>
            </w:r>
          </w:p>
        </w:tc>
        <w:tc>
          <w:tcPr>
            <w:tcW w:w="1996" w:type="dxa"/>
            <w:tcBorders>
              <w:left w:val="single" w:sz="4" w:space="0" w:color="D9D9D9" w:themeColor="background1" w:themeShade="D9"/>
            </w:tcBorders>
            <w:shd w:val="clear" w:color="auto" w:fill="auto"/>
          </w:tcPr>
          <w:p w14:paraId="79172D17" w14:textId="77777777" w:rsidR="00786953" w:rsidRPr="007A4A56" w:rsidRDefault="00786953">
            <w:pPr>
              <w:pStyle w:val="Margin"/>
              <w:rPr>
                <w:lang w:val="en-US"/>
              </w:rPr>
            </w:pPr>
          </w:p>
        </w:tc>
      </w:tr>
      <w:tr w:rsidR="00786953" w:rsidRPr="00345B63" w14:paraId="5631E1B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0E2A708" w14:textId="00B46D0A" w:rsidR="00786953" w:rsidRPr="007A4A56" w:rsidRDefault="00BA09DA">
            <w:pPr>
              <w:jc w:val="both"/>
              <w:rPr>
                <w:lang w:val="en-US"/>
              </w:rPr>
            </w:pPr>
            <w:r w:rsidRPr="007A4A56">
              <w:rPr>
                <w:lang w:val="en-US"/>
              </w:rPr>
              <w:t xml:space="preserve">You want to set two time variances in your story. On the one hand, on the </w:t>
            </w:r>
            <w:r w:rsidRPr="007A4A56">
              <w:rPr>
                <w:rStyle w:val="Hervorhebung"/>
                <w:lang w:val="en-US"/>
              </w:rPr>
              <w:t>Product View</w:t>
            </w:r>
            <w:r w:rsidRPr="007A4A56">
              <w:rPr>
                <w:lang w:val="en-US"/>
              </w:rPr>
              <w:t xml:space="preserve"> tab in the </w:t>
            </w:r>
            <w:r w:rsidRPr="007A4A56">
              <w:rPr>
                <w:i/>
                <w:lang w:val="en-US"/>
              </w:rPr>
              <w:t>Top</w:t>
            </w:r>
            <w:r w:rsidRPr="007A4A56">
              <w:rPr>
                <w:lang w:val="en-US"/>
              </w:rPr>
              <w:t xml:space="preserve"> or </w:t>
            </w:r>
            <w:r w:rsidRPr="007A4A56">
              <w:rPr>
                <w:i/>
                <w:lang w:val="en-US"/>
              </w:rPr>
              <w:t>Bottom 5 Bicycles by Quantity</w:t>
            </w:r>
            <w:r w:rsidRPr="007A4A56">
              <w:rPr>
                <w:lang w:val="en-US"/>
              </w:rPr>
              <w:t xml:space="preserve"> and in the chart on the </w:t>
            </w:r>
            <w:r w:rsidRPr="007A4A56">
              <w:rPr>
                <w:rStyle w:val="Hervorhebung"/>
                <w:lang w:val="en-US"/>
              </w:rPr>
              <w:t>Dynamic Analysis</w:t>
            </w:r>
            <w:r w:rsidRPr="007A4A56">
              <w:rPr>
                <w:lang w:val="en-US"/>
              </w:rPr>
              <w:t xml:space="preserve"> tab.</w:t>
            </w:r>
          </w:p>
        </w:tc>
        <w:tc>
          <w:tcPr>
            <w:tcW w:w="1996" w:type="dxa"/>
            <w:tcBorders>
              <w:left w:val="single" w:sz="4" w:space="0" w:color="D9D9D9" w:themeColor="background1" w:themeShade="D9"/>
            </w:tcBorders>
            <w:shd w:val="clear" w:color="auto" w:fill="auto"/>
          </w:tcPr>
          <w:p w14:paraId="022EBDBE" w14:textId="77777777" w:rsidR="00786953" w:rsidRPr="007A4A56" w:rsidRDefault="00786953">
            <w:pPr>
              <w:pStyle w:val="Margin"/>
              <w:rPr>
                <w:lang w:val="en-US"/>
              </w:rPr>
            </w:pPr>
          </w:p>
        </w:tc>
      </w:tr>
      <w:tr w:rsidR="00786953" w:rsidRPr="00345B63" w14:paraId="33FCDA1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5B37ED3" w14:textId="5F051BF1" w:rsidR="00786953" w:rsidRPr="007A4A56" w:rsidRDefault="00BA09DA">
            <w:pPr>
              <w:jc w:val="both"/>
              <w:rPr>
                <w:lang w:val="en-US"/>
              </w:rPr>
            </w:pPr>
            <w:r w:rsidRPr="007A4A56">
              <w:rPr>
                <w:lang w:val="en-US"/>
              </w:rPr>
              <w:t xml:space="preserve">Start with the time variance on the </w:t>
            </w:r>
            <w:r w:rsidRPr="007A4A56">
              <w:rPr>
                <w:rStyle w:val="Hervorhebung"/>
                <w:lang w:val="en-US"/>
              </w:rPr>
              <w:t>Product View</w:t>
            </w:r>
            <w:r w:rsidRPr="007A4A56">
              <w:rPr>
                <w:lang w:val="en-US"/>
              </w:rPr>
              <w:t xml:space="preserve"> tab and in </w:t>
            </w:r>
            <w:proofErr w:type="gramStart"/>
            <w:r w:rsidRPr="007A4A56">
              <w:rPr>
                <w:lang w:val="en-US"/>
              </w:rPr>
              <w:t xml:space="preserve">the </w:t>
            </w:r>
            <w:r w:rsidRPr="007A4A56">
              <w:rPr>
                <w:i/>
                <w:lang w:val="en-US"/>
              </w:rPr>
              <w:t xml:space="preserve"> Top</w:t>
            </w:r>
            <w:proofErr w:type="gramEnd"/>
            <w:r w:rsidRPr="007A4A56">
              <w:rPr>
                <w:i/>
                <w:lang w:val="en-US"/>
              </w:rPr>
              <w:t xml:space="preserve"> 5 Bicycles by Quantity</w:t>
            </w:r>
            <w:r w:rsidRPr="007A4A56">
              <w:rPr>
                <w:lang w:val="en-US"/>
              </w:rPr>
              <w:t xml:space="preserve"> chart.</w:t>
            </w:r>
          </w:p>
        </w:tc>
        <w:tc>
          <w:tcPr>
            <w:tcW w:w="1996" w:type="dxa"/>
            <w:tcBorders>
              <w:left w:val="single" w:sz="4" w:space="0" w:color="D9D9D9" w:themeColor="background1" w:themeShade="D9"/>
            </w:tcBorders>
            <w:shd w:val="clear" w:color="auto" w:fill="auto"/>
          </w:tcPr>
          <w:p w14:paraId="72153E1D" w14:textId="77777777" w:rsidR="00786953" w:rsidRPr="007A4A56" w:rsidRDefault="00786953">
            <w:pPr>
              <w:pStyle w:val="Margin"/>
              <w:rPr>
                <w:lang w:val="en-US"/>
              </w:rPr>
            </w:pPr>
          </w:p>
        </w:tc>
      </w:tr>
      <w:tr w:rsidR="00786953" w:rsidRPr="00345B63" w14:paraId="2811127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0C068F7" w14:textId="1E1F2AB2" w:rsidR="00786953" w:rsidRPr="007A4A56" w:rsidRDefault="00BA09DA">
            <w:pPr>
              <w:jc w:val="both"/>
              <w:rPr>
                <w:i/>
                <w:iCs/>
                <w:lang w:val="en-US"/>
              </w:rPr>
            </w:pPr>
            <w:r w:rsidRPr="007A4A56">
              <w:rPr>
                <w:lang w:val="en-US"/>
              </w:rPr>
              <w:t xml:space="preserve">Open the </w:t>
            </w:r>
            <w:r w:rsidRPr="007A4A56">
              <w:rPr>
                <w:i/>
                <w:lang w:val="en-US"/>
              </w:rPr>
              <w:t>right side panel</w:t>
            </w:r>
            <w:r w:rsidRPr="007A4A56">
              <w:rPr>
                <w:lang w:val="en-US"/>
              </w:rPr>
              <w:t xml:space="preserve"> in the </w:t>
            </w:r>
            <w:r w:rsidRPr="007A4A56">
              <w:rPr>
                <w:i/>
                <w:lang w:val="en-US"/>
              </w:rPr>
              <w:t>Builder</w:t>
            </w:r>
            <w:r w:rsidRPr="007A4A56">
              <w:rPr>
                <w:lang w:val="en-US"/>
              </w:rPr>
              <w:t xml:space="preserve"> panel and click in </w:t>
            </w:r>
            <w:proofErr w:type="gramStart"/>
            <w:r w:rsidRPr="007A4A56">
              <w:rPr>
                <w:lang w:val="en-US"/>
              </w:rPr>
              <w:t xml:space="preserve">the </w:t>
            </w:r>
            <w:r w:rsidRPr="007A4A56">
              <w:rPr>
                <w:i/>
                <w:lang w:val="en-US"/>
              </w:rPr>
              <w:t xml:space="preserve"> Top</w:t>
            </w:r>
            <w:proofErr w:type="gramEnd"/>
            <w:r w:rsidRPr="007A4A56">
              <w:rPr>
                <w:i/>
                <w:lang w:val="en-US"/>
              </w:rPr>
              <w:t xml:space="preserve"> 5 Bicycles by Quantity</w:t>
            </w:r>
            <w:r w:rsidRPr="007A4A56">
              <w:rPr>
                <w:lang w:val="en-US"/>
              </w:rPr>
              <w:t xml:space="preserve"> chart.</w:t>
            </w:r>
          </w:p>
        </w:tc>
        <w:tc>
          <w:tcPr>
            <w:tcW w:w="1996" w:type="dxa"/>
            <w:tcBorders>
              <w:left w:val="single" w:sz="4" w:space="0" w:color="D9D9D9" w:themeColor="background1" w:themeShade="D9"/>
            </w:tcBorders>
            <w:shd w:val="clear" w:color="auto" w:fill="auto"/>
          </w:tcPr>
          <w:p w14:paraId="0A2D70F9" w14:textId="77777777" w:rsidR="00786953" w:rsidRPr="007A4A56" w:rsidRDefault="00786953">
            <w:pPr>
              <w:pStyle w:val="Margin"/>
              <w:rPr>
                <w:lang w:val="en-US"/>
              </w:rPr>
            </w:pPr>
          </w:p>
          <w:p w14:paraId="408777F0" w14:textId="1EBB34C1" w:rsidR="00786953" w:rsidRPr="007A4A56" w:rsidRDefault="00786953">
            <w:pPr>
              <w:pStyle w:val="Margin"/>
              <w:rPr>
                <w:lang w:val="en-US"/>
              </w:rPr>
            </w:pPr>
          </w:p>
        </w:tc>
      </w:tr>
      <w:tr w:rsidR="00786953" w14:paraId="1D6F0C6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B6202F" w14:textId="1872F9B8" w:rsidR="00786953" w:rsidRPr="007A4A56" w:rsidRDefault="00BA09DA">
            <w:pPr>
              <w:jc w:val="both"/>
              <w:rPr>
                <w:lang w:val="en-US"/>
              </w:rPr>
            </w:pPr>
            <w:r w:rsidRPr="007A4A56">
              <w:rPr>
                <w:lang w:val="en-US"/>
              </w:rPr>
              <w:t xml:space="preserve">Navigate to the </w:t>
            </w:r>
            <w:r w:rsidRPr="007A4A56">
              <w:rPr>
                <w:b/>
                <w:lang w:val="en-US"/>
              </w:rPr>
              <w:t>Chart Add-Ons</w:t>
            </w:r>
            <w:r w:rsidRPr="007A4A56">
              <w:rPr>
                <w:lang w:val="en-US"/>
              </w:rPr>
              <w:t xml:space="preserve"> area and then choose </w:t>
            </w:r>
            <w:r w:rsidRPr="007A4A56">
              <w:rPr>
                <w:b/>
                <w:lang w:val="en-US"/>
              </w:rPr>
              <w:t>Variance…</w:t>
            </w:r>
            <w:r w:rsidRPr="007A4A56">
              <w:rPr>
                <w:lang w:val="en-US"/>
              </w:rPr>
              <w:t>.</w:t>
            </w:r>
          </w:p>
        </w:tc>
        <w:tc>
          <w:tcPr>
            <w:tcW w:w="1996" w:type="dxa"/>
            <w:tcBorders>
              <w:left w:val="single" w:sz="4" w:space="0" w:color="D9D9D9" w:themeColor="background1" w:themeShade="D9"/>
            </w:tcBorders>
            <w:shd w:val="clear" w:color="auto" w:fill="auto"/>
          </w:tcPr>
          <w:p w14:paraId="12463122" w14:textId="4E59B6D6" w:rsidR="00786953" w:rsidRDefault="00BA09DA">
            <w:pPr>
              <w:pStyle w:val="Margin"/>
            </w:pPr>
            <w:r w:rsidRPr="007A4A56">
              <w:rPr>
                <w:lang w:val="en-US"/>
              </w:rPr>
              <w:br/>
              <w:t xml:space="preserve"> </w:t>
            </w:r>
            <w:r>
              <w:t>Chart Add-Ons</w:t>
            </w:r>
          </w:p>
          <w:p w14:paraId="7CFD533B" w14:textId="29D7941C" w:rsidR="00786953" w:rsidRDefault="00BA09DA">
            <w:pPr>
              <w:pStyle w:val="Margin"/>
            </w:pPr>
            <w:r>
              <w:t>Variance…</w:t>
            </w:r>
          </w:p>
        </w:tc>
      </w:tr>
      <w:tr w:rsidR="00786953" w14:paraId="0D9D3A1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4B15432" w14:textId="4C2B8599" w:rsidR="00786953" w:rsidRPr="007A4A56" w:rsidRDefault="00BA09DA">
            <w:pPr>
              <w:jc w:val="both"/>
              <w:rPr>
                <w:lang w:val="en-US"/>
              </w:rPr>
            </w:pPr>
            <w:r w:rsidRPr="007A4A56">
              <w:rPr>
                <w:lang w:val="en-US"/>
              </w:rPr>
              <w:t xml:space="preserve">The definition view opens in the right-hand pane. First, in the </w:t>
            </w:r>
            <w:r w:rsidRPr="007A4A56">
              <w:rPr>
                <w:i/>
                <w:lang w:val="en-US"/>
              </w:rPr>
              <w:t>Compare (A)</w:t>
            </w:r>
            <w:r w:rsidRPr="007A4A56">
              <w:rPr>
                <w:lang w:val="en-US"/>
              </w:rPr>
              <w:t xml:space="preserve"> area, under </w:t>
            </w:r>
            <w:r w:rsidRPr="007A4A56">
              <w:rPr>
                <w:i/>
                <w:lang w:val="en-US"/>
              </w:rPr>
              <w:t>Measure</w:t>
            </w:r>
            <w:r w:rsidRPr="007A4A56">
              <w:rPr>
                <w:lang w:val="en-US"/>
              </w:rPr>
              <w:t xml:space="preserve">, select the Measure </w:t>
            </w:r>
            <w:r w:rsidRPr="007A4A56">
              <w:rPr>
                <w:b/>
                <w:lang w:val="en-US"/>
              </w:rPr>
              <w:t>Sales Quantity</w:t>
            </w:r>
            <w:r w:rsidRPr="007A4A56">
              <w:rPr>
                <w:lang w:val="en-US"/>
              </w:rPr>
              <w:t xml:space="preserve">. Then choose </w:t>
            </w:r>
            <w:r w:rsidRPr="007A4A56">
              <w:rPr>
                <w:b/>
                <w:lang w:val="en-US"/>
              </w:rPr>
              <w:t>Add Version/ Time</w:t>
            </w:r>
            <w:r w:rsidRPr="007A4A56">
              <w:rPr>
                <w:lang w:val="en-US"/>
              </w:rPr>
              <w:t xml:space="preserve">. After you have selected </w:t>
            </w:r>
            <w:r w:rsidRPr="007A4A56">
              <w:rPr>
                <w:b/>
                <w:lang w:val="en-US"/>
              </w:rPr>
              <w:t>Date</w:t>
            </w:r>
            <w:r w:rsidRPr="007A4A56">
              <w:rPr>
                <w:lang w:val="en-US"/>
              </w:rPr>
              <w:t xml:space="preserve">, select </w:t>
            </w:r>
            <w:r w:rsidRPr="007A4A56">
              <w:rPr>
                <w:b/>
                <w:lang w:val="en-US"/>
              </w:rPr>
              <w:t>Current Time Interval</w:t>
            </w:r>
            <w:r w:rsidRPr="007A4A56">
              <w:rPr>
                <w:lang w:val="en-US"/>
              </w:rPr>
              <w:t>.</w:t>
            </w:r>
          </w:p>
        </w:tc>
        <w:tc>
          <w:tcPr>
            <w:tcW w:w="1996" w:type="dxa"/>
            <w:tcBorders>
              <w:left w:val="single" w:sz="4" w:space="0" w:color="D9D9D9" w:themeColor="background1" w:themeShade="D9"/>
            </w:tcBorders>
            <w:shd w:val="clear" w:color="auto" w:fill="auto"/>
          </w:tcPr>
          <w:p w14:paraId="5918EA2B" w14:textId="77777777" w:rsidR="00786953" w:rsidRPr="007A4A56" w:rsidRDefault="00BA09DA">
            <w:pPr>
              <w:pStyle w:val="Margin"/>
              <w:rPr>
                <w:lang w:val="en-US"/>
              </w:rPr>
            </w:pPr>
            <w:r w:rsidRPr="007A4A56">
              <w:rPr>
                <w:lang w:val="en-US"/>
              </w:rPr>
              <w:br/>
              <w:t>Sales Quantity</w:t>
            </w:r>
          </w:p>
          <w:p w14:paraId="2BDC54F4" w14:textId="77777777" w:rsidR="00786953" w:rsidRPr="007A4A56" w:rsidRDefault="00BA09DA">
            <w:pPr>
              <w:pStyle w:val="Margin"/>
              <w:rPr>
                <w:lang w:val="en-US"/>
              </w:rPr>
            </w:pPr>
            <w:r w:rsidRPr="007A4A56">
              <w:rPr>
                <w:lang w:val="en-US"/>
              </w:rPr>
              <w:t>Add Version/Time</w:t>
            </w:r>
          </w:p>
          <w:p w14:paraId="1788D997" w14:textId="124F2A1D" w:rsidR="00786953" w:rsidRPr="007A4A56" w:rsidRDefault="00BA09DA">
            <w:pPr>
              <w:pStyle w:val="Margin"/>
              <w:rPr>
                <w:lang w:val="en-US"/>
              </w:rPr>
            </w:pPr>
            <w:r w:rsidRPr="007A4A56">
              <w:rPr>
                <w:lang w:val="en-US"/>
              </w:rPr>
              <w:t>Date</w:t>
            </w:r>
          </w:p>
          <w:p w14:paraId="31F7E1C6" w14:textId="7810432E" w:rsidR="00786953" w:rsidRDefault="00BA09DA">
            <w:pPr>
              <w:pStyle w:val="Margin"/>
            </w:pPr>
            <w:r>
              <w:t>Current Time Interval</w:t>
            </w:r>
          </w:p>
        </w:tc>
      </w:tr>
      <w:tr w:rsidR="00786953" w14:paraId="767DE59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0E06993" w14:textId="2DB6E6EE" w:rsidR="00786953" w:rsidRDefault="00BA09DA">
            <w:pPr>
              <w:jc w:val="center"/>
            </w:pPr>
            <w:r>
              <w:rPr>
                <w:noProof/>
              </w:rPr>
              <w:drawing>
                <wp:inline distT="0" distB="0" distL="0" distR="0" wp14:anchorId="5CC60D47" wp14:editId="47DDBEE7">
                  <wp:extent cx="3319235" cy="1621378"/>
                  <wp:effectExtent l="0" t="0" r="0" b="0"/>
                  <wp:docPr id="917" name="Graphic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339093" cy="163107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C3EF65B" w14:textId="77777777" w:rsidR="00786953" w:rsidRDefault="00786953">
            <w:pPr>
              <w:pStyle w:val="Margin"/>
            </w:pPr>
          </w:p>
        </w:tc>
      </w:tr>
      <w:tr w:rsidR="00786953" w:rsidRPr="00345B63" w14:paraId="2F0A379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7BD751D" w14:textId="061510DB" w:rsidR="00786953" w:rsidRDefault="00BA09DA">
            <w:pPr>
              <w:jc w:val="both"/>
            </w:pPr>
            <w:r w:rsidRPr="007A4A56">
              <w:rPr>
                <w:lang w:val="en-US"/>
              </w:rPr>
              <w:t xml:space="preserve">In the </w:t>
            </w:r>
            <w:r w:rsidRPr="007A4A56">
              <w:rPr>
                <w:i/>
                <w:lang w:val="en-US"/>
              </w:rPr>
              <w:t>Compare (B)</w:t>
            </w:r>
            <w:r w:rsidRPr="007A4A56">
              <w:rPr>
                <w:lang w:val="en-US"/>
              </w:rPr>
              <w:t xml:space="preserve"> area, define the measure </w:t>
            </w:r>
            <w:r w:rsidRPr="007A4A56">
              <w:rPr>
                <w:b/>
                <w:lang w:val="en-US"/>
              </w:rPr>
              <w:t>Sales Quantity</w:t>
            </w:r>
            <w:r w:rsidRPr="007A4A56">
              <w:rPr>
                <w:lang w:val="en-US"/>
              </w:rPr>
              <w:t xml:space="preserve"> under </w:t>
            </w:r>
            <w:r w:rsidRPr="007A4A56">
              <w:rPr>
                <w:i/>
                <w:lang w:val="en-US"/>
              </w:rPr>
              <w:t>Measure</w:t>
            </w:r>
            <w:r w:rsidRPr="007A4A56">
              <w:rPr>
                <w:lang w:val="en-US"/>
              </w:rPr>
              <w:t xml:space="preserve">. </w:t>
            </w:r>
            <w:r>
              <w:t xml:space="preserve">Now select </w:t>
            </w:r>
            <w:r>
              <w:rPr>
                <w:b/>
              </w:rPr>
              <w:t>Previous Year</w:t>
            </w:r>
            <w:r>
              <w:t xml:space="preserve"> as </w:t>
            </w:r>
            <w:r>
              <w:rPr>
                <w:i/>
              </w:rPr>
              <w:t>the Date</w:t>
            </w:r>
            <w:r>
              <w:t>.</w:t>
            </w:r>
          </w:p>
        </w:tc>
        <w:tc>
          <w:tcPr>
            <w:tcW w:w="1996" w:type="dxa"/>
            <w:tcBorders>
              <w:left w:val="single" w:sz="4" w:space="0" w:color="D9D9D9" w:themeColor="background1" w:themeShade="D9"/>
            </w:tcBorders>
            <w:shd w:val="clear" w:color="auto" w:fill="auto"/>
          </w:tcPr>
          <w:p w14:paraId="1E055CA3" w14:textId="27DB1913" w:rsidR="00786953" w:rsidRPr="007A4A56" w:rsidRDefault="00BA09DA">
            <w:pPr>
              <w:pStyle w:val="Margin"/>
              <w:rPr>
                <w:lang w:val="en-US"/>
              </w:rPr>
            </w:pPr>
            <w:r w:rsidRPr="007A4A56">
              <w:rPr>
                <w:lang w:val="en-US"/>
              </w:rPr>
              <w:br/>
              <w:t xml:space="preserve"> Sales Quantity</w:t>
            </w:r>
          </w:p>
          <w:p w14:paraId="3A42C848" w14:textId="7D702C1D" w:rsidR="00786953" w:rsidRPr="007A4A56" w:rsidRDefault="00BA09DA">
            <w:pPr>
              <w:pStyle w:val="Margin"/>
              <w:rPr>
                <w:lang w:val="en-US"/>
              </w:rPr>
            </w:pPr>
            <w:r w:rsidRPr="007A4A56">
              <w:rPr>
                <w:lang w:val="en-US"/>
              </w:rPr>
              <w:t>Date Previous Year</w:t>
            </w:r>
          </w:p>
        </w:tc>
      </w:tr>
      <w:tr w:rsidR="00786953" w14:paraId="24DBDE6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FC1DFD9" w14:textId="687821EB" w:rsidR="00786953" w:rsidRPr="007A4A56" w:rsidRDefault="00BA09DA">
            <w:pPr>
              <w:jc w:val="both"/>
              <w:rPr>
                <w:lang w:val="en-US"/>
              </w:rPr>
            </w:pPr>
            <w:r w:rsidRPr="007A4A56">
              <w:rPr>
                <w:lang w:val="en-US"/>
              </w:rPr>
              <w:t xml:space="preserve">In the </w:t>
            </w:r>
            <w:r w:rsidRPr="007A4A56">
              <w:rPr>
                <w:i/>
                <w:lang w:val="en-US"/>
              </w:rPr>
              <w:t>Display Options</w:t>
            </w:r>
            <w:r w:rsidRPr="007A4A56">
              <w:rPr>
                <w:lang w:val="en-US"/>
              </w:rPr>
              <w:t xml:space="preserve"> area, under </w:t>
            </w:r>
            <w:r w:rsidRPr="007A4A56">
              <w:rPr>
                <w:i/>
                <w:lang w:val="en-US"/>
              </w:rPr>
              <w:t>Show Difference as</w:t>
            </w:r>
            <w:r w:rsidRPr="007A4A56">
              <w:rPr>
                <w:lang w:val="en-US"/>
              </w:rPr>
              <w:t xml:space="preserve">, select the value </w:t>
            </w:r>
            <w:r w:rsidRPr="007A4A56">
              <w:rPr>
                <w:b/>
                <w:lang w:val="en-US"/>
              </w:rPr>
              <w:t>Percentage</w:t>
            </w:r>
            <w:r w:rsidRPr="007A4A56">
              <w:rPr>
                <w:lang w:val="en-US"/>
              </w:rPr>
              <w:t xml:space="preserve"> to display the variance as a percentage value rather than an absolute value.</w:t>
            </w:r>
          </w:p>
        </w:tc>
        <w:tc>
          <w:tcPr>
            <w:tcW w:w="1996" w:type="dxa"/>
            <w:tcBorders>
              <w:left w:val="single" w:sz="4" w:space="0" w:color="D9D9D9" w:themeColor="background1" w:themeShade="D9"/>
            </w:tcBorders>
            <w:shd w:val="clear" w:color="auto" w:fill="auto"/>
          </w:tcPr>
          <w:p w14:paraId="484FB421" w14:textId="77777777" w:rsidR="00786953" w:rsidRPr="007A4A56" w:rsidRDefault="00786953">
            <w:pPr>
              <w:pStyle w:val="Margin"/>
              <w:rPr>
                <w:lang w:val="en-US"/>
              </w:rPr>
            </w:pPr>
          </w:p>
          <w:p w14:paraId="6BB549C4" w14:textId="15132B02" w:rsidR="00786953" w:rsidRDefault="00BA09DA">
            <w:pPr>
              <w:pStyle w:val="Margin"/>
              <w:rPr>
                <w:strike/>
              </w:rPr>
            </w:pPr>
            <w:r>
              <w:t>Percentage</w:t>
            </w:r>
          </w:p>
        </w:tc>
      </w:tr>
      <w:tr w:rsidR="00786953" w14:paraId="57ED39F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D189A09" w14:textId="3098FB24" w:rsidR="00786953" w:rsidRPr="007A4A56" w:rsidRDefault="00BA09DA">
            <w:pPr>
              <w:jc w:val="both"/>
              <w:rPr>
                <w:lang w:val="en-US"/>
              </w:rPr>
            </w:pPr>
            <w:r w:rsidRPr="007A4A56">
              <w:rPr>
                <w:lang w:val="en-US"/>
              </w:rPr>
              <w:lastRenderedPageBreak/>
              <w:t xml:space="preserve">Set the </w:t>
            </w:r>
            <w:r w:rsidRPr="007A4A56">
              <w:rPr>
                <w:i/>
                <w:lang w:val="en-US"/>
              </w:rPr>
              <w:t>Decimal Places</w:t>
            </w:r>
            <w:r w:rsidRPr="007A4A56">
              <w:rPr>
                <w:lang w:val="en-US"/>
              </w:rPr>
              <w:t xml:space="preserve"> to </w:t>
            </w:r>
            <w:r w:rsidRPr="007A4A56">
              <w:rPr>
                <w:b/>
                <w:lang w:val="en-US"/>
              </w:rPr>
              <w:t>1</w:t>
            </w:r>
            <w:r w:rsidRPr="007A4A56">
              <w:rPr>
                <w:lang w:val="en-US"/>
              </w:rPr>
              <w:t xml:space="preserve"> and finish the definition with </w:t>
            </w:r>
            <w:r w:rsidRPr="007A4A56">
              <w:rPr>
                <w:b/>
                <w:lang w:val="en-US"/>
              </w:rPr>
              <w:t>Done</w:t>
            </w:r>
            <w:r w:rsidRPr="007A4A56">
              <w:rPr>
                <w:lang w:val="en-US"/>
              </w:rPr>
              <w:t>.</w:t>
            </w:r>
          </w:p>
        </w:tc>
        <w:tc>
          <w:tcPr>
            <w:tcW w:w="1996" w:type="dxa"/>
            <w:tcBorders>
              <w:left w:val="single" w:sz="4" w:space="0" w:color="D9D9D9" w:themeColor="background1" w:themeShade="D9"/>
            </w:tcBorders>
            <w:shd w:val="clear" w:color="auto" w:fill="auto"/>
          </w:tcPr>
          <w:p w14:paraId="17DB75DE" w14:textId="77777777" w:rsidR="00786953" w:rsidRDefault="00BA09DA">
            <w:pPr>
              <w:pStyle w:val="Margin"/>
            </w:pPr>
            <w:r w:rsidRPr="007A4A56">
              <w:rPr>
                <w:lang w:val="en-US"/>
              </w:rPr>
              <w:br/>
            </w:r>
            <w:r>
              <w:t>1</w:t>
            </w:r>
          </w:p>
          <w:p w14:paraId="33DA4747" w14:textId="59458EA1" w:rsidR="00786953" w:rsidRDefault="00BA09DA">
            <w:pPr>
              <w:pStyle w:val="Margin"/>
            </w:pPr>
            <w:r>
              <w:t>Done</w:t>
            </w:r>
          </w:p>
        </w:tc>
      </w:tr>
      <w:tr w:rsidR="00786953" w14:paraId="6FE919B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863D759" w14:textId="0B2FA341" w:rsidR="00786953" w:rsidRDefault="00BA09DA">
            <w:pPr>
              <w:jc w:val="center"/>
            </w:pPr>
            <w:r>
              <w:rPr>
                <w:noProof/>
              </w:rPr>
              <w:drawing>
                <wp:inline distT="0" distB="0" distL="0" distR="0" wp14:anchorId="3D96A997" wp14:editId="78FA1CA9">
                  <wp:extent cx="2559434" cy="3950110"/>
                  <wp:effectExtent l="0" t="0" r="0" b="0"/>
                  <wp:docPr id="918" name="Graphic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578716" cy="397986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949665E" w14:textId="77777777" w:rsidR="00786953" w:rsidRDefault="00786953">
            <w:pPr>
              <w:pStyle w:val="Margin"/>
            </w:pPr>
          </w:p>
        </w:tc>
      </w:tr>
      <w:tr w:rsidR="00786953" w:rsidRPr="00345B63" w14:paraId="681F6F6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1C480C" w14:textId="71DA7A6E" w:rsidR="00786953" w:rsidRPr="007A4A56" w:rsidRDefault="00BA09DA">
            <w:pPr>
              <w:jc w:val="both"/>
              <w:rPr>
                <w:lang w:val="en-US"/>
              </w:rPr>
            </w:pPr>
            <w:r w:rsidRPr="007A4A56">
              <w:rPr>
                <w:lang w:val="en-US"/>
              </w:rPr>
              <w:t xml:space="preserve">Do the same for the </w:t>
            </w:r>
            <w:r w:rsidRPr="007A4A56">
              <w:rPr>
                <w:i/>
                <w:lang w:val="en-US"/>
              </w:rPr>
              <w:t>Bottom 5 Bicycles by Quantity</w:t>
            </w:r>
            <w:r w:rsidRPr="007A4A56">
              <w:rPr>
                <w:lang w:val="en-US"/>
              </w:rPr>
              <w:t xml:space="preserve"> graphic.</w:t>
            </w:r>
          </w:p>
        </w:tc>
        <w:tc>
          <w:tcPr>
            <w:tcW w:w="1996" w:type="dxa"/>
            <w:tcBorders>
              <w:left w:val="single" w:sz="4" w:space="0" w:color="D9D9D9" w:themeColor="background1" w:themeShade="D9"/>
            </w:tcBorders>
            <w:shd w:val="clear" w:color="auto" w:fill="auto"/>
          </w:tcPr>
          <w:p w14:paraId="1904CC54" w14:textId="77777777" w:rsidR="00786953" w:rsidRPr="007A4A56" w:rsidRDefault="00786953">
            <w:pPr>
              <w:pStyle w:val="Margin"/>
              <w:rPr>
                <w:lang w:val="en-US"/>
              </w:rPr>
            </w:pPr>
          </w:p>
        </w:tc>
      </w:tr>
      <w:tr w:rsidR="00786953" w14:paraId="71A90FF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28E9893" w14:textId="1EABF86A" w:rsidR="00786953" w:rsidRDefault="00BA09DA">
            <w:pPr>
              <w:jc w:val="both"/>
            </w:pPr>
            <w:r>
              <w:rPr>
                <w:noProof/>
              </w:rPr>
              <w:drawing>
                <wp:inline distT="0" distB="0" distL="0" distR="0" wp14:anchorId="4665BB9F" wp14:editId="47DBADAF">
                  <wp:extent cx="4716145" cy="2199005"/>
                  <wp:effectExtent l="0" t="0" r="8255" b="0"/>
                  <wp:docPr id="920" name="Graphic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716145" cy="219900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3800768" w14:textId="77777777" w:rsidR="00786953" w:rsidRDefault="00786953">
            <w:pPr>
              <w:pStyle w:val="Margin"/>
            </w:pPr>
          </w:p>
        </w:tc>
      </w:tr>
      <w:tr w:rsidR="00786953" w14:paraId="5ECAEA3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DB83F64" w14:textId="3E87B753" w:rsidR="00786953" w:rsidRDefault="00BA09DA">
            <w:pPr>
              <w:jc w:val="both"/>
            </w:pPr>
            <w:r>
              <w:rPr>
                <w:noProof/>
              </w:rPr>
              <w:lastRenderedPageBreak/>
              <w:drawing>
                <wp:inline distT="0" distB="0" distL="0" distR="0" wp14:anchorId="7790BB8C" wp14:editId="0677E63F">
                  <wp:extent cx="4716145" cy="2045335"/>
                  <wp:effectExtent l="0" t="0" r="8255" b="0"/>
                  <wp:docPr id="922" name="Graphic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716145" cy="204533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0649C3E" w14:textId="77777777" w:rsidR="00786953" w:rsidRDefault="00786953">
            <w:pPr>
              <w:pStyle w:val="Margin"/>
            </w:pPr>
          </w:p>
        </w:tc>
      </w:tr>
      <w:tr w:rsidR="00786953" w14:paraId="6485C8E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DF09936" w14:textId="34E4A6ED" w:rsidR="00786953" w:rsidRPr="007A4A56" w:rsidRDefault="00BA09DA">
            <w:pPr>
              <w:jc w:val="both"/>
              <w:rPr>
                <w:lang w:val="en-US"/>
              </w:rPr>
            </w:pPr>
            <w:r w:rsidRPr="007A4A56">
              <w:rPr>
                <w:lang w:val="en-US"/>
              </w:rPr>
              <w:t xml:space="preserve">Before you set the time difference on the </w:t>
            </w:r>
            <w:r w:rsidRPr="007A4A56">
              <w:rPr>
                <w:rStyle w:val="Hervorhebung"/>
                <w:lang w:val="en-US"/>
              </w:rPr>
              <w:t>Dynamic Analysis</w:t>
            </w:r>
            <w:r w:rsidRPr="007A4A56">
              <w:rPr>
                <w:lang w:val="en-US"/>
              </w:rPr>
              <w:t xml:space="preserve"> tab, choose the </w:t>
            </w:r>
            <w:r w:rsidRPr="007A4A56">
              <w:rPr>
                <w:i/>
                <w:lang w:val="en-US"/>
              </w:rPr>
              <w:t>Save</w:t>
            </w:r>
            <w:r w:rsidRPr="007A4A56">
              <w:rPr>
                <w:lang w:val="en-US"/>
              </w:rPr>
              <w:t xml:space="preserve"> </w:t>
            </w:r>
            <w:r>
              <w:rPr>
                <w:noProof/>
              </w:rPr>
              <w:drawing>
                <wp:inline distT="0" distB="0" distL="0" distR="0" wp14:anchorId="68BAB44F" wp14:editId="5DA430C9">
                  <wp:extent cx="228632" cy="209579"/>
                  <wp:effectExtent l="0" t="0" r="0" b="0"/>
                  <wp:docPr id="929" name="Graphic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32" cy="209579"/>
                          </a:xfrm>
                          <a:prstGeom prst="rect">
                            <a:avLst/>
                          </a:prstGeom>
                        </pic:spPr>
                      </pic:pic>
                    </a:graphicData>
                  </a:graphic>
                </wp:inline>
              </w:drawing>
            </w:r>
            <w:r w:rsidRPr="007A4A56">
              <w:rPr>
                <w:lang w:val="en-US"/>
              </w:rPr>
              <w:t xml:space="preserve"> icon in the </w:t>
            </w:r>
            <w:r w:rsidRPr="007A4A56">
              <w:rPr>
                <w:rStyle w:val="Hervorhebung"/>
                <w:lang w:val="en-US"/>
              </w:rPr>
              <w:t>File</w:t>
            </w:r>
            <w:r w:rsidRPr="007A4A56">
              <w:rPr>
                <w:lang w:val="en-US"/>
              </w:rPr>
              <w:t xml:space="preserve"> area of the ribbon and choose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02327381" w14:textId="03CB4B57" w:rsidR="00786953" w:rsidRDefault="00BA09DA">
            <w:pPr>
              <w:pStyle w:val="Margin"/>
            </w:pPr>
            <w:r w:rsidRPr="007A4A56">
              <w:rPr>
                <w:lang w:val="en-US"/>
              </w:rPr>
              <w:br/>
            </w:r>
            <w:r>
              <w:t>Save</w:t>
            </w:r>
          </w:p>
        </w:tc>
      </w:tr>
      <w:tr w:rsidR="00786953" w:rsidRPr="00345B63" w14:paraId="79402D0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956440" w14:textId="4B1796B0" w:rsidR="00786953" w:rsidRPr="007A4A56" w:rsidRDefault="00BA09DA">
            <w:pPr>
              <w:jc w:val="both"/>
              <w:rPr>
                <w:lang w:val="en-US"/>
              </w:rPr>
            </w:pPr>
            <w:r w:rsidRPr="007A4A56">
              <w:rPr>
                <w:lang w:val="en-US"/>
              </w:rPr>
              <w:t xml:space="preserve">Switch to the </w:t>
            </w:r>
            <w:r w:rsidRPr="007A4A56">
              <w:rPr>
                <w:rStyle w:val="Hervorhebung"/>
                <w:lang w:val="en-US"/>
              </w:rPr>
              <w:t>Dynamic Analysis</w:t>
            </w:r>
            <w:r w:rsidRPr="007A4A56">
              <w:rPr>
                <w:lang w:val="en-US"/>
              </w:rPr>
              <w:t xml:space="preserve"> tab and also set a time variance </w:t>
            </w:r>
            <w:r w:rsidRPr="007A4A56">
              <w:rPr>
                <w:rStyle w:val="Hervorhebung"/>
                <w:lang w:val="en-US"/>
              </w:rPr>
              <w:t>Previous Year</w:t>
            </w:r>
            <w:r w:rsidRPr="007A4A56">
              <w:rPr>
                <w:lang w:val="en-US"/>
              </w:rPr>
              <w:t xml:space="preserve">. To do this, proceed as for the Chart </w:t>
            </w:r>
            <w:r w:rsidRPr="007A4A56">
              <w:rPr>
                <w:i/>
                <w:lang w:val="en-US"/>
              </w:rPr>
              <w:t xml:space="preserve"> Top 5 Bicycles by Quantity</w:t>
            </w:r>
            <w:r w:rsidRPr="007A4A56">
              <w:rPr>
                <w:rStyle w:val="Hervorhebung"/>
                <w:lang w:val="en-US"/>
              </w:rPr>
              <w:t>.</w:t>
            </w:r>
          </w:p>
        </w:tc>
        <w:tc>
          <w:tcPr>
            <w:tcW w:w="1996" w:type="dxa"/>
            <w:tcBorders>
              <w:left w:val="single" w:sz="4" w:space="0" w:color="D9D9D9" w:themeColor="background1" w:themeShade="D9"/>
            </w:tcBorders>
            <w:shd w:val="clear" w:color="auto" w:fill="auto"/>
          </w:tcPr>
          <w:p w14:paraId="1533A4A6" w14:textId="77777777" w:rsidR="00786953" w:rsidRPr="007A4A56" w:rsidRDefault="00786953">
            <w:pPr>
              <w:pStyle w:val="Margin"/>
              <w:rPr>
                <w:lang w:val="en-US"/>
              </w:rPr>
            </w:pPr>
          </w:p>
        </w:tc>
      </w:tr>
      <w:tr w:rsidR="00786953" w14:paraId="1BBE69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556805E" w14:textId="4D067A4F" w:rsidR="00786953" w:rsidRPr="007A4A56" w:rsidRDefault="00BA09DA">
            <w:pPr>
              <w:jc w:val="both"/>
              <w:rPr>
                <w:lang w:val="en-US"/>
              </w:rPr>
            </w:pPr>
            <w:r w:rsidRPr="007A4A56">
              <w:rPr>
                <w:lang w:val="en-US"/>
              </w:rPr>
              <w:t xml:space="preserve">Leave the </w:t>
            </w:r>
            <w:r w:rsidRPr="007A4A56">
              <w:rPr>
                <w:i/>
                <w:lang w:val="en-US"/>
              </w:rPr>
              <w:t>Measure</w:t>
            </w:r>
            <w:r w:rsidRPr="007A4A56">
              <w:rPr>
                <w:lang w:val="en-US"/>
              </w:rPr>
              <w:t xml:space="preserve"> set to </w:t>
            </w:r>
            <w:r w:rsidRPr="007A4A56">
              <w:rPr>
                <w:b/>
                <w:lang w:val="en-US"/>
              </w:rPr>
              <w:t>All Measures in Use (Dynamic)</w:t>
            </w:r>
            <w:r w:rsidRPr="007A4A56">
              <w:rPr>
                <w:lang w:val="en-US"/>
              </w:rPr>
              <w:t xml:space="preserve"> and the Display to </w:t>
            </w:r>
            <w:r w:rsidRPr="007A4A56">
              <w:rPr>
                <w:b/>
                <w:lang w:val="en-US"/>
              </w:rPr>
              <w:t>Number</w:t>
            </w:r>
            <w:r w:rsidRPr="007A4A56">
              <w:rPr>
                <w:lang w:val="en-US"/>
              </w:rPr>
              <w:t xml:space="preserve"> without </w:t>
            </w:r>
            <w:r w:rsidRPr="007A4A56">
              <w:rPr>
                <w:i/>
                <w:lang w:val="en-US"/>
              </w:rPr>
              <w:t>Decimal Places</w:t>
            </w:r>
            <w:r w:rsidRPr="007A4A56">
              <w:rPr>
                <w:lang w:val="en-US"/>
              </w:rPr>
              <w:t xml:space="preserve">. In the </w:t>
            </w:r>
            <w:r w:rsidRPr="007A4A56">
              <w:rPr>
                <w:i/>
                <w:lang w:val="en-US"/>
              </w:rPr>
              <w:t>Display Options</w:t>
            </w:r>
            <w:r w:rsidRPr="007A4A56">
              <w:rPr>
                <w:lang w:val="en-US"/>
              </w:rPr>
              <w:t xml:space="preserve"> area, under </w:t>
            </w:r>
            <w:r w:rsidRPr="007A4A56">
              <w:rPr>
                <w:i/>
                <w:lang w:val="en-US"/>
              </w:rPr>
              <w:t>Show Variances as</w:t>
            </w:r>
            <w:r w:rsidRPr="007A4A56">
              <w:rPr>
                <w:lang w:val="en-US"/>
              </w:rPr>
              <w:t xml:space="preserve">, select </w:t>
            </w:r>
            <w:r w:rsidRPr="007A4A56">
              <w:rPr>
                <w:b/>
                <w:lang w:val="en-US"/>
              </w:rPr>
              <w:t>Data Label</w:t>
            </w:r>
            <w:r w:rsidRPr="007A4A56">
              <w:rPr>
                <w:lang w:val="en-US"/>
              </w:rPr>
              <w:t xml:space="preserve"> and complete the definition with </w:t>
            </w:r>
            <w:r w:rsidRPr="007A4A56">
              <w:rPr>
                <w:b/>
                <w:lang w:val="en-US"/>
              </w:rPr>
              <w:t>Done</w:t>
            </w:r>
            <w:r w:rsidRPr="007A4A56">
              <w:rPr>
                <w:lang w:val="en-US"/>
              </w:rPr>
              <w:t>.</w:t>
            </w:r>
          </w:p>
        </w:tc>
        <w:tc>
          <w:tcPr>
            <w:tcW w:w="1996" w:type="dxa"/>
            <w:tcBorders>
              <w:left w:val="single" w:sz="4" w:space="0" w:color="D9D9D9" w:themeColor="background1" w:themeShade="D9"/>
            </w:tcBorders>
            <w:shd w:val="clear" w:color="auto" w:fill="auto"/>
          </w:tcPr>
          <w:p w14:paraId="61AB1471" w14:textId="77777777" w:rsidR="00786953" w:rsidRPr="007A4A56" w:rsidRDefault="00786953">
            <w:pPr>
              <w:pStyle w:val="Margin"/>
              <w:rPr>
                <w:lang w:val="en-US"/>
              </w:rPr>
            </w:pPr>
          </w:p>
          <w:p w14:paraId="7C346DB1" w14:textId="4508156B" w:rsidR="00786953" w:rsidRPr="007A4A56" w:rsidRDefault="00BA09DA">
            <w:pPr>
              <w:pStyle w:val="Margin"/>
              <w:rPr>
                <w:lang w:val="en-US"/>
              </w:rPr>
            </w:pPr>
            <w:r w:rsidRPr="007A4A56">
              <w:rPr>
                <w:lang w:val="en-US"/>
              </w:rPr>
              <w:t xml:space="preserve">Display Options -&gt; </w:t>
            </w:r>
          </w:p>
          <w:p w14:paraId="4A55D663" w14:textId="77777777" w:rsidR="00786953" w:rsidRPr="007A4A56" w:rsidRDefault="00BA09DA">
            <w:pPr>
              <w:pStyle w:val="Margin"/>
              <w:rPr>
                <w:lang w:val="en-US"/>
              </w:rPr>
            </w:pPr>
            <w:r w:rsidRPr="007A4A56">
              <w:rPr>
                <w:lang w:val="en-US"/>
              </w:rPr>
              <w:t>Show Difference as</w:t>
            </w:r>
          </w:p>
          <w:p w14:paraId="0AC95073" w14:textId="77777777" w:rsidR="00786953" w:rsidRPr="007A4A56" w:rsidRDefault="00BA09DA">
            <w:pPr>
              <w:pStyle w:val="Margin"/>
              <w:rPr>
                <w:lang w:val="en-US"/>
              </w:rPr>
            </w:pPr>
            <w:r w:rsidRPr="007A4A56">
              <w:rPr>
                <w:lang w:val="en-US"/>
              </w:rPr>
              <w:t>Percentage</w:t>
            </w:r>
          </w:p>
          <w:p w14:paraId="774D2F0F" w14:textId="77777777" w:rsidR="00786953" w:rsidRDefault="00BA09DA">
            <w:pPr>
              <w:pStyle w:val="P68B1DB1-Margin13"/>
            </w:pPr>
            <w:r>
              <w:t>Numeric</w:t>
            </w:r>
          </w:p>
          <w:p w14:paraId="02874DC0" w14:textId="217E7DB8" w:rsidR="00786953" w:rsidRDefault="00BA09DA">
            <w:pPr>
              <w:pStyle w:val="Margin"/>
            </w:pPr>
            <w:r>
              <w:t>Ok then</w:t>
            </w:r>
          </w:p>
        </w:tc>
      </w:tr>
      <w:tr w:rsidR="00786953" w14:paraId="0AB2F0C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C1F131E" w14:textId="7C9F707D" w:rsidR="00786953" w:rsidRDefault="00BA09DA">
            <w:pPr>
              <w:jc w:val="center"/>
            </w:pPr>
            <w:r>
              <w:rPr>
                <w:noProof/>
              </w:rPr>
              <w:drawing>
                <wp:inline distT="0" distB="0" distL="0" distR="0" wp14:anchorId="0BAB6C24" wp14:editId="1C1E9D82">
                  <wp:extent cx="3256922" cy="3156113"/>
                  <wp:effectExtent l="0" t="0" r="635" b="6350"/>
                  <wp:docPr id="924" name="Graphic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266445" cy="316534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F2D5F6E" w14:textId="77777777" w:rsidR="00786953" w:rsidRDefault="00786953">
            <w:pPr>
              <w:pStyle w:val="Margin"/>
            </w:pPr>
          </w:p>
        </w:tc>
      </w:tr>
      <w:tr w:rsidR="00786953" w14:paraId="494F1FE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4A89F63" w14:textId="5618E69A" w:rsidR="00786953" w:rsidRDefault="00BA09DA">
            <w:pPr>
              <w:jc w:val="center"/>
            </w:pPr>
            <w:r>
              <w:rPr>
                <w:noProof/>
              </w:rPr>
              <w:lastRenderedPageBreak/>
              <w:drawing>
                <wp:inline distT="0" distB="0" distL="0" distR="0" wp14:anchorId="14537412" wp14:editId="38C690A0">
                  <wp:extent cx="3128852" cy="2701856"/>
                  <wp:effectExtent l="0" t="0" r="0" b="3810"/>
                  <wp:docPr id="925" name="Graphic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145974" cy="271664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3F78251" w14:textId="77777777" w:rsidR="00786953" w:rsidRDefault="00786953">
            <w:pPr>
              <w:pStyle w:val="Margin"/>
            </w:pPr>
          </w:p>
        </w:tc>
      </w:tr>
      <w:tr w:rsidR="00786953" w14:paraId="5BE1645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A7CBAA1" w14:textId="731F2715" w:rsidR="00786953" w:rsidRPr="007A4A56" w:rsidRDefault="00BA09DA">
            <w:pPr>
              <w:jc w:val="both"/>
              <w:rPr>
                <w:lang w:val="en-US"/>
              </w:rPr>
            </w:pPr>
            <w:r w:rsidRPr="007A4A56">
              <w:rPr>
                <w:lang w:val="en-US"/>
              </w:rPr>
              <w:t xml:space="preserve">In the </w:t>
            </w:r>
            <w:r w:rsidRPr="007A4A56">
              <w:rPr>
                <w:rStyle w:val="Hervorhebung"/>
                <w:lang w:val="en-US"/>
              </w:rPr>
              <w:t>Measure</w:t>
            </w:r>
            <w:r w:rsidRPr="007A4A56">
              <w:rPr>
                <w:lang w:val="en-US"/>
              </w:rPr>
              <w:t xml:space="preserve"> selection filter, set the selection option for the contribution </w:t>
            </w:r>
            <w:r w:rsidRPr="007A4A56">
              <w:rPr>
                <w:rStyle w:val="Hervorhebung"/>
                <w:lang w:val="en-US"/>
              </w:rPr>
              <w:t>margin GC</w:t>
            </w:r>
            <w:r w:rsidRPr="007A4A56">
              <w:rPr>
                <w:lang w:val="en-US"/>
              </w:rPr>
              <w:t xml:space="preserve"> and </w:t>
            </w:r>
            <w:r w:rsidRPr="007A4A56">
              <w:rPr>
                <w:rStyle w:val="Hervorhebung"/>
                <w:lang w:val="en-US"/>
              </w:rPr>
              <w:t>contribution margin %</w:t>
            </w:r>
            <w:r w:rsidRPr="007A4A56">
              <w:rPr>
                <w:lang w:val="en-US"/>
              </w:rPr>
              <w:t xml:space="preserve"> measures. To do this, right-click in the </w:t>
            </w:r>
            <w:r w:rsidRPr="007A4A56">
              <w:rPr>
                <w:rStyle w:val="Hervorhebung"/>
                <w:lang w:val="en-US"/>
              </w:rPr>
              <w:t>Measure</w:t>
            </w:r>
            <w:r w:rsidRPr="007A4A56">
              <w:rPr>
                <w:lang w:val="en-US"/>
              </w:rPr>
              <w:t xml:space="preserve"> selection filter, click </w:t>
            </w:r>
            <w:r w:rsidRPr="007A4A56">
              <w:rPr>
                <w:rStyle w:val="Hervorhebung"/>
                <w:b/>
                <w:i w:val="0"/>
                <w:lang w:val="en-US"/>
              </w:rPr>
              <w:t>Edit Input Control</w:t>
            </w:r>
            <w:r w:rsidRPr="007A4A56">
              <w:rPr>
                <w:lang w:val="en-US"/>
              </w:rPr>
              <w:t xml:space="preserve">, and select the key figures </w:t>
            </w:r>
            <w:r w:rsidRPr="007A4A56">
              <w:rPr>
                <w:rStyle w:val="Hervorhebung"/>
                <w:b/>
                <w:i w:val="0"/>
                <w:lang w:val="en-US"/>
              </w:rPr>
              <w:t>Contribution Margin GC</w:t>
            </w:r>
            <w:r w:rsidRPr="007A4A56">
              <w:rPr>
                <w:lang w:val="en-US"/>
              </w:rPr>
              <w:t xml:space="preserve"> and </w:t>
            </w:r>
            <w:r w:rsidRPr="007A4A56">
              <w:rPr>
                <w:rStyle w:val="Hervorhebung"/>
                <w:b/>
                <w:i w:val="0"/>
                <w:lang w:val="en-US"/>
              </w:rPr>
              <w:t>Contribution Margin %</w:t>
            </w:r>
            <w:r w:rsidRPr="007A4A56">
              <w:rPr>
                <w:lang w:val="en-US"/>
              </w:rPr>
              <w:t>.</w:t>
            </w:r>
          </w:p>
        </w:tc>
        <w:tc>
          <w:tcPr>
            <w:tcW w:w="1996" w:type="dxa"/>
            <w:tcBorders>
              <w:left w:val="single" w:sz="4" w:space="0" w:color="D9D9D9" w:themeColor="background1" w:themeShade="D9"/>
            </w:tcBorders>
            <w:shd w:val="clear" w:color="auto" w:fill="auto"/>
          </w:tcPr>
          <w:p w14:paraId="7DC5AA5F" w14:textId="45FDCE7E" w:rsidR="00786953" w:rsidRPr="007A4A56" w:rsidRDefault="00BA09DA">
            <w:pPr>
              <w:pStyle w:val="Margin"/>
              <w:rPr>
                <w:lang w:val="en-US"/>
              </w:rPr>
            </w:pPr>
            <w:r w:rsidRPr="007A4A56">
              <w:rPr>
                <w:lang w:val="en-US"/>
              </w:rPr>
              <w:br/>
              <w:t xml:space="preserve"> Edit Input Control</w:t>
            </w:r>
          </w:p>
          <w:p w14:paraId="75B31F38" w14:textId="0C52B25F" w:rsidR="00786953" w:rsidRPr="007A4A56" w:rsidRDefault="00BA09DA">
            <w:pPr>
              <w:pStyle w:val="Margin"/>
              <w:rPr>
                <w:lang w:val="en-US"/>
              </w:rPr>
            </w:pPr>
            <w:r w:rsidRPr="007A4A56">
              <w:rPr>
                <w:lang w:val="en-US"/>
              </w:rPr>
              <w:t>Contribution Margin GC</w:t>
            </w:r>
          </w:p>
          <w:p w14:paraId="7E108C40" w14:textId="73C19D81" w:rsidR="00786953" w:rsidRDefault="00BA09DA">
            <w:pPr>
              <w:pStyle w:val="Margin"/>
            </w:pPr>
            <w:r>
              <w:t>Contribution Margin %</w:t>
            </w:r>
          </w:p>
        </w:tc>
      </w:tr>
      <w:tr w:rsidR="00786953" w:rsidRPr="00345B63" w14:paraId="31F2676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CE4A1E2" w14:textId="0A2178D0" w:rsidR="00786953" w:rsidRPr="007A4A56" w:rsidRDefault="00BA09DA">
            <w:pPr>
              <w:jc w:val="both"/>
              <w:rPr>
                <w:lang w:val="en-US"/>
              </w:rPr>
            </w:pPr>
            <w:r w:rsidRPr="007A4A56">
              <w:rPr>
                <w:lang w:val="en-US"/>
              </w:rPr>
              <w:t>Now adjust the size and position of the elements so that all key figures can be selected directly using the radio button.</w:t>
            </w:r>
          </w:p>
        </w:tc>
        <w:tc>
          <w:tcPr>
            <w:tcW w:w="1996" w:type="dxa"/>
            <w:tcBorders>
              <w:left w:val="single" w:sz="4" w:space="0" w:color="D9D9D9" w:themeColor="background1" w:themeShade="D9"/>
            </w:tcBorders>
            <w:shd w:val="clear" w:color="auto" w:fill="auto"/>
          </w:tcPr>
          <w:p w14:paraId="7A232940" w14:textId="77777777" w:rsidR="00786953" w:rsidRPr="007A4A56" w:rsidRDefault="00786953">
            <w:pPr>
              <w:pStyle w:val="Margin"/>
              <w:rPr>
                <w:lang w:val="en-US"/>
              </w:rPr>
            </w:pPr>
          </w:p>
        </w:tc>
      </w:tr>
      <w:tr w:rsidR="00786953" w14:paraId="36E11D7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56E4AC5" w14:textId="1D60EF3D" w:rsidR="00786953" w:rsidRDefault="00BA09DA">
            <w:pPr>
              <w:jc w:val="center"/>
            </w:pPr>
            <w:r>
              <w:rPr>
                <w:noProof/>
              </w:rPr>
              <w:drawing>
                <wp:inline distT="0" distB="0" distL="0" distR="0" wp14:anchorId="2AC6B9A0" wp14:editId="24CBE706">
                  <wp:extent cx="4716145" cy="2280920"/>
                  <wp:effectExtent l="0" t="0" r="8255" b="5080"/>
                  <wp:docPr id="927" name="Graphic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716145" cy="228092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3372DB4" w14:textId="77777777" w:rsidR="00786953" w:rsidRDefault="00786953">
            <w:pPr>
              <w:pStyle w:val="Margin"/>
            </w:pPr>
          </w:p>
        </w:tc>
      </w:tr>
      <w:tr w:rsidR="00786953" w14:paraId="32EF4FB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A72BDF4" w14:textId="4E0D39D4"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001C4FFD">
              <w:rPr>
                <w:lang w:val="en-US"/>
              </w:rPr>
              <w:t xml:space="preserve"> area, choose </w:t>
            </w:r>
            <w:r w:rsidRPr="007A4A56">
              <w:rPr>
                <w:lang w:val="en-US"/>
              </w:rPr>
              <w:t xml:space="preserve">Save </w:t>
            </w:r>
            <w:r>
              <w:rPr>
                <w:noProof/>
              </w:rPr>
              <w:drawing>
                <wp:inline distT="0" distB="0" distL="0" distR="0" wp14:anchorId="1B6CB10E" wp14:editId="33D1397B">
                  <wp:extent cx="323895" cy="181000"/>
                  <wp:effectExtent l="0" t="0" r="0" b="9525"/>
                  <wp:docPr id="945" name="Graphic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7C9703E3" w14:textId="77777777" w:rsidR="00786953" w:rsidRPr="007A4A56" w:rsidRDefault="00786953">
            <w:pPr>
              <w:pStyle w:val="Margin"/>
              <w:rPr>
                <w:lang w:val="en-US"/>
              </w:rPr>
            </w:pPr>
          </w:p>
          <w:p w14:paraId="6F7D3F39" w14:textId="487D245C" w:rsidR="00786953" w:rsidRDefault="00BA09DA">
            <w:pPr>
              <w:pStyle w:val="Margin"/>
            </w:pPr>
            <w:r>
              <w:t>Save</w:t>
            </w:r>
          </w:p>
        </w:tc>
      </w:tr>
      <w:tr w:rsidR="00786953" w14:paraId="6B4830E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D5C4CFB" w14:textId="06D731A5" w:rsidR="00786953" w:rsidRDefault="00BA09DA">
            <w:pPr>
              <w:jc w:val="right"/>
            </w:pPr>
            <w:r>
              <w:rPr>
                <w:noProof/>
              </w:rPr>
              <mc:AlternateContent>
                <mc:Choice Requires="wps">
                  <w:drawing>
                    <wp:inline distT="0" distB="0" distL="0" distR="0" wp14:anchorId="0898412A" wp14:editId="5408A0E7">
                      <wp:extent cx="144145" cy="144145"/>
                      <wp:effectExtent l="13970" t="8255" r="13335" b="9525"/>
                      <wp:docPr id="94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DBC0767"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HHUQ1IeAgAAPg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shd w:val="clear" w:color="auto" w:fill="auto"/>
          </w:tcPr>
          <w:p w14:paraId="4901F606" w14:textId="77777777" w:rsidR="00786953" w:rsidRDefault="00786953">
            <w:pPr>
              <w:pStyle w:val="Margin"/>
            </w:pPr>
          </w:p>
        </w:tc>
      </w:tr>
    </w:tbl>
    <w:p w14:paraId="47DECA9E" w14:textId="77777777" w:rsidR="00786953" w:rsidRDefault="00786953">
      <w:pPr>
        <w:rPr>
          <w:sz w:val="4"/>
        </w:rPr>
      </w:pPr>
    </w:p>
    <w:p w14:paraId="090C0F63" w14:textId="60015992" w:rsidR="00786953" w:rsidRDefault="00BA09DA">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2010BD55" w14:textId="77777777">
        <w:trPr>
          <w:trHeight w:val="850"/>
        </w:trPr>
        <w:tc>
          <w:tcPr>
            <w:tcW w:w="1148" w:type="dxa"/>
          </w:tcPr>
          <w:p w14:paraId="66397F51"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7EA76399" wp14:editId="76A4E648">
                      <wp:extent cx="265430" cy="247650"/>
                      <wp:effectExtent l="0" t="635" r="3175" b="0"/>
                      <wp:docPr id="93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1AF4A"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TagfwIAAP0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" fillcolor="#943634" stroked="f">
                      <w10:anchorlock/>
                    </v:rect>
                  </w:pict>
                </mc:Fallback>
              </mc:AlternateContent>
            </w:r>
          </w:p>
        </w:tc>
        <w:tc>
          <w:tcPr>
            <w:tcW w:w="8491" w:type="dxa"/>
            <w:gridSpan w:val="2"/>
          </w:tcPr>
          <w:p w14:paraId="46D62330" w14:textId="77777777" w:rsidR="00786953" w:rsidRDefault="00BA09DA">
            <w:pPr>
              <w:pStyle w:val="berschrift1"/>
              <w:tabs>
                <w:tab w:val="left" w:pos="0"/>
              </w:tabs>
              <w:rPr>
                <w:rFonts w:ascii="Times New Roman" w:hAnsi="Times New Roman" w:cs="Times New Roman"/>
                <w:sz w:val="24"/>
                <w:szCs w:val="24"/>
              </w:rPr>
            </w:pPr>
            <w:bookmarkStart w:id="18" w:name="_Toc192576126"/>
            <w:r>
              <w:t>Step 16: Graphic Numerical Point</w:t>
            </w:r>
            <w:bookmarkEnd w:id="18"/>
          </w:p>
        </w:tc>
      </w:tr>
      <w:tr w:rsidR="00786953" w14:paraId="6B15F54F" w14:textId="77777777">
        <w:trPr>
          <w:trHeight w:val="940"/>
        </w:trPr>
        <w:tc>
          <w:tcPr>
            <w:tcW w:w="7643" w:type="dxa"/>
            <w:gridSpan w:val="2"/>
            <w:shd w:val="clear" w:color="auto" w:fill="D9D9D9"/>
          </w:tcPr>
          <w:p w14:paraId="3D3C3800" w14:textId="77777777" w:rsidR="00786953" w:rsidRPr="007A4A56" w:rsidRDefault="00BA09DA">
            <w:pPr>
              <w:pStyle w:val="StandardWeb"/>
              <w:tabs>
                <w:tab w:val="right" w:pos="9360"/>
              </w:tabs>
              <w:rPr>
                <w:lang w:val="en-US"/>
              </w:rPr>
            </w:pPr>
            <w:r w:rsidRPr="007A4A56">
              <w:rPr>
                <w:b/>
                <w:lang w:val="en-US"/>
              </w:rPr>
              <w:t>Task</w:t>
            </w:r>
            <w:r w:rsidRPr="007A4A56">
              <w:rPr>
                <w:lang w:val="en-US"/>
              </w:rPr>
              <w:t xml:space="preserve"> Create multiple numeric point graphics.</w:t>
            </w:r>
          </w:p>
          <w:p w14:paraId="4A3D34D6" w14:textId="53DFEEEE" w:rsidR="00786953" w:rsidRPr="007A4A56" w:rsidRDefault="00BA09DA">
            <w:pPr>
              <w:autoSpaceDE w:val="0"/>
              <w:autoSpaceDN w:val="0"/>
              <w:adjustRightInd w:val="0"/>
              <w:jc w:val="both"/>
              <w:rPr>
                <w:szCs w:val="24"/>
                <w:lang w:val="en-US"/>
              </w:rPr>
            </w:pPr>
            <w:r w:rsidRPr="007A4A56">
              <w:rPr>
                <w:b/>
                <w:szCs w:val="24"/>
                <w:lang w:val="en-US"/>
              </w:rPr>
              <w:t>Description</w:t>
            </w:r>
            <w:r w:rsidRPr="007A4A56">
              <w:rPr>
                <w:szCs w:val="24"/>
                <w:lang w:val="en-US"/>
              </w:rPr>
              <w:t xml:space="preserve"> Create four graphics of type </w:t>
            </w:r>
            <w:r w:rsidRPr="007A4A56">
              <w:rPr>
                <w:rStyle w:val="Hervorhebung"/>
                <w:lang w:val="en-US"/>
              </w:rPr>
              <w:t>Numeric Point</w:t>
            </w:r>
            <w:r w:rsidRPr="007A4A56">
              <w:rPr>
                <w:szCs w:val="24"/>
                <w:lang w:val="en-US"/>
              </w:rPr>
              <w:t xml:space="preserve"> incl. Previous year's variances on the "Overview" tab page.</w:t>
            </w:r>
          </w:p>
        </w:tc>
        <w:tc>
          <w:tcPr>
            <w:tcW w:w="1996" w:type="dxa"/>
            <w:shd w:val="clear" w:color="auto" w:fill="D9D9D9"/>
          </w:tcPr>
          <w:p w14:paraId="2920D19B" w14:textId="77777777"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4FB9714E" w14:textId="77777777">
        <w:tc>
          <w:tcPr>
            <w:tcW w:w="7643" w:type="dxa"/>
            <w:gridSpan w:val="2"/>
            <w:shd w:val="clear" w:color="auto" w:fill="auto"/>
          </w:tcPr>
          <w:p w14:paraId="4470B4E9" w14:textId="77777777" w:rsidR="00786953" w:rsidRDefault="00786953">
            <w:pPr>
              <w:spacing w:before="0" w:after="0"/>
              <w:rPr>
                <w:szCs w:val="24"/>
              </w:rPr>
            </w:pPr>
          </w:p>
        </w:tc>
        <w:tc>
          <w:tcPr>
            <w:tcW w:w="1996" w:type="dxa"/>
            <w:tcBorders>
              <w:left w:val="nil"/>
            </w:tcBorders>
          </w:tcPr>
          <w:p w14:paraId="32D926FC" w14:textId="77777777" w:rsidR="00786953" w:rsidRDefault="00786953">
            <w:pPr>
              <w:pStyle w:val="Margin"/>
              <w:rPr>
                <w:rFonts w:ascii="Times New Roman" w:hAnsi="Times New Roman"/>
                <w:sz w:val="24"/>
                <w:szCs w:val="24"/>
              </w:rPr>
            </w:pPr>
          </w:p>
        </w:tc>
      </w:tr>
      <w:tr w:rsidR="00786953" w14:paraId="4EB9B96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83C9C6C" w14:textId="77777777"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6849A1F7" w14:textId="77777777" w:rsidR="00786953" w:rsidRDefault="00786953">
            <w:pPr>
              <w:pStyle w:val="Margin"/>
              <w:rPr>
                <w:rFonts w:cs="Arial"/>
              </w:rPr>
            </w:pPr>
          </w:p>
          <w:p w14:paraId="6BD76C8D" w14:textId="77777777" w:rsidR="00786953" w:rsidRDefault="00BA09DA">
            <w:pPr>
              <w:pStyle w:val="P68B1DB1-Margin11"/>
            </w:pPr>
            <w:r>
              <w:t>Initial Screen</w:t>
            </w:r>
          </w:p>
          <w:p w14:paraId="426C45AC" w14:textId="77777777" w:rsidR="00786953" w:rsidRDefault="00786953">
            <w:pPr>
              <w:pStyle w:val="Margin"/>
              <w:rPr>
                <w:rFonts w:cs="Arial"/>
              </w:rPr>
            </w:pPr>
          </w:p>
        </w:tc>
      </w:tr>
      <w:tr w:rsidR="00786953" w14:paraId="2F2CBA3C" w14:textId="77777777">
        <w:tc>
          <w:tcPr>
            <w:tcW w:w="9639" w:type="dxa"/>
            <w:gridSpan w:val="3"/>
            <w:tcBorders>
              <w:left w:val="single" w:sz="4" w:space="0" w:color="D9D9D9" w:themeColor="background1" w:themeShade="D9"/>
            </w:tcBorders>
            <w:shd w:val="clear" w:color="auto" w:fill="auto"/>
          </w:tcPr>
          <w:p w14:paraId="460B00DB" w14:textId="77777777" w:rsidR="00786953" w:rsidRDefault="00786953">
            <w:pPr>
              <w:pStyle w:val="Margin"/>
            </w:pPr>
          </w:p>
        </w:tc>
      </w:tr>
      <w:tr w:rsidR="00786953" w14:paraId="6CE8DA0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1F1601E" w14:textId="77777777" w:rsidR="00786953" w:rsidRPr="007A4A56" w:rsidRDefault="00BA09DA">
            <w:pPr>
              <w:jc w:val="both"/>
              <w:rPr>
                <w:lang w:val="en-US"/>
              </w:rPr>
            </w:pPr>
            <w:r w:rsidRPr="007A4A56">
              <w:rPr>
                <w:rStyle w:val="Hervorhebung"/>
                <w:lang w:val="en-US"/>
              </w:rPr>
              <w:t>Numeric point</w:t>
            </w:r>
            <w:r w:rsidRPr="007A4A56">
              <w:rPr>
                <w:lang w:val="en-US"/>
              </w:rPr>
              <w:t xml:space="preserve"> graphics are key figure graphics that enable you to highlight the most important key figures and provide them with different comparisons (for example, for the plan, for the previous month, for the previous year).</w:t>
            </w:r>
          </w:p>
        </w:tc>
        <w:tc>
          <w:tcPr>
            <w:tcW w:w="1996" w:type="dxa"/>
            <w:tcBorders>
              <w:left w:val="single" w:sz="4" w:space="0" w:color="D9D9D9" w:themeColor="background1" w:themeShade="D9"/>
            </w:tcBorders>
            <w:shd w:val="clear" w:color="auto" w:fill="auto"/>
          </w:tcPr>
          <w:p w14:paraId="04015451" w14:textId="77777777" w:rsidR="00786953" w:rsidRPr="007A4A56" w:rsidRDefault="00786953">
            <w:pPr>
              <w:pStyle w:val="Margin"/>
              <w:rPr>
                <w:lang w:val="en-US"/>
              </w:rPr>
            </w:pPr>
          </w:p>
          <w:p w14:paraId="420C4CBE" w14:textId="77777777" w:rsidR="00786953" w:rsidRDefault="00BA09DA">
            <w:pPr>
              <w:pStyle w:val="Margin"/>
            </w:pPr>
            <w:r>
              <w:t>Numeric Point</w:t>
            </w:r>
          </w:p>
        </w:tc>
      </w:tr>
      <w:tr w:rsidR="00786953" w:rsidRPr="00345B63" w14:paraId="189E758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C0149E9" w14:textId="3D22575A" w:rsidR="00786953" w:rsidRPr="007A4A56" w:rsidRDefault="00BA09DA">
            <w:pPr>
              <w:jc w:val="both"/>
              <w:rPr>
                <w:lang w:val="en-US"/>
              </w:rPr>
            </w:pPr>
            <w:r w:rsidRPr="007A4A56">
              <w:rPr>
                <w:lang w:val="en-US"/>
              </w:rPr>
              <w:t xml:space="preserve">For the year 2019, the key figures </w:t>
            </w:r>
            <w:r w:rsidRPr="007A4A56">
              <w:rPr>
                <w:rStyle w:val="Hervorhebung"/>
                <w:lang w:val="en-US"/>
              </w:rPr>
              <w:t>Revenue GC, Sales Quantity, Costs GC</w:t>
            </w:r>
            <w:r w:rsidRPr="007A4A56">
              <w:rPr>
                <w:lang w:val="en-US"/>
              </w:rPr>
              <w:t xml:space="preserve">, and </w:t>
            </w:r>
            <w:r w:rsidR="003F2CDB">
              <w:rPr>
                <w:rStyle w:val="Hervorhebung"/>
                <w:lang w:val="en-US"/>
              </w:rPr>
              <w:t>Contribution Margin %</w:t>
            </w:r>
            <w:r w:rsidRPr="007A4A56">
              <w:rPr>
                <w:lang w:val="en-US"/>
              </w:rPr>
              <w:t xml:space="preserve"> are to be mapped as </w:t>
            </w:r>
            <w:r w:rsidRPr="007A4A56">
              <w:rPr>
                <w:rStyle w:val="Hervorhebung"/>
                <w:lang w:val="en-US"/>
              </w:rPr>
              <w:t>numerical point</w:t>
            </w:r>
            <w:r w:rsidRPr="007A4A56">
              <w:rPr>
                <w:lang w:val="en-US"/>
              </w:rPr>
              <w:t xml:space="preserve"> graphics including a comparison of the previous year.</w:t>
            </w:r>
          </w:p>
        </w:tc>
        <w:tc>
          <w:tcPr>
            <w:tcW w:w="1996" w:type="dxa"/>
            <w:tcBorders>
              <w:left w:val="single" w:sz="4" w:space="0" w:color="D9D9D9" w:themeColor="background1" w:themeShade="D9"/>
            </w:tcBorders>
            <w:shd w:val="clear" w:color="auto" w:fill="auto"/>
          </w:tcPr>
          <w:p w14:paraId="187D43CB" w14:textId="77777777" w:rsidR="00786953" w:rsidRPr="007A4A56" w:rsidRDefault="00786953">
            <w:pPr>
              <w:pStyle w:val="Margin"/>
              <w:rPr>
                <w:lang w:val="en-US"/>
              </w:rPr>
            </w:pPr>
          </w:p>
        </w:tc>
      </w:tr>
      <w:tr w:rsidR="00786953" w:rsidRPr="00345B63" w14:paraId="7B3C2FE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2105B8C" w14:textId="5006C49C" w:rsidR="00786953" w:rsidRPr="007A4A56" w:rsidRDefault="00BA09DA">
            <w:pPr>
              <w:jc w:val="both"/>
              <w:rPr>
                <w:lang w:val="en-US"/>
              </w:rPr>
            </w:pPr>
            <w:r w:rsidRPr="007A4A56">
              <w:rPr>
                <w:lang w:val="en-US"/>
              </w:rPr>
              <w:t xml:space="preserve">Switch to the </w:t>
            </w:r>
            <w:r w:rsidRPr="007A4A56">
              <w:rPr>
                <w:i/>
                <w:lang w:val="en-US"/>
              </w:rPr>
              <w:t>Overview</w:t>
            </w:r>
            <w:r w:rsidRPr="007A4A56">
              <w:rPr>
                <w:lang w:val="en-US"/>
              </w:rPr>
              <w:t xml:space="preserve"> tab page. For the graphics, insert a new area above the time series area. To do this, click the time series area and choose </w:t>
            </w:r>
            <w:r w:rsidRPr="007A4A56">
              <w:rPr>
                <w:rStyle w:val="Hervorhebung"/>
                <w:b/>
                <w:i w:val="0"/>
                <w:iCs w:val="0"/>
                <w:lang w:val="en-US"/>
              </w:rPr>
              <w:t>More Actions</w:t>
            </w:r>
            <w:r w:rsidRPr="007A4A56">
              <w:rPr>
                <w:b/>
                <w:i/>
                <w:lang w:val="en-US"/>
              </w:rPr>
              <w:t xml:space="preserve"> </w:t>
            </w:r>
            <w:r w:rsidRPr="007A4A56">
              <w:rPr>
                <w:lang w:val="en-US"/>
              </w:rPr>
              <w:t xml:space="preserve"> </w:t>
            </w:r>
            <w:r w:rsidRPr="007A4A56">
              <w:rPr>
                <w:b/>
                <w:lang w:val="en-US"/>
              </w:rPr>
              <w:t>(</w:t>
            </w:r>
            <w:r>
              <w:rPr>
                <w:noProof/>
              </w:rPr>
              <w:drawing>
                <wp:inline distT="0" distB="0" distL="0" distR="0" wp14:anchorId="2EB172EF" wp14:editId="689301A1">
                  <wp:extent cx="159387" cy="174936"/>
                  <wp:effectExtent l="0" t="0" r="0" b="0"/>
                  <wp:docPr id="109" name="Graphic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lang w:val="en-US"/>
              </w:rPr>
              <w:t xml:space="preserve"> ) </w:t>
            </w:r>
            <w:r w:rsidRPr="007A4A56">
              <w:rPr>
                <w:b/>
                <w:i/>
                <w:lang w:val="en-US"/>
              </w:rPr>
              <w:t xml:space="preserve"> </w:t>
            </w:r>
            <w:r w:rsidRPr="007A4A56">
              <w:rPr>
                <w:b/>
                <w:i/>
                <w:color w:val="943634"/>
                <w:lang w:val="en-US"/>
              </w:rPr>
              <w:t xml:space="preserve">► </w:t>
            </w:r>
            <w:r w:rsidRPr="007A4A56">
              <w:rPr>
                <w:b/>
                <w:lang w:val="en-US"/>
              </w:rPr>
              <w:t xml:space="preserve"> </w:t>
            </w:r>
            <w:r w:rsidRPr="007A4A56">
              <w:rPr>
                <w:rStyle w:val="Hervorhebung"/>
                <w:b/>
                <w:i w:val="0"/>
                <w:iCs w:val="0"/>
                <w:lang w:val="en-US"/>
              </w:rPr>
              <w:t xml:space="preserve">Add Lane </w:t>
            </w:r>
            <w:r w:rsidRPr="007A4A56">
              <w:rPr>
                <w:b/>
                <w:lang w:val="en-US"/>
              </w:rPr>
              <w:t xml:space="preserve"> </w:t>
            </w:r>
            <w:r w:rsidRPr="007A4A56">
              <w:rPr>
                <w:b/>
                <w:i/>
                <w:color w:val="943634"/>
                <w:lang w:val="en-US"/>
              </w:rPr>
              <w:t>►</w:t>
            </w:r>
            <w:r w:rsidRPr="007A4A56">
              <w:rPr>
                <w:b/>
                <w:lang w:val="en-US"/>
              </w:rPr>
              <w:t xml:space="preserve"> </w:t>
            </w:r>
            <w:r w:rsidRPr="007A4A56">
              <w:rPr>
                <w:rStyle w:val="Hervorhebung"/>
                <w:b/>
                <w:i w:val="0"/>
                <w:iCs w:val="0"/>
                <w:lang w:val="en-US"/>
              </w:rPr>
              <w:t xml:space="preserve"> Add Lane Above.</w:t>
            </w:r>
          </w:p>
        </w:tc>
        <w:tc>
          <w:tcPr>
            <w:tcW w:w="1996" w:type="dxa"/>
            <w:tcBorders>
              <w:left w:val="single" w:sz="4" w:space="0" w:color="D9D9D9" w:themeColor="background1" w:themeShade="D9"/>
            </w:tcBorders>
            <w:shd w:val="clear" w:color="auto" w:fill="auto"/>
          </w:tcPr>
          <w:p w14:paraId="1894BB9D" w14:textId="77777777" w:rsidR="00786953" w:rsidRPr="007A4A56" w:rsidRDefault="00786953">
            <w:pPr>
              <w:pStyle w:val="Margin"/>
              <w:rPr>
                <w:lang w:val="en-US"/>
              </w:rPr>
            </w:pPr>
          </w:p>
          <w:p w14:paraId="615EB7C3" w14:textId="77777777" w:rsidR="00786953" w:rsidRPr="007A4A56" w:rsidRDefault="00BA09DA">
            <w:pPr>
              <w:pStyle w:val="Margin"/>
              <w:rPr>
                <w:lang w:val="en-US"/>
              </w:rPr>
            </w:pPr>
            <w:r w:rsidRPr="007A4A56">
              <w:rPr>
                <w:lang w:val="en-US"/>
              </w:rPr>
              <w:t xml:space="preserve">More Actions </w:t>
            </w:r>
            <w:r>
              <w:sym w:font="Wingdings" w:char="F0E0"/>
            </w:r>
          </w:p>
          <w:p w14:paraId="09BC8C7C" w14:textId="77777777" w:rsidR="00786953" w:rsidRPr="007A4A56" w:rsidRDefault="00BA09DA">
            <w:pPr>
              <w:pStyle w:val="Margin"/>
              <w:rPr>
                <w:lang w:val="en-US"/>
              </w:rPr>
            </w:pPr>
            <w:r w:rsidRPr="007A4A56">
              <w:rPr>
                <w:lang w:val="en-US"/>
              </w:rPr>
              <w:t xml:space="preserve">Add Lane </w:t>
            </w:r>
            <w:r>
              <w:sym w:font="Wingdings" w:char="F0E0"/>
            </w:r>
          </w:p>
          <w:p w14:paraId="1CEE40E4" w14:textId="21661FF4" w:rsidR="00786953" w:rsidRPr="007A4A56" w:rsidRDefault="00BA09DA">
            <w:pPr>
              <w:pStyle w:val="Margin"/>
              <w:rPr>
                <w:lang w:val="en-US"/>
              </w:rPr>
            </w:pPr>
            <w:r w:rsidRPr="007A4A56">
              <w:rPr>
                <w:lang w:val="en-US"/>
              </w:rPr>
              <w:t>Add Lane Above</w:t>
            </w:r>
          </w:p>
        </w:tc>
      </w:tr>
      <w:tr w:rsidR="00786953" w14:paraId="31468BF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F06E99E" w14:textId="72ACE8B3" w:rsidR="00786953" w:rsidRPr="007A4A56" w:rsidRDefault="00BA09DA">
            <w:pPr>
              <w:jc w:val="both"/>
              <w:rPr>
                <w:lang w:val="en-US"/>
              </w:rPr>
            </w:pPr>
            <w:r w:rsidRPr="007A4A56">
              <w:rPr>
                <w:lang w:val="en-US"/>
              </w:rPr>
              <w:t xml:space="preserve">Use the ribbon to insert a graphic in the </w:t>
            </w:r>
            <w:r w:rsidRPr="007A4A56">
              <w:rPr>
                <w:i/>
                <w:lang w:val="en-US"/>
              </w:rPr>
              <w:t>Insert</w:t>
            </w:r>
            <w:r w:rsidRPr="007A4A56">
              <w:rPr>
                <w:lang w:val="en-US"/>
              </w:rPr>
              <w:t xml:space="preserve"> area by clicking the </w:t>
            </w:r>
            <w:r w:rsidRPr="007A4A56">
              <w:rPr>
                <w:b/>
                <w:lang w:val="en-US"/>
              </w:rPr>
              <w:t>Chart</w:t>
            </w:r>
            <w:r w:rsidRPr="007A4A56">
              <w:rPr>
                <w:lang w:val="en-US"/>
              </w:rPr>
              <w:t xml:space="preserve"> </w:t>
            </w:r>
            <w:r>
              <w:rPr>
                <w:noProof/>
              </w:rPr>
              <w:drawing>
                <wp:inline distT="0" distB="0" distL="0" distR="0" wp14:anchorId="5B3E1E4D" wp14:editId="791D65D5">
                  <wp:extent cx="200053" cy="200053"/>
                  <wp:effectExtent l="0" t="0" r="9525" b="9525"/>
                  <wp:docPr id="954" name="Graphic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 xml:space="preserve"> icon.</w:t>
            </w:r>
          </w:p>
        </w:tc>
        <w:tc>
          <w:tcPr>
            <w:tcW w:w="1996" w:type="dxa"/>
            <w:tcBorders>
              <w:left w:val="single" w:sz="4" w:space="0" w:color="D9D9D9" w:themeColor="background1" w:themeShade="D9"/>
            </w:tcBorders>
            <w:shd w:val="clear" w:color="auto" w:fill="auto"/>
          </w:tcPr>
          <w:p w14:paraId="573D227F" w14:textId="77777777" w:rsidR="00786953" w:rsidRPr="007A4A56" w:rsidRDefault="00786953">
            <w:pPr>
              <w:pStyle w:val="Margin"/>
              <w:rPr>
                <w:lang w:val="en-US"/>
              </w:rPr>
            </w:pPr>
          </w:p>
          <w:p w14:paraId="5F6142A5" w14:textId="0BC0BE15" w:rsidR="00786953" w:rsidRDefault="00BA09DA">
            <w:pPr>
              <w:pStyle w:val="Margin"/>
            </w:pPr>
            <w:r>
              <w:t>Chart</w:t>
            </w:r>
          </w:p>
        </w:tc>
      </w:tr>
      <w:tr w:rsidR="00786953" w:rsidRPr="00345B63" w14:paraId="5802BBB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A75066E" w14:textId="48E9A619" w:rsidR="00786953" w:rsidRPr="007A4A56" w:rsidRDefault="00BA09DA">
            <w:pPr>
              <w:jc w:val="both"/>
              <w:rPr>
                <w:lang w:val="en-US"/>
              </w:rPr>
            </w:pPr>
            <w:r w:rsidRPr="007A4A56">
              <w:rPr>
                <w:lang w:val="en-US"/>
              </w:rPr>
              <w:t xml:space="preserve">The right side panel has opened. In the business area, change the graphic type to </w:t>
            </w:r>
            <w:r w:rsidRPr="007A4A56">
              <w:rPr>
                <w:i/>
                <w:lang w:val="en-US"/>
              </w:rPr>
              <w:t>Numeric Point</w:t>
            </w:r>
            <w:r w:rsidRPr="007A4A56">
              <w:rPr>
                <w:lang w:val="en-US"/>
              </w:rPr>
              <w:t xml:space="preserve">. To do so, open the dropdown under </w:t>
            </w:r>
            <w:r w:rsidRPr="007A4A56">
              <w:rPr>
                <w:b/>
                <w:lang w:val="en-US"/>
              </w:rPr>
              <w:t>Current Selected Chart</w:t>
            </w:r>
            <w:r w:rsidRPr="007A4A56">
              <w:rPr>
                <w:lang w:val="en-US"/>
              </w:rPr>
              <w:t xml:space="preserve"> and select the </w:t>
            </w:r>
            <w:r w:rsidRPr="007A4A56">
              <w:rPr>
                <w:b/>
                <w:lang w:val="en-US"/>
              </w:rPr>
              <w:t>Numeric Point entry.</w:t>
            </w:r>
          </w:p>
        </w:tc>
        <w:tc>
          <w:tcPr>
            <w:tcW w:w="1996" w:type="dxa"/>
            <w:tcBorders>
              <w:left w:val="single" w:sz="4" w:space="0" w:color="D9D9D9" w:themeColor="background1" w:themeShade="D9"/>
            </w:tcBorders>
            <w:shd w:val="clear" w:color="auto" w:fill="auto"/>
          </w:tcPr>
          <w:p w14:paraId="28195A45" w14:textId="3AA02C47" w:rsidR="00786953" w:rsidRPr="007A4A56" w:rsidRDefault="00BA09DA">
            <w:pPr>
              <w:pStyle w:val="Margin"/>
              <w:rPr>
                <w:lang w:val="en-US"/>
              </w:rPr>
            </w:pPr>
            <w:r w:rsidRPr="007A4A56">
              <w:rPr>
                <w:lang w:val="en-US"/>
              </w:rPr>
              <w:br/>
              <w:t xml:space="preserve"> Current Selected Chart</w:t>
            </w:r>
          </w:p>
          <w:p w14:paraId="76849987" w14:textId="6FA8D27E" w:rsidR="00786953" w:rsidRPr="007A4A56" w:rsidRDefault="00BA09DA">
            <w:pPr>
              <w:pStyle w:val="Margin"/>
              <w:rPr>
                <w:lang w:val="en-US"/>
              </w:rPr>
            </w:pPr>
            <w:r w:rsidRPr="007A4A56">
              <w:rPr>
                <w:lang w:val="en-US"/>
              </w:rPr>
              <w:t>Numeric Point</w:t>
            </w:r>
          </w:p>
        </w:tc>
      </w:tr>
      <w:tr w:rsidR="00786953" w14:paraId="795955C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83F4BFF" w14:textId="188BD167" w:rsidR="00786953" w:rsidRDefault="00BA09DA">
            <w:pPr>
              <w:jc w:val="center"/>
            </w:pPr>
            <w:r>
              <w:rPr>
                <w:noProof/>
              </w:rPr>
              <w:drawing>
                <wp:inline distT="0" distB="0" distL="0" distR="0" wp14:anchorId="46ED0FF8" wp14:editId="3E17CF78">
                  <wp:extent cx="3242129" cy="1445915"/>
                  <wp:effectExtent l="0" t="0" r="0" b="1905"/>
                  <wp:docPr id="955" name="Graphic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256053" cy="145212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F534A62" w14:textId="77777777" w:rsidR="00786953" w:rsidRDefault="00786953">
            <w:pPr>
              <w:pStyle w:val="Margin"/>
            </w:pPr>
          </w:p>
        </w:tc>
      </w:tr>
      <w:tr w:rsidR="00786953" w:rsidRPr="00345B63" w14:paraId="3F72172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BE83611" w14:textId="4DE9F039" w:rsidR="00786953" w:rsidRPr="007A4A56" w:rsidRDefault="00BA09DA">
            <w:pPr>
              <w:jc w:val="both"/>
              <w:rPr>
                <w:lang w:val="en-US"/>
              </w:rPr>
            </w:pPr>
            <w:r w:rsidRPr="007A4A56">
              <w:rPr>
                <w:lang w:val="en-US"/>
              </w:rPr>
              <w:t>Make the following settings for your graphic.</w:t>
            </w:r>
          </w:p>
        </w:tc>
        <w:tc>
          <w:tcPr>
            <w:tcW w:w="1996" w:type="dxa"/>
            <w:tcBorders>
              <w:left w:val="single" w:sz="4" w:space="0" w:color="D9D9D9" w:themeColor="background1" w:themeShade="D9"/>
            </w:tcBorders>
            <w:shd w:val="clear" w:color="auto" w:fill="auto"/>
          </w:tcPr>
          <w:p w14:paraId="166F1B2C" w14:textId="77777777" w:rsidR="00786953" w:rsidRPr="007A4A56" w:rsidRDefault="00786953">
            <w:pPr>
              <w:pStyle w:val="Margin"/>
              <w:rPr>
                <w:lang w:val="en-US"/>
              </w:rPr>
            </w:pPr>
          </w:p>
        </w:tc>
      </w:tr>
      <w:tr w:rsidR="00786953" w14:paraId="660D9C7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BE43E54" w14:textId="51644B0F" w:rsidR="00786953" w:rsidRPr="007A4A56" w:rsidRDefault="00BA09DA">
            <w:pPr>
              <w:jc w:val="both"/>
              <w:rPr>
                <w:lang w:val="en-US"/>
              </w:rPr>
            </w:pPr>
            <w:r w:rsidRPr="007A4A56">
              <w:rPr>
                <w:lang w:val="en-US"/>
              </w:rPr>
              <w:t xml:space="preserve">Define </w:t>
            </w:r>
            <w:r w:rsidRPr="007A4A56">
              <w:rPr>
                <w:rStyle w:val="Hervorhebung"/>
                <w:b/>
                <w:i w:val="0"/>
                <w:lang w:val="en-US"/>
              </w:rPr>
              <w:t>Revenue GC</w:t>
            </w:r>
            <w:r w:rsidRPr="007A4A56">
              <w:rPr>
                <w:lang w:val="en-US"/>
              </w:rPr>
              <w:t xml:space="preserve"> as primary </w:t>
            </w:r>
            <w:r w:rsidRPr="007A4A56">
              <w:rPr>
                <w:rStyle w:val="Hervorhebung"/>
                <w:lang w:val="en-US"/>
              </w:rPr>
              <w:t>value</w:t>
            </w:r>
            <w:r w:rsidRPr="007A4A56">
              <w:rPr>
                <w:lang w:val="en-US"/>
              </w:rPr>
              <w:t>.</w:t>
            </w:r>
          </w:p>
        </w:tc>
        <w:tc>
          <w:tcPr>
            <w:tcW w:w="1996" w:type="dxa"/>
            <w:tcBorders>
              <w:left w:val="single" w:sz="4" w:space="0" w:color="D9D9D9" w:themeColor="background1" w:themeShade="D9"/>
            </w:tcBorders>
            <w:shd w:val="clear" w:color="auto" w:fill="auto"/>
          </w:tcPr>
          <w:p w14:paraId="7E3826FB" w14:textId="77777777" w:rsidR="00786953" w:rsidRPr="007A4A56" w:rsidRDefault="00786953">
            <w:pPr>
              <w:pStyle w:val="Margin"/>
              <w:rPr>
                <w:lang w:val="en-US"/>
              </w:rPr>
            </w:pPr>
          </w:p>
          <w:p w14:paraId="4B3C5ECC" w14:textId="4457F6A2" w:rsidR="00786953" w:rsidRDefault="00BA09DA">
            <w:pPr>
              <w:pStyle w:val="Margin"/>
            </w:pPr>
            <w:r>
              <w:t>Revenue GC</w:t>
            </w:r>
          </w:p>
        </w:tc>
      </w:tr>
      <w:tr w:rsidR="00786953" w14:paraId="4D311DF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D0B745B" w14:textId="2C080E3E" w:rsidR="00786953" w:rsidRPr="007A4A56" w:rsidRDefault="00BA09DA">
            <w:pPr>
              <w:rPr>
                <w:lang w:val="en-US"/>
              </w:rPr>
            </w:pPr>
            <w:r w:rsidRPr="007A4A56">
              <w:rPr>
                <w:lang w:val="en-US"/>
              </w:rPr>
              <w:t>For the Date dimension</w:t>
            </w:r>
            <w:r w:rsidRPr="007A4A56">
              <w:rPr>
                <w:rStyle w:val="Hervorhebung"/>
                <w:i w:val="0"/>
                <w:lang w:val="en-US"/>
              </w:rPr>
              <w:t xml:space="preserve">, you define a filter for </w:t>
            </w:r>
            <w:r w:rsidRPr="007A4A56">
              <w:rPr>
                <w:rStyle w:val="Hervorhebung"/>
                <w:b/>
                <w:i w:val="0"/>
                <w:lang w:val="en-US"/>
              </w:rPr>
              <w:t>2019</w:t>
            </w:r>
            <w:r w:rsidRPr="007A4A56">
              <w:rPr>
                <w:rStyle w:val="Hervorhebung"/>
                <w:i w:val="0"/>
                <w:lang w:val="en-US"/>
              </w:rPr>
              <w:t>,</w:t>
            </w:r>
            <w:r w:rsidRPr="007A4A56">
              <w:rPr>
                <w:lang w:val="en-US"/>
              </w:rPr>
              <w:t xml:space="preserve"> which cannot be changed by the end user.</w:t>
            </w:r>
          </w:p>
        </w:tc>
        <w:tc>
          <w:tcPr>
            <w:tcW w:w="1996" w:type="dxa"/>
            <w:tcBorders>
              <w:left w:val="single" w:sz="4" w:space="0" w:color="D9D9D9" w:themeColor="background1" w:themeShade="D9"/>
            </w:tcBorders>
            <w:shd w:val="clear" w:color="auto" w:fill="auto"/>
          </w:tcPr>
          <w:p w14:paraId="6B7BC9BB" w14:textId="77777777" w:rsidR="00786953" w:rsidRPr="007A4A56" w:rsidRDefault="00786953">
            <w:pPr>
              <w:pStyle w:val="Margin"/>
              <w:rPr>
                <w:lang w:val="en-US"/>
              </w:rPr>
            </w:pPr>
          </w:p>
          <w:p w14:paraId="06F702BF" w14:textId="77777777" w:rsidR="00786953" w:rsidRDefault="00BA09DA">
            <w:pPr>
              <w:pStyle w:val="Margin"/>
            </w:pPr>
            <w:r>
              <w:t>2019</w:t>
            </w:r>
          </w:p>
        </w:tc>
      </w:tr>
      <w:tr w:rsidR="00786953" w14:paraId="0AEF6A2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56AE78" w14:textId="52558CC7" w:rsidR="00786953" w:rsidRPr="007A4A56" w:rsidRDefault="00BA09DA">
            <w:pPr>
              <w:jc w:val="both"/>
              <w:rPr>
                <w:lang w:val="en-US"/>
              </w:rPr>
            </w:pPr>
            <w:r w:rsidRPr="007A4A56">
              <w:rPr>
                <w:lang w:val="en-US"/>
              </w:rPr>
              <w:t xml:space="preserve">Open the </w:t>
            </w:r>
            <w:r w:rsidRPr="007A4A56">
              <w:rPr>
                <w:b/>
                <w:lang w:val="en-US"/>
              </w:rPr>
              <w:t>Chart Add-Ons</w:t>
            </w:r>
            <w:r w:rsidRPr="007A4A56">
              <w:rPr>
                <w:lang w:val="en-US"/>
              </w:rPr>
              <w:t xml:space="preserve"> area and then choose </w:t>
            </w:r>
            <w:r w:rsidRPr="007A4A56">
              <w:rPr>
                <w:b/>
                <w:lang w:val="en-US"/>
              </w:rPr>
              <w:t>Variance…</w:t>
            </w:r>
            <w:r w:rsidRPr="007A4A56">
              <w:rPr>
                <w:lang w:val="en-US"/>
              </w:rPr>
              <w:t>.</w:t>
            </w:r>
          </w:p>
        </w:tc>
        <w:tc>
          <w:tcPr>
            <w:tcW w:w="1996" w:type="dxa"/>
            <w:tcBorders>
              <w:left w:val="single" w:sz="4" w:space="0" w:color="D9D9D9" w:themeColor="background1" w:themeShade="D9"/>
            </w:tcBorders>
            <w:shd w:val="clear" w:color="auto" w:fill="auto"/>
          </w:tcPr>
          <w:p w14:paraId="10F1CE68" w14:textId="77777777" w:rsidR="00786953" w:rsidRPr="007A4A56" w:rsidRDefault="00786953">
            <w:pPr>
              <w:pStyle w:val="Margin"/>
              <w:rPr>
                <w:lang w:val="en-US"/>
              </w:rPr>
            </w:pPr>
          </w:p>
          <w:p w14:paraId="27881E82" w14:textId="77777777" w:rsidR="00786953" w:rsidRDefault="00BA09DA">
            <w:pPr>
              <w:pStyle w:val="Margin"/>
            </w:pPr>
            <w:r>
              <w:t>Chart Add-Ons</w:t>
            </w:r>
          </w:p>
          <w:p w14:paraId="104D923A" w14:textId="2C0739F1" w:rsidR="00786953" w:rsidRDefault="00BA09DA">
            <w:pPr>
              <w:pStyle w:val="Margin"/>
            </w:pPr>
            <w:r>
              <w:t>Variance…</w:t>
            </w:r>
          </w:p>
        </w:tc>
      </w:tr>
      <w:tr w:rsidR="00786953" w14:paraId="4113C03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B14568F" w14:textId="7E2B4B21" w:rsidR="00786953" w:rsidRDefault="00BA09DA">
            <w:pPr>
              <w:jc w:val="both"/>
            </w:pPr>
            <w:r w:rsidRPr="007A4A56">
              <w:rPr>
                <w:lang w:val="en-US"/>
              </w:rPr>
              <w:lastRenderedPageBreak/>
              <w:t xml:space="preserve">Leave the </w:t>
            </w:r>
            <w:r w:rsidRPr="007A4A56">
              <w:rPr>
                <w:i/>
                <w:lang w:val="en-US"/>
              </w:rPr>
              <w:t>measure</w:t>
            </w:r>
            <w:r w:rsidRPr="007A4A56">
              <w:rPr>
                <w:lang w:val="en-US"/>
              </w:rPr>
              <w:t xml:space="preserve"> as </w:t>
            </w:r>
            <w:r w:rsidRPr="007A4A56">
              <w:rPr>
                <w:b/>
                <w:lang w:val="en-US"/>
              </w:rPr>
              <w:t>All Measures in Use (Dynamic)</w:t>
            </w:r>
            <w:r w:rsidRPr="007A4A56">
              <w:rPr>
                <w:lang w:val="en-US"/>
              </w:rPr>
              <w:t xml:space="preserve"> and choose </w:t>
            </w:r>
            <w:r w:rsidRPr="007A4A56">
              <w:rPr>
                <w:b/>
                <w:lang w:val="en-US"/>
              </w:rPr>
              <w:t>Add Version/ Time</w:t>
            </w:r>
            <w:r w:rsidRPr="007A4A56">
              <w:rPr>
                <w:lang w:val="en-US"/>
              </w:rPr>
              <w:t xml:space="preserve">. After you have selected </w:t>
            </w:r>
            <w:r w:rsidRPr="007A4A56">
              <w:rPr>
                <w:b/>
                <w:lang w:val="en-US"/>
              </w:rPr>
              <w:t>Date</w:t>
            </w:r>
            <w:r w:rsidRPr="007A4A56">
              <w:rPr>
                <w:lang w:val="en-US"/>
              </w:rPr>
              <w:t xml:space="preserve">, select </w:t>
            </w:r>
            <w:r w:rsidRPr="007A4A56">
              <w:rPr>
                <w:b/>
                <w:lang w:val="en-US"/>
              </w:rPr>
              <w:t>Current Time Interval</w:t>
            </w:r>
            <w:r w:rsidRPr="007A4A56">
              <w:rPr>
                <w:lang w:val="en-US"/>
              </w:rPr>
              <w:t xml:space="preserve">. For the comparison, you define the </w:t>
            </w:r>
            <w:r w:rsidRPr="007A4A56">
              <w:rPr>
                <w:i/>
                <w:lang w:val="en-US"/>
              </w:rPr>
              <w:t>Time</w:t>
            </w:r>
            <w:r w:rsidRPr="007A4A56">
              <w:rPr>
                <w:lang w:val="en-US"/>
              </w:rPr>
              <w:t xml:space="preserve"> as </w:t>
            </w:r>
            <w:r w:rsidRPr="007A4A56">
              <w:rPr>
                <w:b/>
                <w:lang w:val="en-US"/>
              </w:rPr>
              <w:t>Previous Year</w:t>
            </w:r>
            <w:r w:rsidRPr="007A4A56">
              <w:rPr>
                <w:lang w:val="en-US"/>
              </w:rPr>
              <w:t xml:space="preserve">. Finally, under </w:t>
            </w:r>
            <w:r w:rsidRPr="007A4A56">
              <w:rPr>
                <w:i/>
                <w:lang w:val="en-US"/>
              </w:rPr>
              <w:t>Display Options</w:t>
            </w:r>
            <w:r w:rsidRPr="007A4A56">
              <w:rPr>
                <w:lang w:val="en-US"/>
              </w:rPr>
              <w:t xml:space="preserve">, you define the </w:t>
            </w:r>
            <w:r w:rsidRPr="007A4A56">
              <w:rPr>
                <w:i/>
                <w:lang w:val="en-US"/>
              </w:rPr>
              <w:t>difference</w:t>
            </w:r>
            <w:r w:rsidRPr="007A4A56">
              <w:rPr>
                <w:lang w:val="en-US"/>
              </w:rPr>
              <w:t xml:space="preserve"> as </w:t>
            </w:r>
            <w:r w:rsidRPr="007A4A56">
              <w:rPr>
                <w:b/>
                <w:lang w:val="en-US"/>
              </w:rPr>
              <w:t>a percentage</w:t>
            </w:r>
            <w:r w:rsidRPr="007A4A56">
              <w:rPr>
                <w:lang w:val="en-US"/>
              </w:rPr>
              <w:t xml:space="preserve"> with </w:t>
            </w:r>
            <w:r w:rsidRPr="007A4A56">
              <w:rPr>
                <w:b/>
                <w:lang w:val="en-US"/>
              </w:rPr>
              <w:t>2</w:t>
            </w:r>
            <w:r w:rsidRPr="007A4A56">
              <w:rPr>
                <w:lang w:val="en-US"/>
              </w:rPr>
              <w:t xml:space="preserve"> decimal places. </w:t>
            </w:r>
            <w:r>
              <w:t xml:space="preserve">Choose </w:t>
            </w:r>
            <w:r>
              <w:rPr>
                <w:b/>
              </w:rPr>
              <w:t>Done</w:t>
            </w:r>
            <w:r>
              <w:t xml:space="preserve"> to complete the definition.</w:t>
            </w:r>
          </w:p>
        </w:tc>
        <w:tc>
          <w:tcPr>
            <w:tcW w:w="1996" w:type="dxa"/>
            <w:tcBorders>
              <w:left w:val="single" w:sz="4" w:space="0" w:color="D9D9D9" w:themeColor="background1" w:themeShade="D9"/>
            </w:tcBorders>
            <w:shd w:val="clear" w:color="auto" w:fill="auto"/>
          </w:tcPr>
          <w:p w14:paraId="00B4F86B" w14:textId="153B461D" w:rsidR="00786953" w:rsidRPr="007A4A56" w:rsidRDefault="00BA09DA">
            <w:pPr>
              <w:pStyle w:val="Margin"/>
              <w:rPr>
                <w:lang w:val="en-US"/>
              </w:rPr>
            </w:pPr>
            <w:r w:rsidRPr="007A4A56">
              <w:rPr>
                <w:lang w:val="en-US"/>
              </w:rPr>
              <w:br/>
              <w:t xml:space="preserve"> All Measures in Use (Dynamic)</w:t>
            </w:r>
          </w:p>
          <w:p w14:paraId="39AAD47F" w14:textId="77777777" w:rsidR="00786953" w:rsidRPr="007A4A56" w:rsidRDefault="00BA09DA">
            <w:pPr>
              <w:pStyle w:val="Margin"/>
              <w:rPr>
                <w:lang w:val="en-US"/>
              </w:rPr>
            </w:pPr>
            <w:r w:rsidRPr="007A4A56">
              <w:rPr>
                <w:lang w:val="en-US"/>
              </w:rPr>
              <w:t>Add Version/Time</w:t>
            </w:r>
          </w:p>
          <w:p w14:paraId="69A6EBBF" w14:textId="77777777" w:rsidR="00786953" w:rsidRPr="007A4A56" w:rsidRDefault="00BA09DA">
            <w:pPr>
              <w:pStyle w:val="Margin"/>
              <w:rPr>
                <w:lang w:val="en-US"/>
              </w:rPr>
            </w:pPr>
            <w:r w:rsidRPr="007A4A56">
              <w:rPr>
                <w:lang w:val="en-US"/>
              </w:rPr>
              <w:t>Date</w:t>
            </w:r>
          </w:p>
          <w:p w14:paraId="43AEDB00" w14:textId="77777777" w:rsidR="00786953" w:rsidRPr="007A4A56" w:rsidRDefault="00BA09DA">
            <w:pPr>
              <w:pStyle w:val="Margin"/>
              <w:rPr>
                <w:lang w:val="en-US"/>
              </w:rPr>
            </w:pPr>
            <w:r w:rsidRPr="007A4A56">
              <w:rPr>
                <w:lang w:val="en-US"/>
              </w:rPr>
              <w:t>Current Time Interval</w:t>
            </w:r>
          </w:p>
          <w:p w14:paraId="261455F6" w14:textId="77777777" w:rsidR="00786953" w:rsidRDefault="00BA09DA">
            <w:pPr>
              <w:pStyle w:val="Margin"/>
            </w:pPr>
            <w:r>
              <w:t>Previous Year</w:t>
            </w:r>
          </w:p>
          <w:p w14:paraId="7532725D" w14:textId="77777777" w:rsidR="00786953" w:rsidRDefault="00BA09DA">
            <w:pPr>
              <w:pStyle w:val="Margin"/>
            </w:pPr>
            <w:r>
              <w:t>Percentage</w:t>
            </w:r>
          </w:p>
          <w:p w14:paraId="2B5A5C3D" w14:textId="77777777" w:rsidR="00786953" w:rsidRDefault="00BA09DA">
            <w:pPr>
              <w:pStyle w:val="Margin"/>
            </w:pPr>
            <w:r>
              <w:t>2</w:t>
            </w:r>
          </w:p>
          <w:p w14:paraId="36499CDE" w14:textId="44914CC7" w:rsidR="00786953" w:rsidRDefault="00BA09DA">
            <w:pPr>
              <w:pStyle w:val="Margin"/>
            </w:pPr>
            <w:r>
              <w:t>Done</w:t>
            </w:r>
          </w:p>
        </w:tc>
      </w:tr>
      <w:tr w:rsidR="00786953" w14:paraId="0605486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C72A2A" w14:textId="2FBF5270" w:rsidR="00786953" w:rsidRDefault="00BA09DA">
            <w:pPr>
              <w:jc w:val="center"/>
            </w:pPr>
            <w:r>
              <w:rPr>
                <w:noProof/>
              </w:rPr>
              <w:drawing>
                <wp:inline distT="0" distB="0" distL="0" distR="0" wp14:anchorId="59CA57FF" wp14:editId="58DF1184">
                  <wp:extent cx="3066037" cy="5744784"/>
                  <wp:effectExtent l="0" t="0" r="1270" b="8890"/>
                  <wp:docPr id="919" name="Graphic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075340" cy="576221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CA94D3E" w14:textId="77777777" w:rsidR="00786953" w:rsidRDefault="00786953">
            <w:pPr>
              <w:pStyle w:val="Margin"/>
            </w:pPr>
          </w:p>
        </w:tc>
      </w:tr>
      <w:tr w:rsidR="00786953" w:rsidRPr="00345B63" w14:paraId="5640B4B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B6404D" w14:textId="18DC3C15" w:rsidR="00786953" w:rsidRPr="007A4A56" w:rsidRDefault="00BA09DA">
            <w:pPr>
              <w:jc w:val="both"/>
              <w:rPr>
                <w:lang w:val="en-US"/>
              </w:rPr>
            </w:pPr>
            <w:r w:rsidRPr="007A4A56">
              <w:rPr>
                <w:lang w:val="en-US"/>
              </w:rPr>
              <w:t xml:space="preserve">Disable the representation of all </w:t>
            </w:r>
            <w:r w:rsidRPr="007A4A56">
              <w:rPr>
                <w:i/>
                <w:lang w:val="en-US"/>
              </w:rPr>
              <w:t>subtitles</w:t>
            </w:r>
            <w:r w:rsidRPr="007A4A56">
              <w:rPr>
                <w:lang w:val="en-US"/>
              </w:rPr>
              <w:t xml:space="preserve"> and the primary value label. When you click on your graphic, the </w:t>
            </w:r>
            <w:r w:rsidRPr="007A4A56">
              <w:rPr>
                <w:b/>
                <w:lang w:val="en-US"/>
              </w:rPr>
              <w:t>option More Actions</w:t>
            </w:r>
            <w:r w:rsidRPr="007A4A56">
              <w:rPr>
                <w:lang w:val="en-US"/>
              </w:rPr>
              <w:t xml:space="preserve"> (</w:t>
            </w:r>
            <w:r>
              <w:rPr>
                <w:noProof/>
              </w:rPr>
              <w:drawing>
                <wp:inline distT="0" distB="0" distL="0" distR="0" wp14:anchorId="53F9AF38" wp14:editId="2CC3DD06">
                  <wp:extent cx="158108" cy="173533"/>
                  <wp:effectExtent l="0" t="0" r="0" b="0"/>
                  <wp:docPr id="141" name="Graphic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3015" cy="189895"/>
                          </a:xfrm>
                          <a:prstGeom prst="rect">
                            <a:avLst/>
                          </a:prstGeom>
                        </pic:spPr>
                      </pic:pic>
                    </a:graphicData>
                  </a:graphic>
                </wp:inline>
              </w:drawing>
            </w:r>
            <w:r w:rsidRPr="007A4A56">
              <w:rPr>
                <w:lang w:val="en-US"/>
              </w:rPr>
              <w:t xml:space="preserve"> ) appears in the upper right corner. Click the button. In the context menu, choose </w:t>
            </w:r>
            <w:r w:rsidRPr="007A4A56">
              <w:rPr>
                <w:b/>
                <w:lang w:val="en-US"/>
              </w:rPr>
              <w:t xml:space="preserve">More Options </w:t>
            </w:r>
            <w:r w:rsidRPr="007A4A56">
              <w:rPr>
                <w:b/>
                <w:color w:val="943634"/>
                <w:lang w:val="en-US"/>
              </w:rPr>
              <w:t xml:space="preserve">► </w:t>
            </w:r>
            <w:r w:rsidRPr="007A4A56">
              <w:rPr>
                <w:b/>
                <w:lang w:val="en-US"/>
              </w:rPr>
              <w:t xml:space="preserve"> </w:t>
            </w:r>
            <w:r w:rsidRPr="007A4A56">
              <w:rPr>
                <w:rStyle w:val="Hervorhebung"/>
                <w:b/>
                <w:i w:val="0"/>
                <w:lang w:val="en-US"/>
              </w:rPr>
              <w:t xml:space="preserve">Show/Hide </w:t>
            </w:r>
            <w:r w:rsidRPr="007A4A56">
              <w:rPr>
                <w:b/>
                <w:lang w:val="en-US"/>
              </w:rPr>
              <w:t xml:space="preserve"> </w:t>
            </w:r>
            <w:r w:rsidRPr="007A4A56">
              <w:rPr>
                <w:b/>
                <w:color w:val="943634"/>
                <w:lang w:val="en-US"/>
              </w:rPr>
              <w:t>►</w:t>
            </w:r>
            <w:r w:rsidRPr="007A4A56">
              <w:rPr>
                <w:b/>
                <w:lang w:val="en-US"/>
              </w:rPr>
              <w:t xml:space="preserve">Subtitle </w:t>
            </w:r>
            <w:r w:rsidRPr="007A4A56">
              <w:rPr>
                <w:b/>
                <w:color w:val="943634"/>
                <w:lang w:val="en-US"/>
              </w:rPr>
              <w:t xml:space="preserve">► </w:t>
            </w:r>
            <w:r w:rsidRPr="007A4A56">
              <w:rPr>
                <w:b/>
                <w:lang w:val="en-US"/>
              </w:rPr>
              <w:t xml:space="preserve"> All </w:t>
            </w:r>
            <w:r w:rsidRPr="007A4A56">
              <w:rPr>
                <w:lang w:val="en-US"/>
              </w:rPr>
              <w:t xml:space="preserve"> and </w:t>
            </w:r>
            <w:r w:rsidRPr="007A4A56">
              <w:rPr>
                <w:b/>
                <w:lang w:val="en-US"/>
              </w:rPr>
              <w:t xml:space="preserve"> Primary Value Labels.</w:t>
            </w:r>
          </w:p>
        </w:tc>
        <w:tc>
          <w:tcPr>
            <w:tcW w:w="1996" w:type="dxa"/>
            <w:tcBorders>
              <w:left w:val="single" w:sz="4" w:space="0" w:color="D9D9D9" w:themeColor="background1" w:themeShade="D9"/>
            </w:tcBorders>
            <w:shd w:val="clear" w:color="auto" w:fill="auto"/>
          </w:tcPr>
          <w:p w14:paraId="23AD5E7D" w14:textId="77777777" w:rsidR="00786953" w:rsidRPr="007A4A56" w:rsidRDefault="00786953">
            <w:pPr>
              <w:pStyle w:val="Margin"/>
              <w:rPr>
                <w:lang w:val="en-US"/>
              </w:rPr>
            </w:pPr>
          </w:p>
          <w:p w14:paraId="14067C25" w14:textId="77777777" w:rsidR="00786953" w:rsidRPr="007A4A56" w:rsidRDefault="00BA09DA">
            <w:pPr>
              <w:pStyle w:val="Margin"/>
              <w:rPr>
                <w:lang w:val="en-US"/>
              </w:rPr>
            </w:pPr>
            <w:r w:rsidRPr="007A4A56">
              <w:rPr>
                <w:lang w:val="en-US"/>
              </w:rPr>
              <w:t>More Actions</w:t>
            </w:r>
          </w:p>
          <w:p w14:paraId="57D551E2" w14:textId="77777777" w:rsidR="00786953" w:rsidRPr="007A4A56" w:rsidRDefault="00BA09DA">
            <w:pPr>
              <w:pStyle w:val="Margin"/>
              <w:rPr>
                <w:lang w:val="en-US"/>
              </w:rPr>
            </w:pPr>
            <w:r w:rsidRPr="007A4A56">
              <w:rPr>
                <w:lang w:val="en-US"/>
              </w:rPr>
              <w:t xml:space="preserve">More Options </w:t>
            </w:r>
            <w:r>
              <w:sym w:font="Wingdings" w:char="F0E0"/>
            </w:r>
          </w:p>
          <w:p w14:paraId="2DB33F04" w14:textId="77777777" w:rsidR="00786953" w:rsidRPr="007A4A56" w:rsidRDefault="00BA09DA">
            <w:pPr>
              <w:pStyle w:val="Margin"/>
              <w:rPr>
                <w:lang w:val="en-US"/>
              </w:rPr>
            </w:pPr>
            <w:r w:rsidRPr="007A4A56">
              <w:rPr>
                <w:lang w:val="en-US"/>
              </w:rPr>
              <w:t xml:space="preserve">Show/Hide </w:t>
            </w:r>
            <w:r>
              <w:sym w:font="Wingdings" w:char="F0E0"/>
            </w:r>
          </w:p>
          <w:p w14:paraId="50855637" w14:textId="77777777" w:rsidR="00786953" w:rsidRPr="007A4A56" w:rsidRDefault="00BA09DA">
            <w:pPr>
              <w:pStyle w:val="Margin"/>
              <w:rPr>
                <w:lang w:val="en-US"/>
              </w:rPr>
            </w:pPr>
            <w:r w:rsidRPr="007A4A56">
              <w:rPr>
                <w:lang w:val="en-US"/>
              </w:rPr>
              <w:t xml:space="preserve">Subtitle </w:t>
            </w:r>
            <w:r>
              <w:sym w:font="Wingdings" w:char="F0E0"/>
            </w:r>
          </w:p>
          <w:p w14:paraId="26496D0D" w14:textId="77777777" w:rsidR="00786953" w:rsidRPr="007A4A56" w:rsidRDefault="00BA09DA">
            <w:pPr>
              <w:pStyle w:val="P68B1DB1-Margin13"/>
              <w:rPr>
                <w:lang w:val="en-US"/>
              </w:rPr>
            </w:pPr>
            <w:r w:rsidRPr="007A4A56">
              <w:rPr>
                <w:lang w:val="en-US"/>
              </w:rPr>
              <w:t>All</w:t>
            </w:r>
          </w:p>
          <w:p w14:paraId="51CD9101" w14:textId="69E942DE" w:rsidR="00786953" w:rsidRPr="007A4A56" w:rsidRDefault="00BA09DA">
            <w:pPr>
              <w:pStyle w:val="P68B1DB1-Margin13"/>
              <w:rPr>
                <w:lang w:val="en-US"/>
              </w:rPr>
            </w:pPr>
            <w:r w:rsidRPr="007A4A56">
              <w:rPr>
                <w:lang w:val="en-US"/>
              </w:rPr>
              <w:t>Primary Value Labels</w:t>
            </w:r>
          </w:p>
        </w:tc>
      </w:tr>
      <w:tr w:rsidR="00786953" w14:paraId="086C91E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60E8A2" w14:textId="26E6D2BB" w:rsidR="00786953" w:rsidRPr="007A4A56" w:rsidRDefault="00BA09DA">
            <w:pPr>
              <w:jc w:val="both"/>
              <w:rPr>
                <w:lang w:val="en-US"/>
              </w:rPr>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w:t>
            </w:r>
          </w:p>
        </w:tc>
        <w:tc>
          <w:tcPr>
            <w:tcW w:w="1996" w:type="dxa"/>
            <w:tcBorders>
              <w:left w:val="single" w:sz="4" w:space="0" w:color="D9D9D9" w:themeColor="background1" w:themeShade="D9"/>
            </w:tcBorders>
            <w:shd w:val="clear" w:color="auto" w:fill="auto"/>
          </w:tcPr>
          <w:p w14:paraId="586F9505" w14:textId="4BB4CBAA" w:rsidR="00786953" w:rsidRDefault="00BA09DA">
            <w:pPr>
              <w:pStyle w:val="Margin"/>
            </w:pPr>
            <w:r w:rsidRPr="007A4A56">
              <w:rPr>
                <w:lang w:val="en-US"/>
              </w:rPr>
              <w:br/>
              <w:t xml:space="preserve"> </w:t>
            </w:r>
            <w:r>
              <w:t>Styling</w:t>
            </w:r>
          </w:p>
          <w:p w14:paraId="1FC94BC5" w14:textId="59E67A3B" w:rsidR="00786953" w:rsidRDefault="00786953">
            <w:pPr>
              <w:pStyle w:val="Margin"/>
            </w:pPr>
          </w:p>
        </w:tc>
      </w:tr>
      <w:tr w:rsidR="00786953" w14:paraId="463C35C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825C30D" w14:textId="3ADD29B1" w:rsidR="00786953" w:rsidRPr="007A4A56" w:rsidRDefault="00BA09DA">
            <w:pPr>
              <w:jc w:val="both"/>
              <w:rPr>
                <w:lang w:val="en-US"/>
              </w:rPr>
            </w:pPr>
            <w:r w:rsidRPr="007A4A56">
              <w:rPr>
                <w:lang w:val="en-US"/>
              </w:rPr>
              <w:t xml:space="preserve">In view mode, the users should not have a context menu available. In the </w:t>
            </w:r>
            <w:r w:rsidRPr="007A4A56">
              <w:rPr>
                <w:i/>
                <w:lang w:val="en-US"/>
              </w:rPr>
              <w:t>Quick Menus</w:t>
            </w:r>
            <w:r w:rsidRPr="007A4A56">
              <w:rPr>
                <w:lang w:val="en-US"/>
              </w:rPr>
              <w:t xml:space="preserve"> area on the </w:t>
            </w:r>
            <w:r w:rsidRPr="007A4A56">
              <w:rPr>
                <w:i/>
                <w:lang w:val="en-US"/>
              </w:rPr>
              <w:t xml:space="preserve"> right-hand side</w:t>
            </w:r>
            <w:r w:rsidRPr="007A4A56">
              <w:rPr>
                <w:lang w:val="en-US"/>
              </w:rPr>
              <w:t xml:space="preserve"> of the screen, deselect it.</w:t>
            </w:r>
          </w:p>
        </w:tc>
        <w:tc>
          <w:tcPr>
            <w:tcW w:w="1996" w:type="dxa"/>
            <w:tcBorders>
              <w:left w:val="single" w:sz="4" w:space="0" w:color="D9D9D9" w:themeColor="background1" w:themeShade="D9"/>
            </w:tcBorders>
            <w:shd w:val="clear" w:color="auto" w:fill="auto"/>
          </w:tcPr>
          <w:p w14:paraId="6BB8A0C9" w14:textId="77777777" w:rsidR="00786953" w:rsidRPr="007A4A56" w:rsidRDefault="00786953">
            <w:pPr>
              <w:pStyle w:val="Margin"/>
              <w:rPr>
                <w:lang w:val="en-US"/>
              </w:rPr>
            </w:pPr>
          </w:p>
          <w:p w14:paraId="22D0FB0F" w14:textId="5853AB1C" w:rsidR="00786953" w:rsidRDefault="00BA09DA">
            <w:pPr>
              <w:pStyle w:val="P68B1DB1-Margin13"/>
            </w:pPr>
            <w:r>
              <w:t>Quick Menus</w:t>
            </w:r>
          </w:p>
        </w:tc>
      </w:tr>
      <w:tr w:rsidR="00786953" w14:paraId="2C3112F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EE81080" w14:textId="76272416" w:rsidR="00786953" w:rsidRPr="007A4A56" w:rsidRDefault="00BA09DA">
            <w:pPr>
              <w:jc w:val="both"/>
              <w:rPr>
                <w:lang w:val="en-US"/>
              </w:rPr>
            </w:pPr>
            <w:r w:rsidRPr="007A4A56">
              <w:rPr>
                <w:lang w:val="en-US"/>
              </w:rPr>
              <w:lastRenderedPageBreak/>
              <w:t xml:space="preserve">Now scroll down to the </w:t>
            </w:r>
            <w:r w:rsidRPr="007A4A56">
              <w:rPr>
                <w:i/>
                <w:lang w:val="en-US"/>
              </w:rPr>
              <w:t>Number Format</w:t>
            </w:r>
            <w:r w:rsidRPr="007A4A56">
              <w:rPr>
                <w:lang w:val="en-US"/>
              </w:rPr>
              <w:t xml:space="preserve"> area. Select </w:t>
            </w:r>
            <w:r w:rsidRPr="007A4A56">
              <w:rPr>
                <w:i/>
                <w:lang w:val="en-US"/>
              </w:rPr>
              <w:t>Scale</w:t>
            </w:r>
            <w:r w:rsidRPr="007A4A56">
              <w:rPr>
                <w:lang w:val="en-US"/>
              </w:rPr>
              <w:t xml:space="preserve"> as </w:t>
            </w:r>
            <w:r w:rsidRPr="007A4A56">
              <w:rPr>
                <w:b/>
                <w:lang w:val="en-US"/>
              </w:rPr>
              <w:t>Million</w:t>
            </w:r>
            <w:r w:rsidRPr="007A4A56">
              <w:rPr>
                <w:lang w:val="en-US"/>
              </w:rPr>
              <w:t xml:space="preserve"> and </w:t>
            </w:r>
            <w:r w:rsidRPr="007A4A56">
              <w:rPr>
                <w:i/>
                <w:lang w:val="en-US"/>
              </w:rPr>
              <w:t>Scale Format</w:t>
            </w:r>
            <w:r w:rsidRPr="007A4A56">
              <w:rPr>
                <w:lang w:val="en-US"/>
              </w:rPr>
              <w:t xml:space="preserve"> as </w:t>
            </w:r>
            <w:r w:rsidRPr="007A4A56">
              <w:rPr>
                <w:b/>
                <w:lang w:val="en-US"/>
              </w:rPr>
              <w:t>k, m, bn</w:t>
            </w:r>
            <w:r w:rsidRPr="007A4A56">
              <w:rPr>
                <w:lang w:val="en-US"/>
              </w:rPr>
              <w:t>.</w:t>
            </w:r>
          </w:p>
        </w:tc>
        <w:tc>
          <w:tcPr>
            <w:tcW w:w="1996" w:type="dxa"/>
            <w:tcBorders>
              <w:left w:val="single" w:sz="4" w:space="0" w:color="D9D9D9" w:themeColor="background1" w:themeShade="D9"/>
            </w:tcBorders>
            <w:shd w:val="clear" w:color="auto" w:fill="auto"/>
          </w:tcPr>
          <w:p w14:paraId="205DA6D7" w14:textId="0FD5B37D" w:rsidR="00786953" w:rsidRDefault="00BA09DA">
            <w:pPr>
              <w:pStyle w:val="Margin"/>
            </w:pPr>
            <w:r w:rsidRPr="007A4A56">
              <w:rPr>
                <w:lang w:val="en-US"/>
              </w:rPr>
              <w:br/>
              <w:t xml:space="preserve"> </w:t>
            </w:r>
            <w:r>
              <w:t>Million</w:t>
            </w:r>
          </w:p>
          <w:p w14:paraId="77CDC5FA" w14:textId="43D6505C" w:rsidR="00786953" w:rsidRDefault="00BA09DA">
            <w:pPr>
              <w:pStyle w:val="Margin"/>
            </w:pPr>
            <w:r>
              <w:t>k, m, bn</w:t>
            </w:r>
          </w:p>
        </w:tc>
      </w:tr>
      <w:tr w:rsidR="00786953" w14:paraId="5185987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173C85D" w14:textId="00ABB3F0" w:rsidR="00786953" w:rsidRDefault="00BA09DA">
            <w:pPr>
              <w:jc w:val="center"/>
            </w:pPr>
            <w:r>
              <w:rPr>
                <w:noProof/>
              </w:rPr>
              <w:drawing>
                <wp:inline distT="0" distB="0" distL="0" distR="0" wp14:anchorId="56229E55" wp14:editId="74A2F7AA">
                  <wp:extent cx="2802395" cy="1552778"/>
                  <wp:effectExtent l="0" t="0" r="0" b="9525"/>
                  <wp:docPr id="923" name="Graphic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809599" cy="155677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1DA5F45" w14:textId="77777777" w:rsidR="00786953" w:rsidRDefault="00786953">
            <w:pPr>
              <w:pStyle w:val="Margin"/>
            </w:pPr>
          </w:p>
        </w:tc>
      </w:tr>
      <w:tr w:rsidR="00786953" w14:paraId="02E339E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C97B2EB" w14:textId="77777777" w:rsidR="00786953" w:rsidRPr="007A4A56" w:rsidRDefault="00BA09DA">
            <w:pPr>
              <w:jc w:val="both"/>
              <w:rPr>
                <w:lang w:val="en-US"/>
              </w:rPr>
            </w:pPr>
            <w:r w:rsidRPr="007A4A56">
              <w:rPr>
                <w:lang w:val="en-US"/>
              </w:rPr>
              <w:t xml:space="preserve">In the </w:t>
            </w:r>
            <w:r w:rsidRPr="007A4A56">
              <w:rPr>
                <w:i/>
                <w:lang w:val="en-US"/>
              </w:rPr>
              <w:t>Font</w:t>
            </w:r>
            <w:r w:rsidRPr="007A4A56">
              <w:rPr>
                <w:lang w:val="en-US"/>
              </w:rPr>
              <w:t xml:space="preserve"> area under </w:t>
            </w:r>
            <w:r w:rsidRPr="007A4A56">
              <w:rPr>
                <w:i/>
                <w:lang w:val="en-US"/>
              </w:rPr>
              <w:t>Text Selection</w:t>
            </w:r>
            <w:r w:rsidRPr="007A4A56">
              <w:rPr>
                <w:lang w:val="en-US"/>
              </w:rPr>
              <w:t>, select the listed elements one after the other and change the font settings as specified:</w:t>
            </w:r>
          </w:p>
          <w:p w14:paraId="26BCC702" w14:textId="77777777" w:rsidR="00786953" w:rsidRDefault="00BA09DA">
            <w:pPr>
              <w:pStyle w:val="Listenabsatz"/>
              <w:numPr>
                <w:ilvl w:val="0"/>
                <w:numId w:val="34"/>
              </w:numPr>
            </w:pPr>
            <w:r>
              <w:rPr>
                <w:b/>
              </w:rPr>
              <w:t>Primary</w:t>
            </w:r>
            <w:r>
              <w:t xml:space="preserve"> </w:t>
            </w:r>
            <w:r>
              <w:rPr>
                <w:color w:val="943634"/>
              </w:rPr>
              <w:sym w:font="Wingdings" w:char="F0E0"/>
            </w:r>
            <w:r>
              <w:t xml:space="preserve"> </w:t>
            </w:r>
            <w:r>
              <w:rPr>
                <w:i/>
              </w:rPr>
              <w:t>Alignment</w:t>
            </w:r>
            <w:r>
              <w:t xml:space="preserve"> </w:t>
            </w:r>
            <w:r>
              <w:rPr>
                <w:b/>
              </w:rPr>
              <w:t>Center Text</w:t>
            </w:r>
          </w:p>
          <w:p w14:paraId="332B625B" w14:textId="77777777" w:rsidR="00786953" w:rsidRPr="007A4A56" w:rsidRDefault="00BA09DA">
            <w:pPr>
              <w:pStyle w:val="Listenabsatz"/>
              <w:numPr>
                <w:ilvl w:val="0"/>
                <w:numId w:val="34"/>
              </w:numPr>
              <w:rPr>
                <w:lang w:val="en-US"/>
              </w:rPr>
            </w:pPr>
            <w:r w:rsidRPr="007A4A56">
              <w:rPr>
                <w:b/>
                <w:lang w:val="en-US"/>
              </w:rPr>
              <w:t>Primary Value</w:t>
            </w:r>
            <w:r w:rsidRPr="007A4A56">
              <w:rPr>
                <w:lang w:val="en-US"/>
              </w:rPr>
              <w:t xml:space="preserve"> (155,92) </w:t>
            </w:r>
            <w:r>
              <w:rPr>
                <w:color w:val="943634"/>
              </w:rPr>
              <w:sym w:font="Wingdings" w:char="F0E0"/>
            </w:r>
            <w:r w:rsidRPr="007A4A56">
              <w:rPr>
                <w:lang w:val="en-US"/>
              </w:rPr>
              <w:t xml:space="preserve"> </w:t>
            </w:r>
            <w:r w:rsidRPr="007A4A56">
              <w:rPr>
                <w:i/>
                <w:lang w:val="en-US"/>
              </w:rPr>
              <w:t>Size</w:t>
            </w:r>
            <w:r w:rsidRPr="007A4A56">
              <w:rPr>
                <w:lang w:val="en-US"/>
              </w:rPr>
              <w:t xml:space="preserve"> </w:t>
            </w:r>
            <w:r w:rsidRPr="007A4A56">
              <w:rPr>
                <w:b/>
                <w:lang w:val="en-US"/>
              </w:rPr>
              <w:t>60</w:t>
            </w:r>
            <w:r w:rsidRPr="007A4A56">
              <w:rPr>
                <w:lang w:val="en-US"/>
              </w:rPr>
              <w:t xml:space="preserve">; </w:t>
            </w:r>
            <w:r w:rsidRPr="007A4A56">
              <w:rPr>
                <w:i/>
                <w:lang w:val="en-US"/>
              </w:rPr>
              <w:t>Font Style</w:t>
            </w:r>
            <w:r w:rsidRPr="007A4A56">
              <w:rPr>
                <w:lang w:val="en-US"/>
              </w:rPr>
              <w:t xml:space="preserve"> </w:t>
            </w:r>
            <w:r w:rsidRPr="007A4A56">
              <w:rPr>
                <w:b/>
                <w:lang w:val="en-US"/>
              </w:rPr>
              <w:t>Bold</w:t>
            </w:r>
          </w:p>
          <w:p w14:paraId="1AF68313" w14:textId="77777777" w:rsidR="00786953" w:rsidRDefault="00BA09DA">
            <w:pPr>
              <w:pStyle w:val="Listenabsatz"/>
              <w:numPr>
                <w:ilvl w:val="0"/>
                <w:numId w:val="34"/>
              </w:numPr>
            </w:pPr>
            <w:r>
              <w:rPr>
                <w:b/>
              </w:rPr>
              <w:t>Primary Variance Value</w:t>
            </w:r>
            <w:r>
              <w:t xml:space="preserve"> (+7.33%) </w:t>
            </w:r>
            <w:r>
              <w:rPr>
                <w:color w:val="943634"/>
              </w:rPr>
              <w:sym w:font="Wingdings" w:char="F0E0"/>
            </w:r>
            <w:r>
              <w:t xml:space="preserve"> </w:t>
            </w:r>
            <w:r>
              <w:rPr>
                <w:i/>
              </w:rPr>
              <w:t>Size</w:t>
            </w:r>
            <w:r>
              <w:t xml:space="preserve"> </w:t>
            </w:r>
            <w:r>
              <w:rPr>
                <w:b/>
              </w:rPr>
              <w:t>28</w:t>
            </w:r>
          </w:p>
          <w:p w14:paraId="23EB615F" w14:textId="1D7100B6" w:rsidR="00786953" w:rsidRDefault="00BA09DA">
            <w:pPr>
              <w:pStyle w:val="Listenabsatz"/>
              <w:numPr>
                <w:ilvl w:val="0"/>
                <w:numId w:val="34"/>
              </w:numPr>
            </w:pPr>
            <w:r>
              <w:rPr>
                <w:b/>
              </w:rPr>
              <w:t>Primary Variance Title</w:t>
            </w:r>
            <w:r>
              <w:t xml:space="preserve"> (2018) </w:t>
            </w:r>
            <w:r>
              <w:rPr>
                <w:color w:val="943634"/>
              </w:rPr>
              <w:sym w:font="Wingdings" w:char="F0E0"/>
            </w:r>
            <w:r>
              <w:t xml:space="preserve"> </w:t>
            </w:r>
            <w:r>
              <w:rPr>
                <w:i/>
              </w:rPr>
              <w:t>Size</w:t>
            </w:r>
            <w:r>
              <w:t xml:space="preserve"> </w:t>
            </w:r>
            <w:r>
              <w:rPr>
                <w:b/>
              </w:rPr>
              <w:t>18</w:t>
            </w:r>
          </w:p>
        </w:tc>
        <w:tc>
          <w:tcPr>
            <w:tcW w:w="1996" w:type="dxa"/>
            <w:tcBorders>
              <w:left w:val="single" w:sz="4" w:space="0" w:color="D9D9D9" w:themeColor="background1" w:themeShade="D9"/>
            </w:tcBorders>
            <w:shd w:val="clear" w:color="auto" w:fill="auto"/>
          </w:tcPr>
          <w:p w14:paraId="18034D96" w14:textId="77777777" w:rsidR="00786953" w:rsidRDefault="00786953">
            <w:pPr>
              <w:pStyle w:val="Margin"/>
            </w:pPr>
          </w:p>
          <w:p w14:paraId="51C41F53" w14:textId="77777777" w:rsidR="00786953" w:rsidRDefault="00786953">
            <w:pPr>
              <w:pStyle w:val="Margin"/>
            </w:pPr>
          </w:p>
          <w:p w14:paraId="6BF296F4" w14:textId="77777777" w:rsidR="00786953" w:rsidRDefault="00786953">
            <w:pPr>
              <w:pStyle w:val="Margin"/>
            </w:pPr>
          </w:p>
          <w:p w14:paraId="54960CBE" w14:textId="77777777" w:rsidR="00786953" w:rsidRDefault="00786953">
            <w:pPr>
              <w:pStyle w:val="Margin"/>
            </w:pPr>
          </w:p>
          <w:p w14:paraId="1B73C9D7" w14:textId="77777777" w:rsidR="00786953" w:rsidRDefault="00786953">
            <w:pPr>
              <w:pStyle w:val="Margin"/>
            </w:pPr>
          </w:p>
          <w:p w14:paraId="04F308AA" w14:textId="77777777" w:rsidR="00786953" w:rsidRDefault="00BA09DA">
            <w:pPr>
              <w:pStyle w:val="Margin"/>
            </w:pPr>
            <w:r>
              <w:t xml:space="preserve">Primary </w:t>
            </w:r>
            <w:r>
              <w:sym w:font="Wingdings" w:char="F0E0"/>
            </w:r>
            <w:r>
              <w:t xml:space="preserve"> Center Text</w:t>
            </w:r>
          </w:p>
          <w:p w14:paraId="7AA0117C" w14:textId="77777777" w:rsidR="00786953" w:rsidRDefault="00BA09DA">
            <w:pPr>
              <w:pStyle w:val="Margin"/>
            </w:pPr>
            <w:r>
              <w:t xml:space="preserve">Primary Value </w:t>
            </w:r>
            <w:r>
              <w:sym w:font="Wingdings" w:char="F0E0"/>
            </w:r>
            <w:r>
              <w:t xml:space="preserve"> 60, Bold</w:t>
            </w:r>
          </w:p>
          <w:p w14:paraId="69CBB6EF" w14:textId="77777777" w:rsidR="00786953" w:rsidRDefault="00BA09DA">
            <w:pPr>
              <w:pStyle w:val="Margin"/>
            </w:pPr>
            <w:r>
              <w:t xml:space="preserve">Primary Variance Value </w:t>
            </w:r>
            <w:r>
              <w:sym w:font="Wingdings" w:char="F0E0"/>
            </w:r>
            <w:r>
              <w:t xml:space="preserve"> 28</w:t>
            </w:r>
          </w:p>
          <w:p w14:paraId="696FD8F6" w14:textId="4735D673" w:rsidR="00786953" w:rsidRDefault="00BA09DA">
            <w:pPr>
              <w:pStyle w:val="Margin"/>
            </w:pPr>
            <w:r>
              <w:t xml:space="preserve">Primary Variance Title </w:t>
            </w:r>
            <w:r>
              <w:sym w:font="Wingdings" w:char="F0E0"/>
            </w:r>
            <w:r>
              <w:t xml:space="preserve"> 18</w:t>
            </w:r>
          </w:p>
        </w:tc>
      </w:tr>
      <w:tr w:rsidR="00786953" w14:paraId="58D80D7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F0EF580" w14:textId="4F033704" w:rsidR="00786953" w:rsidRPr="007A4A56" w:rsidRDefault="00BA09DA">
            <w:pPr>
              <w:jc w:val="both"/>
              <w:rPr>
                <w:lang w:val="en-US"/>
              </w:rPr>
            </w:pPr>
            <w:r w:rsidRPr="007A4A56">
              <w:rPr>
                <w:lang w:val="en-US"/>
              </w:rPr>
              <w:t xml:space="preserve">Change the size of the graphic under </w:t>
            </w:r>
            <w:r w:rsidRPr="007A4A56">
              <w:rPr>
                <w:i/>
                <w:lang w:val="en-US"/>
              </w:rPr>
              <w:t>Size and Position</w:t>
            </w:r>
            <w:r w:rsidRPr="007A4A56">
              <w:rPr>
                <w:lang w:val="en-US"/>
              </w:rPr>
              <w:t xml:space="preserve"> at </w:t>
            </w:r>
            <w:r w:rsidRPr="007A4A56">
              <w:rPr>
                <w:i/>
                <w:lang w:val="en-US"/>
              </w:rPr>
              <w:t>Height</w:t>
            </w:r>
            <w:r w:rsidRPr="007A4A56">
              <w:rPr>
                <w:lang w:val="en-US"/>
              </w:rPr>
              <w:t xml:space="preserve"> to </w:t>
            </w:r>
            <w:r w:rsidRPr="007A4A56">
              <w:rPr>
                <w:b/>
                <w:lang w:val="en-US"/>
              </w:rPr>
              <w:t>8 Grid</w:t>
            </w:r>
            <w:r w:rsidRPr="007A4A56">
              <w:rPr>
                <w:lang w:val="en-US"/>
              </w:rPr>
              <w:t>.</w:t>
            </w:r>
          </w:p>
        </w:tc>
        <w:tc>
          <w:tcPr>
            <w:tcW w:w="1996" w:type="dxa"/>
            <w:tcBorders>
              <w:left w:val="single" w:sz="4" w:space="0" w:color="D9D9D9" w:themeColor="background1" w:themeShade="D9"/>
            </w:tcBorders>
            <w:shd w:val="clear" w:color="auto" w:fill="auto"/>
          </w:tcPr>
          <w:p w14:paraId="4BECDC9B" w14:textId="097118A3" w:rsidR="00786953" w:rsidRDefault="00BA09DA">
            <w:pPr>
              <w:pStyle w:val="Margin"/>
            </w:pPr>
            <w:r w:rsidRPr="007A4A56">
              <w:rPr>
                <w:lang w:val="en-US"/>
              </w:rPr>
              <w:br/>
            </w:r>
            <w:r>
              <w:t>8 Grid</w:t>
            </w:r>
          </w:p>
        </w:tc>
      </w:tr>
      <w:tr w:rsidR="00786953" w14:paraId="1436F20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231E36E" w14:textId="663DDB16" w:rsidR="00786953" w:rsidRPr="007A4A56" w:rsidRDefault="00BA09DA">
            <w:pPr>
              <w:rPr>
                <w:lang w:val="en-US"/>
              </w:rPr>
            </w:pPr>
            <w:r w:rsidRPr="007A4A56">
              <w:rPr>
                <w:lang w:val="en-US"/>
              </w:rPr>
              <w:t xml:space="preserve">Finally, change the title to </w:t>
            </w:r>
            <w:r w:rsidRPr="007A4A56">
              <w:rPr>
                <w:rStyle w:val="Hervorhebung"/>
                <w:b/>
                <w:i w:val="0"/>
                <w:lang w:val="en-US"/>
              </w:rPr>
              <w:t>Revenue GC 2019</w:t>
            </w:r>
            <w:r w:rsidRPr="007A4A56">
              <w:rPr>
                <w:rStyle w:val="Hervorhebung"/>
                <w:lang w:val="en-US"/>
              </w:rPr>
              <w:t>.</w:t>
            </w:r>
          </w:p>
        </w:tc>
        <w:tc>
          <w:tcPr>
            <w:tcW w:w="1996" w:type="dxa"/>
            <w:tcBorders>
              <w:left w:val="single" w:sz="4" w:space="0" w:color="D9D9D9" w:themeColor="background1" w:themeShade="D9"/>
            </w:tcBorders>
            <w:shd w:val="clear" w:color="auto" w:fill="auto"/>
          </w:tcPr>
          <w:p w14:paraId="2EEEE4DB" w14:textId="77777777" w:rsidR="00786953" w:rsidRPr="007A4A56" w:rsidRDefault="00786953">
            <w:pPr>
              <w:pStyle w:val="Margin"/>
              <w:rPr>
                <w:lang w:val="en-US"/>
              </w:rPr>
            </w:pPr>
          </w:p>
          <w:p w14:paraId="1DCE73A3" w14:textId="77777777" w:rsidR="00786953" w:rsidRDefault="00BA09DA">
            <w:pPr>
              <w:pStyle w:val="Margin"/>
            </w:pPr>
            <w:r>
              <w:t>Revenue USD</w:t>
            </w:r>
          </w:p>
        </w:tc>
      </w:tr>
      <w:tr w:rsidR="00786953" w14:paraId="2A48460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AEFF121" w14:textId="4C0DE0C5" w:rsidR="00786953" w:rsidRDefault="00BA09DA">
            <w:pPr>
              <w:jc w:val="center"/>
            </w:pPr>
            <w:r>
              <w:rPr>
                <w:noProof/>
              </w:rPr>
              <w:drawing>
                <wp:inline distT="0" distB="0" distL="0" distR="0" wp14:anchorId="4B74C77F" wp14:editId="3382F2F9">
                  <wp:extent cx="2716261" cy="926155"/>
                  <wp:effectExtent l="0" t="0" r="8255" b="7620"/>
                  <wp:docPr id="926" name="Graphic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726823" cy="92975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20238C3" w14:textId="77777777" w:rsidR="00786953" w:rsidRDefault="00786953">
            <w:pPr>
              <w:pStyle w:val="Margin"/>
            </w:pPr>
          </w:p>
        </w:tc>
      </w:tr>
      <w:tr w:rsidR="00786953" w:rsidRPr="00345B63" w14:paraId="0906862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1B3C620" w14:textId="66099D75" w:rsidR="00786953" w:rsidRPr="007A4A56" w:rsidRDefault="00BA09DA">
            <w:pPr>
              <w:jc w:val="both"/>
              <w:rPr>
                <w:lang w:val="en-US"/>
              </w:rPr>
            </w:pPr>
            <w:r w:rsidRPr="007A4A56">
              <w:rPr>
                <w:lang w:val="en-US"/>
              </w:rPr>
              <w:t>To create the three other graphics, you want to copy the graphics you just created and change the key figures accordingly.</w:t>
            </w:r>
          </w:p>
        </w:tc>
        <w:tc>
          <w:tcPr>
            <w:tcW w:w="1996" w:type="dxa"/>
            <w:tcBorders>
              <w:left w:val="single" w:sz="4" w:space="0" w:color="D9D9D9" w:themeColor="background1" w:themeShade="D9"/>
            </w:tcBorders>
            <w:shd w:val="clear" w:color="auto" w:fill="auto"/>
          </w:tcPr>
          <w:p w14:paraId="58C497F5" w14:textId="77777777" w:rsidR="00786953" w:rsidRPr="007A4A56" w:rsidRDefault="00786953">
            <w:pPr>
              <w:pStyle w:val="Margin"/>
              <w:rPr>
                <w:lang w:val="en-US"/>
              </w:rPr>
            </w:pPr>
          </w:p>
        </w:tc>
      </w:tr>
      <w:tr w:rsidR="00786953" w:rsidRPr="00345B63" w14:paraId="4B69339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A9FC5E" w14:textId="48C9F4EE" w:rsidR="00786953" w:rsidRPr="007A4A56" w:rsidRDefault="00BA09DA">
            <w:pPr>
              <w:jc w:val="both"/>
              <w:rPr>
                <w:lang w:val="en-US"/>
              </w:rPr>
            </w:pPr>
            <w:r w:rsidRPr="007A4A56">
              <w:rPr>
                <w:lang w:val="en-US"/>
              </w:rPr>
              <w:t xml:space="preserve">First, you insert 3 more lanes. To do this, click on the area of the graphic and choose </w:t>
            </w:r>
            <w:r w:rsidRPr="007A4A56">
              <w:rPr>
                <w:rStyle w:val="Hervorhebung"/>
                <w:b/>
                <w:i w:val="0"/>
                <w:iCs w:val="0"/>
                <w:lang w:val="en-US"/>
              </w:rPr>
              <w:t>More Actions</w:t>
            </w:r>
            <w:r w:rsidRPr="007A4A56">
              <w:rPr>
                <w:b/>
                <w:i/>
                <w:lang w:val="en-US"/>
              </w:rPr>
              <w:t xml:space="preserve"> </w:t>
            </w:r>
            <w:r w:rsidRPr="007A4A56">
              <w:rPr>
                <w:lang w:val="en-US"/>
              </w:rPr>
              <w:t xml:space="preserve"> </w:t>
            </w:r>
            <w:r>
              <w:rPr>
                <w:noProof/>
              </w:rPr>
              <w:drawing>
                <wp:inline distT="0" distB="0" distL="0" distR="0" wp14:anchorId="05AB2DB0" wp14:editId="13045B2F">
                  <wp:extent cx="159387" cy="174936"/>
                  <wp:effectExtent l="0" t="0" r="0" b="0"/>
                  <wp:docPr id="247" name="Graphic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to Right.</w:t>
            </w:r>
          </w:p>
        </w:tc>
        <w:tc>
          <w:tcPr>
            <w:tcW w:w="1996" w:type="dxa"/>
            <w:tcBorders>
              <w:left w:val="single" w:sz="4" w:space="0" w:color="D9D9D9" w:themeColor="background1" w:themeShade="D9"/>
            </w:tcBorders>
            <w:shd w:val="clear" w:color="auto" w:fill="auto"/>
          </w:tcPr>
          <w:p w14:paraId="55B2DD7A" w14:textId="182CABB0" w:rsidR="00786953" w:rsidRPr="007A4A56" w:rsidRDefault="00BA09DA">
            <w:pPr>
              <w:pStyle w:val="Margin"/>
              <w:rPr>
                <w:lang w:val="en-US"/>
              </w:rPr>
            </w:pPr>
            <w:r w:rsidRPr="007A4A56">
              <w:rPr>
                <w:lang w:val="en-US"/>
              </w:rPr>
              <w:br/>
              <w:t xml:space="preserve"> More Actions </w:t>
            </w:r>
            <w:r>
              <w:sym w:font="Wingdings" w:char="F0E0"/>
            </w:r>
          </w:p>
          <w:p w14:paraId="49E780AA" w14:textId="77777777" w:rsidR="00786953" w:rsidRPr="007A4A56" w:rsidRDefault="00BA09DA">
            <w:pPr>
              <w:pStyle w:val="Margin"/>
              <w:rPr>
                <w:lang w:val="en-US"/>
              </w:rPr>
            </w:pPr>
            <w:r w:rsidRPr="007A4A56">
              <w:rPr>
                <w:lang w:val="en-US"/>
              </w:rPr>
              <w:t xml:space="preserve">Add Lane </w:t>
            </w:r>
            <w:r>
              <w:sym w:font="Wingdings" w:char="F0E0"/>
            </w:r>
          </w:p>
          <w:p w14:paraId="0343643D" w14:textId="513FD073" w:rsidR="00786953" w:rsidRPr="007A4A56" w:rsidRDefault="00BA09DA">
            <w:pPr>
              <w:pStyle w:val="Margin"/>
              <w:rPr>
                <w:lang w:val="en-US"/>
              </w:rPr>
            </w:pPr>
            <w:r w:rsidRPr="007A4A56">
              <w:rPr>
                <w:lang w:val="en-US"/>
              </w:rPr>
              <w:t>Add Lane to Right</w:t>
            </w:r>
          </w:p>
        </w:tc>
      </w:tr>
      <w:tr w:rsidR="00786953" w14:paraId="517D8C8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A5501BF" w14:textId="47F8BD64" w:rsidR="00786953" w:rsidRPr="007A4A56" w:rsidRDefault="00BA09DA">
            <w:pPr>
              <w:jc w:val="both"/>
              <w:rPr>
                <w:lang w:val="en-US"/>
              </w:rPr>
            </w:pPr>
            <w:r w:rsidRPr="007A4A56">
              <w:rPr>
                <w:lang w:val="en-US"/>
              </w:rPr>
              <w:t xml:space="preserve">Click the area of the graphic and choose </w:t>
            </w:r>
            <w:r w:rsidRPr="007A4A56">
              <w:rPr>
                <w:rStyle w:val="Hervorhebung"/>
                <w:b/>
                <w:i w:val="0"/>
                <w:iCs w:val="0"/>
                <w:lang w:val="en-US"/>
              </w:rPr>
              <w:t>More Actions</w:t>
            </w:r>
            <w:r w:rsidRPr="007A4A56">
              <w:rPr>
                <w:lang w:val="en-US"/>
              </w:rPr>
              <w:t xml:space="preserve"> </w:t>
            </w:r>
            <w:r>
              <w:rPr>
                <w:noProof/>
              </w:rPr>
              <w:drawing>
                <wp:inline distT="0" distB="0" distL="0" distR="0" wp14:anchorId="58417971" wp14:editId="62DCBDE3">
                  <wp:extent cx="159387" cy="174936"/>
                  <wp:effectExtent l="0" t="0" r="0" b="0"/>
                  <wp:docPr id="928" name="Graphic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i/>
                <w:lang w:val="en-US"/>
              </w:rPr>
              <w:t xml:space="preserve"> </w:t>
            </w:r>
            <w:r w:rsidRPr="007A4A56">
              <w:rPr>
                <w:b/>
                <w:i/>
                <w:color w:val="943634"/>
                <w:lang w:val="en-US"/>
              </w:rPr>
              <w:t>►</w:t>
            </w:r>
            <w:r w:rsidRPr="007A4A56">
              <w:rPr>
                <w:lang w:val="en-US"/>
              </w:rPr>
              <w:t xml:space="preserve"> </w:t>
            </w:r>
            <w:proofErr w:type="gramStart"/>
            <w:r w:rsidRPr="007A4A56">
              <w:rPr>
                <w:rStyle w:val="Hervorhebung"/>
                <w:b/>
                <w:i w:val="0"/>
                <w:lang w:val="en-US"/>
              </w:rPr>
              <w:t xml:space="preserve">Copy </w:t>
            </w:r>
            <w:r w:rsidRPr="007A4A56">
              <w:rPr>
                <w:lang w:val="en-US"/>
              </w:rPr>
              <w:t xml:space="preserve"> </w:t>
            </w:r>
            <w:r w:rsidRPr="007A4A56">
              <w:rPr>
                <w:b/>
                <w:i/>
                <w:color w:val="943634"/>
                <w:lang w:val="en-US"/>
              </w:rPr>
              <w:t>►</w:t>
            </w:r>
            <w:proofErr w:type="gramEnd"/>
            <w:r w:rsidRPr="007A4A56">
              <w:rPr>
                <w:lang w:val="en-US"/>
              </w:rPr>
              <w:t xml:space="preserve"> </w:t>
            </w:r>
            <w:r w:rsidRPr="007A4A56">
              <w:rPr>
                <w:rStyle w:val="Hervorhebung"/>
                <w:b/>
                <w:i w:val="0"/>
                <w:lang w:val="en-US"/>
              </w:rPr>
              <w:t xml:space="preserve"> Copy</w:t>
            </w:r>
            <w:r w:rsidRPr="007A4A56">
              <w:rPr>
                <w:rStyle w:val="Hervorhebung"/>
                <w:lang w:val="en-US"/>
              </w:rPr>
              <w:t>.</w:t>
            </w:r>
          </w:p>
        </w:tc>
        <w:tc>
          <w:tcPr>
            <w:tcW w:w="1996" w:type="dxa"/>
            <w:tcBorders>
              <w:left w:val="single" w:sz="4" w:space="0" w:color="D9D9D9" w:themeColor="background1" w:themeShade="D9"/>
            </w:tcBorders>
            <w:shd w:val="clear" w:color="auto" w:fill="auto"/>
          </w:tcPr>
          <w:p w14:paraId="0A30E118" w14:textId="77777777" w:rsidR="00786953" w:rsidRPr="007A4A56" w:rsidRDefault="00786953">
            <w:pPr>
              <w:pStyle w:val="Margin"/>
              <w:rPr>
                <w:lang w:val="en-US"/>
              </w:rPr>
            </w:pPr>
          </w:p>
          <w:p w14:paraId="6BEC0B99" w14:textId="77777777" w:rsidR="00786953" w:rsidRDefault="00BA09DA">
            <w:pPr>
              <w:pStyle w:val="Margin"/>
            </w:pPr>
            <w:r>
              <w:t xml:space="preserve">More Actions </w:t>
            </w:r>
            <w:r>
              <w:sym w:font="Wingdings" w:char="F0E0"/>
            </w:r>
          </w:p>
          <w:p w14:paraId="5985DE3F" w14:textId="77777777" w:rsidR="00786953" w:rsidRDefault="00BA09DA">
            <w:pPr>
              <w:pStyle w:val="Margin"/>
            </w:pPr>
            <w:r>
              <w:t xml:space="preserve">Copy </w:t>
            </w:r>
            <w:r>
              <w:sym w:font="Wingdings" w:char="F0E0"/>
            </w:r>
          </w:p>
          <w:p w14:paraId="10380DFE" w14:textId="7FAC05DA" w:rsidR="00786953" w:rsidRDefault="00BA09DA">
            <w:pPr>
              <w:pStyle w:val="Margin"/>
            </w:pPr>
            <w:r>
              <w:t>Copy</w:t>
            </w:r>
          </w:p>
        </w:tc>
      </w:tr>
      <w:tr w:rsidR="00786953" w14:paraId="013CC62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8862822" w14:textId="7814D154" w:rsidR="00786953" w:rsidRPr="007A4A56" w:rsidRDefault="00BA09DA">
            <w:pPr>
              <w:rPr>
                <w:lang w:val="en-US"/>
              </w:rPr>
            </w:pPr>
            <w:r w:rsidRPr="007A4A56">
              <w:rPr>
                <w:lang w:val="en-US"/>
              </w:rPr>
              <w:t xml:space="preserve">To insert the copied graphic, click in the empty area and press </w:t>
            </w:r>
            <w:r w:rsidRPr="007A4A56">
              <w:rPr>
                <w:b/>
                <w:lang w:val="en-US"/>
              </w:rPr>
              <w:t>CTRL + V</w:t>
            </w:r>
            <w:r w:rsidRPr="007A4A56">
              <w:rPr>
                <w:lang w:val="en-US"/>
              </w:rPr>
              <w:t xml:space="preserve"> on your</w:t>
            </w:r>
            <w:r w:rsidRPr="007A4A56">
              <w:rPr>
                <w:spacing w:val="-23"/>
                <w:lang w:val="en-US"/>
              </w:rPr>
              <w:t xml:space="preserve"> </w:t>
            </w:r>
            <w:r w:rsidRPr="007A4A56">
              <w:rPr>
                <w:lang w:val="en-US"/>
              </w:rPr>
              <w:t xml:space="preserve"> keyboard.</w:t>
            </w:r>
          </w:p>
        </w:tc>
        <w:tc>
          <w:tcPr>
            <w:tcW w:w="1996" w:type="dxa"/>
            <w:tcBorders>
              <w:left w:val="single" w:sz="4" w:space="0" w:color="D9D9D9" w:themeColor="background1" w:themeShade="D9"/>
            </w:tcBorders>
            <w:shd w:val="clear" w:color="auto" w:fill="auto"/>
          </w:tcPr>
          <w:p w14:paraId="2DBE868E" w14:textId="64B88113" w:rsidR="00786953" w:rsidRDefault="00BA09DA">
            <w:pPr>
              <w:pStyle w:val="Margin"/>
            </w:pPr>
            <w:r w:rsidRPr="007A4A56">
              <w:rPr>
                <w:lang w:val="en-US"/>
              </w:rPr>
              <w:br/>
              <w:t xml:space="preserve"> </w:t>
            </w:r>
            <w:r>
              <w:t>CTRL + V</w:t>
            </w:r>
          </w:p>
        </w:tc>
      </w:tr>
      <w:tr w:rsidR="00786953" w:rsidRPr="00345B63" w14:paraId="09D0D27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D86C2B0" w14:textId="4A96BA4C" w:rsidR="00786953" w:rsidRPr="007A4A56" w:rsidRDefault="00BA09DA">
            <w:pPr>
              <w:rPr>
                <w:lang w:val="en-US"/>
              </w:rPr>
            </w:pPr>
            <w:r w:rsidRPr="007A4A56">
              <w:rPr>
                <w:lang w:val="en-US"/>
              </w:rPr>
              <w:t>Perform these steps 2 more times and then change the settings and titles of the graphics as follows:</w:t>
            </w:r>
          </w:p>
        </w:tc>
        <w:tc>
          <w:tcPr>
            <w:tcW w:w="1996" w:type="dxa"/>
            <w:tcBorders>
              <w:left w:val="single" w:sz="4" w:space="0" w:color="D9D9D9" w:themeColor="background1" w:themeShade="D9"/>
            </w:tcBorders>
            <w:shd w:val="clear" w:color="auto" w:fill="auto"/>
          </w:tcPr>
          <w:p w14:paraId="65E7D485" w14:textId="77777777" w:rsidR="00786953" w:rsidRPr="007A4A56" w:rsidRDefault="00786953">
            <w:pPr>
              <w:pStyle w:val="Margin"/>
              <w:rPr>
                <w:lang w:val="en-US"/>
              </w:rPr>
            </w:pPr>
          </w:p>
        </w:tc>
      </w:tr>
      <w:tr w:rsidR="00786953" w:rsidRPr="00345B63" w14:paraId="322A276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D9E9D96" w14:textId="55CA327B" w:rsidR="00786953" w:rsidRDefault="00BA09DA">
            <w:pPr>
              <w:pStyle w:val="Listenabsatz"/>
              <w:numPr>
                <w:ilvl w:val="0"/>
                <w:numId w:val="41"/>
              </w:numPr>
              <w:rPr>
                <w:rStyle w:val="Hervorhebung"/>
              </w:rPr>
            </w:pPr>
            <w:r>
              <w:t xml:space="preserve">Figure 2: </w:t>
            </w:r>
            <w:r>
              <w:rPr>
                <w:rStyle w:val="Hervorhebung"/>
                <w:b/>
                <w:i w:val="0"/>
              </w:rPr>
              <w:t xml:space="preserve"> Sales </w:t>
            </w:r>
            <w:proofErr w:type="gramStart"/>
            <w:r>
              <w:rPr>
                <w:rStyle w:val="Hervorhebung"/>
                <w:b/>
                <w:i w:val="0"/>
              </w:rPr>
              <w:t xml:space="preserve">Quantity, </w:t>
            </w:r>
            <w:r>
              <w:t xml:space="preserve"> </w:t>
            </w:r>
            <w:r>
              <w:rPr>
                <w:rStyle w:val="Hervorhebung"/>
              </w:rPr>
              <w:t>Scale</w:t>
            </w:r>
            <w:proofErr w:type="gramEnd"/>
            <w:r>
              <w:rPr>
                <w:rStyle w:val="Hervorhebung"/>
              </w:rPr>
              <w:t xml:space="preserve">-&gt; </w:t>
            </w:r>
            <w:r>
              <w:rPr>
                <w:rStyle w:val="Hervorhebung"/>
                <w:b/>
                <w:i w:val="0"/>
              </w:rPr>
              <w:t>Thousand</w:t>
            </w:r>
          </w:p>
          <w:p w14:paraId="2CEE9804" w14:textId="408C9E38" w:rsidR="00786953" w:rsidRDefault="00BA09DA">
            <w:pPr>
              <w:pStyle w:val="Listenabsatz"/>
              <w:numPr>
                <w:ilvl w:val="0"/>
                <w:numId w:val="35"/>
              </w:numPr>
              <w:rPr>
                <w:rStyle w:val="Hervorhebung"/>
              </w:rPr>
            </w:pPr>
            <w:r>
              <w:t xml:space="preserve">Figure 3: </w:t>
            </w:r>
            <w:r>
              <w:rPr>
                <w:b/>
                <w:i/>
              </w:rPr>
              <w:t xml:space="preserve"> </w:t>
            </w:r>
            <w:r>
              <w:rPr>
                <w:rStyle w:val="Hervorhebung"/>
                <w:b/>
                <w:i w:val="0"/>
              </w:rPr>
              <w:t>Costs GC</w:t>
            </w:r>
          </w:p>
          <w:p w14:paraId="584AA316" w14:textId="5B556238" w:rsidR="00786953" w:rsidRDefault="00BA09DA">
            <w:pPr>
              <w:pStyle w:val="Listenabsatz"/>
              <w:numPr>
                <w:ilvl w:val="0"/>
                <w:numId w:val="35"/>
              </w:numPr>
            </w:pPr>
            <w:r>
              <w:t xml:space="preserve">Figure 4: </w:t>
            </w:r>
            <w:r>
              <w:rPr>
                <w:b/>
                <w:i/>
              </w:rPr>
              <w:t xml:space="preserve"> </w:t>
            </w:r>
            <w:r>
              <w:rPr>
                <w:rStyle w:val="Hervorhebung"/>
                <w:b/>
                <w:i w:val="0"/>
              </w:rPr>
              <w:t>Contribution Margin %</w:t>
            </w:r>
          </w:p>
        </w:tc>
        <w:tc>
          <w:tcPr>
            <w:tcW w:w="1996" w:type="dxa"/>
            <w:tcBorders>
              <w:left w:val="single" w:sz="4" w:space="0" w:color="D9D9D9" w:themeColor="background1" w:themeShade="D9"/>
            </w:tcBorders>
            <w:shd w:val="clear" w:color="auto" w:fill="auto"/>
          </w:tcPr>
          <w:p w14:paraId="425F6C14" w14:textId="77777777" w:rsidR="00786953" w:rsidRDefault="00786953">
            <w:pPr>
              <w:pStyle w:val="Margin"/>
            </w:pPr>
          </w:p>
          <w:p w14:paraId="35BB4995" w14:textId="77777777" w:rsidR="00786953" w:rsidRPr="007A4A56" w:rsidRDefault="00BA09DA">
            <w:pPr>
              <w:pStyle w:val="Margin"/>
              <w:rPr>
                <w:lang w:val="en-US"/>
              </w:rPr>
            </w:pPr>
            <w:r w:rsidRPr="007A4A56">
              <w:rPr>
                <w:lang w:val="en-US"/>
              </w:rPr>
              <w:t>Sales Quantity Thousand</w:t>
            </w:r>
            <w:r w:rsidRPr="007A4A56">
              <w:rPr>
                <w:lang w:val="en-US"/>
              </w:rPr>
              <w:br/>
              <w:t xml:space="preserve"> Costs GC</w:t>
            </w:r>
            <w:r w:rsidRPr="007A4A56">
              <w:rPr>
                <w:lang w:val="en-US"/>
              </w:rPr>
              <w:br/>
              <w:t xml:space="preserve"> Contribution Margin %</w:t>
            </w:r>
          </w:p>
          <w:p w14:paraId="386C69F8" w14:textId="49133DD2" w:rsidR="00786953" w:rsidRPr="007A4A56" w:rsidRDefault="00786953">
            <w:pPr>
              <w:pStyle w:val="Margin"/>
              <w:rPr>
                <w:lang w:val="en-US"/>
              </w:rPr>
            </w:pPr>
          </w:p>
        </w:tc>
      </w:tr>
      <w:tr w:rsidR="00786953" w:rsidRPr="00345B63" w14:paraId="70017C3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637AD16" w14:textId="267E32EC" w:rsidR="00786953" w:rsidRPr="007A4A56" w:rsidRDefault="00BA09DA">
            <w:pPr>
              <w:jc w:val="both"/>
              <w:rPr>
                <w:lang w:val="en-US"/>
              </w:rPr>
            </w:pPr>
            <w:r w:rsidRPr="007A4A56">
              <w:rPr>
                <w:lang w:val="en-US"/>
              </w:rPr>
              <w:lastRenderedPageBreak/>
              <w:t>Since, in contrast to revenue (</w:t>
            </w:r>
            <w:r w:rsidRPr="007A4A56">
              <w:rPr>
                <w:i/>
                <w:lang w:val="en-US"/>
              </w:rPr>
              <w:t>revenue GC</w:t>
            </w:r>
            <w:r w:rsidRPr="007A4A56">
              <w:rPr>
                <w:lang w:val="en-US"/>
              </w:rPr>
              <w:t>), an increase in the cost of goods manufactured (</w:t>
            </w:r>
            <w:r w:rsidRPr="007A4A56">
              <w:rPr>
                <w:i/>
                <w:lang w:val="en-US"/>
              </w:rPr>
              <w:t>costs GC</w:t>
            </w:r>
            <w:r w:rsidRPr="007A4A56">
              <w:rPr>
                <w:lang w:val="en-US"/>
              </w:rPr>
              <w:t>) is probably negative, invert the color display of the cost of goods manufactured.</w:t>
            </w:r>
          </w:p>
        </w:tc>
        <w:tc>
          <w:tcPr>
            <w:tcW w:w="1996" w:type="dxa"/>
            <w:tcBorders>
              <w:left w:val="single" w:sz="4" w:space="0" w:color="D9D9D9" w:themeColor="background1" w:themeShade="D9"/>
            </w:tcBorders>
            <w:shd w:val="clear" w:color="auto" w:fill="auto"/>
          </w:tcPr>
          <w:p w14:paraId="70F7DDB6" w14:textId="77777777" w:rsidR="00786953" w:rsidRPr="007A4A56" w:rsidRDefault="00786953">
            <w:pPr>
              <w:pStyle w:val="Margin"/>
              <w:rPr>
                <w:lang w:val="en-US"/>
              </w:rPr>
            </w:pPr>
          </w:p>
        </w:tc>
      </w:tr>
      <w:tr w:rsidR="00786953" w14:paraId="5539870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4070F71" w14:textId="422A102C" w:rsidR="00786953" w:rsidRPr="007A4A56" w:rsidRDefault="00BA09DA">
            <w:pPr>
              <w:jc w:val="both"/>
              <w:rPr>
                <w:lang w:val="en-US"/>
              </w:rPr>
            </w:pPr>
            <w:r w:rsidRPr="007A4A56">
              <w:rPr>
                <w:lang w:val="en-US"/>
              </w:rPr>
              <w:t xml:space="preserve">To do this, select the 3 graphic. On the </w:t>
            </w:r>
            <w:r w:rsidRPr="007A4A56">
              <w:rPr>
                <w:i/>
                <w:lang w:val="en-US"/>
              </w:rPr>
              <w:t>right-hand side panel</w:t>
            </w:r>
            <w:r w:rsidRPr="007A4A56">
              <w:rPr>
                <w:lang w:val="en-US"/>
              </w:rPr>
              <w:t xml:space="preserve"> in the </w:t>
            </w:r>
            <w:r w:rsidRPr="007A4A56">
              <w:rPr>
                <w:i/>
                <w:lang w:val="en-US"/>
              </w:rPr>
              <w:t>Builder</w:t>
            </w:r>
            <w:r w:rsidRPr="007A4A56">
              <w:rPr>
                <w:lang w:val="en-US"/>
              </w:rPr>
              <w:t xml:space="preserve"> panel, scroll to the </w:t>
            </w:r>
            <w:r w:rsidRPr="007A4A56">
              <w:rPr>
                <w:i/>
                <w:lang w:val="en-US"/>
              </w:rPr>
              <w:t>Variance</w:t>
            </w:r>
            <w:r w:rsidRPr="007A4A56">
              <w:rPr>
                <w:lang w:val="en-US"/>
              </w:rPr>
              <w:t xml:space="preserve"> area and choose </w:t>
            </w:r>
            <w:r w:rsidRPr="007A4A56">
              <w:rPr>
                <w:b/>
                <w:lang w:val="en-US"/>
              </w:rPr>
              <w:t>Edit</w:t>
            </w:r>
            <w:r w:rsidRPr="007A4A56">
              <w:rPr>
                <w:lang w:val="en-US"/>
              </w:rPr>
              <w:t xml:space="preserve"> </w:t>
            </w:r>
            <w:r>
              <w:rPr>
                <w:noProof/>
              </w:rPr>
              <w:drawing>
                <wp:inline distT="0" distB="0" distL="0" distR="0" wp14:anchorId="4568C205" wp14:editId="5EE8093D">
                  <wp:extent cx="131289" cy="153171"/>
                  <wp:effectExtent l="0" t="0" r="2540" b="0"/>
                  <wp:docPr id="250" name="Graphic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37258" cy="160135"/>
                          </a:xfrm>
                          <a:prstGeom prst="rect">
                            <a:avLst/>
                          </a:prstGeom>
                        </pic:spPr>
                      </pic:pic>
                    </a:graphicData>
                  </a:graphic>
                </wp:inline>
              </w:drawing>
            </w:r>
            <w:r w:rsidRPr="007A4A56">
              <w:rPr>
                <w:lang w:val="en-US"/>
              </w:rPr>
              <w:t>.</w:t>
            </w:r>
          </w:p>
        </w:tc>
        <w:tc>
          <w:tcPr>
            <w:tcW w:w="1996" w:type="dxa"/>
            <w:tcBorders>
              <w:left w:val="single" w:sz="4" w:space="0" w:color="D9D9D9" w:themeColor="background1" w:themeShade="D9"/>
            </w:tcBorders>
            <w:shd w:val="clear" w:color="auto" w:fill="auto"/>
          </w:tcPr>
          <w:p w14:paraId="1DE82437" w14:textId="77777777" w:rsidR="00786953" w:rsidRPr="007A4A56" w:rsidRDefault="00786953">
            <w:pPr>
              <w:pStyle w:val="Margin"/>
              <w:rPr>
                <w:lang w:val="en-US"/>
              </w:rPr>
            </w:pPr>
          </w:p>
          <w:p w14:paraId="49943171" w14:textId="6E7AF4B6" w:rsidR="00786953" w:rsidRDefault="00BA09DA">
            <w:pPr>
              <w:pStyle w:val="Margin"/>
            </w:pPr>
            <w:r>
              <w:t>Edit</w:t>
            </w:r>
          </w:p>
        </w:tc>
      </w:tr>
      <w:tr w:rsidR="00786953" w14:paraId="2B4D40E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AFEF71C" w14:textId="0523CAFB" w:rsidR="00786953" w:rsidRDefault="00BA09DA">
            <w:pPr>
              <w:jc w:val="center"/>
            </w:pPr>
            <w:r>
              <w:rPr>
                <w:noProof/>
              </w:rPr>
              <w:drawing>
                <wp:inline distT="0" distB="0" distL="0" distR="0" wp14:anchorId="492EC1A5" wp14:editId="10CDBF86">
                  <wp:extent cx="2984973" cy="977178"/>
                  <wp:effectExtent l="0" t="0" r="6350" b="0"/>
                  <wp:docPr id="933" name="Graphic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009971" cy="98536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25AAA8A" w14:textId="77777777" w:rsidR="00786953" w:rsidRDefault="00786953">
            <w:pPr>
              <w:pStyle w:val="Margin"/>
            </w:pPr>
          </w:p>
        </w:tc>
      </w:tr>
      <w:tr w:rsidR="00786953" w14:paraId="062BAC1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309C333" w14:textId="636B90DD" w:rsidR="00786953" w:rsidRPr="007A4A56" w:rsidRDefault="00BA09DA">
            <w:pPr>
              <w:jc w:val="both"/>
              <w:rPr>
                <w:lang w:val="en-US"/>
              </w:rPr>
            </w:pPr>
            <w:r w:rsidRPr="007A4A56">
              <w:rPr>
                <w:lang w:val="en-US"/>
              </w:rPr>
              <w:t xml:space="preserve">In the </w:t>
            </w:r>
            <w:r w:rsidRPr="007A4A56">
              <w:rPr>
                <w:i/>
                <w:lang w:val="en-US"/>
              </w:rPr>
              <w:t>Edit Variances (A-B)</w:t>
            </w:r>
            <w:r w:rsidRPr="007A4A56">
              <w:rPr>
                <w:lang w:val="en-US"/>
              </w:rPr>
              <w:t xml:space="preserve"> menu that opens, in the </w:t>
            </w:r>
            <w:r w:rsidRPr="007A4A56">
              <w:rPr>
                <w:i/>
                <w:lang w:val="en-US"/>
              </w:rPr>
              <w:t>Display Options</w:t>
            </w:r>
            <w:r w:rsidRPr="007A4A56">
              <w:rPr>
                <w:lang w:val="en-US"/>
              </w:rPr>
              <w:t xml:space="preserve"> area, under </w:t>
            </w:r>
            <w:r w:rsidRPr="007A4A56">
              <w:rPr>
                <w:i/>
                <w:lang w:val="en-US"/>
              </w:rPr>
              <w:t>General Display Options</w:t>
            </w:r>
            <w:r w:rsidRPr="007A4A56">
              <w:rPr>
                <w:lang w:val="en-US"/>
              </w:rPr>
              <w:t xml:space="preserve">, select the </w:t>
            </w:r>
            <w:r w:rsidRPr="007A4A56">
              <w:rPr>
                <w:b/>
                <w:lang w:val="en-US"/>
              </w:rPr>
              <w:t>Invert Colors</w:t>
            </w:r>
            <w:r w:rsidRPr="007A4A56">
              <w:rPr>
                <w:lang w:val="en-US"/>
              </w:rPr>
              <w:t xml:space="preserve"> setting and choose </w:t>
            </w:r>
            <w:r w:rsidRPr="007A4A56">
              <w:rPr>
                <w:b/>
                <w:lang w:val="en-US"/>
              </w:rPr>
              <w:t>Done</w:t>
            </w:r>
            <w:r w:rsidRPr="007A4A56">
              <w:rPr>
                <w:lang w:val="en-US"/>
              </w:rPr>
              <w:t>.</w:t>
            </w:r>
          </w:p>
        </w:tc>
        <w:tc>
          <w:tcPr>
            <w:tcW w:w="1996" w:type="dxa"/>
            <w:tcBorders>
              <w:left w:val="single" w:sz="4" w:space="0" w:color="D9D9D9" w:themeColor="background1" w:themeShade="D9"/>
            </w:tcBorders>
            <w:shd w:val="clear" w:color="auto" w:fill="auto"/>
          </w:tcPr>
          <w:p w14:paraId="64E903F3" w14:textId="4F0213FD" w:rsidR="00786953" w:rsidRDefault="00BA09DA">
            <w:pPr>
              <w:pStyle w:val="Margin"/>
            </w:pPr>
            <w:r w:rsidRPr="007A4A56">
              <w:rPr>
                <w:lang w:val="en-US"/>
              </w:rPr>
              <w:br/>
              <w:t xml:space="preserve"> </w:t>
            </w:r>
            <w:r>
              <w:t>Invert Colors</w:t>
            </w:r>
          </w:p>
          <w:p w14:paraId="589278A8" w14:textId="5A49745E" w:rsidR="00786953" w:rsidRDefault="00BA09DA">
            <w:pPr>
              <w:pStyle w:val="Margin"/>
            </w:pPr>
            <w:r>
              <w:t>Done</w:t>
            </w:r>
          </w:p>
        </w:tc>
      </w:tr>
      <w:tr w:rsidR="00786953" w14:paraId="4B74AB6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C9D98D" w14:textId="35803EC4" w:rsidR="00786953" w:rsidRDefault="00BA09DA">
            <w:pPr>
              <w:jc w:val="center"/>
            </w:pPr>
            <w:r>
              <w:rPr>
                <w:noProof/>
              </w:rPr>
              <w:drawing>
                <wp:inline distT="0" distB="0" distL="0" distR="0" wp14:anchorId="13F4BC0C" wp14:editId="5AB66C71">
                  <wp:extent cx="2431914" cy="1659515"/>
                  <wp:effectExtent l="0" t="0" r="6985" b="0"/>
                  <wp:docPr id="940" name="Graphic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439450" cy="166465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3ABA8B9" w14:textId="77777777" w:rsidR="00786953" w:rsidRDefault="00786953">
            <w:pPr>
              <w:pStyle w:val="Margin"/>
            </w:pPr>
          </w:p>
        </w:tc>
      </w:tr>
      <w:tr w:rsidR="00786953" w14:paraId="70C158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DFF997" w14:textId="76B64DC5" w:rsidR="00786953" w:rsidRPr="007A4A56" w:rsidRDefault="00BA09DA">
            <w:pPr>
              <w:jc w:val="both"/>
              <w:rPr>
                <w:lang w:val="en-US"/>
              </w:rPr>
            </w:pPr>
            <w:r w:rsidRPr="007A4A56">
              <w:rPr>
                <w:lang w:val="en-US"/>
              </w:rPr>
              <w:t xml:space="preserve">Rename your new graphics to a meaningful name and adjust the height of the time series at </w:t>
            </w:r>
            <w:r w:rsidRPr="007A4A56">
              <w:rPr>
                <w:i/>
                <w:lang w:val="en-US"/>
              </w:rPr>
              <w:t>Height</w:t>
            </w:r>
            <w:r w:rsidRPr="007A4A56">
              <w:rPr>
                <w:lang w:val="en-US"/>
              </w:rPr>
              <w:t xml:space="preserve"> to </w:t>
            </w:r>
            <w:r w:rsidRPr="007A4A56">
              <w:rPr>
                <w:b/>
                <w:lang w:val="en-US"/>
              </w:rPr>
              <w:t>33 Grid</w:t>
            </w:r>
            <w:r w:rsidRPr="007A4A56">
              <w:rPr>
                <w:lang w:val="en-US"/>
              </w:rPr>
              <w:t>.</w:t>
            </w:r>
          </w:p>
        </w:tc>
        <w:tc>
          <w:tcPr>
            <w:tcW w:w="1996" w:type="dxa"/>
            <w:tcBorders>
              <w:left w:val="single" w:sz="4" w:space="0" w:color="D9D9D9" w:themeColor="background1" w:themeShade="D9"/>
            </w:tcBorders>
            <w:shd w:val="clear" w:color="auto" w:fill="auto"/>
          </w:tcPr>
          <w:p w14:paraId="16771084" w14:textId="5A03AC42" w:rsidR="00786953" w:rsidRDefault="00BA09DA">
            <w:pPr>
              <w:pStyle w:val="Margin"/>
            </w:pPr>
            <w:r w:rsidRPr="007A4A56">
              <w:rPr>
                <w:lang w:val="en-US"/>
              </w:rPr>
              <w:br/>
            </w:r>
            <w:r>
              <w:t>33 Grid</w:t>
            </w:r>
          </w:p>
        </w:tc>
      </w:tr>
      <w:tr w:rsidR="00786953" w:rsidRPr="00345B63" w14:paraId="25A34CE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BFD6C7" w14:textId="77777777" w:rsidR="00786953" w:rsidRPr="007A4A56" w:rsidRDefault="00BA09DA">
            <w:pPr>
              <w:jc w:val="both"/>
              <w:rPr>
                <w:lang w:val="en-US"/>
              </w:rPr>
            </w:pPr>
            <w:r w:rsidRPr="007A4A56">
              <w:rPr>
                <w:lang w:val="en-US"/>
              </w:rPr>
              <w:t>As a result, your page should look as follows.</w:t>
            </w:r>
          </w:p>
        </w:tc>
        <w:tc>
          <w:tcPr>
            <w:tcW w:w="1996" w:type="dxa"/>
            <w:tcBorders>
              <w:left w:val="single" w:sz="4" w:space="0" w:color="D9D9D9" w:themeColor="background1" w:themeShade="D9"/>
            </w:tcBorders>
            <w:shd w:val="clear" w:color="auto" w:fill="auto"/>
          </w:tcPr>
          <w:p w14:paraId="539F699B" w14:textId="77777777" w:rsidR="00786953" w:rsidRPr="007A4A56" w:rsidRDefault="00786953">
            <w:pPr>
              <w:pStyle w:val="Margin"/>
              <w:rPr>
                <w:lang w:val="en-US"/>
              </w:rPr>
            </w:pPr>
          </w:p>
        </w:tc>
      </w:tr>
      <w:tr w:rsidR="00786953" w14:paraId="6007BED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4CB1657" w14:textId="77DE0526" w:rsidR="00786953" w:rsidRDefault="00BA09DA">
            <w:pPr>
              <w:jc w:val="center"/>
            </w:pPr>
            <w:r>
              <w:rPr>
                <w:noProof/>
              </w:rPr>
              <w:drawing>
                <wp:inline distT="0" distB="0" distL="0" distR="0" wp14:anchorId="1B786E1B" wp14:editId="7624B97A">
                  <wp:extent cx="4716145" cy="2096135"/>
                  <wp:effectExtent l="0" t="0" r="8255" b="0"/>
                  <wp:docPr id="941" name="Graphic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716145" cy="209613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E24ACD7" w14:textId="77777777" w:rsidR="00786953" w:rsidRDefault="00786953">
            <w:pPr>
              <w:pStyle w:val="Margin"/>
            </w:pPr>
          </w:p>
        </w:tc>
      </w:tr>
      <w:tr w:rsidR="00786953" w14:paraId="6020EB3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4325A23" w14:textId="6E02BA8C"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Pr="007A4A56">
              <w:rPr>
                <w:lang w:val="en-US"/>
              </w:rPr>
              <w:t xml:space="preserve"> area,</w:t>
            </w:r>
            <w:r w:rsidR="001C4FFD">
              <w:rPr>
                <w:lang w:val="en-US"/>
              </w:rPr>
              <w:t xml:space="preserve"> choose </w:t>
            </w:r>
            <w:r w:rsidRPr="007A4A56">
              <w:rPr>
                <w:lang w:val="en-US"/>
              </w:rPr>
              <w:t xml:space="preserve">Save </w:t>
            </w:r>
            <w:r>
              <w:rPr>
                <w:noProof/>
              </w:rPr>
              <w:drawing>
                <wp:inline distT="0" distB="0" distL="0" distR="0" wp14:anchorId="2D969F2F" wp14:editId="0665AA8A">
                  <wp:extent cx="323895" cy="181000"/>
                  <wp:effectExtent l="0" t="0" r="0" b="9525"/>
                  <wp:docPr id="953" name="Graphic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3AB8C47C" w14:textId="77777777" w:rsidR="00786953" w:rsidRPr="007A4A56" w:rsidRDefault="00786953">
            <w:pPr>
              <w:pStyle w:val="Margin"/>
              <w:rPr>
                <w:lang w:val="en-US"/>
              </w:rPr>
            </w:pPr>
          </w:p>
          <w:p w14:paraId="5D56A5BB" w14:textId="77777777" w:rsidR="00786953" w:rsidRDefault="00BA09DA">
            <w:pPr>
              <w:pStyle w:val="Margin"/>
            </w:pPr>
            <w:r>
              <w:t>Save</w:t>
            </w:r>
          </w:p>
        </w:tc>
      </w:tr>
      <w:tr w:rsidR="00786953" w14:paraId="4158970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69ECBFF2" w14:textId="77777777" w:rsidR="00786953" w:rsidRDefault="00BA09DA">
            <w:pPr>
              <w:tabs>
                <w:tab w:val="left" w:pos="3060"/>
                <w:tab w:val="right" w:pos="7438"/>
              </w:tabs>
              <w:jc w:val="right"/>
            </w:pPr>
            <w:r>
              <w:rPr>
                <w:noProof/>
              </w:rPr>
              <mc:AlternateContent>
                <mc:Choice Requires="wps">
                  <w:drawing>
                    <wp:inline distT="0" distB="0" distL="0" distR="0" wp14:anchorId="054C2928" wp14:editId="55D39FC6">
                      <wp:extent cx="144145" cy="144145"/>
                      <wp:effectExtent l="13970" t="8255" r="13335" b="9525"/>
                      <wp:docPr id="9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CDF3E04"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FawbaQeAgAAPg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tcPr>
          <w:p w14:paraId="3A8CA9BD" w14:textId="77777777" w:rsidR="00786953" w:rsidRDefault="00786953">
            <w:pPr>
              <w:pStyle w:val="Margin"/>
            </w:pPr>
          </w:p>
        </w:tc>
      </w:tr>
    </w:tbl>
    <w:p w14:paraId="2ED61C2B" w14:textId="77777777" w:rsidR="00786953" w:rsidRDefault="00BA09DA">
      <w:pPr>
        <w:spacing w:before="0" w:after="0"/>
      </w:pPr>
      <w:r>
        <w:br w:type="page"/>
      </w:r>
    </w:p>
    <w:p w14:paraId="74579BCF" w14:textId="77777777" w:rsidR="00786953" w:rsidRDefault="00786953"/>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1ACAA4DF" w14:textId="77777777">
        <w:trPr>
          <w:trHeight w:val="850"/>
        </w:trPr>
        <w:tc>
          <w:tcPr>
            <w:tcW w:w="1148" w:type="dxa"/>
          </w:tcPr>
          <w:p w14:paraId="415761E2" w14:textId="5135690E" w:rsidR="00786953" w:rsidRDefault="00BA09DA">
            <w:pPr>
              <w:spacing w:before="0"/>
              <w:jc w:val="right"/>
            </w:pPr>
            <w:r>
              <w:br w:type="page"/>
            </w:r>
            <w:r>
              <w:br w:type="page"/>
            </w:r>
            <w:r>
              <w:rPr>
                <w:noProof/>
              </w:rPr>
              <mc:AlternateContent>
                <mc:Choice Requires="wps">
                  <w:drawing>
                    <wp:inline distT="0" distB="0" distL="0" distR="0" wp14:anchorId="294D9985" wp14:editId="210740E9">
                      <wp:extent cx="265430" cy="247650"/>
                      <wp:effectExtent l="0" t="635" r="3175" b="0"/>
                      <wp:docPr id="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0BC49"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NOgAIAAPw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A56s06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5052FD42" w14:textId="1006BA28" w:rsidR="00786953" w:rsidRDefault="00BA09DA">
            <w:pPr>
              <w:pStyle w:val="berschrift1"/>
              <w:tabs>
                <w:tab w:val="left" w:pos="0"/>
              </w:tabs>
              <w:rPr>
                <w:rFonts w:ascii="Times New Roman" w:hAnsi="Times New Roman" w:cs="Times New Roman"/>
                <w:sz w:val="24"/>
                <w:szCs w:val="24"/>
              </w:rPr>
            </w:pPr>
            <w:bookmarkStart w:id="19" w:name="_Toc192576127"/>
            <w:r>
              <w:t>Step 17: Calculated Characteristics</w:t>
            </w:r>
            <w:bookmarkEnd w:id="19"/>
          </w:p>
        </w:tc>
      </w:tr>
      <w:tr w:rsidR="00786953" w14:paraId="046B7ED2" w14:textId="77777777">
        <w:trPr>
          <w:trHeight w:val="940"/>
        </w:trPr>
        <w:tc>
          <w:tcPr>
            <w:tcW w:w="7643" w:type="dxa"/>
            <w:gridSpan w:val="2"/>
            <w:shd w:val="clear" w:color="auto" w:fill="D9D9D9"/>
          </w:tcPr>
          <w:p w14:paraId="6B23B4F5" w14:textId="23147903"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a calculated characteristic.</w:t>
            </w:r>
          </w:p>
          <w:p w14:paraId="22F8A07D" w14:textId="37C24EB7" w:rsidR="00786953" w:rsidRPr="007A4A56" w:rsidRDefault="00BA09DA">
            <w:pPr>
              <w:pStyle w:val="StandardWeb"/>
              <w:autoSpaceDE w:val="0"/>
              <w:autoSpaceDN w:val="0"/>
              <w:adjustRightInd w:val="0"/>
              <w:jc w:val="both"/>
              <w:rPr>
                <w:lang w:val="en-US"/>
              </w:rPr>
            </w:pPr>
            <w:r w:rsidRPr="007A4A56">
              <w:rPr>
                <w:b/>
                <w:lang w:val="en-US"/>
              </w:rPr>
              <w:t>Description</w:t>
            </w:r>
            <w:r w:rsidRPr="007A4A56">
              <w:rPr>
                <w:lang w:val="en-US"/>
              </w:rPr>
              <w:t xml:space="preserve"> Create a calculated characteristic based on the product category to create a clear heat map.</w:t>
            </w:r>
          </w:p>
        </w:tc>
        <w:tc>
          <w:tcPr>
            <w:tcW w:w="1996" w:type="dxa"/>
            <w:shd w:val="clear" w:color="auto" w:fill="D9D9D9"/>
          </w:tcPr>
          <w:p w14:paraId="3731969B" w14:textId="2DE5971C"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60DDF207" w14:textId="77777777">
        <w:tc>
          <w:tcPr>
            <w:tcW w:w="7643" w:type="dxa"/>
            <w:gridSpan w:val="2"/>
            <w:shd w:val="clear" w:color="auto" w:fill="auto"/>
          </w:tcPr>
          <w:p w14:paraId="2AECEED8" w14:textId="77777777" w:rsidR="00786953" w:rsidRDefault="00786953">
            <w:pPr>
              <w:spacing w:before="0" w:after="0"/>
              <w:rPr>
                <w:szCs w:val="24"/>
              </w:rPr>
            </w:pPr>
          </w:p>
        </w:tc>
        <w:tc>
          <w:tcPr>
            <w:tcW w:w="1996" w:type="dxa"/>
            <w:tcBorders>
              <w:left w:val="nil"/>
            </w:tcBorders>
          </w:tcPr>
          <w:p w14:paraId="5E93A2EB" w14:textId="77777777" w:rsidR="00786953" w:rsidRDefault="00786953">
            <w:pPr>
              <w:pStyle w:val="Margin"/>
              <w:rPr>
                <w:rFonts w:ascii="Times New Roman" w:hAnsi="Times New Roman"/>
                <w:sz w:val="24"/>
                <w:szCs w:val="24"/>
              </w:rPr>
            </w:pPr>
          </w:p>
        </w:tc>
      </w:tr>
      <w:tr w:rsidR="00786953" w14:paraId="5A4F989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90ABC52" w14:textId="4D2975BC"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4A969752" w14:textId="77777777" w:rsidR="00786953" w:rsidRDefault="00786953">
            <w:pPr>
              <w:pStyle w:val="Margin"/>
              <w:rPr>
                <w:rFonts w:cs="Arial"/>
              </w:rPr>
            </w:pPr>
          </w:p>
          <w:p w14:paraId="0E37FF75" w14:textId="77777777" w:rsidR="00786953" w:rsidRDefault="00BA09DA">
            <w:pPr>
              <w:pStyle w:val="P68B1DB1-Margin11"/>
            </w:pPr>
            <w:r>
              <w:t>Initial Screen</w:t>
            </w:r>
          </w:p>
          <w:p w14:paraId="549B065A" w14:textId="77777777" w:rsidR="00786953" w:rsidRDefault="00786953">
            <w:pPr>
              <w:pStyle w:val="Margin"/>
              <w:rPr>
                <w:rFonts w:cs="Arial"/>
              </w:rPr>
            </w:pPr>
          </w:p>
        </w:tc>
      </w:tr>
      <w:tr w:rsidR="00786953" w14:paraId="2F3806B3" w14:textId="77777777">
        <w:tc>
          <w:tcPr>
            <w:tcW w:w="9639" w:type="dxa"/>
            <w:gridSpan w:val="3"/>
            <w:tcBorders>
              <w:left w:val="single" w:sz="4" w:space="0" w:color="D9D9D9" w:themeColor="background1" w:themeShade="D9"/>
            </w:tcBorders>
            <w:shd w:val="clear" w:color="auto" w:fill="auto"/>
          </w:tcPr>
          <w:p w14:paraId="74F3274F" w14:textId="77777777" w:rsidR="00786953" w:rsidRDefault="00786953">
            <w:pPr>
              <w:pStyle w:val="Margin"/>
            </w:pPr>
          </w:p>
        </w:tc>
      </w:tr>
      <w:tr w:rsidR="00786953" w14:paraId="34E3BE5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EF97CE5" w14:textId="46D5C034" w:rsidR="00786953" w:rsidRPr="007A4A56" w:rsidRDefault="00BA09DA">
            <w:pPr>
              <w:jc w:val="both"/>
              <w:rPr>
                <w:lang w:val="en-US"/>
              </w:rPr>
            </w:pPr>
            <w:r w:rsidRPr="007A4A56">
              <w:rPr>
                <w:lang w:val="en-US"/>
              </w:rPr>
              <w:t xml:space="preserve">Calculated </w:t>
            </w:r>
            <w:r w:rsidRPr="007A4A56">
              <w:rPr>
                <w:i/>
                <w:lang w:val="en-US"/>
              </w:rPr>
              <w:t>characteristics</w:t>
            </w:r>
            <w:r w:rsidRPr="007A4A56">
              <w:rPr>
                <w:lang w:val="en-US"/>
              </w:rPr>
              <w:t xml:space="preserve"> can be used to format text content, among other things. It is possible to remove fixed text parts or link several texts to a new element.</w:t>
            </w:r>
          </w:p>
        </w:tc>
        <w:tc>
          <w:tcPr>
            <w:tcW w:w="1996" w:type="dxa"/>
            <w:tcBorders>
              <w:left w:val="single" w:sz="4" w:space="0" w:color="D9D9D9" w:themeColor="background1" w:themeShade="D9"/>
            </w:tcBorders>
            <w:shd w:val="clear" w:color="auto" w:fill="auto"/>
          </w:tcPr>
          <w:p w14:paraId="6602F15F" w14:textId="77777777" w:rsidR="00786953" w:rsidRPr="007A4A56" w:rsidRDefault="00786953">
            <w:pPr>
              <w:pStyle w:val="Margin"/>
              <w:rPr>
                <w:lang w:val="en-US"/>
              </w:rPr>
            </w:pPr>
          </w:p>
          <w:p w14:paraId="61E1773E" w14:textId="2E67FA88" w:rsidR="00786953" w:rsidRDefault="00BA09DA">
            <w:pPr>
              <w:pStyle w:val="Margin"/>
            </w:pPr>
            <w:r>
              <w:t>Calculated Characteristics</w:t>
            </w:r>
          </w:p>
          <w:p w14:paraId="54394A49" w14:textId="1B31D5BD" w:rsidR="00786953" w:rsidRDefault="00786953">
            <w:pPr>
              <w:pStyle w:val="Margin"/>
            </w:pPr>
          </w:p>
        </w:tc>
      </w:tr>
      <w:tr w:rsidR="00786953" w:rsidRPr="00345B63" w14:paraId="215F6D3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61A20B6" w14:textId="0116669E" w:rsidR="00786953" w:rsidRPr="007A4A56" w:rsidRDefault="00BA09DA">
            <w:pPr>
              <w:jc w:val="both"/>
              <w:rPr>
                <w:lang w:val="en-US"/>
              </w:rPr>
            </w:pPr>
            <w:r w:rsidRPr="007A4A56">
              <w:rPr>
                <w:lang w:val="en-US"/>
              </w:rPr>
              <w:t xml:space="preserve">On the </w:t>
            </w:r>
            <w:r w:rsidRPr="007A4A56">
              <w:rPr>
                <w:i/>
                <w:lang w:val="en-US"/>
              </w:rPr>
              <w:t>Product View</w:t>
            </w:r>
            <w:r w:rsidRPr="007A4A56">
              <w:rPr>
                <w:lang w:val="en-US"/>
              </w:rPr>
              <w:t xml:space="preserve"> page, the Product </w:t>
            </w:r>
            <w:r w:rsidRPr="007A4A56">
              <w:rPr>
                <w:i/>
                <w:lang w:val="en-US"/>
              </w:rPr>
              <w:t>Category</w:t>
            </w:r>
            <w:r w:rsidRPr="007A4A56">
              <w:rPr>
                <w:lang w:val="en-US"/>
              </w:rPr>
              <w:t xml:space="preserve"> is currently displayed on the x-axis in the </w:t>
            </w:r>
            <w:r w:rsidRPr="007A4A56">
              <w:rPr>
                <w:i/>
                <w:lang w:val="en-US"/>
              </w:rPr>
              <w:t>Heat Map</w:t>
            </w:r>
            <w:r w:rsidRPr="007A4A56">
              <w:rPr>
                <w:lang w:val="en-US"/>
              </w:rPr>
              <w:t xml:space="preserve">. Since the values for the </w:t>
            </w:r>
            <w:r w:rsidRPr="007A4A56">
              <w:rPr>
                <w:rStyle w:val="Hervorhebung"/>
                <w:lang w:val="en-US"/>
              </w:rPr>
              <w:t>Division Bicycles</w:t>
            </w:r>
            <w:r w:rsidRPr="007A4A56">
              <w:rPr>
                <w:lang w:val="en-US"/>
              </w:rPr>
              <w:t xml:space="preserve"> always contain the addition </w:t>
            </w:r>
            <w:r w:rsidRPr="007A4A56">
              <w:rPr>
                <w:rStyle w:val="Fett"/>
                <w:b w:val="0"/>
                <w:i/>
                <w:lang w:val="en-US"/>
              </w:rPr>
              <w:t>Bikes</w:t>
            </w:r>
            <w:r w:rsidRPr="007A4A56">
              <w:rPr>
                <w:lang w:val="en-US"/>
              </w:rPr>
              <w:t>, this should be removed so that the label is not unnecessarily wider.</w:t>
            </w:r>
          </w:p>
        </w:tc>
        <w:tc>
          <w:tcPr>
            <w:tcW w:w="1996" w:type="dxa"/>
            <w:tcBorders>
              <w:left w:val="single" w:sz="4" w:space="0" w:color="D9D9D9" w:themeColor="background1" w:themeShade="D9"/>
            </w:tcBorders>
            <w:shd w:val="clear" w:color="auto" w:fill="auto"/>
          </w:tcPr>
          <w:p w14:paraId="7365BF0E" w14:textId="77777777" w:rsidR="00786953" w:rsidRPr="007A4A56" w:rsidRDefault="00786953">
            <w:pPr>
              <w:pStyle w:val="Margin"/>
              <w:rPr>
                <w:lang w:val="en-US"/>
              </w:rPr>
            </w:pPr>
          </w:p>
        </w:tc>
      </w:tr>
      <w:tr w:rsidR="00786953" w14:paraId="3F81E19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778964C" w14:textId="17E7D653" w:rsidR="00786953" w:rsidRDefault="00BA09DA">
            <w:pPr>
              <w:jc w:val="both"/>
            </w:pPr>
            <w:r w:rsidRPr="007A4A56">
              <w:rPr>
                <w:lang w:val="en-US"/>
              </w:rPr>
              <w:t xml:space="preserve">Switch to the </w:t>
            </w:r>
            <w:r w:rsidRPr="007A4A56">
              <w:rPr>
                <w:i/>
                <w:lang w:val="en-US"/>
              </w:rPr>
              <w:t>"Product View</w:t>
            </w:r>
            <w:r w:rsidRPr="007A4A56">
              <w:rPr>
                <w:lang w:val="en-US"/>
              </w:rPr>
              <w:t xml:space="preserve">" tab page. Open the </w:t>
            </w:r>
            <w:r w:rsidRPr="007A4A56">
              <w:rPr>
                <w:i/>
                <w:lang w:val="en-US"/>
              </w:rPr>
              <w:t>right side panel</w:t>
            </w:r>
            <w:r w:rsidRPr="007A4A56">
              <w:rPr>
                <w:lang w:val="en-US"/>
              </w:rPr>
              <w:t xml:space="preserve"> in the </w:t>
            </w:r>
            <w:r w:rsidRPr="007A4A56">
              <w:rPr>
                <w:i/>
                <w:lang w:val="en-US"/>
              </w:rPr>
              <w:t>Builder</w:t>
            </w:r>
            <w:r w:rsidRPr="007A4A56">
              <w:rPr>
                <w:lang w:val="en-US"/>
              </w:rPr>
              <w:t xml:space="preserve"> panel. </w:t>
            </w:r>
            <w:r>
              <w:t xml:space="preserve">Click into the </w:t>
            </w:r>
            <w:r>
              <w:rPr>
                <w:i/>
              </w:rPr>
              <w:t>Heat Map Quantity for Bicycles</w:t>
            </w:r>
            <w:r>
              <w:t>.</w:t>
            </w:r>
          </w:p>
        </w:tc>
        <w:tc>
          <w:tcPr>
            <w:tcW w:w="1996" w:type="dxa"/>
            <w:tcBorders>
              <w:left w:val="single" w:sz="4" w:space="0" w:color="D9D9D9" w:themeColor="background1" w:themeShade="D9"/>
            </w:tcBorders>
            <w:shd w:val="clear" w:color="auto" w:fill="auto"/>
          </w:tcPr>
          <w:p w14:paraId="182ADD8B" w14:textId="77777777" w:rsidR="00786953" w:rsidRDefault="00786953">
            <w:pPr>
              <w:pStyle w:val="Margin"/>
            </w:pPr>
          </w:p>
        </w:tc>
      </w:tr>
      <w:tr w:rsidR="00786953" w14:paraId="5148B31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3F1854" w14:textId="1164B9B5" w:rsidR="00786953" w:rsidRPr="007A4A56" w:rsidRDefault="00BA09DA">
            <w:pPr>
              <w:jc w:val="both"/>
              <w:rPr>
                <w:lang w:val="en-US"/>
              </w:rPr>
            </w:pPr>
            <w:r w:rsidRPr="007A4A56">
              <w:rPr>
                <w:lang w:val="en-US"/>
              </w:rPr>
              <w:t xml:space="preserve">Remove the </w:t>
            </w:r>
            <w:r w:rsidRPr="007A4A56">
              <w:rPr>
                <w:b/>
                <w:lang w:val="en-US"/>
              </w:rPr>
              <w:t>Product Category</w:t>
            </w:r>
            <w:r w:rsidRPr="007A4A56">
              <w:rPr>
                <w:lang w:val="en-US"/>
              </w:rPr>
              <w:t xml:space="preserve"> in the </w:t>
            </w:r>
            <w:r w:rsidRPr="007A4A56">
              <w:rPr>
                <w:i/>
                <w:lang w:val="en-US"/>
              </w:rPr>
              <w:t>X-Axis</w:t>
            </w:r>
            <w:r w:rsidRPr="007A4A56">
              <w:rPr>
                <w:lang w:val="en-US"/>
              </w:rPr>
              <w:t xml:space="preserve"> area and then choose </w:t>
            </w:r>
            <w:r w:rsidRPr="007A4A56">
              <w:rPr>
                <w:b/>
                <w:lang w:val="en-US"/>
              </w:rPr>
              <w:t>At least 1 Dimension required</w:t>
            </w:r>
            <w:r w:rsidRPr="007A4A56">
              <w:rPr>
                <w:lang w:val="en-US"/>
              </w:rPr>
              <w:t xml:space="preserve"> and choose </w:t>
            </w:r>
            <w:r w:rsidRPr="007A4A56">
              <w:rPr>
                <w:b/>
                <w:lang w:val="en-US"/>
              </w:rPr>
              <w:t xml:space="preserve">Add </w:t>
            </w:r>
            <w:r w:rsidRPr="007A4A56">
              <w:rPr>
                <w:rStyle w:val="Hervorhebung"/>
                <w:b/>
                <w:i w:val="0"/>
                <w:lang w:val="en-US"/>
              </w:rPr>
              <w:t xml:space="preserve"> Calculated Dimension</w:t>
            </w:r>
            <w:r w:rsidRPr="007A4A56">
              <w:rPr>
                <w:lang w:val="en-US"/>
              </w:rPr>
              <w:t>.</w:t>
            </w:r>
          </w:p>
        </w:tc>
        <w:tc>
          <w:tcPr>
            <w:tcW w:w="1996" w:type="dxa"/>
            <w:tcBorders>
              <w:left w:val="single" w:sz="4" w:space="0" w:color="D9D9D9" w:themeColor="background1" w:themeShade="D9"/>
            </w:tcBorders>
            <w:shd w:val="clear" w:color="auto" w:fill="auto"/>
          </w:tcPr>
          <w:p w14:paraId="21CDE7F7" w14:textId="77777777" w:rsidR="00786953" w:rsidRPr="007A4A56" w:rsidRDefault="00786953">
            <w:pPr>
              <w:pStyle w:val="Margin"/>
              <w:rPr>
                <w:lang w:val="en-US"/>
              </w:rPr>
            </w:pPr>
          </w:p>
          <w:p w14:paraId="50BF0C61" w14:textId="77777777" w:rsidR="00786953" w:rsidRPr="007A4A56" w:rsidRDefault="00BA09DA">
            <w:pPr>
              <w:pStyle w:val="P68B1DB1-Margin13"/>
              <w:rPr>
                <w:lang w:val="en-US"/>
              </w:rPr>
            </w:pPr>
            <w:r w:rsidRPr="007A4A56">
              <w:rPr>
                <w:lang w:val="en-US"/>
              </w:rPr>
              <w:t>Product Category</w:t>
            </w:r>
          </w:p>
          <w:p w14:paraId="4C4ACD9D" w14:textId="77777777" w:rsidR="00786953" w:rsidRPr="007A4A56" w:rsidRDefault="00BA09DA">
            <w:pPr>
              <w:pStyle w:val="Margin"/>
              <w:rPr>
                <w:lang w:val="en-US"/>
              </w:rPr>
            </w:pPr>
            <w:r w:rsidRPr="007A4A56">
              <w:rPr>
                <w:lang w:val="en-US"/>
              </w:rPr>
              <w:t>At least 1 dimension required</w:t>
            </w:r>
          </w:p>
          <w:p w14:paraId="76951B64" w14:textId="6CBEE64F" w:rsidR="00786953" w:rsidRDefault="00BA09DA">
            <w:pPr>
              <w:pStyle w:val="Margin"/>
            </w:pPr>
            <w:r>
              <w:t>Add Calculated Dimension</w:t>
            </w:r>
          </w:p>
        </w:tc>
      </w:tr>
      <w:tr w:rsidR="00786953" w14:paraId="68FBA7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A936C3E" w14:textId="11831C69" w:rsidR="00786953" w:rsidRDefault="00BA09DA">
            <w:pPr>
              <w:jc w:val="center"/>
            </w:pPr>
            <w:r>
              <w:rPr>
                <w:noProof/>
              </w:rPr>
              <w:drawing>
                <wp:inline distT="0" distB="0" distL="0" distR="0" wp14:anchorId="6DE5982C" wp14:editId="56649275">
                  <wp:extent cx="1478604" cy="1045478"/>
                  <wp:effectExtent l="0" t="0" r="7620" b="2540"/>
                  <wp:docPr id="943" name="Graphic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485851" cy="105060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4AC81C9" w14:textId="77777777" w:rsidR="00786953" w:rsidRDefault="00786953">
            <w:pPr>
              <w:pStyle w:val="Margin"/>
            </w:pPr>
          </w:p>
        </w:tc>
      </w:tr>
      <w:tr w:rsidR="00786953" w:rsidRPr="00345B63" w14:paraId="0FE9C6F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B2E5694" w14:textId="7C93D9AD" w:rsidR="00786953" w:rsidRDefault="00BA09DA">
            <w:pPr>
              <w:jc w:val="both"/>
            </w:pPr>
            <w:r w:rsidRPr="007A4A56">
              <w:rPr>
                <w:lang w:val="en-US"/>
              </w:rPr>
              <w:t xml:space="preserve">In the </w:t>
            </w:r>
            <w:r w:rsidRPr="007A4A56">
              <w:rPr>
                <w:rStyle w:val="Hervorhebung"/>
                <w:lang w:val="en-US"/>
              </w:rPr>
              <w:t>calculation editor</w:t>
            </w:r>
            <w:r w:rsidRPr="007A4A56">
              <w:rPr>
                <w:lang w:val="en-US"/>
              </w:rPr>
              <w:t xml:space="preserve"> that opens, first select </w:t>
            </w:r>
            <w:r w:rsidRPr="007A4A56">
              <w:rPr>
                <w:rStyle w:val="Hervorhebung"/>
                <w:b/>
                <w:i w:val="0"/>
                <w:lang w:val="en-US"/>
              </w:rPr>
              <w:t>Calculated Dimension</w:t>
            </w:r>
            <w:r w:rsidRPr="007A4A56">
              <w:rPr>
                <w:lang w:val="en-US"/>
              </w:rPr>
              <w:t xml:space="preserve"> as the type. </w:t>
            </w:r>
            <w:r>
              <w:t xml:space="preserve">Enter Product </w:t>
            </w:r>
            <w:r>
              <w:rPr>
                <w:rStyle w:val="Hervorhebung"/>
                <w:b/>
                <w:i w:val="0"/>
              </w:rPr>
              <w:t>Cat Short</w:t>
            </w:r>
            <w:r>
              <w:t xml:space="preserve"> as the </w:t>
            </w:r>
            <w:r>
              <w:rPr>
                <w:rStyle w:val="Hervorhebung"/>
              </w:rPr>
              <w:t>Name</w:t>
            </w:r>
            <w:r>
              <w:t xml:space="preserve"> and </w:t>
            </w:r>
            <w:r>
              <w:rPr>
                <w:i/>
              </w:rPr>
              <w:t>Description</w:t>
            </w:r>
            <w:r>
              <w:t>.</w:t>
            </w:r>
          </w:p>
        </w:tc>
        <w:tc>
          <w:tcPr>
            <w:tcW w:w="1996" w:type="dxa"/>
            <w:tcBorders>
              <w:left w:val="single" w:sz="4" w:space="0" w:color="D9D9D9" w:themeColor="background1" w:themeShade="D9"/>
            </w:tcBorders>
            <w:shd w:val="clear" w:color="auto" w:fill="auto"/>
          </w:tcPr>
          <w:p w14:paraId="09ECDEAC" w14:textId="77777777" w:rsidR="00786953" w:rsidRPr="007A4A56" w:rsidRDefault="00786953">
            <w:pPr>
              <w:pStyle w:val="Margin"/>
              <w:rPr>
                <w:lang w:val="en-US"/>
              </w:rPr>
            </w:pPr>
          </w:p>
          <w:p w14:paraId="18D751FC" w14:textId="77777777" w:rsidR="00786953" w:rsidRPr="007A4A56" w:rsidRDefault="00BA09DA">
            <w:pPr>
              <w:pStyle w:val="Margin"/>
              <w:rPr>
                <w:lang w:val="en-US"/>
              </w:rPr>
            </w:pPr>
            <w:r w:rsidRPr="007A4A56">
              <w:rPr>
                <w:lang w:val="en-US"/>
              </w:rPr>
              <w:t>Calculated Dimension</w:t>
            </w:r>
          </w:p>
          <w:p w14:paraId="4BBC3FD6" w14:textId="1770E1B4" w:rsidR="00786953" w:rsidRPr="007A4A56" w:rsidRDefault="00BA09DA">
            <w:pPr>
              <w:pStyle w:val="Margin"/>
              <w:rPr>
                <w:lang w:val="en-US"/>
              </w:rPr>
            </w:pPr>
            <w:r w:rsidRPr="007A4A56">
              <w:rPr>
                <w:lang w:val="en-US"/>
              </w:rPr>
              <w:t>Product Cat Short</w:t>
            </w:r>
          </w:p>
        </w:tc>
      </w:tr>
      <w:tr w:rsidR="00786953" w:rsidRPr="00345B63" w14:paraId="08FC533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C5C71A7" w14:textId="42AF6D8A" w:rsidR="00786953" w:rsidRPr="007A4A56" w:rsidRDefault="00BA09DA">
            <w:pPr>
              <w:jc w:val="both"/>
              <w:rPr>
                <w:lang w:val="en-US"/>
              </w:rPr>
            </w:pPr>
            <w:r w:rsidRPr="007A4A56">
              <w:rPr>
                <w:lang w:val="en-US"/>
              </w:rPr>
              <w:t xml:space="preserve">Use the formula </w:t>
            </w:r>
            <w:r>
              <w:rPr>
                <w:noProof/>
              </w:rPr>
              <w:drawing>
                <wp:inline distT="0" distB="0" distL="0" distR="0" wp14:anchorId="27AC00A9" wp14:editId="3ECAB728">
                  <wp:extent cx="3191876" cy="135807"/>
                  <wp:effectExtent l="0" t="0" r="0" b="0"/>
                  <wp:docPr id="931" name="Graphic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creenshot 2022-03-31 122644.png"/>
                          <pic:cNvPicPr/>
                        </pic:nvPicPr>
                        <pic:blipFill>
                          <a:blip r:embed="rId177">
                            <a:extLst>
                              <a:ext uri="{28A0092B-C50C-407E-A947-70E740481C1C}">
                                <a14:useLocalDpi xmlns:a14="http://schemas.microsoft.com/office/drawing/2010/main" val="0"/>
                              </a:ext>
                            </a:extLst>
                          </a:blip>
                          <a:stretch>
                            <a:fillRect/>
                          </a:stretch>
                        </pic:blipFill>
                        <pic:spPr>
                          <a:xfrm>
                            <a:off x="0" y="0"/>
                            <a:ext cx="4030866" cy="171504"/>
                          </a:xfrm>
                          <a:prstGeom prst="rect">
                            <a:avLst/>
                          </a:prstGeom>
                        </pic:spPr>
                      </pic:pic>
                    </a:graphicData>
                  </a:graphic>
                </wp:inline>
              </w:drawing>
            </w:r>
            <w:r w:rsidRPr="007A4A56">
              <w:rPr>
                <w:lang w:val="en-US"/>
              </w:rPr>
              <w:t xml:space="preserve"> to replace </w:t>
            </w:r>
            <w:r w:rsidRPr="007A4A56">
              <w:rPr>
                <w:rStyle w:val="Hervorhebung"/>
                <w:lang w:val="en-US"/>
              </w:rPr>
              <w:t>"Bikes"</w:t>
            </w:r>
            <w:r w:rsidRPr="007A4A56">
              <w:rPr>
                <w:lang w:val="en-US"/>
              </w:rPr>
              <w:t xml:space="preserve"> with</w:t>
            </w:r>
            <w:r w:rsidRPr="007A4A56">
              <w:rPr>
                <w:rStyle w:val="Hervorhebung"/>
                <w:lang w:val="en-US"/>
              </w:rPr>
              <w:t>""</w:t>
            </w:r>
            <w:r w:rsidRPr="007A4A56">
              <w:rPr>
                <w:lang w:val="en-US"/>
              </w:rPr>
              <w:t xml:space="preserve">. [p/…] can only be selected with </w:t>
            </w:r>
            <w:r w:rsidRPr="007A4A56">
              <w:rPr>
                <w:i/>
                <w:lang w:val="en-US"/>
              </w:rPr>
              <w:t>CTRL + Space</w:t>
            </w:r>
            <w:r w:rsidRPr="007A4A56">
              <w:rPr>
                <w:lang w:val="en-US"/>
              </w:rPr>
              <w:t xml:space="preserve"> or </w:t>
            </w:r>
            <w:r w:rsidRPr="007A4A56">
              <w:rPr>
                <w:i/>
                <w:lang w:val="en-US"/>
              </w:rPr>
              <w:t>Alt Gr + square bracket</w:t>
            </w:r>
            <w:r w:rsidRPr="007A4A56">
              <w:rPr>
                <w:lang w:val="en-US"/>
              </w:rPr>
              <w:t xml:space="preserve">. When you have completely defined your dimension,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007093D9" w14:textId="77777777" w:rsidR="00786953" w:rsidRPr="007A4A56" w:rsidRDefault="00786953">
            <w:pPr>
              <w:pStyle w:val="Margin"/>
              <w:rPr>
                <w:lang w:val="en-US"/>
              </w:rPr>
            </w:pPr>
          </w:p>
          <w:p w14:paraId="16772269" w14:textId="63733932" w:rsidR="00786953" w:rsidRPr="007A4A56" w:rsidRDefault="00BA09DA">
            <w:pPr>
              <w:pStyle w:val="Margin"/>
              <w:rPr>
                <w:lang w:val="en-US"/>
              </w:rPr>
            </w:pPr>
            <w:r w:rsidRPr="007A4A56">
              <w:rPr>
                <w:lang w:val="en-US"/>
              </w:rPr>
              <w:t>Replace</w:t>
            </w:r>
          </w:p>
          <w:p w14:paraId="56662A39" w14:textId="319368F4" w:rsidR="00786953" w:rsidRPr="007A4A56" w:rsidRDefault="00BA09DA">
            <w:pPr>
              <w:pStyle w:val="Margin"/>
              <w:rPr>
                <w:lang w:val="en-US"/>
              </w:rPr>
            </w:pPr>
            <w:r w:rsidRPr="007A4A56">
              <w:rPr>
                <w:lang w:val="en-US"/>
              </w:rPr>
              <w:t>CTRL + Space</w:t>
            </w:r>
          </w:p>
          <w:p w14:paraId="4180E5CA" w14:textId="5D8ECC1A" w:rsidR="00786953" w:rsidRPr="007A4A56" w:rsidRDefault="00BA09DA">
            <w:pPr>
              <w:pStyle w:val="Margin"/>
              <w:rPr>
                <w:lang w:val="en-US"/>
              </w:rPr>
            </w:pPr>
            <w:r w:rsidRPr="007A4A56">
              <w:rPr>
                <w:lang w:val="en-US"/>
              </w:rPr>
              <w:t>Ok then</w:t>
            </w:r>
          </w:p>
        </w:tc>
      </w:tr>
      <w:tr w:rsidR="00786953" w14:paraId="7006134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CB3E72D" w14:textId="74C5E731" w:rsidR="00786953" w:rsidRPr="007A4A56" w:rsidRDefault="00786953">
            <w:pPr>
              <w:jc w:val="center"/>
              <w:rPr>
                <w:lang w:val="en-US"/>
              </w:rPr>
            </w:pPr>
          </w:p>
          <w:p w14:paraId="0FDA9CF0" w14:textId="596C1126" w:rsidR="00786953" w:rsidRDefault="00BA09DA">
            <w:pPr>
              <w:jc w:val="center"/>
            </w:pPr>
            <w:r>
              <w:rPr>
                <w:noProof/>
              </w:rPr>
              <w:lastRenderedPageBreak/>
              <w:drawing>
                <wp:inline distT="0" distB="0" distL="0" distR="0" wp14:anchorId="21DAB4D3" wp14:editId="5E57CA35">
                  <wp:extent cx="4716145" cy="2713990"/>
                  <wp:effectExtent l="0" t="0" r="8255" b="0"/>
                  <wp:docPr id="956" name="Graphic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716145" cy="271399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0C350F8" w14:textId="77777777" w:rsidR="00786953" w:rsidRDefault="00786953">
            <w:pPr>
              <w:pStyle w:val="Margin"/>
            </w:pPr>
          </w:p>
        </w:tc>
      </w:tr>
      <w:tr w:rsidR="00786953" w:rsidRPr="00345B63" w14:paraId="5F8F1F6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574ECDD" w14:textId="5907B7DE" w:rsidR="00786953" w:rsidRPr="007A4A56" w:rsidRDefault="00BA09DA">
            <w:pPr>
              <w:jc w:val="both"/>
              <w:rPr>
                <w:lang w:val="en-US"/>
              </w:rPr>
            </w:pPr>
            <w:r w:rsidRPr="007A4A56">
              <w:rPr>
                <w:lang w:val="en-US"/>
              </w:rPr>
              <w:t xml:space="preserve">Now adjust the sizes of the </w:t>
            </w:r>
            <w:r w:rsidRPr="007A4A56">
              <w:rPr>
                <w:i/>
                <w:lang w:val="en-US"/>
              </w:rPr>
              <w:t>heat map</w:t>
            </w:r>
            <w:r w:rsidRPr="007A4A56">
              <w:rPr>
                <w:lang w:val="en-US"/>
              </w:rPr>
              <w:t xml:space="preserve"> and </w:t>
            </w:r>
            <w:r w:rsidRPr="007A4A56">
              <w:rPr>
                <w:i/>
                <w:lang w:val="en-US"/>
              </w:rPr>
              <w:t>table</w:t>
            </w:r>
            <w:r w:rsidRPr="007A4A56">
              <w:rPr>
                <w:lang w:val="en-US"/>
              </w:rPr>
              <w:t>.</w:t>
            </w:r>
          </w:p>
        </w:tc>
        <w:tc>
          <w:tcPr>
            <w:tcW w:w="1996" w:type="dxa"/>
            <w:tcBorders>
              <w:left w:val="single" w:sz="4" w:space="0" w:color="D9D9D9" w:themeColor="background1" w:themeShade="D9"/>
            </w:tcBorders>
            <w:shd w:val="clear" w:color="auto" w:fill="auto"/>
          </w:tcPr>
          <w:p w14:paraId="51AFC7C1" w14:textId="77777777" w:rsidR="00786953" w:rsidRPr="007A4A56" w:rsidRDefault="00786953">
            <w:pPr>
              <w:pStyle w:val="Margin"/>
              <w:rPr>
                <w:lang w:val="en-US"/>
              </w:rPr>
            </w:pPr>
          </w:p>
        </w:tc>
      </w:tr>
      <w:tr w:rsidR="00786953" w14:paraId="47B8465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CA7F9FC" w14:textId="4B2FE1A8" w:rsidR="00786953" w:rsidRPr="007A4A56" w:rsidRDefault="00BA09DA">
            <w:pPr>
              <w:jc w:val="both"/>
              <w:rPr>
                <w:lang w:val="en-US"/>
              </w:rPr>
            </w:pPr>
            <w:r w:rsidRPr="007A4A56">
              <w:rPr>
                <w:lang w:val="en-US"/>
              </w:rPr>
              <w:t xml:space="preserve">To do so, go to the </w:t>
            </w:r>
            <w:r w:rsidRPr="007A4A56">
              <w:rPr>
                <w:b/>
                <w:lang w:val="en-US"/>
              </w:rPr>
              <w:t>Styling</w:t>
            </w:r>
            <w:r w:rsidRPr="007A4A56">
              <w:rPr>
                <w:lang w:val="en-US"/>
              </w:rPr>
              <w:t xml:space="preserve"> panel on the </w:t>
            </w:r>
            <w:r w:rsidRPr="007A4A56">
              <w:rPr>
                <w:i/>
                <w:lang w:val="en-US"/>
              </w:rPr>
              <w:t>right-hand side</w:t>
            </w:r>
            <w:r w:rsidRPr="007A4A56">
              <w:rPr>
                <w:lang w:val="en-US"/>
              </w:rPr>
              <w:t xml:space="preserve"> panel from the </w:t>
            </w:r>
            <w:r w:rsidRPr="007A4A56">
              <w:rPr>
                <w:i/>
                <w:lang w:val="en-US"/>
              </w:rPr>
              <w:t>Builder</w:t>
            </w:r>
            <w:r w:rsidRPr="007A4A56">
              <w:rPr>
                <w:lang w:val="en-US"/>
              </w:rPr>
              <w:t xml:space="preserve"> panel.</w:t>
            </w:r>
          </w:p>
        </w:tc>
        <w:tc>
          <w:tcPr>
            <w:tcW w:w="1996" w:type="dxa"/>
            <w:tcBorders>
              <w:left w:val="single" w:sz="4" w:space="0" w:color="D9D9D9" w:themeColor="background1" w:themeShade="D9"/>
            </w:tcBorders>
            <w:shd w:val="clear" w:color="auto" w:fill="auto"/>
          </w:tcPr>
          <w:p w14:paraId="18CDB919" w14:textId="77777777" w:rsidR="00786953" w:rsidRPr="007A4A56" w:rsidRDefault="00786953">
            <w:pPr>
              <w:pStyle w:val="Margin"/>
              <w:rPr>
                <w:lang w:val="en-US"/>
              </w:rPr>
            </w:pPr>
          </w:p>
          <w:p w14:paraId="732E0665" w14:textId="716FA4A9" w:rsidR="00786953" w:rsidRDefault="00BA09DA">
            <w:pPr>
              <w:pStyle w:val="Margin"/>
              <w:jc w:val="center"/>
            </w:pPr>
            <w:r>
              <w:t>Styling</w:t>
            </w:r>
          </w:p>
        </w:tc>
      </w:tr>
      <w:tr w:rsidR="00786953" w:rsidRPr="00345B63" w14:paraId="25E5F3B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8C9A3BA" w14:textId="2CC0AF7B" w:rsidR="00786953" w:rsidRPr="007A4A56" w:rsidRDefault="00BA09DA">
            <w:pPr>
              <w:jc w:val="both"/>
              <w:rPr>
                <w:lang w:val="en-US"/>
              </w:rPr>
            </w:pPr>
            <w:r w:rsidRPr="007A4A56">
              <w:rPr>
                <w:lang w:val="en-US"/>
              </w:rPr>
              <w:t xml:space="preserve">Click in the </w:t>
            </w:r>
            <w:r w:rsidRPr="007A4A56">
              <w:rPr>
                <w:i/>
                <w:lang w:val="en-US"/>
              </w:rPr>
              <w:t>Heat Map</w:t>
            </w:r>
            <w:r w:rsidRPr="007A4A56">
              <w:rPr>
                <w:lang w:val="en-US"/>
              </w:rPr>
              <w:t xml:space="preserve"> and under </w:t>
            </w:r>
            <w:r w:rsidRPr="007A4A56">
              <w:rPr>
                <w:i/>
                <w:lang w:val="en-US"/>
              </w:rPr>
              <w:t>Size and Position</w:t>
            </w:r>
            <w:r w:rsidRPr="007A4A56">
              <w:rPr>
                <w:lang w:val="en-US"/>
              </w:rPr>
              <w:t xml:space="preserve">, change the </w:t>
            </w:r>
            <w:r w:rsidRPr="007A4A56">
              <w:rPr>
                <w:i/>
                <w:lang w:val="en-US"/>
              </w:rPr>
              <w:t>widget</w:t>
            </w:r>
            <w:r w:rsidRPr="007A4A56">
              <w:rPr>
                <w:lang w:val="en-US"/>
              </w:rPr>
              <w:t xml:space="preserve"> to </w:t>
            </w:r>
            <w:r w:rsidRPr="007A4A56">
              <w:rPr>
                <w:b/>
                <w:lang w:val="en-US"/>
              </w:rPr>
              <w:t xml:space="preserve">7 Grid </w:t>
            </w:r>
            <w:r w:rsidRPr="007A4A56">
              <w:rPr>
                <w:lang w:val="en-US"/>
              </w:rPr>
              <w:t xml:space="preserve"> and </w:t>
            </w:r>
            <w:r w:rsidRPr="007A4A56">
              <w:rPr>
                <w:i/>
                <w:lang w:val="en-US"/>
              </w:rPr>
              <w:t>Height</w:t>
            </w:r>
            <w:r w:rsidRPr="007A4A56">
              <w:rPr>
                <w:lang w:val="en-US"/>
              </w:rPr>
              <w:t xml:space="preserve"> to </w:t>
            </w:r>
            <w:r w:rsidRPr="007A4A56">
              <w:rPr>
                <w:b/>
                <w:lang w:val="en-US"/>
              </w:rPr>
              <w:t>26 Grid</w:t>
            </w:r>
            <w:r w:rsidRPr="007A4A56">
              <w:rPr>
                <w:lang w:val="en-US"/>
              </w:rPr>
              <w:t xml:space="preserve">. Change the value under </w:t>
            </w:r>
            <w:r w:rsidRPr="007A4A56">
              <w:rPr>
                <w:i/>
                <w:lang w:val="en-US"/>
              </w:rPr>
              <w:t>Left</w:t>
            </w:r>
            <w:r w:rsidRPr="007A4A56">
              <w:rPr>
                <w:lang w:val="en-US"/>
              </w:rPr>
              <w:t xml:space="preserve"> to </w:t>
            </w:r>
            <w:r w:rsidRPr="007A4A56">
              <w:rPr>
                <w:b/>
                <w:lang w:val="en-US"/>
              </w:rPr>
              <w:t>0 Grid</w:t>
            </w:r>
            <w:r w:rsidRPr="007A4A56">
              <w:rPr>
                <w:lang w:val="en-US"/>
              </w:rPr>
              <w:t xml:space="preserve"> so that the graphic on the left starts with the area.</w:t>
            </w:r>
          </w:p>
        </w:tc>
        <w:tc>
          <w:tcPr>
            <w:tcW w:w="1996" w:type="dxa"/>
            <w:tcBorders>
              <w:left w:val="single" w:sz="4" w:space="0" w:color="D9D9D9" w:themeColor="background1" w:themeShade="D9"/>
            </w:tcBorders>
            <w:shd w:val="clear" w:color="auto" w:fill="auto"/>
          </w:tcPr>
          <w:p w14:paraId="7A9AF640" w14:textId="066B533A" w:rsidR="00786953" w:rsidRPr="007A4A56" w:rsidRDefault="00786953">
            <w:pPr>
              <w:pStyle w:val="Margin"/>
              <w:rPr>
                <w:lang w:val="en-US"/>
              </w:rPr>
            </w:pPr>
          </w:p>
        </w:tc>
      </w:tr>
      <w:tr w:rsidR="00786953" w:rsidRPr="00345B63" w14:paraId="3F82646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FA3D00" w14:textId="46F390DA" w:rsidR="00786953" w:rsidRPr="007A4A56" w:rsidRDefault="00BA09DA">
            <w:pPr>
              <w:jc w:val="both"/>
              <w:rPr>
                <w:lang w:val="en-US"/>
              </w:rPr>
            </w:pPr>
            <w:r w:rsidRPr="007A4A56">
              <w:rPr>
                <w:lang w:val="en-US"/>
              </w:rPr>
              <w:t xml:space="preserve">To give the end user of your story a quick overview of the totals, you now set a totals row for </w:t>
            </w:r>
            <w:r w:rsidRPr="007A4A56">
              <w:rPr>
                <w:rStyle w:val="Hervorhebung"/>
                <w:lang w:val="en-US"/>
              </w:rPr>
              <w:t>Product Cat Short</w:t>
            </w:r>
            <w:r w:rsidRPr="007A4A56">
              <w:rPr>
                <w:lang w:val="en-US"/>
              </w:rPr>
              <w:t>.</w:t>
            </w:r>
          </w:p>
        </w:tc>
        <w:tc>
          <w:tcPr>
            <w:tcW w:w="1996" w:type="dxa"/>
            <w:tcBorders>
              <w:left w:val="single" w:sz="4" w:space="0" w:color="D9D9D9" w:themeColor="background1" w:themeShade="D9"/>
            </w:tcBorders>
            <w:shd w:val="clear" w:color="auto" w:fill="auto"/>
          </w:tcPr>
          <w:p w14:paraId="65030276" w14:textId="77777777" w:rsidR="00786953" w:rsidRPr="007A4A56" w:rsidRDefault="00786953">
            <w:pPr>
              <w:pStyle w:val="Margin"/>
              <w:rPr>
                <w:lang w:val="en-US"/>
              </w:rPr>
            </w:pPr>
          </w:p>
        </w:tc>
      </w:tr>
      <w:tr w:rsidR="00786953" w14:paraId="57B55EC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AB649E9" w14:textId="3327D5A5" w:rsidR="00786953" w:rsidRDefault="00BA09DA">
            <w:pPr>
              <w:jc w:val="both"/>
            </w:pPr>
            <w:r w:rsidRPr="007A4A56">
              <w:rPr>
                <w:lang w:val="en-US"/>
              </w:rPr>
              <w:t xml:space="preserve">Now reduce the heat </w:t>
            </w:r>
            <w:r w:rsidRPr="007A4A56">
              <w:rPr>
                <w:i/>
                <w:lang w:val="en-US"/>
              </w:rPr>
              <w:t>map</w:t>
            </w:r>
            <w:r w:rsidRPr="007A4A56">
              <w:rPr>
                <w:lang w:val="en-US"/>
              </w:rPr>
              <w:t xml:space="preserve"> area to the size of the graphic on the left-hand side. </w:t>
            </w:r>
            <w:r>
              <w:t>This increases the space for the table.</w:t>
            </w:r>
          </w:p>
        </w:tc>
        <w:tc>
          <w:tcPr>
            <w:tcW w:w="1996" w:type="dxa"/>
            <w:tcBorders>
              <w:left w:val="single" w:sz="4" w:space="0" w:color="D9D9D9" w:themeColor="background1" w:themeShade="D9"/>
            </w:tcBorders>
            <w:shd w:val="clear" w:color="auto" w:fill="auto"/>
          </w:tcPr>
          <w:p w14:paraId="1E3E50FB" w14:textId="77777777" w:rsidR="00786953" w:rsidRDefault="00786953">
            <w:pPr>
              <w:pStyle w:val="Margin"/>
            </w:pPr>
          </w:p>
        </w:tc>
      </w:tr>
      <w:tr w:rsidR="00786953" w14:paraId="72AFF39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1CC031D" w14:textId="381A1A5D" w:rsidR="00786953" w:rsidRPr="007A4A56" w:rsidRDefault="00BA09DA">
            <w:pPr>
              <w:jc w:val="both"/>
              <w:rPr>
                <w:lang w:val="en-US"/>
              </w:rPr>
            </w:pPr>
            <w:r w:rsidRPr="007A4A56">
              <w:rPr>
                <w:lang w:val="en-US"/>
              </w:rPr>
              <w:t xml:space="preserve">Click in the </w:t>
            </w:r>
            <w:r w:rsidRPr="007A4A56">
              <w:rPr>
                <w:i/>
                <w:lang w:val="en-US"/>
              </w:rPr>
              <w:t>table</w:t>
            </w:r>
            <w:r w:rsidRPr="007A4A56">
              <w:rPr>
                <w:lang w:val="en-US"/>
              </w:rPr>
              <w:t xml:space="preserve"> and under </w:t>
            </w:r>
            <w:r w:rsidRPr="007A4A56">
              <w:rPr>
                <w:i/>
                <w:lang w:val="en-US"/>
              </w:rPr>
              <w:t>Size and Position</w:t>
            </w:r>
            <w:r w:rsidRPr="007A4A56">
              <w:rPr>
                <w:lang w:val="en-US"/>
              </w:rPr>
              <w:t xml:space="preserve">, change the </w:t>
            </w:r>
            <w:r w:rsidRPr="007A4A56">
              <w:rPr>
                <w:i/>
                <w:lang w:val="en-US"/>
              </w:rPr>
              <w:t>widget</w:t>
            </w:r>
            <w:r w:rsidRPr="007A4A56">
              <w:rPr>
                <w:lang w:val="en-US"/>
              </w:rPr>
              <w:t xml:space="preserve"> to </w:t>
            </w:r>
            <w:r w:rsidRPr="007A4A56">
              <w:rPr>
                <w:b/>
                <w:lang w:val="en-US"/>
              </w:rPr>
              <w:t xml:space="preserve">17 Grid </w:t>
            </w:r>
            <w:r w:rsidRPr="007A4A56">
              <w:rPr>
                <w:lang w:val="en-US"/>
              </w:rPr>
              <w:t xml:space="preserve"> and </w:t>
            </w:r>
            <w:r w:rsidRPr="007A4A56">
              <w:rPr>
                <w:i/>
                <w:lang w:val="en-US"/>
              </w:rPr>
              <w:t>Height</w:t>
            </w:r>
            <w:r w:rsidRPr="007A4A56">
              <w:rPr>
                <w:lang w:val="en-US"/>
              </w:rPr>
              <w:t xml:space="preserve"> to </w:t>
            </w:r>
            <w:r w:rsidRPr="007A4A56">
              <w:rPr>
                <w:b/>
                <w:lang w:val="en-US"/>
              </w:rPr>
              <w:t>26 Grid</w:t>
            </w:r>
            <w:r w:rsidRPr="007A4A56">
              <w:rPr>
                <w:lang w:val="en-US"/>
              </w:rPr>
              <w:t>.</w:t>
            </w:r>
          </w:p>
        </w:tc>
        <w:tc>
          <w:tcPr>
            <w:tcW w:w="1996" w:type="dxa"/>
            <w:tcBorders>
              <w:left w:val="single" w:sz="4" w:space="0" w:color="D9D9D9" w:themeColor="background1" w:themeShade="D9"/>
            </w:tcBorders>
            <w:shd w:val="clear" w:color="auto" w:fill="auto"/>
          </w:tcPr>
          <w:p w14:paraId="176D6C67" w14:textId="77777777" w:rsidR="00786953" w:rsidRDefault="00BA09DA">
            <w:pPr>
              <w:pStyle w:val="Margin"/>
            </w:pPr>
            <w:r w:rsidRPr="007A4A56">
              <w:rPr>
                <w:lang w:val="en-US"/>
              </w:rPr>
              <w:br/>
            </w:r>
            <w:r>
              <w:t>17 Grid</w:t>
            </w:r>
          </w:p>
          <w:p w14:paraId="7AA04CD1" w14:textId="5BE45D8B" w:rsidR="00786953" w:rsidRDefault="00BA09DA">
            <w:pPr>
              <w:pStyle w:val="Margin"/>
            </w:pPr>
            <w:r>
              <w:t>26 Grid</w:t>
            </w:r>
          </w:p>
        </w:tc>
      </w:tr>
      <w:tr w:rsidR="00786953" w14:paraId="2C8692C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2C147C7" w14:textId="06B2BFF5" w:rsidR="00786953" w:rsidRDefault="00BA09DA">
            <w:pPr>
              <w:jc w:val="both"/>
            </w:pPr>
            <w:r w:rsidRPr="007A4A56">
              <w:rPr>
                <w:lang w:val="en-US"/>
              </w:rPr>
              <w:t xml:space="preserve">Now click in the </w:t>
            </w:r>
            <w:r w:rsidRPr="007A4A56">
              <w:rPr>
                <w:i/>
                <w:lang w:val="en-US"/>
              </w:rPr>
              <w:t>table</w:t>
            </w:r>
            <w:r w:rsidRPr="007A4A56">
              <w:rPr>
                <w:lang w:val="en-US"/>
              </w:rPr>
              <w:t xml:space="preserve"> in the header </w:t>
            </w:r>
            <w:r w:rsidRPr="007A4A56">
              <w:rPr>
                <w:i/>
                <w:lang w:val="en-US"/>
              </w:rPr>
              <w:t>Contribution Margin GC</w:t>
            </w:r>
            <w:r w:rsidRPr="007A4A56">
              <w:rPr>
                <w:lang w:val="en-US"/>
              </w:rPr>
              <w:t xml:space="preserve"> and now scroll in the </w:t>
            </w:r>
            <w:r w:rsidRPr="007A4A56">
              <w:rPr>
                <w:i/>
                <w:lang w:val="en-US"/>
              </w:rPr>
              <w:t>right-hand side area</w:t>
            </w:r>
            <w:r w:rsidRPr="007A4A56">
              <w:rPr>
                <w:lang w:val="en-US"/>
              </w:rPr>
              <w:t xml:space="preserve"> to the </w:t>
            </w:r>
            <w:r w:rsidRPr="007A4A56">
              <w:rPr>
                <w:i/>
                <w:lang w:val="en-US"/>
              </w:rPr>
              <w:t>area Number Format</w:t>
            </w:r>
            <w:r w:rsidRPr="007A4A56">
              <w:rPr>
                <w:lang w:val="en-US"/>
              </w:rPr>
              <w:t xml:space="preserve">. </w:t>
            </w:r>
            <w:r>
              <w:t xml:space="preserve">Under </w:t>
            </w:r>
            <w:r>
              <w:rPr>
                <w:i/>
              </w:rPr>
              <w:t>Decimal Places</w:t>
            </w:r>
            <w:r>
              <w:t xml:space="preserve">, select </w:t>
            </w:r>
            <w:r>
              <w:rPr>
                <w:b/>
              </w:rPr>
              <w:t>0</w:t>
            </w:r>
            <w:r>
              <w:t>.</w:t>
            </w:r>
          </w:p>
        </w:tc>
        <w:tc>
          <w:tcPr>
            <w:tcW w:w="1996" w:type="dxa"/>
            <w:tcBorders>
              <w:left w:val="single" w:sz="4" w:space="0" w:color="D9D9D9" w:themeColor="background1" w:themeShade="D9"/>
            </w:tcBorders>
            <w:shd w:val="clear" w:color="auto" w:fill="auto"/>
          </w:tcPr>
          <w:p w14:paraId="1BEB4A1A" w14:textId="2EF73CA4" w:rsidR="00786953" w:rsidRDefault="00BA09DA">
            <w:pPr>
              <w:pStyle w:val="Margin"/>
            </w:pPr>
            <w:r>
              <w:br/>
              <w:t>0</w:t>
            </w:r>
          </w:p>
        </w:tc>
      </w:tr>
      <w:tr w:rsidR="00786953" w14:paraId="5D55B83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F998B22" w14:textId="5AA27D67" w:rsidR="00786953" w:rsidRDefault="00BA09DA">
            <w:pPr>
              <w:jc w:val="center"/>
            </w:pPr>
            <w:r>
              <w:rPr>
                <w:noProof/>
              </w:rPr>
              <w:lastRenderedPageBreak/>
              <w:drawing>
                <wp:inline distT="0" distB="0" distL="0" distR="0" wp14:anchorId="26B1CCDC" wp14:editId="0E0CD1BE">
                  <wp:extent cx="4716145" cy="2531745"/>
                  <wp:effectExtent l="0" t="0" r="8255" b="1905"/>
                  <wp:docPr id="957" name="Graphic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716145" cy="253174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07B82CD" w14:textId="77777777" w:rsidR="00786953" w:rsidRDefault="00786953">
            <w:pPr>
              <w:pStyle w:val="Margin"/>
            </w:pPr>
          </w:p>
        </w:tc>
      </w:tr>
      <w:tr w:rsidR="00786953" w14:paraId="577FEE3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63676ED" w14:textId="5865C8CE" w:rsidR="00786953" w:rsidRPr="007A4A56" w:rsidRDefault="00BA09DA">
            <w:pPr>
              <w:jc w:val="both"/>
              <w:rPr>
                <w:lang w:val="en-US"/>
              </w:rPr>
            </w:pPr>
            <w:r w:rsidRPr="007A4A56">
              <w:rPr>
                <w:lang w:val="en-US"/>
              </w:rPr>
              <w:t xml:space="preserve">Finally, in the menu bar in the </w:t>
            </w:r>
            <w:r w:rsidRPr="007A4A56">
              <w:rPr>
                <w:rStyle w:val="Hervorhebung"/>
                <w:lang w:val="en-US"/>
              </w:rPr>
              <w:t>File</w:t>
            </w:r>
            <w:r w:rsidRPr="007A4A56">
              <w:rPr>
                <w:lang w:val="en-US"/>
              </w:rPr>
              <w:t xml:space="preserve"> area, choose Save </w:t>
            </w:r>
            <w:r>
              <w:rPr>
                <w:noProof/>
              </w:rPr>
              <w:drawing>
                <wp:inline distT="0" distB="0" distL="0" distR="0" wp14:anchorId="2F275C72" wp14:editId="141255DC">
                  <wp:extent cx="323895" cy="181000"/>
                  <wp:effectExtent l="0" t="0" r="0" b="9525"/>
                  <wp:docPr id="136" name="Graphic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1E74A799" w14:textId="77777777" w:rsidR="00786953" w:rsidRPr="007A4A56" w:rsidRDefault="00786953">
            <w:pPr>
              <w:pStyle w:val="Margin"/>
              <w:rPr>
                <w:lang w:val="en-US"/>
              </w:rPr>
            </w:pPr>
          </w:p>
          <w:p w14:paraId="427D2EF9" w14:textId="7C4E67C7" w:rsidR="00786953" w:rsidRDefault="00BA09DA">
            <w:pPr>
              <w:pStyle w:val="Margin"/>
            </w:pPr>
            <w:r>
              <w:t>Save</w:t>
            </w:r>
          </w:p>
        </w:tc>
      </w:tr>
      <w:tr w:rsidR="00786953" w14:paraId="7BC095D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1637659A" w14:textId="77777777" w:rsidR="00786953" w:rsidRDefault="00BA09DA">
            <w:pPr>
              <w:tabs>
                <w:tab w:val="left" w:pos="3060"/>
                <w:tab w:val="right" w:pos="7438"/>
              </w:tabs>
              <w:jc w:val="right"/>
            </w:pPr>
            <w:r>
              <w:rPr>
                <w:noProof/>
              </w:rPr>
              <mc:AlternateContent>
                <mc:Choice Requires="wps">
                  <w:drawing>
                    <wp:inline distT="0" distB="0" distL="0" distR="0" wp14:anchorId="08AF30F1" wp14:editId="43F54A3E">
                      <wp:extent cx="144145" cy="144145"/>
                      <wp:effectExtent l="13970" t="8255" r="13335" b="9525"/>
                      <wp:docPr id="4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4CAC251A"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xyHAIAAD0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CSw7xyHAIAAD0EAAAOAAAAAAAAAAAAAAAAAC4CAABkcnMvZTJvRG9jLnhtbFBLAQItABQABgAI&#10;AAAAIQC5gPTB2AAAAAMBAAAPAAAAAAAAAAAAAAAAAHYEAABkcnMvZG93bnJldi54bWxQSwUGAAAA&#10;AAQABADzAAAAewUAAAAA&#10;">
                      <w10:anchorlock/>
                    </v:rect>
                  </w:pict>
                </mc:Fallback>
              </mc:AlternateContent>
            </w:r>
          </w:p>
        </w:tc>
        <w:tc>
          <w:tcPr>
            <w:tcW w:w="1996" w:type="dxa"/>
            <w:tcBorders>
              <w:left w:val="single" w:sz="4" w:space="0" w:color="D9D9D9" w:themeColor="background1" w:themeShade="D9"/>
            </w:tcBorders>
          </w:tcPr>
          <w:p w14:paraId="66418CB9" w14:textId="77777777" w:rsidR="00786953" w:rsidRDefault="00786953">
            <w:pPr>
              <w:pStyle w:val="Margin"/>
            </w:pPr>
          </w:p>
        </w:tc>
      </w:tr>
    </w:tbl>
    <w:p w14:paraId="2641EE0B" w14:textId="77777777" w:rsidR="00786953" w:rsidRDefault="00786953">
      <w:pPr>
        <w:spacing w:before="0" w:after="0"/>
      </w:pPr>
    </w:p>
    <w:p w14:paraId="4A55DCA9" w14:textId="77777777"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4522F4A6" w14:textId="77777777">
        <w:trPr>
          <w:trHeight w:val="850"/>
        </w:trPr>
        <w:tc>
          <w:tcPr>
            <w:tcW w:w="1148" w:type="dxa"/>
          </w:tcPr>
          <w:p w14:paraId="5AFF0FDE" w14:textId="77777777" w:rsidR="00786953" w:rsidRDefault="00BA09DA">
            <w:pPr>
              <w:spacing w:before="0"/>
              <w:jc w:val="right"/>
            </w:pPr>
            <w:r>
              <w:lastRenderedPageBreak/>
              <w:br w:type="page"/>
            </w:r>
            <w:r>
              <w:br w:type="page"/>
            </w:r>
            <w:r>
              <w:rPr>
                <w:noProof/>
              </w:rPr>
              <mc:AlternateContent>
                <mc:Choice Requires="wps">
                  <w:drawing>
                    <wp:inline distT="0" distB="0" distL="0" distR="0" wp14:anchorId="342E0B4F" wp14:editId="6574A6EB">
                      <wp:extent cx="265430" cy="247650"/>
                      <wp:effectExtent l="0" t="635" r="3175" b="0"/>
                      <wp:docPr id="5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CFDC4"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" fillcolor="#943634" stroked="f">
                      <w10:anchorlock/>
                    </v:rect>
                  </w:pict>
                </mc:Fallback>
              </mc:AlternateContent>
            </w:r>
          </w:p>
        </w:tc>
        <w:tc>
          <w:tcPr>
            <w:tcW w:w="8491" w:type="dxa"/>
            <w:gridSpan w:val="2"/>
          </w:tcPr>
          <w:p w14:paraId="061094A3" w14:textId="62289110" w:rsidR="00786953" w:rsidRDefault="00BA09DA">
            <w:pPr>
              <w:pStyle w:val="berschrift1"/>
              <w:tabs>
                <w:tab w:val="left" w:pos="0"/>
              </w:tabs>
              <w:rPr>
                <w:rFonts w:ascii="Times New Roman" w:hAnsi="Times New Roman" w:cs="Times New Roman"/>
                <w:sz w:val="24"/>
                <w:szCs w:val="24"/>
              </w:rPr>
            </w:pPr>
            <w:bookmarkStart w:id="20" w:name="_Toc192576128"/>
            <w:r>
              <w:t>Step 18: Measure Filtering</w:t>
            </w:r>
            <w:bookmarkEnd w:id="20"/>
          </w:p>
        </w:tc>
      </w:tr>
      <w:tr w:rsidR="00786953" w14:paraId="1CFF53F1" w14:textId="77777777">
        <w:trPr>
          <w:trHeight w:val="940"/>
        </w:trPr>
        <w:tc>
          <w:tcPr>
            <w:tcW w:w="7643" w:type="dxa"/>
            <w:gridSpan w:val="2"/>
            <w:shd w:val="clear" w:color="auto" w:fill="D9D9D9"/>
          </w:tcPr>
          <w:p w14:paraId="6910706D" w14:textId="1FB0FF72"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a measure filtering.</w:t>
            </w:r>
          </w:p>
          <w:p w14:paraId="7AE7B63E" w14:textId="5167FDEA" w:rsidR="00786953" w:rsidRPr="007A4A56" w:rsidRDefault="00BA09DA">
            <w:pPr>
              <w:pStyle w:val="StandardWeb"/>
              <w:autoSpaceDE w:val="0"/>
              <w:autoSpaceDN w:val="0"/>
              <w:adjustRightInd w:val="0"/>
              <w:jc w:val="both"/>
              <w:rPr>
                <w:lang w:val="en-US"/>
              </w:rPr>
            </w:pPr>
            <w:r w:rsidRPr="007A4A56">
              <w:rPr>
                <w:b/>
                <w:lang w:val="en-US"/>
              </w:rPr>
              <w:t>Description</w:t>
            </w:r>
            <w:r w:rsidRPr="007A4A56">
              <w:rPr>
                <w:lang w:val="en-US"/>
              </w:rPr>
              <w:t xml:space="preserve"> Create a measure filter to represent those bikes that have a sales quantity of at least 2000 pieces.</w:t>
            </w:r>
          </w:p>
        </w:tc>
        <w:tc>
          <w:tcPr>
            <w:tcW w:w="1996" w:type="dxa"/>
            <w:shd w:val="clear" w:color="auto" w:fill="D9D9D9"/>
          </w:tcPr>
          <w:p w14:paraId="26476BCD" w14:textId="36F65351"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0FC622AE" w14:textId="77777777">
        <w:tc>
          <w:tcPr>
            <w:tcW w:w="7643" w:type="dxa"/>
            <w:gridSpan w:val="2"/>
            <w:shd w:val="clear" w:color="auto" w:fill="auto"/>
          </w:tcPr>
          <w:p w14:paraId="0A440E6F" w14:textId="77777777" w:rsidR="00786953" w:rsidRDefault="00786953">
            <w:pPr>
              <w:spacing w:before="0" w:after="0"/>
              <w:rPr>
                <w:szCs w:val="24"/>
              </w:rPr>
            </w:pPr>
          </w:p>
        </w:tc>
        <w:tc>
          <w:tcPr>
            <w:tcW w:w="1996" w:type="dxa"/>
            <w:tcBorders>
              <w:left w:val="nil"/>
            </w:tcBorders>
          </w:tcPr>
          <w:p w14:paraId="6FEA6F8B" w14:textId="77777777" w:rsidR="00786953" w:rsidRDefault="00786953">
            <w:pPr>
              <w:pStyle w:val="Margin"/>
              <w:rPr>
                <w:rFonts w:ascii="Times New Roman" w:hAnsi="Times New Roman"/>
                <w:sz w:val="24"/>
                <w:szCs w:val="24"/>
              </w:rPr>
            </w:pPr>
          </w:p>
        </w:tc>
      </w:tr>
      <w:tr w:rsidR="00786953" w14:paraId="43FF0E6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4D828BE" w14:textId="5EB0A057"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390406D1" w14:textId="77777777" w:rsidR="00786953" w:rsidRDefault="00786953">
            <w:pPr>
              <w:pStyle w:val="Margin"/>
              <w:rPr>
                <w:rFonts w:cs="Arial"/>
              </w:rPr>
            </w:pPr>
          </w:p>
          <w:p w14:paraId="6A865844" w14:textId="77777777" w:rsidR="00786953" w:rsidRDefault="00BA09DA">
            <w:pPr>
              <w:pStyle w:val="P68B1DB1-Margin11"/>
            </w:pPr>
            <w:r>
              <w:t>Initial Screen</w:t>
            </w:r>
          </w:p>
          <w:p w14:paraId="78DCA6FC" w14:textId="77777777" w:rsidR="00786953" w:rsidRDefault="00786953">
            <w:pPr>
              <w:pStyle w:val="Margin"/>
              <w:rPr>
                <w:rFonts w:cs="Arial"/>
              </w:rPr>
            </w:pPr>
          </w:p>
        </w:tc>
      </w:tr>
      <w:tr w:rsidR="00786953" w14:paraId="6FE63D92" w14:textId="77777777">
        <w:tc>
          <w:tcPr>
            <w:tcW w:w="9639" w:type="dxa"/>
            <w:gridSpan w:val="3"/>
            <w:tcBorders>
              <w:left w:val="single" w:sz="4" w:space="0" w:color="D9D9D9" w:themeColor="background1" w:themeShade="D9"/>
            </w:tcBorders>
            <w:shd w:val="clear" w:color="auto" w:fill="auto"/>
          </w:tcPr>
          <w:p w14:paraId="772209FE" w14:textId="77777777" w:rsidR="00786953" w:rsidRDefault="00786953">
            <w:pPr>
              <w:pStyle w:val="Margin"/>
            </w:pPr>
          </w:p>
        </w:tc>
      </w:tr>
      <w:tr w:rsidR="00786953" w14:paraId="4C333DB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A7FB5A5" w14:textId="41C3B741" w:rsidR="00786953" w:rsidRPr="007A4A56" w:rsidRDefault="00BA09DA">
            <w:pPr>
              <w:jc w:val="both"/>
              <w:rPr>
                <w:lang w:val="en-US"/>
              </w:rPr>
            </w:pPr>
            <w:r w:rsidRPr="007A4A56">
              <w:rPr>
                <w:lang w:val="en-US"/>
              </w:rPr>
              <w:t xml:space="preserve">You can use </w:t>
            </w:r>
            <w:r w:rsidRPr="007A4A56">
              <w:rPr>
                <w:i/>
                <w:lang w:val="en-US"/>
              </w:rPr>
              <w:t>key figure filtering</w:t>
            </w:r>
            <w:r w:rsidRPr="007A4A56">
              <w:rPr>
                <w:lang w:val="en-US"/>
              </w:rPr>
              <w:t xml:space="preserve"> to evaluate data that exceeds or falls short of a defined value of a key figure. In this form of filtering, note that the characteristics for which the key figure is to exceed or fall below a defined value must be defined.</w:t>
            </w:r>
          </w:p>
        </w:tc>
        <w:tc>
          <w:tcPr>
            <w:tcW w:w="1996" w:type="dxa"/>
            <w:tcBorders>
              <w:left w:val="single" w:sz="4" w:space="0" w:color="D9D9D9" w:themeColor="background1" w:themeShade="D9"/>
            </w:tcBorders>
            <w:shd w:val="clear" w:color="auto" w:fill="auto"/>
          </w:tcPr>
          <w:p w14:paraId="0606E5AD" w14:textId="77777777" w:rsidR="00786953" w:rsidRPr="007A4A56" w:rsidRDefault="00786953">
            <w:pPr>
              <w:pStyle w:val="Margin"/>
              <w:rPr>
                <w:lang w:val="en-US"/>
              </w:rPr>
            </w:pPr>
          </w:p>
          <w:p w14:paraId="50684BDD" w14:textId="6A1CD3C0" w:rsidR="00786953" w:rsidRDefault="00BA09DA">
            <w:pPr>
              <w:pStyle w:val="Margin"/>
            </w:pPr>
            <w:r>
              <w:t>Measure Filtering</w:t>
            </w:r>
          </w:p>
        </w:tc>
      </w:tr>
      <w:tr w:rsidR="00786953" w:rsidRPr="00345B63" w14:paraId="733ED9D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F61E24" w14:textId="1642C180" w:rsidR="00786953" w:rsidRPr="007A4A56" w:rsidRDefault="00BA09DA">
            <w:pPr>
              <w:jc w:val="both"/>
              <w:rPr>
                <w:lang w:val="en-US"/>
              </w:rPr>
            </w:pPr>
            <w:r w:rsidRPr="007A4A56">
              <w:rPr>
                <w:lang w:val="en-US"/>
              </w:rPr>
              <w:t>A new tab will list the bikes for which a minimum sales volume of 2000 pieces was achieved in 2019. The display should break down the results by sales organizations.</w:t>
            </w:r>
          </w:p>
        </w:tc>
        <w:tc>
          <w:tcPr>
            <w:tcW w:w="1996" w:type="dxa"/>
            <w:tcBorders>
              <w:left w:val="single" w:sz="4" w:space="0" w:color="D9D9D9" w:themeColor="background1" w:themeShade="D9"/>
            </w:tcBorders>
            <w:shd w:val="clear" w:color="auto" w:fill="auto"/>
          </w:tcPr>
          <w:p w14:paraId="2CEF4BE2" w14:textId="77777777" w:rsidR="00786953" w:rsidRPr="007A4A56" w:rsidRDefault="00786953">
            <w:pPr>
              <w:pStyle w:val="Margin"/>
              <w:rPr>
                <w:lang w:val="en-US"/>
              </w:rPr>
            </w:pPr>
          </w:p>
        </w:tc>
      </w:tr>
      <w:tr w:rsidR="00786953" w14:paraId="11845D7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D95E920" w14:textId="525FD86F" w:rsidR="00786953" w:rsidRPr="007A4A56" w:rsidRDefault="00BA09DA">
            <w:pPr>
              <w:jc w:val="both"/>
              <w:rPr>
                <w:i/>
                <w:iCs/>
                <w:lang w:val="en-US"/>
              </w:rPr>
            </w:pPr>
            <w:r w:rsidRPr="007A4A56">
              <w:rPr>
                <w:lang w:val="en-US"/>
              </w:rPr>
              <w:t xml:space="preserve">To do this, you define the </w:t>
            </w:r>
            <w:r w:rsidRPr="007A4A56">
              <w:rPr>
                <w:rStyle w:val="Hervorhebung"/>
                <w:iCs w:val="0"/>
                <w:lang w:val="en-US"/>
              </w:rPr>
              <w:t>Most Popular Bikes</w:t>
            </w:r>
            <w:r w:rsidRPr="007A4A56">
              <w:rPr>
                <w:lang w:val="en-US"/>
              </w:rPr>
              <w:t xml:space="preserve"> page by creating a new </w:t>
            </w:r>
            <w:r w:rsidRPr="007A4A56">
              <w:rPr>
                <w:i/>
                <w:lang w:val="en-US"/>
              </w:rPr>
              <w:t>Responsive</w:t>
            </w:r>
            <w:r w:rsidRPr="007A4A56">
              <w:rPr>
                <w:lang w:val="en-US"/>
              </w:rPr>
              <w:t xml:space="preserve"> page and renaming it </w:t>
            </w:r>
            <w:r w:rsidRPr="007A4A56">
              <w:rPr>
                <w:rStyle w:val="Hervorhebung"/>
                <w:b/>
                <w:i w:val="0"/>
                <w:lang w:val="en-US"/>
              </w:rPr>
              <w:t>to Most Popular Bikes</w:t>
            </w:r>
            <w:r w:rsidRPr="007A4A56">
              <w:rPr>
                <w:lang w:val="en-US"/>
              </w:rPr>
              <w:t>.</w:t>
            </w:r>
          </w:p>
        </w:tc>
        <w:tc>
          <w:tcPr>
            <w:tcW w:w="1996" w:type="dxa"/>
            <w:tcBorders>
              <w:left w:val="single" w:sz="4" w:space="0" w:color="D9D9D9" w:themeColor="background1" w:themeShade="D9"/>
            </w:tcBorders>
            <w:shd w:val="clear" w:color="auto" w:fill="auto"/>
          </w:tcPr>
          <w:p w14:paraId="69C178EE" w14:textId="77777777" w:rsidR="00786953" w:rsidRPr="007A4A56" w:rsidRDefault="00786953">
            <w:pPr>
              <w:pStyle w:val="Margin"/>
              <w:rPr>
                <w:lang w:val="en-US"/>
              </w:rPr>
            </w:pPr>
          </w:p>
          <w:p w14:paraId="5B1D63A3" w14:textId="055BBDC8" w:rsidR="00786953" w:rsidRDefault="00BA09DA">
            <w:pPr>
              <w:pStyle w:val="Margin"/>
            </w:pPr>
            <w:r>
              <w:t>Most Popular Bikes</w:t>
            </w:r>
          </w:p>
        </w:tc>
      </w:tr>
      <w:tr w:rsidR="00786953" w14:paraId="05332B0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9ECC306" w14:textId="19CC15EE" w:rsidR="00786953" w:rsidRPr="007A4A56" w:rsidRDefault="00BA09DA">
            <w:pPr>
              <w:jc w:val="both"/>
              <w:rPr>
                <w:lang w:val="en-US"/>
              </w:rPr>
            </w:pPr>
            <w:r w:rsidRPr="007A4A56">
              <w:rPr>
                <w:lang w:val="en-US"/>
              </w:rPr>
              <w:t xml:space="preserve">Use the ribbon to insert a graphic in the </w:t>
            </w:r>
            <w:r w:rsidRPr="007A4A56">
              <w:rPr>
                <w:i/>
                <w:lang w:val="en-US"/>
              </w:rPr>
              <w:t>Insert</w:t>
            </w:r>
            <w:r w:rsidRPr="007A4A56">
              <w:rPr>
                <w:lang w:val="en-US"/>
              </w:rPr>
              <w:t xml:space="preserve"> area by clicking the </w:t>
            </w:r>
            <w:r w:rsidRPr="007A4A56">
              <w:rPr>
                <w:b/>
                <w:lang w:val="en-US"/>
              </w:rPr>
              <w:t>Chart</w:t>
            </w:r>
            <w:r w:rsidRPr="007A4A56">
              <w:rPr>
                <w:lang w:val="en-US"/>
              </w:rPr>
              <w:t xml:space="preserve"> </w:t>
            </w:r>
            <w:r>
              <w:rPr>
                <w:noProof/>
              </w:rPr>
              <w:drawing>
                <wp:inline distT="0" distB="0" distL="0" distR="0" wp14:anchorId="43898D08" wp14:editId="0EF452F0">
                  <wp:extent cx="200053" cy="200053"/>
                  <wp:effectExtent l="0" t="0" r="9525" b="9525"/>
                  <wp:docPr id="939" name="Graphic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 xml:space="preserve"> icon.</w:t>
            </w:r>
          </w:p>
        </w:tc>
        <w:tc>
          <w:tcPr>
            <w:tcW w:w="1996" w:type="dxa"/>
            <w:tcBorders>
              <w:left w:val="single" w:sz="4" w:space="0" w:color="D9D9D9" w:themeColor="background1" w:themeShade="D9"/>
            </w:tcBorders>
            <w:shd w:val="clear" w:color="auto" w:fill="auto"/>
          </w:tcPr>
          <w:p w14:paraId="6A31559D" w14:textId="77777777" w:rsidR="00786953" w:rsidRPr="007A4A56" w:rsidRDefault="00786953">
            <w:pPr>
              <w:pStyle w:val="Margin"/>
              <w:rPr>
                <w:lang w:val="en-US"/>
              </w:rPr>
            </w:pPr>
          </w:p>
          <w:p w14:paraId="5B02603F" w14:textId="2FCE2310" w:rsidR="00786953" w:rsidRDefault="00BA09DA">
            <w:pPr>
              <w:pStyle w:val="Margin"/>
            </w:pPr>
            <w:r>
              <w:t>Insert -&gt; Chart</w:t>
            </w:r>
          </w:p>
        </w:tc>
      </w:tr>
      <w:tr w:rsidR="00786953" w:rsidRPr="00345B63" w14:paraId="57C0569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4003C9A" w14:textId="12487C7B" w:rsidR="00786953" w:rsidRPr="007A4A56" w:rsidRDefault="00BA09DA">
            <w:pPr>
              <w:jc w:val="both"/>
              <w:rPr>
                <w:lang w:val="en-US"/>
              </w:rPr>
            </w:pPr>
            <w:r w:rsidRPr="007A4A56">
              <w:rPr>
                <w:lang w:val="en-US"/>
              </w:rPr>
              <w:t xml:space="preserve">The right side panel is open. In the </w:t>
            </w:r>
            <w:r w:rsidRPr="007A4A56">
              <w:rPr>
                <w:i/>
                <w:lang w:val="en-US"/>
              </w:rPr>
              <w:t>Builder</w:t>
            </w:r>
            <w:r w:rsidRPr="007A4A56">
              <w:rPr>
                <w:lang w:val="en-US"/>
              </w:rPr>
              <w:t xml:space="preserve"> panel, change the chart type to </w:t>
            </w:r>
            <w:r w:rsidRPr="007A4A56">
              <w:rPr>
                <w:rStyle w:val="Hervorhebung"/>
                <w:lang w:val="en-US"/>
              </w:rPr>
              <w:t xml:space="preserve">Stacked Bar/Column. </w:t>
            </w:r>
            <w:r w:rsidRPr="007A4A56">
              <w:rPr>
                <w:lang w:val="en-US"/>
              </w:rPr>
              <w:t xml:space="preserve">To do this, open the dropdown under </w:t>
            </w:r>
            <w:r w:rsidRPr="007A4A56">
              <w:rPr>
                <w:b/>
                <w:lang w:val="en-US"/>
              </w:rPr>
              <w:t>Current Selected Chart</w:t>
            </w:r>
            <w:r w:rsidRPr="007A4A56">
              <w:rPr>
                <w:lang w:val="en-US"/>
              </w:rPr>
              <w:t xml:space="preserve"> and choose the entry </w:t>
            </w:r>
            <w:r w:rsidRPr="007A4A56">
              <w:rPr>
                <w:b/>
                <w:lang w:val="en-US"/>
              </w:rPr>
              <w:t>Stacked Bar/Column.</w:t>
            </w:r>
          </w:p>
        </w:tc>
        <w:tc>
          <w:tcPr>
            <w:tcW w:w="1996" w:type="dxa"/>
            <w:tcBorders>
              <w:left w:val="single" w:sz="4" w:space="0" w:color="D9D9D9" w:themeColor="background1" w:themeShade="D9"/>
            </w:tcBorders>
            <w:shd w:val="clear" w:color="auto" w:fill="auto"/>
          </w:tcPr>
          <w:p w14:paraId="566ED608" w14:textId="77777777" w:rsidR="00786953" w:rsidRPr="007A4A56" w:rsidRDefault="00786953">
            <w:pPr>
              <w:pStyle w:val="Margin"/>
              <w:rPr>
                <w:lang w:val="en-US"/>
              </w:rPr>
            </w:pPr>
          </w:p>
          <w:p w14:paraId="7515DE86" w14:textId="77777777" w:rsidR="00786953" w:rsidRPr="007A4A56" w:rsidRDefault="00BA09DA">
            <w:pPr>
              <w:pStyle w:val="Margin"/>
              <w:rPr>
                <w:lang w:val="en-US"/>
              </w:rPr>
            </w:pPr>
            <w:r w:rsidRPr="007A4A56">
              <w:rPr>
                <w:lang w:val="en-US"/>
              </w:rPr>
              <w:t>Current Selected Chart</w:t>
            </w:r>
          </w:p>
          <w:p w14:paraId="4821E7A4" w14:textId="6306B0EA" w:rsidR="00786953" w:rsidRPr="007A4A56" w:rsidRDefault="00BA09DA">
            <w:pPr>
              <w:pStyle w:val="Margin"/>
              <w:rPr>
                <w:lang w:val="en-US"/>
              </w:rPr>
            </w:pPr>
            <w:r w:rsidRPr="007A4A56">
              <w:rPr>
                <w:lang w:val="en-US"/>
              </w:rPr>
              <w:t>Stacked Bar/Column</w:t>
            </w:r>
          </w:p>
        </w:tc>
      </w:tr>
      <w:tr w:rsidR="00786953" w14:paraId="62F923E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013BEE0" w14:textId="4048B8BB" w:rsidR="00786953" w:rsidRDefault="00BA09DA">
            <w:pPr>
              <w:jc w:val="center"/>
            </w:pPr>
            <w:r>
              <w:rPr>
                <w:noProof/>
              </w:rPr>
              <w:drawing>
                <wp:inline distT="0" distB="0" distL="0" distR="0" wp14:anchorId="40E3C0C4" wp14:editId="6A1C18CA">
                  <wp:extent cx="3237486" cy="1449867"/>
                  <wp:effectExtent l="0" t="0" r="1270" b="0"/>
                  <wp:docPr id="958" name="Graphic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258152" cy="1459122"/>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08E6D05" w14:textId="77777777" w:rsidR="00786953" w:rsidRDefault="00786953">
            <w:pPr>
              <w:pStyle w:val="Margin"/>
            </w:pPr>
          </w:p>
        </w:tc>
      </w:tr>
      <w:tr w:rsidR="00786953" w14:paraId="44EAAD9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7611F68" w14:textId="061EB5B9" w:rsidR="00786953" w:rsidRPr="007A4A56" w:rsidRDefault="00BA09DA">
            <w:pPr>
              <w:jc w:val="both"/>
              <w:rPr>
                <w:lang w:val="en-US"/>
              </w:rPr>
            </w:pPr>
            <w:r w:rsidRPr="007A4A56">
              <w:rPr>
                <w:lang w:val="en-US"/>
              </w:rPr>
              <w:t xml:space="preserve">Define </w:t>
            </w:r>
            <w:r w:rsidRPr="007A4A56">
              <w:rPr>
                <w:rStyle w:val="Hervorhebung"/>
                <w:b/>
                <w:i w:val="0"/>
                <w:lang w:val="en-US"/>
              </w:rPr>
              <w:t>Sales Quantity</w:t>
            </w:r>
            <w:r w:rsidRPr="007A4A56">
              <w:rPr>
                <w:lang w:val="en-US"/>
              </w:rPr>
              <w:t xml:space="preserve"> as </w:t>
            </w:r>
            <w:r w:rsidRPr="007A4A56">
              <w:rPr>
                <w:rStyle w:val="Hervorhebung"/>
                <w:lang w:val="en-US"/>
              </w:rPr>
              <w:t>Measure</w:t>
            </w:r>
            <w:r w:rsidRPr="007A4A56">
              <w:rPr>
                <w:lang w:val="en-US"/>
              </w:rPr>
              <w:t xml:space="preserve">, </w:t>
            </w:r>
            <w:r w:rsidRPr="007A4A56">
              <w:rPr>
                <w:rStyle w:val="Hervorhebung"/>
                <w:b/>
                <w:i w:val="0"/>
                <w:lang w:val="en-US"/>
              </w:rPr>
              <w:t>Product (Level 4)</w:t>
            </w:r>
            <w:r w:rsidRPr="007A4A56">
              <w:rPr>
                <w:lang w:val="en-US"/>
              </w:rPr>
              <w:t xml:space="preserve"> as </w:t>
            </w:r>
            <w:r w:rsidRPr="007A4A56">
              <w:rPr>
                <w:i/>
                <w:lang w:val="en-US"/>
              </w:rPr>
              <w:t>Dimension</w:t>
            </w:r>
            <w:r w:rsidRPr="007A4A56">
              <w:rPr>
                <w:lang w:val="en-US"/>
              </w:rPr>
              <w:t xml:space="preserve">, and </w:t>
            </w:r>
            <w:r w:rsidRPr="007A4A56">
              <w:rPr>
                <w:b/>
                <w:lang w:val="en-US"/>
              </w:rPr>
              <w:t>Sales Organization</w:t>
            </w:r>
            <w:r w:rsidRPr="007A4A56">
              <w:rPr>
                <w:lang w:val="en-US"/>
              </w:rPr>
              <w:t xml:space="preserve"> as </w:t>
            </w:r>
            <w:r w:rsidRPr="007A4A56">
              <w:rPr>
                <w:rStyle w:val="Hervorhebung"/>
                <w:lang w:val="en-US"/>
              </w:rPr>
              <w:t>Color</w:t>
            </w:r>
            <w:r w:rsidRPr="007A4A56">
              <w:rPr>
                <w:lang w:val="en-US"/>
              </w:rPr>
              <w:t xml:space="preserve">, and </w:t>
            </w:r>
            <w:r w:rsidRPr="007A4A56">
              <w:rPr>
                <w:rStyle w:val="Hervorhebung"/>
                <w:b/>
                <w:i w:val="0"/>
                <w:lang w:val="en-US"/>
              </w:rPr>
              <w:t xml:space="preserve">Grayscale </w:t>
            </w:r>
            <w:r w:rsidRPr="007A4A56">
              <w:rPr>
                <w:lang w:val="en-US"/>
              </w:rPr>
              <w:t xml:space="preserve"> </w:t>
            </w:r>
            <w:r w:rsidRPr="007A4A56">
              <w:rPr>
                <w:rStyle w:val="Hervorhebung"/>
                <w:i w:val="0"/>
                <w:lang w:val="en-US"/>
              </w:rPr>
              <w:t>(</w:t>
            </w:r>
            <w:r w:rsidRPr="007A4A56">
              <w:rPr>
                <w:rStyle w:val="Hervorhebung"/>
                <w:iCs w:val="0"/>
                <w:lang w:val="en-US"/>
              </w:rPr>
              <w:t>4 Colors</w:t>
            </w:r>
            <w:r w:rsidRPr="007A4A56">
              <w:rPr>
                <w:rStyle w:val="Hervorhebung"/>
                <w:i w:val="0"/>
                <w:lang w:val="en-US"/>
              </w:rPr>
              <w:t>)</w:t>
            </w:r>
            <w:r w:rsidRPr="007A4A56">
              <w:rPr>
                <w:rStyle w:val="Hervorhebung"/>
                <w:lang w:val="en-US"/>
              </w:rPr>
              <w:t xml:space="preserve"> </w:t>
            </w:r>
            <w:r w:rsidRPr="007A4A56">
              <w:rPr>
                <w:lang w:val="en-US"/>
              </w:rPr>
              <w:t xml:space="preserve"> as </w:t>
            </w:r>
            <w:r w:rsidRPr="007A4A56">
              <w:rPr>
                <w:rStyle w:val="Hervorhebung"/>
                <w:lang w:val="en-US"/>
              </w:rPr>
              <w:t xml:space="preserve"> Color Scheme.</w:t>
            </w:r>
          </w:p>
        </w:tc>
        <w:tc>
          <w:tcPr>
            <w:tcW w:w="1996" w:type="dxa"/>
            <w:tcBorders>
              <w:left w:val="single" w:sz="4" w:space="0" w:color="D9D9D9" w:themeColor="background1" w:themeShade="D9"/>
            </w:tcBorders>
            <w:shd w:val="clear" w:color="auto" w:fill="auto"/>
          </w:tcPr>
          <w:p w14:paraId="534405E8" w14:textId="20E8E3D1" w:rsidR="00786953" w:rsidRPr="007A4A56" w:rsidRDefault="00BA09DA">
            <w:pPr>
              <w:pStyle w:val="Margin"/>
              <w:rPr>
                <w:lang w:val="en-US"/>
              </w:rPr>
            </w:pPr>
            <w:r w:rsidRPr="007A4A56">
              <w:rPr>
                <w:lang w:val="en-US"/>
              </w:rPr>
              <w:br/>
              <w:t xml:space="preserve"> Sales Quantity</w:t>
            </w:r>
          </w:p>
          <w:p w14:paraId="73A370EA" w14:textId="77777777" w:rsidR="00786953" w:rsidRPr="007A4A56" w:rsidRDefault="00BA09DA">
            <w:pPr>
              <w:pStyle w:val="Margin"/>
              <w:rPr>
                <w:lang w:val="en-US"/>
              </w:rPr>
            </w:pPr>
            <w:r w:rsidRPr="007A4A56">
              <w:rPr>
                <w:lang w:val="en-US"/>
              </w:rPr>
              <w:t>Product (Level 4)</w:t>
            </w:r>
          </w:p>
          <w:p w14:paraId="602FC6D4" w14:textId="77777777" w:rsidR="00786953" w:rsidRPr="007A4A56" w:rsidRDefault="00BA09DA">
            <w:pPr>
              <w:pStyle w:val="Margin"/>
              <w:rPr>
                <w:lang w:val="en-US"/>
              </w:rPr>
            </w:pPr>
            <w:r w:rsidRPr="007A4A56">
              <w:rPr>
                <w:lang w:val="en-US"/>
              </w:rPr>
              <w:t>Sales Organization</w:t>
            </w:r>
          </w:p>
          <w:p w14:paraId="33FE7C13" w14:textId="23EB9CBE" w:rsidR="00786953" w:rsidRDefault="00BA09DA">
            <w:pPr>
              <w:pStyle w:val="Margin"/>
            </w:pPr>
            <w:r>
              <w:t>Grayscale</w:t>
            </w:r>
          </w:p>
        </w:tc>
      </w:tr>
      <w:tr w:rsidR="00786953" w14:paraId="26A8286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5F160D" w14:textId="348261D0" w:rsidR="00786953" w:rsidRDefault="00BA09DA">
            <w:pPr>
              <w:pStyle w:val="Listenabsatz"/>
              <w:jc w:val="center"/>
              <w:rPr>
                <w:i/>
                <w:iCs/>
              </w:rPr>
            </w:pPr>
            <w:r>
              <w:rPr>
                <w:noProof/>
              </w:rPr>
              <w:lastRenderedPageBreak/>
              <w:drawing>
                <wp:inline distT="0" distB="0" distL="0" distR="0" wp14:anchorId="08EF2ABA" wp14:editId="100D3A3F">
                  <wp:extent cx="3270007" cy="2625791"/>
                  <wp:effectExtent l="0" t="0" r="6985" b="3175"/>
                  <wp:docPr id="65" name="Graphic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289427" cy="264138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9245C78" w14:textId="77777777" w:rsidR="00786953" w:rsidRDefault="00786953">
            <w:pPr>
              <w:pStyle w:val="Margin"/>
            </w:pPr>
          </w:p>
          <w:p w14:paraId="3827D07D" w14:textId="1FCCE5FF" w:rsidR="00786953" w:rsidRDefault="00BA09DA">
            <w:pPr>
              <w:pStyle w:val="Margin"/>
            </w:pPr>
            <w:r>
              <w:t>Sales Organization</w:t>
            </w:r>
          </w:p>
          <w:p w14:paraId="6A760C72" w14:textId="77777777" w:rsidR="00786953" w:rsidRDefault="00BA09DA">
            <w:pPr>
              <w:pStyle w:val="Margin"/>
            </w:pPr>
            <w:r>
              <w:t>Grayscale</w:t>
            </w:r>
          </w:p>
          <w:p w14:paraId="1BDDCA57" w14:textId="769DA734" w:rsidR="00786953" w:rsidRDefault="00786953">
            <w:pPr>
              <w:pStyle w:val="Margin"/>
            </w:pPr>
          </w:p>
        </w:tc>
      </w:tr>
      <w:tr w:rsidR="00786953" w14:paraId="63FE195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9CE12AE" w14:textId="1ED9C303" w:rsidR="00786953" w:rsidRPr="007A4A56" w:rsidRDefault="00BA09DA">
            <w:pPr>
              <w:jc w:val="both"/>
              <w:rPr>
                <w:i/>
                <w:iCs/>
                <w:lang w:val="en-US"/>
              </w:rPr>
            </w:pPr>
            <w:r w:rsidRPr="007A4A56">
              <w:rPr>
                <w:lang w:val="en-US"/>
              </w:rPr>
              <w:t>For the division dimension</w:t>
            </w:r>
            <w:r w:rsidRPr="007A4A56">
              <w:rPr>
                <w:rStyle w:val="Hervorhebung"/>
                <w:i w:val="0"/>
                <w:lang w:val="en-US"/>
              </w:rPr>
              <w:t xml:space="preserve">, you define a filter on </w:t>
            </w:r>
            <w:r w:rsidRPr="007A4A56">
              <w:rPr>
                <w:rStyle w:val="Hervorhebung"/>
                <w:b/>
                <w:i w:val="0"/>
                <w:lang w:val="en-US"/>
              </w:rPr>
              <w:t>bicycles</w:t>
            </w:r>
            <w:r w:rsidRPr="007A4A56">
              <w:rPr>
                <w:rStyle w:val="Hervorhebung"/>
                <w:i w:val="0"/>
                <w:lang w:val="en-US"/>
              </w:rPr>
              <w:t xml:space="preserve"> that</w:t>
            </w:r>
            <w:r w:rsidRPr="007A4A56">
              <w:rPr>
                <w:lang w:val="en-US"/>
              </w:rPr>
              <w:t xml:space="preserve"> cannot be changed by the end user.</w:t>
            </w:r>
          </w:p>
        </w:tc>
        <w:tc>
          <w:tcPr>
            <w:tcW w:w="1996" w:type="dxa"/>
            <w:tcBorders>
              <w:left w:val="single" w:sz="4" w:space="0" w:color="D9D9D9" w:themeColor="background1" w:themeShade="D9"/>
            </w:tcBorders>
            <w:shd w:val="clear" w:color="auto" w:fill="auto"/>
          </w:tcPr>
          <w:p w14:paraId="5D998140" w14:textId="77777777" w:rsidR="00786953" w:rsidRPr="007A4A56" w:rsidRDefault="00786953">
            <w:pPr>
              <w:pStyle w:val="Margin"/>
              <w:rPr>
                <w:lang w:val="en-US"/>
              </w:rPr>
            </w:pPr>
          </w:p>
          <w:p w14:paraId="21AF7A93" w14:textId="5EC8B6FE" w:rsidR="00786953" w:rsidRDefault="00BA09DA">
            <w:pPr>
              <w:pStyle w:val="Margin"/>
            </w:pPr>
            <w:r>
              <w:t>Bicycles</w:t>
            </w:r>
          </w:p>
        </w:tc>
      </w:tr>
      <w:tr w:rsidR="00786953" w:rsidRPr="00345B63" w14:paraId="3C100BF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AF77426" w14:textId="32919881" w:rsidR="00786953" w:rsidRPr="007A4A56" w:rsidRDefault="00BA09DA">
            <w:pPr>
              <w:jc w:val="both"/>
              <w:rPr>
                <w:lang w:val="en-US"/>
              </w:rPr>
            </w:pPr>
            <w:r w:rsidRPr="007A4A56">
              <w:rPr>
                <w:lang w:val="en-US"/>
              </w:rPr>
              <w:t xml:space="preserve">You also insert a new area above the area of the graphic. To do this, click on the area of the graphic and choose </w:t>
            </w:r>
            <w:r w:rsidRPr="007A4A56">
              <w:rPr>
                <w:rStyle w:val="Hervorhebung"/>
                <w:b/>
                <w:i w:val="0"/>
                <w:iCs w:val="0"/>
                <w:lang w:val="en-US"/>
              </w:rPr>
              <w:t>More Actions</w:t>
            </w:r>
            <w:r w:rsidRPr="007A4A56">
              <w:rPr>
                <w:lang w:val="en-US"/>
              </w:rPr>
              <w:t xml:space="preserve"> </w:t>
            </w:r>
            <w:r>
              <w:rPr>
                <w:noProof/>
              </w:rPr>
              <w:drawing>
                <wp:inline distT="0" distB="0" distL="0" distR="0" wp14:anchorId="15D57C9A" wp14:editId="3A19E6C1">
                  <wp:extent cx="159387" cy="174936"/>
                  <wp:effectExtent l="0" t="0" r="0" b="0"/>
                  <wp:docPr id="950" name="Graphic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b/>
                <w:i/>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Above.</w:t>
            </w:r>
          </w:p>
        </w:tc>
        <w:tc>
          <w:tcPr>
            <w:tcW w:w="1996" w:type="dxa"/>
            <w:tcBorders>
              <w:left w:val="single" w:sz="4" w:space="0" w:color="D9D9D9" w:themeColor="background1" w:themeShade="D9"/>
            </w:tcBorders>
            <w:shd w:val="clear" w:color="auto" w:fill="auto"/>
          </w:tcPr>
          <w:p w14:paraId="4A05F010" w14:textId="63CC78BC" w:rsidR="00786953" w:rsidRPr="007A4A56" w:rsidRDefault="00BA09DA">
            <w:pPr>
              <w:pStyle w:val="Margin"/>
              <w:rPr>
                <w:lang w:val="en-US"/>
              </w:rPr>
            </w:pPr>
            <w:r w:rsidRPr="007A4A56">
              <w:rPr>
                <w:lang w:val="en-US"/>
              </w:rPr>
              <w:br/>
              <w:t xml:space="preserve"> More Actions </w:t>
            </w:r>
            <w:r>
              <w:sym w:font="Wingdings" w:char="F0E0"/>
            </w:r>
          </w:p>
          <w:p w14:paraId="60D76011" w14:textId="77777777" w:rsidR="00786953" w:rsidRPr="007A4A56" w:rsidRDefault="00BA09DA">
            <w:pPr>
              <w:pStyle w:val="Margin"/>
              <w:rPr>
                <w:lang w:val="en-US"/>
              </w:rPr>
            </w:pPr>
            <w:r w:rsidRPr="007A4A56">
              <w:rPr>
                <w:lang w:val="en-US"/>
              </w:rPr>
              <w:t xml:space="preserve">Add Lane </w:t>
            </w:r>
            <w:r>
              <w:sym w:font="Wingdings" w:char="F0E0"/>
            </w:r>
          </w:p>
          <w:p w14:paraId="422FBA6F" w14:textId="418D463D" w:rsidR="00786953" w:rsidRPr="007A4A56" w:rsidRDefault="00BA09DA">
            <w:pPr>
              <w:pStyle w:val="Margin"/>
              <w:rPr>
                <w:lang w:val="en-US"/>
              </w:rPr>
            </w:pPr>
            <w:r w:rsidRPr="007A4A56">
              <w:rPr>
                <w:lang w:val="en-US"/>
              </w:rPr>
              <w:t>Add Lane Above</w:t>
            </w:r>
          </w:p>
        </w:tc>
      </w:tr>
      <w:tr w:rsidR="00786953" w:rsidRPr="00345B63" w14:paraId="06AE64F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F6F2AF1" w14:textId="37874F4F" w:rsidR="00786953" w:rsidRPr="007A4A56" w:rsidRDefault="00BA09DA">
            <w:pPr>
              <w:jc w:val="both"/>
              <w:rPr>
                <w:lang w:val="en-US"/>
              </w:rPr>
            </w:pPr>
            <w:r w:rsidRPr="007A4A56">
              <w:rPr>
                <w:lang w:val="en-US"/>
              </w:rPr>
              <w:t xml:space="preserve">Now define a </w:t>
            </w:r>
            <w:r w:rsidRPr="007A4A56">
              <w:rPr>
                <w:rStyle w:val="Hervorhebung"/>
                <w:lang w:val="en-US"/>
              </w:rPr>
              <w:t xml:space="preserve">Page Filter </w:t>
            </w:r>
            <w:r w:rsidRPr="007A4A56">
              <w:rPr>
                <w:rStyle w:val="Hervorhebung"/>
                <w:i w:val="0"/>
                <w:iCs w:val="0"/>
                <w:lang w:val="en-US"/>
              </w:rPr>
              <w:t>on</w:t>
            </w:r>
            <w:r w:rsidRPr="007A4A56">
              <w:rPr>
                <w:rStyle w:val="Hervorhebung"/>
                <w:lang w:val="en-US"/>
              </w:rPr>
              <w:t xml:space="preserve"> Date</w:t>
            </w:r>
            <w:r w:rsidRPr="007A4A56">
              <w:rPr>
                <w:lang w:val="en-US"/>
              </w:rPr>
              <w:t>, with which the end users can select a maximum of the last 3 years.</w:t>
            </w:r>
          </w:p>
        </w:tc>
        <w:tc>
          <w:tcPr>
            <w:tcW w:w="1996" w:type="dxa"/>
            <w:tcBorders>
              <w:left w:val="single" w:sz="4" w:space="0" w:color="D9D9D9" w:themeColor="background1" w:themeShade="D9"/>
            </w:tcBorders>
            <w:shd w:val="clear" w:color="auto" w:fill="auto"/>
          </w:tcPr>
          <w:p w14:paraId="0AE42433" w14:textId="77777777" w:rsidR="00786953" w:rsidRPr="007A4A56" w:rsidRDefault="00786953">
            <w:pPr>
              <w:pStyle w:val="Margin"/>
              <w:rPr>
                <w:lang w:val="en-US"/>
              </w:rPr>
            </w:pPr>
          </w:p>
          <w:p w14:paraId="76CF3843" w14:textId="6D7F9245" w:rsidR="00786953" w:rsidRPr="007A4A56" w:rsidRDefault="00786953">
            <w:pPr>
              <w:pStyle w:val="Margin"/>
              <w:rPr>
                <w:lang w:val="en-US"/>
              </w:rPr>
            </w:pPr>
          </w:p>
        </w:tc>
      </w:tr>
      <w:tr w:rsidR="00786953" w14:paraId="152053A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89540C3" w14:textId="6F59A7B9" w:rsidR="00786953" w:rsidRPr="007A4A56" w:rsidRDefault="00BA09DA">
            <w:pPr>
              <w:jc w:val="both"/>
              <w:rPr>
                <w:lang w:val="en-US"/>
              </w:rPr>
            </w:pPr>
            <w:r w:rsidRPr="007A4A56">
              <w:rPr>
                <w:lang w:val="en-US"/>
              </w:rPr>
              <w:t xml:space="preserve">To do this, click in the new area and insert a filter using the </w:t>
            </w:r>
            <w:r w:rsidRPr="007A4A56">
              <w:rPr>
                <w:rStyle w:val="Hervorhebung"/>
                <w:iCs w:val="0"/>
                <w:lang w:val="en-US"/>
              </w:rPr>
              <w:t>Insert</w:t>
            </w:r>
            <w:r w:rsidRPr="007A4A56">
              <w:rPr>
                <w:lang w:val="en-US"/>
              </w:rPr>
              <w:t xml:space="preserve"> </w:t>
            </w:r>
            <w:proofErr w:type="gramStart"/>
            <w:r w:rsidRPr="007A4A56">
              <w:rPr>
                <w:lang w:val="en-US"/>
              </w:rPr>
              <w:t xml:space="preserve">ribbon </w:t>
            </w:r>
            <w:r w:rsidRPr="007A4A56">
              <w:rPr>
                <w:rStyle w:val="Hervorhebung"/>
                <w:i w:val="0"/>
                <w:lang w:val="en-US"/>
              </w:rPr>
              <w:t xml:space="preserve"> and</w:t>
            </w:r>
            <w:proofErr w:type="gramEnd"/>
            <w:r w:rsidRPr="007A4A56">
              <w:rPr>
                <w:rStyle w:val="Hervorhebung"/>
                <w:i w:val="0"/>
                <w:lang w:val="en-US"/>
              </w:rPr>
              <w:t xml:space="preserve"> click on the icon </w:t>
            </w:r>
            <w:r w:rsidRPr="007A4A56">
              <w:rPr>
                <w:rStyle w:val="Hervorhebung"/>
                <w:b/>
                <w:i w:val="0"/>
                <w:iCs w:val="0"/>
                <w:lang w:val="en-US"/>
              </w:rPr>
              <w:t>input control</w:t>
            </w:r>
            <w:r w:rsidRPr="007A4A56">
              <w:rPr>
                <w:rStyle w:val="Hervorhebung"/>
                <w:i w:val="0"/>
                <w:lang w:val="en-US"/>
              </w:rPr>
              <w:t xml:space="preserve"> </w:t>
            </w:r>
            <w:r w:rsidRPr="007A4A56">
              <w:rPr>
                <w:lang w:val="en-US"/>
              </w:rPr>
              <w:t xml:space="preserve"> </w:t>
            </w:r>
            <w:r>
              <w:rPr>
                <w:rStyle w:val="Hervorhebung"/>
                <w:i w:val="0"/>
                <w:noProof/>
              </w:rPr>
              <w:drawing>
                <wp:inline distT="0" distB="0" distL="0" distR="0" wp14:anchorId="51B38413" wp14:editId="6EDE9B80">
                  <wp:extent cx="247685" cy="209579"/>
                  <wp:effectExtent l="0" t="0" r="0" b="0"/>
                  <wp:docPr id="951" name="Graphic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47685" cy="209579"/>
                          </a:xfrm>
                          <a:prstGeom prst="rect">
                            <a:avLst/>
                          </a:prstGeom>
                        </pic:spPr>
                      </pic:pic>
                    </a:graphicData>
                  </a:graphic>
                </wp:inline>
              </w:drawing>
            </w:r>
            <w:r w:rsidRPr="007A4A56">
              <w:rPr>
                <w:rStyle w:val="Hervorhebung"/>
                <w:lang w:val="en-US"/>
              </w:rPr>
              <w:t xml:space="preserve"> </w:t>
            </w:r>
            <w:r w:rsidRPr="007A4A56">
              <w:rPr>
                <w:rStyle w:val="Hervorhebung"/>
                <w:i w:val="0"/>
                <w:iCs w:val="0"/>
                <w:lang w:val="en-US"/>
              </w:rPr>
              <w:t>.</w:t>
            </w:r>
          </w:p>
        </w:tc>
        <w:tc>
          <w:tcPr>
            <w:tcW w:w="1996" w:type="dxa"/>
            <w:tcBorders>
              <w:left w:val="single" w:sz="4" w:space="0" w:color="D9D9D9" w:themeColor="background1" w:themeShade="D9"/>
            </w:tcBorders>
            <w:shd w:val="clear" w:color="auto" w:fill="auto"/>
          </w:tcPr>
          <w:p w14:paraId="50E24FE8" w14:textId="410D91F7" w:rsidR="00786953" w:rsidRDefault="00BA09DA">
            <w:pPr>
              <w:pStyle w:val="Margin"/>
            </w:pPr>
            <w:r w:rsidRPr="007A4A56">
              <w:rPr>
                <w:lang w:val="en-US"/>
              </w:rPr>
              <w:br/>
              <w:t xml:space="preserve"> </w:t>
            </w:r>
            <w:r>
              <w:t>Input Control</w:t>
            </w:r>
          </w:p>
        </w:tc>
      </w:tr>
      <w:tr w:rsidR="00786953" w:rsidRPr="00345B63" w14:paraId="1E43749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BB571E" w14:textId="5F34A95D" w:rsidR="00786953" w:rsidRPr="007A4A56" w:rsidRDefault="00BA09DA">
            <w:pPr>
              <w:jc w:val="both"/>
              <w:rPr>
                <w:lang w:val="en-US"/>
              </w:rPr>
            </w:pPr>
            <w:r w:rsidRPr="007A4A56">
              <w:rPr>
                <w:lang w:val="en-US"/>
              </w:rPr>
              <w:t xml:space="preserve">The system then inserts a </w:t>
            </w:r>
            <w:r w:rsidRPr="007A4A56">
              <w:rPr>
                <w:rStyle w:val="Hervorhebung"/>
                <w:lang w:val="en-US"/>
              </w:rPr>
              <w:t>Page Filter</w:t>
            </w:r>
            <w:r w:rsidRPr="007A4A56">
              <w:rPr>
                <w:lang w:val="en-US"/>
              </w:rPr>
              <w:t xml:space="preserve"> element. Choose the following path: </w:t>
            </w:r>
            <w:r w:rsidRPr="007A4A56">
              <w:rPr>
                <w:rStyle w:val="Hervorhebung"/>
                <w:b/>
                <w:i w:val="0"/>
                <w:iCs w:val="0"/>
                <w:lang w:val="en-US"/>
              </w:rPr>
              <w:t xml:space="preserve">Dimensions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Date </w:t>
            </w:r>
            <w:r w:rsidRPr="007A4A56">
              <w:rPr>
                <w:lang w:val="en-US"/>
              </w:rPr>
              <w:t xml:space="preserve"> </w:t>
            </w:r>
            <w:r w:rsidRPr="007A4A56">
              <w:rPr>
                <w:b/>
                <w:i/>
                <w:color w:val="943634"/>
                <w:lang w:val="en-US"/>
              </w:rPr>
              <w:t xml:space="preserve">► </w:t>
            </w:r>
            <w:r w:rsidRPr="007A4A56">
              <w:rPr>
                <w:lang w:val="en-US"/>
              </w:rPr>
              <w:t xml:space="preserve"> </w:t>
            </w:r>
            <w:r w:rsidRPr="007A4A56">
              <w:rPr>
                <w:rStyle w:val="Hervorhebung"/>
                <w:b/>
                <w:i w:val="0"/>
                <w:iCs w:val="0"/>
                <w:lang w:val="en-US"/>
              </w:rPr>
              <w:t>Filter by Member…</w:t>
            </w:r>
            <w:r w:rsidRPr="007A4A56">
              <w:rPr>
                <w:lang w:val="en-US"/>
              </w:rPr>
              <w:t>.</w:t>
            </w:r>
          </w:p>
        </w:tc>
        <w:tc>
          <w:tcPr>
            <w:tcW w:w="1996" w:type="dxa"/>
            <w:tcBorders>
              <w:left w:val="single" w:sz="4" w:space="0" w:color="D9D9D9" w:themeColor="background1" w:themeShade="D9"/>
            </w:tcBorders>
            <w:shd w:val="clear" w:color="auto" w:fill="auto"/>
          </w:tcPr>
          <w:p w14:paraId="656CDFEF" w14:textId="77777777" w:rsidR="00786953" w:rsidRPr="007A4A56" w:rsidRDefault="00786953">
            <w:pPr>
              <w:pStyle w:val="Margin"/>
              <w:rPr>
                <w:lang w:val="en-US"/>
              </w:rPr>
            </w:pPr>
          </w:p>
          <w:p w14:paraId="472133BF" w14:textId="77777777" w:rsidR="00786953" w:rsidRPr="007A4A56" w:rsidRDefault="00BA09DA">
            <w:pPr>
              <w:pStyle w:val="Margin"/>
              <w:rPr>
                <w:lang w:val="en-US"/>
              </w:rPr>
            </w:pPr>
            <w:r w:rsidRPr="007A4A56">
              <w:rPr>
                <w:lang w:val="en-US"/>
              </w:rPr>
              <w:t xml:space="preserve">Dimensions </w:t>
            </w:r>
            <w:r>
              <w:sym w:font="Wingdings" w:char="F0E0"/>
            </w:r>
          </w:p>
          <w:p w14:paraId="5FCAFFB3" w14:textId="77777777" w:rsidR="00786953" w:rsidRPr="007A4A56" w:rsidRDefault="00BA09DA">
            <w:pPr>
              <w:pStyle w:val="Margin"/>
              <w:rPr>
                <w:lang w:val="en-US"/>
              </w:rPr>
            </w:pPr>
            <w:r w:rsidRPr="007A4A56">
              <w:rPr>
                <w:lang w:val="en-US"/>
              </w:rPr>
              <w:t xml:space="preserve">Date </w:t>
            </w:r>
            <w:r>
              <w:sym w:font="Wingdings" w:char="F0E0"/>
            </w:r>
          </w:p>
          <w:p w14:paraId="1D09DBD6" w14:textId="09C06F1D" w:rsidR="00786953" w:rsidRPr="007A4A56" w:rsidRDefault="00BA09DA">
            <w:pPr>
              <w:pStyle w:val="Margin"/>
              <w:rPr>
                <w:lang w:val="en-US"/>
              </w:rPr>
            </w:pPr>
            <w:r w:rsidRPr="007A4A56">
              <w:rPr>
                <w:lang w:val="en-US"/>
              </w:rPr>
              <w:t>Filter by Member…</w:t>
            </w:r>
          </w:p>
        </w:tc>
      </w:tr>
      <w:tr w:rsidR="00786953" w:rsidRPr="00345B63" w14:paraId="63B231E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5F29A81" w14:textId="6A816D09" w:rsidR="00786953" w:rsidRDefault="00BA09DA">
            <w:pPr>
              <w:jc w:val="both"/>
            </w:pPr>
            <w:r w:rsidRPr="007A4A56">
              <w:rPr>
                <w:lang w:val="en-US"/>
              </w:rPr>
              <w:t xml:space="preserve">In the following dialog, select </w:t>
            </w:r>
            <w:r w:rsidRPr="007A4A56">
              <w:rPr>
                <w:rStyle w:val="Hervorhebung"/>
                <w:i w:val="0"/>
                <w:lang w:val="en-US"/>
              </w:rPr>
              <w:t xml:space="preserve">the values </w:t>
            </w:r>
            <w:proofErr w:type="gramStart"/>
            <w:r w:rsidRPr="007A4A56">
              <w:rPr>
                <w:rStyle w:val="Hervorhebung"/>
                <w:i w:val="0"/>
                <w:lang w:val="en-US"/>
              </w:rPr>
              <w:t xml:space="preserve">for </w:t>
            </w:r>
            <w:r w:rsidRPr="007A4A56">
              <w:rPr>
                <w:rStyle w:val="Hervorhebung"/>
                <w:b/>
                <w:i w:val="0"/>
                <w:lang w:val="en-US"/>
              </w:rPr>
              <w:t xml:space="preserve"> 2017</w:t>
            </w:r>
            <w:proofErr w:type="gramEnd"/>
            <w:r w:rsidRPr="007A4A56">
              <w:rPr>
                <w:rStyle w:val="Hervorhebung"/>
                <w:b/>
                <w:i w:val="0"/>
                <w:lang w:val="en-US"/>
              </w:rPr>
              <w:t xml:space="preserve"> - 2019 </w:t>
            </w:r>
            <w:r w:rsidRPr="007A4A56">
              <w:rPr>
                <w:rStyle w:val="Hervorhebung"/>
                <w:i w:val="0"/>
                <w:lang w:val="en-US"/>
              </w:rPr>
              <w:t xml:space="preserve"> individually. </w:t>
            </w:r>
            <w:r w:rsidRPr="007A4A56">
              <w:rPr>
                <w:lang w:val="en-US"/>
              </w:rPr>
              <w:t xml:space="preserve">Since only a single selection of the year is to be possible in this filter, choose the </w:t>
            </w:r>
            <w:r w:rsidRPr="007A4A56">
              <w:rPr>
                <w:b/>
                <w:lang w:val="en-US"/>
              </w:rPr>
              <w:t>Settings</w:t>
            </w:r>
            <w:r w:rsidRPr="007A4A56">
              <w:rPr>
                <w:lang w:val="en-US"/>
              </w:rPr>
              <w:t xml:space="preserve"> button and define the </w:t>
            </w:r>
            <w:r w:rsidRPr="007A4A56">
              <w:rPr>
                <w:i/>
                <w:lang w:val="en-US"/>
              </w:rPr>
              <w:t>selection type</w:t>
            </w:r>
            <w:r w:rsidRPr="007A4A56">
              <w:rPr>
                <w:lang w:val="en-US"/>
              </w:rPr>
              <w:t xml:space="preserve"> as </w:t>
            </w:r>
            <w:r w:rsidRPr="007A4A56">
              <w:rPr>
                <w:b/>
                <w:lang w:val="en-US"/>
              </w:rPr>
              <w:t>Single Selection</w:t>
            </w:r>
            <w:r w:rsidRPr="007A4A56">
              <w:rPr>
                <w:lang w:val="en-US"/>
              </w:rPr>
              <w:t xml:space="preserve">. </w:t>
            </w:r>
            <w:r>
              <w:t xml:space="preserve">Confirm the window with </w:t>
            </w:r>
            <w:r>
              <w:rPr>
                <w:b/>
              </w:rPr>
              <w:t>OK.</w:t>
            </w:r>
            <w:r>
              <w:t xml:space="preserve"> </w:t>
            </w:r>
          </w:p>
        </w:tc>
        <w:tc>
          <w:tcPr>
            <w:tcW w:w="1996" w:type="dxa"/>
            <w:tcBorders>
              <w:left w:val="single" w:sz="4" w:space="0" w:color="D9D9D9" w:themeColor="background1" w:themeShade="D9"/>
            </w:tcBorders>
            <w:shd w:val="clear" w:color="auto" w:fill="auto"/>
          </w:tcPr>
          <w:p w14:paraId="6BEAC8F3" w14:textId="77777777" w:rsidR="00786953" w:rsidRPr="007A4A56" w:rsidRDefault="00786953">
            <w:pPr>
              <w:pStyle w:val="Margin"/>
              <w:rPr>
                <w:lang w:val="en-US"/>
              </w:rPr>
            </w:pPr>
          </w:p>
          <w:p w14:paraId="753CA8B9" w14:textId="59C1DB3C" w:rsidR="00786953" w:rsidRPr="007A4A56" w:rsidRDefault="00BA09DA">
            <w:pPr>
              <w:pStyle w:val="Margin"/>
              <w:rPr>
                <w:lang w:val="en-US"/>
              </w:rPr>
            </w:pPr>
            <w:r w:rsidRPr="007A4A56">
              <w:rPr>
                <w:lang w:val="en-US"/>
              </w:rPr>
              <w:t>2017 – 2019</w:t>
            </w:r>
            <w:r w:rsidRPr="007A4A56">
              <w:rPr>
                <w:lang w:val="en-US"/>
              </w:rPr>
              <w:br/>
              <w:t xml:space="preserve"> Settings</w:t>
            </w:r>
          </w:p>
          <w:p w14:paraId="3321A756" w14:textId="77777777" w:rsidR="00786953" w:rsidRPr="007A4A56" w:rsidRDefault="00BA09DA">
            <w:pPr>
              <w:pStyle w:val="Margin"/>
              <w:rPr>
                <w:lang w:val="en-US"/>
              </w:rPr>
            </w:pPr>
            <w:r w:rsidRPr="007A4A56">
              <w:rPr>
                <w:lang w:val="en-US"/>
              </w:rPr>
              <w:t>Single Selection</w:t>
            </w:r>
          </w:p>
          <w:p w14:paraId="471DF7A4" w14:textId="2D1D57E6" w:rsidR="00786953" w:rsidRPr="007A4A56" w:rsidRDefault="00BA09DA">
            <w:pPr>
              <w:pStyle w:val="Margin"/>
              <w:rPr>
                <w:lang w:val="en-US"/>
              </w:rPr>
            </w:pPr>
            <w:r w:rsidRPr="007A4A56">
              <w:rPr>
                <w:lang w:val="en-US"/>
              </w:rPr>
              <w:t>Ok then</w:t>
            </w:r>
          </w:p>
        </w:tc>
      </w:tr>
      <w:tr w:rsidR="00786953" w:rsidRPr="00345B63" w14:paraId="2BB2683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ACA224F" w14:textId="24E78220" w:rsidR="00786953" w:rsidRPr="007A4A56" w:rsidRDefault="00BA09DA">
            <w:pPr>
              <w:jc w:val="both"/>
              <w:rPr>
                <w:lang w:val="en-US"/>
              </w:rPr>
            </w:pPr>
            <w:r w:rsidRPr="007A4A56">
              <w:rPr>
                <w:lang w:val="en-US"/>
              </w:rPr>
              <w:t xml:space="preserve">You also want to insert a key figure filter as a </w:t>
            </w:r>
            <w:r w:rsidRPr="007A4A56">
              <w:rPr>
                <w:i/>
                <w:lang w:val="en-US"/>
              </w:rPr>
              <w:t xml:space="preserve">page </w:t>
            </w:r>
            <w:proofErr w:type="gramStart"/>
            <w:r w:rsidRPr="007A4A56">
              <w:rPr>
                <w:i/>
                <w:lang w:val="en-US"/>
              </w:rPr>
              <w:t xml:space="preserve">filter </w:t>
            </w:r>
            <w:r w:rsidRPr="007A4A56">
              <w:rPr>
                <w:lang w:val="en-US"/>
              </w:rPr>
              <w:t xml:space="preserve"> so</w:t>
            </w:r>
            <w:proofErr w:type="gramEnd"/>
            <w:r w:rsidRPr="007A4A56">
              <w:rPr>
                <w:lang w:val="en-US"/>
              </w:rPr>
              <w:t xml:space="preserve"> that the end users can lower limits.</w:t>
            </w:r>
          </w:p>
        </w:tc>
        <w:tc>
          <w:tcPr>
            <w:tcW w:w="1996" w:type="dxa"/>
            <w:tcBorders>
              <w:left w:val="single" w:sz="4" w:space="0" w:color="D9D9D9" w:themeColor="background1" w:themeShade="D9"/>
            </w:tcBorders>
            <w:shd w:val="clear" w:color="auto" w:fill="auto"/>
          </w:tcPr>
          <w:p w14:paraId="006FCD46" w14:textId="77777777" w:rsidR="00786953" w:rsidRPr="007A4A56" w:rsidRDefault="00786953">
            <w:pPr>
              <w:pStyle w:val="Margin"/>
              <w:rPr>
                <w:lang w:val="en-US"/>
              </w:rPr>
            </w:pPr>
          </w:p>
          <w:p w14:paraId="0792F44A" w14:textId="03D1A6CB" w:rsidR="00786953" w:rsidRPr="007A4A56" w:rsidRDefault="00786953">
            <w:pPr>
              <w:pStyle w:val="Margin"/>
              <w:rPr>
                <w:lang w:val="en-US"/>
              </w:rPr>
            </w:pPr>
          </w:p>
        </w:tc>
      </w:tr>
      <w:tr w:rsidR="00786953" w14:paraId="7444514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092DEF1" w14:textId="1A018BB0" w:rsidR="00786953" w:rsidRPr="007A4A56" w:rsidRDefault="00BA09DA">
            <w:pPr>
              <w:jc w:val="both"/>
              <w:rPr>
                <w:lang w:val="en-US"/>
              </w:rPr>
            </w:pPr>
            <w:r w:rsidRPr="007A4A56">
              <w:rPr>
                <w:lang w:val="en-US"/>
              </w:rPr>
              <w:t xml:space="preserve">To do so, add another filter. In the menu that opens, select </w:t>
            </w:r>
            <w:r w:rsidRPr="007A4A56">
              <w:rPr>
                <w:rStyle w:val="Hervorhebung"/>
                <w:b/>
                <w:i w:val="0"/>
                <w:lang w:val="en-US"/>
              </w:rPr>
              <w:t xml:space="preserve">Measures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lang w:val="en-US"/>
              </w:rPr>
              <w:t xml:space="preserve"> Sales Quantity</w:t>
            </w:r>
            <w:r w:rsidRPr="007A4A56">
              <w:rPr>
                <w:lang w:val="en-US"/>
              </w:rPr>
              <w:t>.</w:t>
            </w:r>
          </w:p>
        </w:tc>
        <w:tc>
          <w:tcPr>
            <w:tcW w:w="1996" w:type="dxa"/>
            <w:tcBorders>
              <w:left w:val="single" w:sz="4" w:space="0" w:color="D9D9D9" w:themeColor="background1" w:themeShade="D9"/>
            </w:tcBorders>
            <w:shd w:val="clear" w:color="auto" w:fill="auto"/>
          </w:tcPr>
          <w:p w14:paraId="5BBEB476" w14:textId="77777777" w:rsidR="00786953" w:rsidRPr="007A4A56" w:rsidRDefault="00786953">
            <w:pPr>
              <w:pStyle w:val="Margin"/>
              <w:rPr>
                <w:lang w:val="en-US"/>
              </w:rPr>
            </w:pPr>
          </w:p>
          <w:p w14:paraId="1D77BDFC" w14:textId="77777777" w:rsidR="00786953" w:rsidRDefault="00BA09DA">
            <w:pPr>
              <w:pStyle w:val="Margin"/>
            </w:pPr>
            <w:r>
              <w:t xml:space="preserve">Measures </w:t>
            </w:r>
            <w:r>
              <w:sym w:font="Wingdings" w:char="F0E0"/>
            </w:r>
          </w:p>
          <w:p w14:paraId="0D7FA0B1" w14:textId="15C03ED2" w:rsidR="00786953" w:rsidRDefault="00BA09DA">
            <w:pPr>
              <w:pStyle w:val="Margin"/>
            </w:pPr>
            <w:r>
              <w:t>Sales Quantity</w:t>
            </w:r>
          </w:p>
        </w:tc>
      </w:tr>
      <w:tr w:rsidR="00786953" w14:paraId="463B954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12D8F3A" w14:textId="6780DD98" w:rsidR="00786953" w:rsidRDefault="00BA09DA">
            <w:pPr>
              <w:jc w:val="both"/>
            </w:pPr>
            <w:r w:rsidRPr="007A4A56">
              <w:rPr>
                <w:lang w:val="en-US"/>
              </w:rPr>
              <w:t xml:space="preserve">In the following dialog, you first define the dimensions for determining the key figures. </w:t>
            </w:r>
            <w:r>
              <w:t xml:space="preserve">Select Below </w:t>
            </w:r>
            <w:r>
              <w:rPr>
                <w:i/>
              </w:rPr>
              <w:t>Dimension Context</w:t>
            </w:r>
            <w:r>
              <w:t xml:space="preserve"> </w:t>
            </w:r>
            <w:r>
              <w:rPr>
                <w:b/>
              </w:rPr>
              <w:t>Year</w:t>
            </w:r>
            <w:r>
              <w:t xml:space="preserve"> (below </w:t>
            </w:r>
            <w:r>
              <w:rPr>
                <w:rStyle w:val="Hervorhebung"/>
              </w:rPr>
              <w:t>Date</w:t>
            </w:r>
            <w:r>
              <w:t xml:space="preserve">) and </w:t>
            </w:r>
            <w:r>
              <w:rPr>
                <w:rStyle w:val="Hervorhebung"/>
                <w:b/>
                <w:i w:val="0"/>
              </w:rPr>
              <w:t>Product</w:t>
            </w:r>
            <w:r>
              <w:t>.</w:t>
            </w:r>
          </w:p>
        </w:tc>
        <w:tc>
          <w:tcPr>
            <w:tcW w:w="1996" w:type="dxa"/>
            <w:tcBorders>
              <w:left w:val="single" w:sz="4" w:space="0" w:color="D9D9D9" w:themeColor="background1" w:themeShade="D9"/>
            </w:tcBorders>
            <w:shd w:val="clear" w:color="auto" w:fill="auto"/>
          </w:tcPr>
          <w:p w14:paraId="51BE6C78" w14:textId="77777777" w:rsidR="00786953" w:rsidRDefault="00786953">
            <w:pPr>
              <w:pStyle w:val="Margin"/>
            </w:pPr>
          </w:p>
          <w:p w14:paraId="340E9BCD" w14:textId="77777777" w:rsidR="00786953" w:rsidRDefault="00BA09DA">
            <w:pPr>
              <w:pStyle w:val="Margin"/>
            </w:pPr>
            <w:r>
              <w:t>Year</w:t>
            </w:r>
          </w:p>
          <w:p w14:paraId="2BDC8734" w14:textId="2F7BD9E5" w:rsidR="00786953" w:rsidRDefault="00BA09DA">
            <w:pPr>
              <w:pStyle w:val="Margin"/>
            </w:pPr>
            <w:r>
              <w:t>Product</w:t>
            </w:r>
          </w:p>
        </w:tc>
      </w:tr>
      <w:tr w:rsidR="00786953" w:rsidRPr="00345B63" w14:paraId="0D0A830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3B64471" w14:textId="0E95AC96" w:rsidR="00786953" w:rsidRPr="007A4A56" w:rsidRDefault="00BA09DA">
            <w:pPr>
              <w:jc w:val="both"/>
              <w:rPr>
                <w:lang w:val="en-US"/>
              </w:rPr>
            </w:pPr>
            <w:r w:rsidRPr="007A4A56">
              <w:rPr>
                <w:lang w:val="en-US"/>
              </w:rPr>
              <w:t xml:space="preserve">Under </w:t>
            </w:r>
            <w:r w:rsidRPr="007A4A56">
              <w:rPr>
                <w:i/>
                <w:lang w:val="en-US"/>
              </w:rPr>
              <w:t>Range</w:t>
            </w:r>
            <w:r w:rsidRPr="007A4A56">
              <w:rPr>
                <w:lang w:val="en-US"/>
              </w:rPr>
              <w:t xml:space="preserve">, select </w:t>
            </w:r>
            <w:r w:rsidRPr="007A4A56">
              <w:rPr>
                <w:rStyle w:val="Hervorhebung"/>
                <w:b/>
                <w:i w:val="0"/>
                <w:lang w:val="en-US"/>
              </w:rPr>
              <w:t>Greater Than or Equal To</w:t>
            </w:r>
            <w:r w:rsidRPr="007A4A56">
              <w:rPr>
                <w:lang w:val="en-US"/>
              </w:rPr>
              <w:t xml:space="preserve"> and enter </w:t>
            </w:r>
            <w:r w:rsidRPr="007A4A56">
              <w:rPr>
                <w:rStyle w:val="Hervorhebung"/>
                <w:b/>
                <w:i w:val="0"/>
                <w:lang w:val="en-US"/>
              </w:rPr>
              <w:t>2000</w:t>
            </w:r>
            <w:r w:rsidRPr="007A4A56">
              <w:rPr>
                <w:lang w:val="en-US"/>
              </w:rPr>
              <w:t xml:space="preserve"> as the value.</w:t>
            </w:r>
          </w:p>
        </w:tc>
        <w:tc>
          <w:tcPr>
            <w:tcW w:w="1996" w:type="dxa"/>
            <w:tcBorders>
              <w:left w:val="single" w:sz="4" w:space="0" w:color="D9D9D9" w:themeColor="background1" w:themeShade="D9"/>
            </w:tcBorders>
            <w:shd w:val="clear" w:color="auto" w:fill="auto"/>
          </w:tcPr>
          <w:p w14:paraId="06B7B459" w14:textId="77777777" w:rsidR="00786953" w:rsidRPr="007A4A56" w:rsidRDefault="00786953">
            <w:pPr>
              <w:pStyle w:val="Margin"/>
              <w:rPr>
                <w:lang w:val="en-US"/>
              </w:rPr>
            </w:pPr>
          </w:p>
          <w:p w14:paraId="195693F1" w14:textId="77777777" w:rsidR="00786953" w:rsidRPr="007A4A56" w:rsidRDefault="00BA09DA">
            <w:pPr>
              <w:pStyle w:val="Margin"/>
              <w:rPr>
                <w:lang w:val="en-US"/>
              </w:rPr>
            </w:pPr>
            <w:r w:rsidRPr="007A4A56">
              <w:rPr>
                <w:lang w:val="en-US"/>
              </w:rPr>
              <w:t>Greater than or equal to</w:t>
            </w:r>
          </w:p>
          <w:p w14:paraId="3BC6A5A1" w14:textId="29764DFB" w:rsidR="00786953" w:rsidRPr="007A4A56" w:rsidRDefault="00BA09DA">
            <w:pPr>
              <w:pStyle w:val="Margin"/>
              <w:rPr>
                <w:lang w:val="en-US"/>
              </w:rPr>
            </w:pPr>
            <w:r w:rsidRPr="007A4A56">
              <w:rPr>
                <w:lang w:val="en-US"/>
              </w:rPr>
              <w:t>2000</w:t>
            </w:r>
          </w:p>
          <w:p w14:paraId="326CA534" w14:textId="01EC9CAC" w:rsidR="00786953" w:rsidRPr="007A4A56" w:rsidRDefault="00786953">
            <w:pPr>
              <w:pStyle w:val="Margin"/>
              <w:rPr>
                <w:lang w:val="en-US"/>
              </w:rPr>
            </w:pPr>
          </w:p>
        </w:tc>
      </w:tr>
      <w:tr w:rsidR="00786953" w14:paraId="3CD7B62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8E878EC" w14:textId="07E417E6" w:rsidR="00786953" w:rsidRPr="007A4A56" w:rsidRDefault="00BA09DA">
            <w:pPr>
              <w:jc w:val="both"/>
              <w:rPr>
                <w:lang w:val="en-US"/>
              </w:rPr>
            </w:pPr>
            <w:r w:rsidRPr="007A4A56">
              <w:rPr>
                <w:lang w:val="en-US"/>
              </w:rPr>
              <w:lastRenderedPageBreak/>
              <w:t xml:space="preserve">Allow end users to change the value as </w:t>
            </w:r>
            <w:r w:rsidRPr="007A4A56">
              <w:rPr>
                <w:rStyle w:val="Hervorhebung"/>
                <w:b/>
                <w:i w:val="0"/>
                <w:lang w:val="en-US"/>
              </w:rPr>
              <w:t>Single Selection</w:t>
            </w:r>
            <w:r w:rsidRPr="007A4A56">
              <w:rPr>
                <w:lang w:val="en-US"/>
              </w:rPr>
              <w:t xml:space="preserve">. Then confirm the window with </w:t>
            </w:r>
            <w:r w:rsidRPr="007A4A56">
              <w:rPr>
                <w:rStyle w:val="Hervorhebung"/>
                <w:b/>
                <w:i w:val="0"/>
                <w:lang w:val="en-US"/>
              </w:rPr>
              <w:t>OK</w:t>
            </w:r>
            <w:r w:rsidRPr="007A4A56">
              <w:rPr>
                <w:lang w:val="en-US"/>
              </w:rPr>
              <w:t>.</w:t>
            </w:r>
          </w:p>
        </w:tc>
        <w:tc>
          <w:tcPr>
            <w:tcW w:w="1996" w:type="dxa"/>
            <w:tcBorders>
              <w:left w:val="single" w:sz="4" w:space="0" w:color="D9D9D9" w:themeColor="background1" w:themeShade="D9"/>
            </w:tcBorders>
            <w:shd w:val="clear" w:color="auto" w:fill="auto"/>
          </w:tcPr>
          <w:p w14:paraId="0FC68CAD" w14:textId="233AAA22" w:rsidR="00786953" w:rsidRDefault="00BA09DA">
            <w:pPr>
              <w:pStyle w:val="Margin"/>
            </w:pPr>
            <w:r w:rsidRPr="007A4A56">
              <w:rPr>
                <w:lang w:val="en-US"/>
              </w:rPr>
              <w:br/>
              <w:t xml:space="preserve"> </w:t>
            </w:r>
            <w:r>
              <w:t>Single Selection</w:t>
            </w:r>
          </w:p>
          <w:p w14:paraId="0973DC51" w14:textId="4F0F9101" w:rsidR="00786953" w:rsidRDefault="00BA09DA">
            <w:pPr>
              <w:pStyle w:val="Margin"/>
            </w:pPr>
            <w:r>
              <w:t>Ok then</w:t>
            </w:r>
          </w:p>
        </w:tc>
      </w:tr>
      <w:tr w:rsidR="00786953" w14:paraId="145B72F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5F41062" w14:textId="4702D58B" w:rsidR="00786953" w:rsidRDefault="00BA09DA">
            <w:pPr>
              <w:jc w:val="center"/>
            </w:pPr>
            <w:r>
              <w:rPr>
                <w:noProof/>
              </w:rPr>
              <w:drawing>
                <wp:inline distT="0" distB="0" distL="0" distR="0" wp14:anchorId="52C70645" wp14:editId="38485790">
                  <wp:extent cx="4716145" cy="3379470"/>
                  <wp:effectExtent l="0" t="0" r="8255" b="0"/>
                  <wp:docPr id="66" name="Graphic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716145" cy="337947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F254882" w14:textId="77777777" w:rsidR="00786953" w:rsidRDefault="00786953">
            <w:pPr>
              <w:pStyle w:val="Margin"/>
            </w:pPr>
          </w:p>
        </w:tc>
      </w:tr>
      <w:tr w:rsidR="00786953" w14:paraId="231EC04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F65CA57" w14:textId="7A6940B1" w:rsidR="00786953" w:rsidRPr="007A4A56" w:rsidRDefault="00BA09DA">
            <w:pPr>
              <w:rPr>
                <w:lang w:val="en-US"/>
              </w:rPr>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w:t>
            </w:r>
          </w:p>
        </w:tc>
        <w:tc>
          <w:tcPr>
            <w:tcW w:w="1996" w:type="dxa"/>
            <w:tcBorders>
              <w:left w:val="single" w:sz="4" w:space="0" w:color="D9D9D9" w:themeColor="background1" w:themeShade="D9"/>
            </w:tcBorders>
            <w:shd w:val="clear" w:color="auto" w:fill="auto"/>
          </w:tcPr>
          <w:p w14:paraId="2F1065D1" w14:textId="072A1073" w:rsidR="00786953" w:rsidRDefault="00BA09DA">
            <w:pPr>
              <w:pStyle w:val="Margin"/>
            </w:pPr>
            <w:r w:rsidRPr="007A4A56">
              <w:rPr>
                <w:lang w:val="en-US"/>
              </w:rPr>
              <w:br/>
            </w:r>
            <w:r>
              <w:t>Styling</w:t>
            </w:r>
          </w:p>
        </w:tc>
      </w:tr>
      <w:tr w:rsidR="00786953" w14:paraId="7209BB3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B899A3D" w14:textId="60BBBB0F" w:rsidR="00786953" w:rsidRPr="007A4A56" w:rsidRDefault="00BA09DA">
            <w:pPr>
              <w:rPr>
                <w:lang w:val="en-US"/>
              </w:rPr>
            </w:pPr>
            <w:r w:rsidRPr="007A4A56">
              <w:rPr>
                <w:lang w:val="en-US"/>
              </w:rPr>
              <w:t xml:space="preserve">Change the size of the </w:t>
            </w:r>
            <w:r w:rsidRPr="007A4A56">
              <w:rPr>
                <w:i/>
                <w:lang w:val="en-US"/>
              </w:rPr>
              <w:t>Page Filter</w:t>
            </w:r>
            <w:r w:rsidRPr="007A4A56">
              <w:rPr>
                <w:lang w:val="en-US"/>
              </w:rPr>
              <w:t xml:space="preserve"> for </w:t>
            </w:r>
            <w:r w:rsidRPr="007A4A56">
              <w:rPr>
                <w:i/>
                <w:lang w:val="en-US"/>
              </w:rPr>
              <w:t>Date</w:t>
            </w:r>
            <w:r w:rsidRPr="007A4A56">
              <w:rPr>
                <w:lang w:val="en-US"/>
              </w:rPr>
              <w:t xml:space="preserve"> by clicking it and changing the </w:t>
            </w:r>
            <w:r w:rsidRPr="007A4A56">
              <w:rPr>
                <w:i/>
                <w:lang w:val="en-US"/>
              </w:rPr>
              <w:t>Height</w:t>
            </w:r>
            <w:r w:rsidRPr="007A4A56">
              <w:rPr>
                <w:lang w:val="en-US"/>
              </w:rPr>
              <w:t xml:space="preserve"> to </w:t>
            </w:r>
            <w:r w:rsidRPr="007A4A56">
              <w:rPr>
                <w:b/>
                <w:lang w:val="en-US"/>
              </w:rPr>
              <w:t xml:space="preserve">7 Grid </w:t>
            </w:r>
            <w:r w:rsidRPr="007A4A56">
              <w:rPr>
                <w:lang w:val="en-US"/>
              </w:rPr>
              <w:t xml:space="preserve"> under </w:t>
            </w:r>
            <w:r w:rsidRPr="007A4A56">
              <w:rPr>
                <w:i/>
                <w:lang w:val="en-US"/>
              </w:rPr>
              <w:t>Size and Position</w:t>
            </w:r>
            <w:r w:rsidRPr="007A4A56">
              <w:rPr>
                <w:lang w:val="en-US"/>
              </w:rPr>
              <w:t>.</w:t>
            </w:r>
          </w:p>
        </w:tc>
        <w:tc>
          <w:tcPr>
            <w:tcW w:w="1996" w:type="dxa"/>
            <w:tcBorders>
              <w:left w:val="single" w:sz="4" w:space="0" w:color="D9D9D9" w:themeColor="background1" w:themeShade="D9"/>
            </w:tcBorders>
            <w:shd w:val="clear" w:color="auto" w:fill="auto"/>
          </w:tcPr>
          <w:p w14:paraId="28EEF3BF" w14:textId="5AD30016" w:rsidR="00786953" w:rsidRDefault="00BA09DA">
            <w:pPr>
              <w:pStyle w:val="Margin"/>
            </w:pPr>
            <w:r w:rsidRPr="007A4A56">
              <w:rPr>
                <w:lang w:val="en-US"/>
              </w:rPr>
              <w:br/>
            </w:r>
            <w:r>
              <w:t>Height 7 Grid</w:t>
            </w:r>
          </w:p>
        </w:tc>
      </w:tr>
      <w:tr w:rsidR="00786953" w14:paraId="50CF22F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524BB6B" w14:textId="54FA6477" w:rsidR="00786953" w:rsidRPr="007A4A56" w:rsidRDefault="00BA09DA">
            <w:pPr>
              <w:rPr>
                <w:lang w:val="en-US"/>
              </w:rPr>
            </w:pPr>
            <w:r w:rsidRPr="007A4A56">
              <w:rPr>
                <w:lang w:val="en-US"/>
              </w:rPr>
              <w:t xml:space="preserve">You change the size of the </w:t>
            </w:r>
            <w:r w:rsidRPr="007A4A56">
              <w:rPr>
                <w:i/>
                <w:lang w:val="en-US"/>
              </w:rPr>
              <w:t>key figure filter</w:t>
            </w:r>
            <w:r w:rsidRPr="007A4A56">
              <w:rPr>
                <w:lang w:val="en-US"/>
              </w:rPr>
              <w:t xml:space="preserve"> to </w:t>
            </w:r>
            <w:r w:rsidRPr="007A4A56">
              <w:rPr>
                <w:b/>
                <w:lang w:val="en-US"/>
              </w:rPr>
              <w:t>5 Grid</w:t>
            </w:r>
            <w:r w:rsidRPr="007A4A56">
              <w:rPr>
                <w:lang w:val="en-US"/>
              </w:rPr>
              <w:t xml:space="preserve"> for </w:t>
            </w:r>
            <w:r w:rsidRPr="007A4A56">
              <w:rPr>
                <w:i/>
                <w:lang w:val="en-US"/>
              </w:rPr>
              <w:t>Width</w:t>
            </w:r>
            <w:r w:rsidRPr="007A4A56">
              <w:rPr>
                <w:lang w:val="en-US"/>
              </w:rPr>
              <w:t xml:space="preserve"> and </w:t>
            </w:r>
            <w:r w:rsidRPr="007A4A56">
              <w:rPr>
                <w:b/>
                <w:lang w:val="en-US"/>
              </w:rPr>
              <w:t>7 Grid</w:t>
            </w:r>
            <w:r w:rsidRPr="007A4A56">
              <w:rPr>
                <w:lang w:val="en-US"/>
              </w:rPr>
              <w:t xml:space="preserve"> for </w:t>
            </w:r>
            <w:r w:rsidRPr="007A4A56">
              <w:rPr>
                <w:i/>
                <w:lang w:val="en-US"/>
              </w:rPr>
              <w:t>Height</w:t>
            </w:r>
            <w:r w:rsidRPr="007A4A56">
              <w:rPr>
                <w:lang w:val="en-US"/>
              </w:rPr>
              <w:t>.</w:t>
            </w:r>
          </w:p>
        </w:tc>
        <w:tc>
          <w:tcPr>
            <w:tcW w:w="1996" w:type="dxa"/>
            <w:tcBorders>
              <w:left w:val="single" w:sz="4" w:space="0" w:color="D9D9D9" w:themeColor="background1" w:themeShade="D9"/>
            </w:tcBorders>
            <w:shd w:val="clear" w:color="auto" w:fill="auto"/>
          </w:tcPr>
          <w:p w14:paraId="4D36F7D9" w14:textId="4D7BE6B1" w:rsidR="00786953" w:rsidRDefault="00BA09DA">
            <w:pPr>
              <w:pStyle w:val="Margin"/>
            </w:pPr>
            <w:r w:rsidRPr="007A4A56">
              <w:rPr>
                <w:lang w:val="en-US"/>
              </w:rPr>
              <w:br/>
            </w:r>
            <w:r>
              <w:t>Width 5 Grid</w:t>
            </w:r>
            <w:r>
              <w:br/>
              <w:t xml:space="preserve"> Height 7 Grid</w:t>
            </w:r>
            <w:r>
              <w:br/>
            </w:r>
          </w:p>
        </w:tc>
      </w:tr>
      <w:tr w:rsidR="00786953" w14:paraId="60359AC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3653DC" w14:textId="07AD92A3" w:rsidR="00786953" w:rsidRPr="007A4A56" w:rsidRDefault="00BA09DA">
            <w:pPr>
              <w:rPr>
                <w:lang w:val="en-US"/>
              </w:rPr>
            </w:pPr>
            <w:r w:rsidRPr="007A4A56">
              <w:rPr>
                <w:lang w:val="en-US"/>
              </w:rPr>
              <w:t xml:space="preserve">In the </w:t>
            </w:r>
            <w:r w:rsidRPr="007A4A56">
              <w:rPr>
                <w:i/>
                <w:lang w:val="en-US"/>
              </w:rPr>
              <w:t>Quick Menus</w:t>
            </w:r>
            <w:r w:rsidRPr="007A4A56">
              <w:rPr>
                <w:lang w:val="en-US"/>
              </w:rPr>
              <w:t xml:space="preserve"> area, deselect it for both filter elements.</w:t>
            </w:r>
          </w:p>
        </w:tc>
        <w:tc>
          <w:tcPr>
            <w:tcW w:w="1996" w:type="dxa"/>
            <w:tcBorders>
              <w:left w:val="single" w:sz="4" w:space="0" w:color="D9D9D9" w:themeColor="background1" w:themeShade="D9"/>
            </w:tcBorders>
            <w:shd w:val="clear" w:color="auto" w:fill="auto"/>
          </w:tcPr>
          <w:p w14:paraId="093C0FC4" w14:textId="5F67D114" w:rsidR="00786953" w:rsidRDefault="00BA09DA">
            <w:pPr>
              <w:pStyle w:val="Margin"/>
            </w:pPr>
            <w:r w:rsidRPr="007A4A56">
              <w:rPr>
                <w:lang w:val="en-US"/>
              </w:rPr>
              <w:br/>
            </w:r>
            <w:r w:rsidRPr="007A4A56">
              <w:rPr>
                <w:strike/>
                <w:lang w:val="en-US"/>
              </w:rPr>
              <w:t xml:space="preserve"> </w:t>
            </w:r>
            <w:r>
              <w:rPr>
                <w:strike/>
              </w:rPr>
              <w:t>Quick Menus</w:t>
            </w:r>
          </w:p>
        </w:tc>
      </w:tr>
      <w:tr w:rsidR="00786953" w14:paraId="5A724EE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1ED03D7" w14:textId="1DF172F6" w:rsidR="00786953" w:rsidRPr="007A4A56" w:rsidRDefault="00BA09DA">
            <w:pPr>
              <w:rPr>
                <w:lang w:val="en-US"/>
              </w:rPr>
            </w:pPr>
            <w:r w:rsidRPr="007A4A56">
              <w:rPr>
                <w:lang w:val="en-US"/>
              </w:rPr>
              <w:t xml:space="preserve">For the filters on </w:t>
            </w:r>
            <w:r w:rsidRPr="007A4A56">
              <w:rPr>
                <w:i/>
                <w:lang w:val="en-US"/>
              </w:rPr>
              <w:t>Date</w:t>
            </w:r>
            <w:r w:rsidRPr="007A4A56">
              <w:rPr>
                <w:lang w:val="en-US"/>
              </w:rPr>
              <w:t xml:space="preserve">, deactivate the </w:t>
            </w:r>
            <w:r w:rsidRPr="007A4A56">
              <w:rPr>
                <w:i/>
                <w:lang w:val="en-US"/>
              </w:rPr>
              <w:t>Cascading Effect</w:t>
            </w:r>
            <w:r w:rsidRPr="007A4A56">
              <w:rPr>
                <w:lang w:val="en-US"/>
              </w:rPr>
              <w:t xml:space="preserve"> button by right-clicking in the filter and selecting </w:t>
            </w:r>
            <w:r w:rsidRPr="007A4A56">
              <w:rPr>
                <w:b/>
                <w:lang w:val="en-US"/>
              </w:rPr>
              <w:t>Cascading Effect</w:t>
            </w:r>
            <w:r w:rsidRPr="007A4A56">
              <w:rPr>
                <w:lang w:val="en-US"/>
              </w:rPr>
              <w:t>.</w:t>
            </w:r>
          </w:p>
        </w:tc>
        <w:tc>
          <w:tcPr>
            <w:tcW w:w="1996" w:type="dxa"/>
            <w:tcBorders>
              <w:left w:val="single" w:sz="4" w:space="0" w:color="D9D9D9" w:themeColor="background1" w:themeShade="D9"/>
            </w:tcBorders>
            <w:shd w:val="clear" w:color="auto" w:fill="auto"/>
          </w:tcPr>
          <w:p w14:paraId="6CD64FE7" w14:textId="74C44DAC" w:rsidR="00786953" w:rsidRDefault="00BA09DA">
            <w:pPr>
              <w:pStyle w:val="Margin"/>
              <w:rPr>
                <w:strike/>
              </w:rPr>
            </w:pPr>
            <w:r w:rsidRPr="007A4A56">
              <w:rPr>
                <w:lang w:val="en-US"/>
              </w:rPr>
              <w:br/>
            </w:r>
            <w:r w:rsidRPr="007A4A56">
              <w:rPr>
                <w:strike/>
                <w:lang w:val="en-US"/>
              </w:rPr>
              <w:t xml:space="preserve"> </w:t>
            </w:r>
            <w:r>
              <w:rPr>
                <w:strike/>
              </w:rPr>
              <w:t>Cascading Effect</w:t>
            </w:r>
          </w:p>
          <w:p w14:paraId="2CB943FF" w14:textId="7808BCC1" w:rsidR="00786953" w:rsidRDefault="00786953">
            <w:pPr>
              <w:pStyle w:val="Margin"/>
            </w:pPr>
          </w:p>
        </w:tc>
      </w:tr>
      <w:tr w:rsidR="00786953" w14:paraId="2EFB5AC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9BB486E" w14:textId="6AF81683" w:rsidR="00786953" w:rsidRPr="007A4A56" w:rsidRDefault="00BA09DA">
            <w:pPr>
              <w:rPr>
                <w:lang w:val="en-US"/>
              </w:rPr>
            </w:pPr>
            <w:r w:rsidRPr="007A4A56">
              <w:rPr>
                <w:lang w:val="en-US"/>
              </w:rPr>
              <w:t xml:space="preserve">For the key figure filter, deactivate the </w:t>
            </w:r>
            <w:r w:rsidRPr="007A4A56">
              <w:rPr>
                <w:i/>
                <w:lang w:val="en-US"/>
              </w:rPr>
              <w:t>range description</w:t>
            </w:r>
            <w:r w:rsidRPr="007A4A56">
              <w:rPr>
                <w:lang w:val="en-US"/>
              </w:rPr>
              <w:t xml:space="preserve"> by choosing </w:t>
            </w:r>
            <w:r w:rsidRPr="007A4A56">
              <w:rPr>
                <w:b/>
                <w:lang w:val="en-US"/>
              </w:rPr>
              <w:t xml:space="preserve">Show/Hide </w:t>
            </w:r>
            <w:r w:rsidRPr="007A4A56">
              <w:rPr>
                <w:b/>
                <w:color w:val="943634"/>
                <w:lang w:val="en-US"/>
              </w:rPr>
              <w:t>►</w:t>
            </w:r>
            <w:r w:rsidRPr="007A4A56">
              <w:rPr>
                <w:b/>
                <w:lang w:val="en-US"/>
              </w:rPr>
              <w:t xml:space="preserve"> Range Description</w:t>
            </w:r>
            <w:r w:rsidRPr="007A4A56">
              <w:rPr>
                <w:lang w:val="en-US"/>
              </w:rPr>
              <w:t>.</w:t>
            </w:r>
          </w:p>
        </w:tc>
        <w:tc>
          <w:tcPr>
            <w:tcW w:w="1996" w:type="dxa"/>
            <w:tcBorders>
              <w:left w:val="single" w:sz="4" w:space="0" w:color="D9D9D9" w:themeColor="background1" w:themeShade="D9"/>
            </w:tcBorders>
            <w:shd w:val="clear" w:color="auto" w:fill="auto"/>
          </w:tcPr>
          <w:p w14:paraId="4A37643A" w14:textId="6C4BD13E" w:rsidR="00786953" w:rsidRDefault="00BA09DA">
            <w:pPr>
              <w:pStyle w:val="Margin"/>
            </w:pPr>
            <w:r w:rsidRPr="007A4A56">
              <w:rPr>
                <w:lang w:val="en-US"/>
              </w:rPr>
              <w:br/>
              <w:t xml:space="preserve"> </w:t>
            </w:r>
            <w:r>
              <w:t xml:space="preserve">Show/Hide </w:t>
            </w:r>
            <w:r>
              <w:sym w:font="Wingdings" w:char="F0E0"/>
            </w:r>
          </w:p>
          <w:p w14:paraId="30D67961" w14:textId="4A0CE8CD" w:rsidR="00786953" w:rsidRDefault="00BA09DA">
            <w:pPr>
              <w:pStyle w:val="P68B1DB1-Margin13"/>
            </w:pPr>
            <w:r>
              <w:t>Range Description</w:t>
            </w:r>
          </w:p>
        </w:tc>
      </w:tr>
      <w:tr w:rsidR="00786953" w14:paraId="515CE08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4370D20" w14:textId="4DDF6924" w:rsidR="00786953" w:rsidRPr="007A4A56" w:rsidRDefault="00BA09DA">
            <w:pPr>
              <w:rPr>
                <w:lang w:val="en-US"/>
              </w:rPr>
            </w:pPr>
            <w:r w:rsidRPr="007A4A56">
              <w:rPr>
                <w:lang w:val="en-US"/>
              </w:rPr>
              <w:t xml:space="preserve">Now change the name of the measure filter to </w:t>
            </w:r>
            <w:r w:rsidRPr="007A4A56">
              <w:rPr>
                <w:b/>
                <w:lang w:val="en-US"/>
              </w:rPr>
              <w:t>Sales Quantity</w:t>
            </w:r>
            <w:r w:rsidRPr="007A4A56">
              <w:rPr>
                <w:lang w:val="en-US"/>
              </w:rPr>
              <w:t>.</w:t>
            </w:r>
          </w:p>
        </w:tc>
        <w:tc>
          <w:tcPr>
            <w:tcW w:w="1996" w:type="dxa"/>
            <w:tcBorders>
              <w:left w:val="single" w:sz="4" w:space="0" w:color="D9D9D9" w:themeColor="background1" w:themeShade="D9"/>
            </w:tcBorders>
            <w:shd w:val="clear" w:color="auto" w:fill="auto"/>
          </w:tcPr>
          <w:p w14:paraId="6EFF4091" w14:textId="04C6F359" w:rsidR="00786953" w:rsidRDefault="00BA09DA">
            <w:pPr>
              <w:pStyle w:val="Margin"/>
            </w:pPr>
            <w:r w:rsidRPr="007A4A56">
              <w:rPr>
                <w:lang w:val="en-US"/>
              </w:rPr>
              <w:br/>
              <w:t xml:space="preserve"> </w:t>
            </w:r>
            <w:r>
              <w:t>Sales Quantity</w:t>
            </w:r>
          </w:p>
        </w:tc>
      </w:tr>
      <w:tr w:rsidR="00786953" w14:paraId="0ECE4A1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1ED9151" w14:textId="1428AC90" w:rsidR="00786953" w:rsidRDefault="00BA09DA">
            <w:r>
              <w:rPr>
                <w:noProof/>
              </w:rPr>
              <w:drawing>
                <wp:inline distT="0" distB="0" distL="0" distR="0" wp14:anchorId="7770C1E9" wp14:editId="3BCC114A">
                  <wp:extent cx="4716145" cy="1175385"/>
                  <wp:effectExtent l="0" t="0" r="8255" b="5715"/>
                  <wp:docPr id="72" name="Graphic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716145" cy="117538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1ECA6F8" w14:textId="77777777" w:rsidR="00786953" w:rsidRDefault="00786953">
            <w:pPr>
              <w:pStyle w:val="Margin"/>
            </w:pPr>
          </w:p>
        </w:tc>
      </w:tr>
      <w:tr w:rsidR="00786953" w14:paraId="61E073C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75CA189" w14:textId="6627BFFD" w:rsidR="00786953" w:rsidRPr="007A4A56" w:rsidRDefault="00BA09DA">
            <w:pPr>
              <w:pStyle w:val="Graphic"/>
              <w:jc w:val="both"/>
              <w:rPr>
                <w:lang w:val="en-US"/>
              </w:rPr>
            </w:pPr>
            <w:r w:rsidRPr="007A4A56">
              <w:rPr>
                <w:lang w:val="en-US"/>
              </w:rPr>
              <w:lastRenderedPageBreak/>
              <w:t xml:space="preserve">To display the highest-selling bike in the first line, click on the graphic and choose </w:t>
            </w:r>
            <w:r w:rsidRPr="007A4A56">
              <w:rPr>
                <w:rStyle w:val="Hervorhebung"/>
                <w:b/>
                <w:i w:val="0"/>
                <w:iCs w:val="0"/>
                <w:lang w:val="en-US"/>
              </w:rPr>
              <w:t>More Actions</w:t>
            </w:r>
            <w:r w:rsidRPr="007A4A56">
              <w:rPr>
                <w:b/>
                <w:i/>
                <w:lang w:val="en-US"/>
              </w:rPr>
              <w:t xml:space="preserve"> </w:t>
            </w:r>
            <w:r w:rsidRPr="007A4A56">
              <w:rPr>
                <w:lang w:val="en-US"/>
              </w:rPr>
              <w:t xml:space="preserve"> </w:t>
            </w:r>
            <w:r>
              <w:rPr>
                <w:noProof/>
              </w:rPr>
              <w:drawing>
                <wp:inline distT="0" distB="0" distL="0" distR="0" wp14:anchorId="7927ED87" wp14:editId="0BD04BEF">
                  <wp:extent cx="159387" cy="174936"/>
                  <wp:effectExtent l="0" t="0" r="0" b="0"/>
                  <wp:docPr id="77" name="Graphic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lang w:val="en-US"/>
              </w:rPr>
              <w:t xml:space="preserve"> </w:t>
            </w:r>
            <w:r w:rsidRPr="007A4A56">
              <w:rPr>
                <w:b/>
                <w:i/>
                <w:color w:val="943634"/>
                <w:lang w:val="en-US"/>
              </w:rPr>
              <w:t xml:space="preserve">► </w:t>
            </w:r>
            <w:r w:rsidRPr="007A4A56">
              <w:rPr>
                <w:lang w:val="en-US"/>
              </w:rPr>
              <w:t xml:space="preserve"> </w:t>
            </w:r>
            <w:r w:rsidRPr="007A4A56">
              <w:rPr>
                <w:rStyle w:val="Hervorhebung"/>
                <w:b/>
                <w:i w:val="0"/>
                <w:lang w:val="en-US"/>
              </w:rPr>
              <w:t xml:space="preserve">Sort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lang w:val="en-US"/>
              </w:rPr>
              <w:t xml:space="preserve"> Sales Quantity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lang w:val="en-US"/>
              </w:rPr>
              <w:t xml:space="preserve"> Highest to Lowest</w:t>
            </w:r>
            <w:r w:rsidRPr="007A4A56">
              <w:rPr>
                <w:lang w:val="en-US"/>
              </w:rPr>
              <w:t>.</w:t>
            </w:r>
          </w:p>
        </w:tc>
        <w:tc>
          <w:tcPr>
            <w:tcW w:w="1996" w:type="dxa"/>
            <w:tcBorders>
              <w:left w:val="single" w:sz="4" w:space="0" w:color="D9D9D9" w:themeColor="background1" w:themeShade="D9"/>
            </w:tcBorders>
            <w:shd w:val="clear" w:color="auto" w:fill="auto"/>
          </w:tcPr>
          <w:p w14:paraId="0752ED41" w14:textId="77777777" w:rsidR="00786953" w:rsidRPr="007A4A56" w:rsidRDefault="00786953">
            <w:pPr>
              <w:pStyle w:val="Margin"/>
              <w:rPr>
                <w:lang w:val="en-US"/>
              </w:rPr>
            </w:pPr>
          </w:p>
          <w:p w14:paraId="13648BD1" w14:textId="77777777" w:rsidR="00786953" w:rsidRPr="007A4A56" w:rsidRDefault="00BA09DA">
            <w:pPr>
              <w:pStyle w:val="Margin"/>
              <w:rPr>
                <w:lang w:val="en-US"/>
              </w:rPr>
            </w:pPr>
            <w:r w:rsidRPr="007A4A56">
              <w:rPr>
                <w:lang w:val="en-US"/>
              </w:rPr>
              <w:t xml:space="preserve">More Actions </w:t>
            </w:r>
            <w:r>
              <w:sym w:font="Wingdings" w:char="F0E0"/>
            </w:r>
          </w:p>
          <w:p w14:paraId="1354830E" w14:textId="77777777" w:rsidR="00786953" w:rsidRPr="007A4A56" w:rsidRDefault="00BA09DA">
            <w:pPr>
              <w:pStyle w:val="Margin"/>
              <w:rPr>
                <w:lang w:val="en-US"/>
              </w:rPr>
            </w:pPr>
            <w:r w:rsidRPr="007A4A56">
              <w:rPr>
                <w:lang w:val="en-US"/>
              </w:rPr>
              <w:t xml:space="preserve">Sort </w:t>
            </w:r>
            <w:r>
              <w:sym w:font="Wingdings" w:char="F0E0"/>
            </w:r>
          </w:p>
          <w:p w14:paraId="2C34776B" w14:textId="77777777" w:rsidR="00786953" w:rsidRPr="007A4A56" w:rsidRDefault="00BA09DA">
            <w:pPr>
              <w:pStyle w:val="Margin"/>
              <w:rPr>
                <w:lang w:val="en-US"/>
              </w:rPr>
            </w:pPr>
            <w:r w:rsidRPr="007A4A56">
              <w:rPr>
                <w:lang w:val="en-US"/>
              </w:rPr>
              <w:t xml:space="preserve">Sales Quantity </w:t>
            </w:r>
            <w:r>
              <w:sym w:font="Wingdings" w:char="F0E0"/>
            </w:r>
          </w:p>
          <w:p w14:paraId="77ADCEB8" w14:textId="73D61AB6" w:rsidR="00786953" w:rsidRDefault="00BA09DA">
            <w:pPr>
              <w:pStyle w:val="Margin"/>
            </w:pPr>
            <w:r>
              <w:t>Highest to Lowest</w:t>
            </w:r>
          </w:p>
        </w:tc>
      </w:tr>
      <w:tr w:rsidR="00786953" w14:paraId="16EB6D2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6B80BC5" w14:textId="15DD0FD8" w:rsidR="00786953" w:rsidRPr="007A4A56" w:rsidRDefault="00BA09DA">
            <w:pPr>
              <w:pStyle w:val="Graphic"/>
              <w:jc w:val="both"/>
              <w:rPr>
                <w:lang w:val="en-US"/>
              </w:rPr>
            </w:pPr>
            <w:r w:rsidRPr="007A4A56">
              <w:rPr>
                <w:lang w:val="en-US"/>
              </w:rPr>
              <w:t xml:space="preserve">In the </w:t>
            </w:r>
            <w:r w:rsidRPr="007A4A56">
              <w:rPr>
                <w:i/>
                <w:lang w:val="en-US"/>
              </w:rPr>
              <w:t>Quick Menus</w:t>
            </w:r>
            <w:r w:rsidRPr="007A4A56">
              <w:rPr>
                <w:lang w:val="en-US"/>
              </w:rPr>
              <w:t xml:space="preserve"> area on the </w:t>
            </w:r>
            <w:r w:rsidRPr="007A4A56">
              <w:rPr>
                <w:i/>
                <w:lang w:val="en-US"/>
              </w:rPr>
              <w:t>right-hand side</w:t>
            </w:r>
            <w:r w:rsidRPr="007A4A56">
              <w:rPr>
                <w:lang w:val="en-US"/>
              </w:rPr>
              <w:t xml:space="preserve"> of the screen, deselect all options except </w:t>
            </w:r>
            <w:r w:rsidRPr="007A4A56">
              <w:rPr>
                <w:b/>
                <w:lang w:val="en-US"/>
              </w:rPr>
              <w:t>fullscreen</w:t>
            </w:r>
            <w:r w:rsidRPr="007A4A56">
              <w:rPr>
                <w:lang w:val="en-US"/>
              </w:rPr>
              <w:t>.</w:t>
            </w:r>
          </w:p>
        </w:tc>
        <w:tc>
          <w:tcPr>
            <w:tcW w:w="1996" w:type="dxa"/>
            <w:tcBorders>
              <w:left w:val="single" w:sz="4" w:space="0" w:color="D9D9D9" w:themeColor="background1" w:themeShade="D9"/>
            </w:tcBorders>
            <w:shd w:val="clear" w:color="auto" w:fill="auto"/>
          </w:tcPr>
          <w:p w14:paraId="5DA826F5" w14:textId="6777F2E7" w:rsidR="00786953" w:rsidRDefault="00BA09DA">
            <w:pPr>
              <w:pStyle w:val="Margin"/>
            </w:pPr>
            <w:r w:rsidRPr="007A4A56">
              <w:rPr>
                <w:lang w:val="en-US"/>
              </w:rPr>
              <w:br/>
            </w:r>
            <w:r>
              <w:t>Fullscreen</w:t>
            </w:r>
          </w:p>
        </w:tc>
      </w:tr>
      <w:tr w:rsidR="00786953" w14:paraId="1E487F7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13198E8" w14:textId="0F603D74" w:rsidR="00786953" w:rsidRPr="007A4A56" w:rsidRDefault="00BA09DA">
            <w:pPr>
              <w:pStyle w:val="Graphic"/>
              <w:jc w:val="both"/>
              <w:rPr>
                <w:lang w:val="en-US"/>
              </w:rPr>
            </w:pPr>
            <w:r w:rsidRPr="007A4A56">
              <w:rPr>
                <w:lang w:val="en-US"/>
              </w:rPr>
              <w:t xml:space="preserve">Rename the graphic to </w:t>
            </w:r>
            <w:r w:rsidRPr="007A4A56">
              <w:rPr>
                <w:rStyle w:val="Hervorhebung"/>
                <w:b/>
                <w:i w:val="0"/>
                <w:lang w:val="en-US"/>
              </w:rPr>
              <w:t>Bicycles by Sales Organization</w:t>
            </w:r>
            <w:r w:rsidRPr="007A4A56">
              <w:rPr>
                <w:lang w:val="en-US"/>
              </w:rPr>
              <w:t>.</w:t>
            </w:r>
          </w:p>
        </w:tc>
        <w:tc>
          <w:tcPr>
            <w:tcW w:w="1996" w:type="dxa"/>
            <w:tcBorders>
              <w:left w:val="single" w:sz="4" w:space="0" w:color="D9D9D9" w:themeColor="background1" w:themeShade="D9"/>
            </w:tcBorders>
            <w:shd w:val="clear" w:color="auto" w:fill="auto"/>
          </w:tcPr>
          <w:p w14:paraId="06C3BD79" w14:textId="22119572" w:rsidR="00786953" w:rsidRDefault="00BA09DA">
            <w:pPr>
              <w:pStyle w:val="Margin"/>
            </w:pPr>
            <w:r w:rsidRPr="007A4A56">
              <w:rPr>
                <w:lang w:val="en-US"/>
              </w:rPr>
              <w:br/>
              <w:t xml:space="preserve"> </w:t>
            </w:r>
            <w:r>
              <w:t>Bicycles by Sales Organization</w:t>
            </w:r>
          </w:p>
        </w:tc>
      </w:tr>
      <w:tr w:rsidR="00786953" w14:paraId="47EBFAD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DA4ABF3" w14:textId="6BB36091" w:rsidR="00786953" w:rsidRPr="007A4A56" w:rsidRDefault="00BA09DA">
            <w:pPr>
              <w:jc w:val="both"/>
              <w:rPr>
                <w:lang w:val="en-US"/>
              </w:rPr>
            </w:pPr>
            <w:r w:rsidRPr="007A4A56">
              <w:rPr>
                <w:lang w:val="en-US"/>
              </w:rPr>
              <w:t xml:space="preserve">Under </w:t>
            </w:r>
            <w:r w:rsidRPr="007A4A56">
              <w:rPr>
                <w:i/>
                <w:lang w:val="en-US"/>
              </w:rPr>
              <w:t xml:space="preserve">Styling, Size and Position, </w:t>
            </w:r>
            <w:r w:rsidRPr="007A4A56">
              <w:rPr>
                <w:lang w:val="en-US"/>
              </w:rPr>
              <w:t xml:space="preserve"> adjust the size of the graphic to </w:t>
            </w:r>
            <w:r w:rsidRPr="007A4A56">
              <w:rPr>
                <w:b/>
                <w:lang w:val="en-US"/>
              </w:rPr>
              <w:t>Width 15</w:t>
            </w:r>
            <w:r w:rsidRPr="007A4A56">
              <w:rPr>
                <w:lang w:val="en-US"/>
              </w:rPr>
              <w:t xml:space="preserve"> and </w:t>
            </w:r>
            <w:r w:rsidRPr="007A4A56">
              <w:rPr>
                <w:b/>
                <w:lang w:val="en-US"/>
              </w:rPr>
              <w:t>Hight 20</w:t>
            </w:r>
            <w:r w:rsidRPr="007A4A56">
              <w:rPr>
                <w:lang w:val="en-US"/>
              </w:rPr>
              <w:t>.</w:t>
            </w:r>
          </w:p>
        </w:tc>
        <w:tc>
          <w:tcPr>
            <w:tcW w:w="1996" w:type="dxa"/>
            <w:tcBorders>
              <w:left w:val="single" w:sz="4" w:space="0" w:color="D9D9D9" w:themeColor="background1" w:themeShade="D9"/>
            </w:tcBorders>
            <w:shd w:val="clear" w:color="auto" w:fill="auto"/>
          </w:tcPr>
          <w:p w14:paraId="2ED29328" w14:textId="77777777" w:rsidR="00786953" w:rsidRPr="007A4A56" w:rsidRDefault="00786953">
            <w:pPr>
              <w:pStyle w:val="Margin"/>
              <w:rPr>
                <w:lang w:val="en-US"/>
              </w:rPr>
            </w:pPr>
          </w:p>
          <w:p w14:paraId="216557F4" w14:textId="5406EB94" w:rsidR="00786953" w:rsidRDefault="00BA09DA">
            <w:pPr>
              <w:pStyle w:val="Margin"/>
            </w:pPr>
            <w:r>
              <w:t>Width 15 Grid</w:t>
            </w:r>
            <w:r>
              <w:br/>
              <w:t xml:space="preserve"> Height 20 Grid</w:t>
            </w:r>
          </w:p>
        </w:tc>
      </w:tr>
      <w:tr w:rsidR="00786953" w14:paraId="33E1ABD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AC7203" w14:textId="434ACA51" w:rsidR="00786953" w:rsidRDefault="00BA09DA">
            <w:pPr>
              <w:pStyle w:val="Graphic"/>
            </w:pPr>
            <w:r>
              <w:rPr>
                <w:noProof/>
              </w:rPr>
              <w:drawing>
                <wp:inline distT="0" distB="0" distL="0" distR="0" wp14:anchorId="27405DC5" wp14:editId="6B5A07F6">
                  <wp:extent cx="4716145" cy="3271520"/>
                  <wp:effectExtent l="0" t="0" r="8255" b="5080"/>
                  <wp:docPr id="78" name="Graphic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716145" cy="327152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C9ED1C1" w14:textId="77777777" w:rsidR="00786953" w:rsidRDefault="00786953">
            <w:pPr>
              <w:pStyle w:val="Margin"/>
            </w:pPr>
          </w:p>
        </w:tc>
      </w:tr>
      <w:tr w:rsidR="00786953" w14:paraId="0CD6690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817E0BC" w14:textId="3AFE8F21" w:rsidR="00786953" w:rsidRPr="007A4A56" w:rsidRDefault="00BA09DA">
            <w:pPr>
              <w:pStyle w:val="Graphic"/>
              <w:jc w:val="both"/>
              <w:rPr>
                <w:lang w:val="en-US"/>
              </w:rPr>
            </w:pPr>
            <w:r w:rsidRPr="007A4A56">
              <w:rPr>
                <w:lang w:val="en-US"/>
              </w:rPr>
              <w:t xml:space="preserve">Finally, in the menu bar in the </w:t>
            </w:r>
            <w:r w:rsidRPr="007A4A56">
              <w:rPr>
                <w:rStyle w:val="Hervorhebung"/>
                <w:lang w:val="en-US"/>
              </w:rPr>
              <w:t>File</w:t>
            </w:r>
            <w:r w:rsidR="001C4FFD">
              <w:rPr>
                <w:lang w:val="en-US"/>
              </w:rPr>
              <w:t xml:space="preserve"> area, choose</w:t>
            </w:r>
            <w:r w:rsidRPr="007A4A56">
              <w:rPr>
                <w:lang w:val="en-US"/>
              </w:rPr>
              <w:t xml:space="preserve"> Save </w:t>
            </w:r>
            <w:r>
              <w:rPr>
                <w:noProof/>
              </w:rPr>
              <w:drawing>
                <wp:inline distT="0" distB="0" distL="0" distR="0" wp14:anchorId="0AB9DE20" wp14:editId="178B2FF8">
                  <wp:extent cx="323895" cy="181000"/>
                  <wp:effectExtent l="0" t="0" r="0" b="9525"/>
                  <wp:docPr id="137" name="Graphic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51BBF55D" w14:textId="77777777" w:rsidR="00786953" w:rsidRPr="007A4A56" w:rsidRDefault="00786953">
            <w:pPr>
              <w:pStyle w:val="Margin"/>
              <w:rPr>
                <w:lang w:val="en-US"/>
              </w:rPr>
            </w:pPr>
          </w:p>
          <w:p w14:paraId="7715727F" w14:textId="32C0DA6F" w:rsidR="00786953" w:rsidRDefault="00BA09DA">
            <w:pPr>
              <w:pStyle w:val="Margin"/>
            </w:pPr>
            <w:r>
              <w:t>Save</w:t>
            </w:r>
          </w:p>
        </w:tc>
      </w:tr>
      <w:tr w:rsidR="00786953" w14:paraId="149D92A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454F4D0F" w14:textId="77777777" w:rsidR="00786953" w:rsidRDefault="00BA09DA">
            <w:pPr>
              <w:tabs>
                <w:tab w:val="left" w:pos="3060"/>
                <w:tab w:val="right" w:pos="7438"/>
              </w:tabs>
              <w:jc w:val="right"/>
            </w:pPr>
            <w:r>
              <w:rPr>
                <w:noProof/>
              </w:rPr>
              <mc:AlternateContent>
                <mc:Choice Requires="wps">
                  <w:drawing>
                    <wp:inline distT="0" distB="0" distL="0" distR="0" wp14:anchorId="260E71FB" wp14:editId="133764EE">
                      <wp:extent cx="144145" cy="144145"/>
                      <wp:effectExtent l="13970" t="8255" r="13335" b="9525"/>
                      <wp:docPr id="5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72B951F"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4tHQIAAD0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mlbeLR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0E4BFFB6" w14:textId="77777777" w:rsidR="00786953" w:rsidRDefault="00786953">
            <w:pPr>
              <w:pStyle w:val="Margin"/>
            </w:pPr>
          </w:p>
        </w:tc>
      </w:tr>
    </w:tbl>
    <w:p w14:paraId="3FADF465" w14:textId="6B0A77D9" w:rsidR="00786953" w:rsidRDefault="00BA09DA">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14:paraId="34759598" w14:textId="77777777">
        <w:trPr>
          <w:trHeight w:val="850"/>
        </w:trPr>
        <w:tc>
          <w:tcPr>
            <w:tcW w:w="1148" w:type="dxa"/>
          </w:tcPr>
          <w:p w14:paraId="377323D2" w14:textId="77777777" w:rsidR="00786953" w:rsidRDefault="00BA09DA">
            <w:pPr>
              <w:spacing w:before="0"/>
              <w:jc w:val="both"/>
            </w:pPr>
            <w:r>
              <w:lastRenderedPageBreak/>
              <w:br w:type="page"/>
            </w:r>
            <w:r>
              <w:br w:type="page"/>
            </w:r>
            <w:r>
              <w:rPr>
                <w:noProof/>
              </w:rPr>
              <mc:AlternateContent>
                <mc:Choice Requires="wps">
                  <w:drawing>
                    <wp:inline distT="0" distB="0" distL="0" distR="0" wp14:anchorId="59E87565" wp14:editId="45EC8C24">
                      <wp:extent cx="265430" cy="247650"/>
                      <wp:effectExtent l="0" t="635" r="3175" b="0"/>
                      <wp:docPr id="1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9B29D"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" fillcolor="#943634" stroked="f">
                      <w10:anchorlock/>
                    </v:rect>
                  </w:pict>
                </mc:Fallback>
              </mc:AlternateContent>
            </w:r>
          </w:p>
        </w:tc>
        <w:tc>
          <w:tcPr>
            <w:tcW w:w="8491" w:type="dxa"/>
            <w:gridSpan w:val="2"/>
          </w:tcPr>
          <w:p w14:paraId="573201A2" w14:textId="338AE838" w:rsidR="00786953" w:rsidRDefault="00BA09DA">
            <w:pPr>
              <w:pStyle w:val="berschrift1"/>
              <w:tabs>
                <w:tab w:val="left" w:pos="0"/>
              </w:tabs>
              <w:rPr>
                <w:rFonts w:ascii="Times New Roman" w:hAnsi="Times New Roman" w:cs="Times New Roman"/>
                <w:sz w:val="24"/>
                <w:szCs w:val="24"/>
              </w:rPr>
            </w:pPr>
            <w:bookmarkStart w:id="21" w:name="_Toc192576129"/>
            <w:r>
              <w:t>Step 19: Linked Analysis</w:t>
            </w:r>
            <w:bookmarkEnd w:id="21"/>
          </w:p>
        </w:tc>
      </w:tr>
      <w:tr w:rsidR="00786953" w14:paraId="22DE81EA" w14:textId="77777777">
        <w:trPr>
          <w:trHeight w:val="940"/>
        </w:trPr>
        <w:tc>
          <w:tcPr>
            <w:tcW w:w="7643" w:type="dxa"/>
            <w:gridSpan w:val="2"/>
            <w:shd w:val="clear" w:color="auto" w:fill="D9D9D9"/>
          </w:tcPr>
          <w:p w14:paraId="1DF8B7B8" w14:textId="1518CC17" w:rsidR="00786953" w:rsidRPr="007A4A56" w:rsidRDefault="00BA09DA">
            <w:pPr>
              <w:pStyle w:val="StandardWeb"/>
              <w:tabs>
                <w:tab w:val="right" w:pos="9360"/>
              </w:tabs>
              <w:jc w:val="both"/>
              <w:rPr>
                <w:lang w:val="en-US"/>
              </w:rPr>
            </w:pPr>
            <w:r w:rsidRPr="007A4A56">
              <w:rPr>
                <w:b/>
                <w:lang w:val="en-US"/>
              </w:rPr>
              <w:t>Task</w:t>
            </w:r>
            <w:r w:rsidRPr="007A4A56">
              <w:rPr>
                <w:lang w:val="en-US"/>
              </w:rPr>
              <w:t xml:space="preserve"> Create linked analysis</w:t>
            </w:r>
          </w:p>
          <w:p w14:paraId="69ACDCF7" w14:textId="1BC5553F" w:rsidR="00786953" w:rsidRDefault="00BA09DA">
            <w:pPr>
              <w:autoSpaceDE w:val="0"/>
              <w:autoSpaceDN w:val="0"/>
              <w:adjustRightInd w:val="0"/>
              <w:jc w:val="both"/>
              <w:rPr>
                <w:szCs w:val="24"/>
              </w:rPr>
            </w:pPr>
            <w:r w:rsidRPr="007A4A56">
              <w:rPr>
                <w:b/>
                <w:szCs w:val="24"/>
                <w:lang w:val="en-US"/>
              </w:rPr>
              <w:t>Description</w:t>
            </w:r>
            <w:r w:rsidRPr="007A4A56">
              <w:rPr>
                <w:szCs w:val="24"/>
                <w:lang w:val="en-US"/>
              </w:rPr>
              <w:t xml:space="preserve"> On the </w:t>
            </w:r>
            <w:r w:rsidRPr="007A4A56">
              <w:rPr>
                <w:i/>
                <w:szCs w:val="24"/>
                <w:lang w:val="en-US"/>
              </w:rPr>
              <w:t>Most Popular Bikes</w:t>
            </w:r>
            <w:r w:rsidRPr="007A4A56">
              <w:rPr>
                <w:szCs w:val="24"/>
                <w:lang w:val="en-US"/>
              </w:rPr>
              <w:t xml:space="preserve"> tab, create a </w:t>
            </w:r>
            <w:r w:rsidRPr="007A4A56">
              <w:rPr>
                <w:i/>
                <w:szCs w:val="24"/>
                <w:lang w:val="en-US"/>
              </w:rPr>
              <w:t>linked analysis</w:t>
            </w:r>
            <w:r w:rsidRPr="007A4A56">
              <w:rPr>
                <w:szCs w:val="24"/>
                <w:lang w:val="en-US"/>
              </w:rPr>
              <w:t xml:space="preserve"> with a 2. </w:t>
            </w:r>
            <w:r>
              <w:rPr>
                <w:szCs w:val="24"/>
              </w:rPr>
              <w:t xml:space="preserve">Graphic of the type </w:t>
            </w:r>
            <w:r>
              <w:rPr>
                <w:rStyle w:val="Hervorhebung"/>
              </w:rPr>
              <w:t>combined graphic</w:t>
            </w:r>
            <w:r>
              <w:rPr>
                <w:szCs w:val="24"/>
              </w:rPr>
              <w:t>.</w:t>
            </w:r>
          </w:p>
        </w:tc>
        <w:tc>
          <w:tcPr>
            <w:tcW w:w="1996" w:type="dxa"/>
            <w:shd w:val="clear" w:color="auto" w:fill="D9D9D9"/>
          </w:tcPr>
          <w:p w14:paraId="27A5E8BE" w14:textId="77777777" w:rsidR="00786953" w:rsidRDefault="00BA09DA">
            <w:pPr>
              <w:pStyle w:val="StandardWeb"/>
              <w:autoSpaceDE w:val="0"/>
              <w:autoSpaceDN w:val="0"/>
              <w:adjustRightInd w:val="0"/>
              <w:jc w:val="right"/>
              <w:rPr>
                <w:rFonts w:cs="FuturaStd-Book"/>
              </w:rPr>
            </w:pPr>
            <w:r>
              <w:rPr>
                <w:b/>
              </w:rPr>
              <w:t>Time</w:t>
            </w:r>
            <w:r>
              <w:t xml:space="preserve"> 10 min.</w:t>
            </w:r>
          </w:p>
        </w:tc>
      </w:tr>
      <w:tr w:rsidR="00786953" w14:paraId="23659666" w14:textId="77777777">
        <w:tc>
          <w:tcPr>
            <w:tcW w:w="7643" w:type="dxa"/>
            <w:gridSpan w:val="2"/>
            <w:shd w:val="clear" w:color="auto" w:fill="auto"/>
          </w:tcPr>
          <w:p w14:paraId="4D2AAD06" w14:textId="77777777" w:rsidR="00786953" w:rsidRDefault="00786953">
            <w:pPr>
              <w:spacing w:before="0" w:after="0"/>
              <w:rPr>
                <w:szCs w:val="24"/>
              </w:rPr>
            </w:pPr>
          </w:p>
        </w:tc>
        <w:tc>
          <w:tcPr>
            <w:tcW w:w="1996" w:type="dxa"/>
            <w:tcBorders>
              <w:left w:val="nil"/>
            </w:tcBorders>
          </w:tcPr>
          <w:p w14:paraId="793C8FCD" w14:textId="77777777" w:rsidR="00786953" w:rsidRDefault="00786953">
            <w:pPr>
              <w:pStyle w:val="Margin"/>
              <w:rPr>
                <w:rFonts w:ascii="Times New Roman" w:hAnsi="Times New Roman"/>
                <w:sz w:val="24"/>
                <w:szCs w:val="24"/>
              </w:rPr>
            </w:pPr>
          </w:p>
        </w:tc>
      </w:tr>
      <w:tr w:rsidR="00786953" w14:paraId="1E538E1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B478254" w14:textId="77777777" w:rsidR="00786953" w:rsidRDefault="00BA09DA">
            <w:pPr>
              <w:pStyle w:val="P68B1DB1-MenuPath12"/>
              <w:ind w:left="0" w:firstLine="0"/>
              <w:jc w:val="both"/>
            </w:pPr>
            <w:r w:rsidRPr="007A4A56">
              <w:rPr>
                <w:lang w:val="en-US"/>
              </w:rPr>
              <w:t xml:space="preserve">You are still in the </w:t>
            </w:r>
            <w:r w:rsidRPr="007A4A56">
              <w:rPr>
                <w:i/>
                <w:lang w:val="en-US"/>
              </w:rPr>
              <w:t>story Story_Case_Study</w:t>
            </w:r>
            <w:r w:rsidRPr="007A4A56">
              <w:rPr>
                <w:lang w:val="en-US"/>
              </w:rPr>
              <w:t xml:space="preserve"> from the last step. If you have closed them, search for them and find them in your personal folder. </w:t>
            </w:r>
            <w:r>
              <w:t xml:space="preserve">Make sure you are in </w:t>
            </w:r>
            <w:r>
              <w:rPr>
                <w:i/>
              </w:rPr>
              <w:t>Edit Mode</w:t>
            </w:r>
            <w:r>
              <w:t>.</w:t>
            </w:r>
          </w:p>
        </w:tc>
        <w:tc>
          <w:tcPr>
            <w:tcW w:w="1996" w:type="dxa"/>
            <w:tcBorders>
              <w:left w:val="single" w:sz="4" w:space="0" w:color="D9D9D9" w:themeColor="background1" w:themeShade="D9"/>
            </w:tcBorders>
          </w:tcPr>
          <w:p w14:paraId="515F77A1" w14:textId="77777777" w:rsidR="00786953" w:rsidRDefault="00786953">
            <w:pPr>
              <w:pStyle w:val="Margin"/>
              <w:rPr>
                <w:rFonts w:cs="Arial"/>
              </w:rPr>
            </w:pPr>
          </w:p>
          <w:p w14:paraId="567D2E48" w14:textId="77777777" w:rsidR="00786953" w:rsidRDefault="00BA09DA">
            <w:pPr>
              <w:pStyle w:val="P68B1DB1-Margin11"/>
            </w:pPr>
            <w:r>
              <w:t>Initial Screen</w:t>
            </w:r>
          </w:p>
          <w:p w14:paraId="1B657559" w14:textId="77777777" w:rsidR="00786953" w:rsidRDefault="00786953">
            <w:pPr>
              <w:pStyle w:val="Margin"/>
              <w:rPr>
                <w:rFonts w:cs="Arial"/>
              </w:rPr>
            </w:pPr>
          </w:p>
        </w:tc>
      </w:tr>
      <w:tr w:rsidR="00786953" w14:paraId="3BDFCD4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79A6971" w14:textId="77777777" w:rsidR="00786953" w:rsidRPr="007A4A56" w:rsidRDefault="00BA09DA">
            <w:pPr>
              <w:pStyle w:val="P68B1DB1-MenuPath12"/>
              <w:ind w:left="0" w:firstLine="0"/>
              <w:jc w:val="both"/>
              <w:rPr>
                <w:lang w:val="en-US"/>
              </w:rPr>
            </w:pPr>
            <w:r w:rsidRPr="007A4A56">
              <w:rPr>
                <w:i/>
                <w:lang w:val="en-US"/>
              </w:rPr>
              <w:t>Linked analysis</w:t>
            </w:r>
            <w:r w:rsidRPr="007A4A56">
              <w:rPr>
                <w:lang w:val="en-US"/>
              </w:rPr>
              <w:t xml:space="preserve"> can be used to filter further elements using the selection in a graphic. It is possible to select different elements in a graphic to use these values as filtering.</w:t>
            </w:r>
          </w:p>
          <w:p w14:paraId="5FFB7290" w14:textId="69CBE5DF" w:rsidR="00786953" w:rsidRPr="007A4A56" w:rsidRDefault="00BA09DA">
            <w:pPr>
              <w:jc w:val="both"/>
              <w:rPr>
                <w:lang w:val="en-US"/>
              </w:rPr>
            </w:pPr>
            <w:r w:rsidRPr="007A4A56">
              <w:rPr>
                <w:lang w:val="en-US"/>
              </w:rPr>
              <w:t xml:space="preserve">Note that all linked </w:t>
            </w:r>
            <w:r w:rsidRPr="007A4A56">
              <w:rPr>
                <w:i/>
                <w:lang w:val="en-US"/>
              </w:rPr>
              <w:t>analysis</w:t>
            </w:r>
            <w:r w:rsidRPr="007A4A56">
              <w:rPr>
                <w:lang w:val="en-US"/>
              </w:rPr>
              <w:t xml:space="preserve"> elements must be based on the same model.</w:t>
            </w:r>
          </w:p>
        </w:tc>
        <w:tc>
          <w:tcPr>
            <w:tcW w:w="1996" w:type="dxa"/>
            <w:tcBorders>
              <w:left w:val="single" w:sz="4" w:space="0" w:color="D9D9D9" w:themeColor="background1" w:themeShade="D9"/>
            </w:tcBorders>
            <w:shd w:val="clear" w:color="auto" w:fill="auto"/>
          </w:tcPr>
          <w:p w14:paraId="4C66EEEE" w14:textId="77777777" w:rsidR="00786953" w:rsidRPr="007A4A56" w:rsidRDefault="00786953">
            <w:pPr>
              <w:pStyle w:val="Margin"/>
              <w:rPr>
                <w:lang w:val="en-US"/>
              </w:rPr>
            </w:pPr>
          </w:p>
          <w:p w14:paraId="23E8FA87" w14:textId="77777777" w:rsidR="00786953" w:rsidRDefault="00BA09DA">
            <w:pPr>
              <w:pStyle w:val="Margin"/>
            </w:pPr>
            <w:r>
              <w:t>Measure Filtering</w:t>
            </w:r>
          </w:p>
        </w:tc>
      </w:tr>
      <w:tr w:rsidR="00786953" w:rsidRPr="00345B63" w14:paraId="6A4028A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3D22A02" w14:textId="5FEDC402" w:rsidR="00786953" w:rsidRPr="007A4A56" w:rsidRDefault="00BA09DA">
            <w:pPr>
              <w:jc w:val="both"/>
              <w:rPr>
                <w:lang w:val="en-US"/>
              </w:rPr>
            </w:pPr>
            <w:r w:rsidRPr="007A4A56">
              <w:rPr>
                <w:lang w:val="en-US"/>
              </w:rPr>
              <w:t xml:space="preserve">On the </w:t>
            </w:r>
            <w:r w:rsidRPr="007A4A56">
              <w:rPr>
                <w:rStyle w:val="Hervorhebung"/>
                <w:lang w:val="en-US"/>
              </w:rPr>
              <w:t>Most Popular Bikes</w:t>
            </w:r>
            <w:r w:rsidRPr="007A4A56">
              <w:rPr>
                <w:lang w:val="en-US"/>
              </w:rPr>
              <w:t xml:space="preserve"> tab, you want to show the relationship between the key figures </w:t>
            </w:r>
            <w:r w:rsidRPr="007A4A56">
              <w:rPr>
                <w:rStyle w:val="Hervorhebung"/>
                <w:lang w:val="en-US"/>
              </w:rPr>
              <w:t>Sales Quantity</w:t>
            </w:r>
            <w:r w:rsidRPr="007A4A56">
              <w:rPr>
                <w:lang w:val="en-US"/>
              </w:rPr>
              <w:t xml:space="preserve"> and </w:t>
            </w:r>
            <w:r w:rsidRPr="007A4A56">
              <w:rPr>
                <w:rStyle w:val="Hervorhebung"/>
                <w:lang w:val="en-US"/>
              </w:rPr>
              <w:t>Contribution Margin %</w:t>
            </w:r>
            <w:r w:rsidRPr="007A4A56">
              <w:rPr>
                <w:lang w:val="en-US"/>
              </w:rPr>
              <w:t xml:space="preserve"> over the course of the months.</w:t>
            </w:r>
          </w:p>
        </w:tc>
        <w:tc>
          <w:tcPr>
            <w:tcW w:w="1996" w:type="dxa"/>
            <w:tcBorders>
              <w:left w:val="single" w:sz="4" w:space="0" w:color="D9D9D9" w:themeColor="background1" w:themeShade="D9"/>
            </w:tcBorders>
            <w:shd w:val="clear" w:color="auto" w:fill="auto"/>
          </w:tcPr>
          <w:p w14:paraId="00A237B7" w14:textId="77777777" w:rsidR="00786953" w:rsidRPr="007A4A56" w:rsidRDefault="00786953">
            <w:pPr>
              <w:pStyle w:val="Margin"/>
              <w:rPr>
                <w:lang w:val="en-US"/>
              </w:rPr>
            </w:pPr>
          </w:p>
        </w:tc>
      </w:tr>
      <w:tr w:rsidR="00786953" w:rsidRPr="00345B63" w14:paraId="1FB2218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A650303" w14:textId="092F41C8" w:rsidR="00786953" w:rsidRPr="007A4A56" w:rsidRDefault="00BA09DA">
            <w:pPr>
              <w:jc w:val="both"/>
              <w:rPr>
                <w:i/>
                <w:iCs/>
                <w:lang w:val="en-US"/>
              </w:rPr>
            </w:pPr>
            <w:r w:rsidRPr="007A4A56">
              <w:rPr>
                <w:lang w:val="en-US"/>
              </w:rPr>
              <w:t xml:space="preserve">Switch to the </w:t>
            </w:r>
            <w:r w:rsidRPr="007A4A56">
              <w:rPr>
                <w:i/>
                <w:lang w:val="en-US"/>
              </w:rPr>
              <w:t>Most Popular Bikes</w:t>
            </w:r>
            <w:r w:rsidRPr="007A4A56">
              <w:rPr>
                <w:lang w:val="en-US"/>
              </w:rPr>
              <w:t xml:space="preserve"> tab and insert a new section to the right of the existing graphic. To do this, click the area of the graphic and choose </w:t>
            </w:r>
            <w:r w:rsidRPr="007A4A56">
              <w:rPr>
                <w:rStyle w:val="Hervorhebung"/>
                <w:b/>
                <w:i w:val="0"/>
                <w:iCs w:val="0"/>
                <w:lang w:val="en-US"/>
              </w:rPr>
              <w:t>More Actions</w:t>
            </w:r>
            <w:r w:rsidRPr="007A4A56">
              <w:rPr>
                <w:b/>
                <w:i/>
                <w:lang w:val="en-US"/>
              </w:rPr>
              <w:t xml:space="preserve"> </w:t>
            </w:r>
            <w:r w:rsidRPr="007A4A56">
              <w:rPr>
                <w:lang w:val="en-US"/>
              </w:rPr>
              <w:t xml:space="preserve"> (</w:t>
            </w:r>
            <w:r>
              <w:rPr>
                <w:noProof/>
              </w:rPr>
              <w:drawing>
                <wp:inline distT="0" distB="0" distL="0" distR="0" wp14:anchorId="74FB5B30" wp14:editId="69E62FDB">
                  <wp:extent cx="159387" cy="174936"/>
                  <wp:effectExtent l="0" t="0" r="0" b="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68890" cy="185367"/>
                          </a:xfrm>
                          <a:prstGeom prst="rect">
                            <a:avLst/>
                          </a:prstGeom>
                        </pic:spPr>
                      </pic:pic>
                    </a:graphicData>
                  </a:graphic>
                </wp:inline>
              </w:drawing>
            </w:r>
            <w:r w:rsidRPr="007A4A56">
              <w:rPr>
                <w:lang w:val="en-US"/>
              </w:rPr>
              <w:t xml:space="preserve"> ) </w:t>
            </w:r>
            <w:r w:rsidRPr="007A4A56">
              <w:rPr>
                <w:b/>
                <w:i/>
                <w:color w:val="943634"/>
                <w:lang w:val="en-US"/>
              </w:rPr>
              <w:t xml:space="preserve">► </w:t>
            </w:r>
            <w:r w:rsidRPr="007A4A56">
              <w:rPr>
                <w:lang w:val="en-US"/>
              </w:rPr>
              <w:t xml:space="preserve"> </w:t>
            </w:r>
            <w:r w:rsidRPr="007A4A56">
              <w:rPr>
                <w:rStyle w:val="Hervorhebung"/>
                <w:b/>
                <w:i w:val="0"/>
                <w:iCs w:val="0"/>
                <w:lang w:val="en-US"/>
              </w:rPr>
              <w:t xml:space="preserve">Add Lane </w:t>
            </w:r>
            <w:r w:rsidRPr="007A4A56">
              <w:rPr>
                <w:lang w:val="en-US"/>
              </w:rPr>
              <w:t xml:space="preserve"> </w:t>
            </w:r>
            <w:r w:rsidRPr="007A4A56">
              <w:rPr>
                <w:b/>
                <w:i/>
                <w:color w:val="943634"/>
                <w:lang w:val="en-US"/>
              </w:rPr>
              <w:t>►</w:t>
            </w:r>
            <w:r w:rsidRPr="007A4A56">
              <w:rPr>
                <w:lang w:val="en-US"/>
              </w:rPr>
              <w:t xml:space="preserve"> </w:t>
            </w:r>
            <w:r w:rsidRPr="007A4A56">
              <w:rPr>
                <w:rStyle w:val="Hervorhebung"/>
                <w:b/>
                <w:i w:val="0"/>
                <w:iCs w:val="0"/>
                <w:lang w:val="en-US"/>
              </w:rPr>
              <w:t xml:space="preserve"> Add Lane to Right.</w:t>
            </w:r>
          </w:p>
        </w:tc>
        <w:tc>
          <w:tcPr>
            <w:tcW w:w="1996" w:type="dxa"/>
            <w:tcBorders>
              <w:left w:val="single" w:sz="4" w:space="0" w:color="D9D9D9" w:themeColor="background1" w:themeShade="D9"/>
            </w:tcBorders>
            <w:shd w:val="clear" w:color="auto" w:fill="auto"/>
          </w:tcPr>
          <w:p w14:paraId="503155B1" w14:textId="77777777" w:rsidR="00786953" w:rsidRPr="007A4A56" w:rsidRDefault="00786953">
            <w:pPr>
              <w:pStyle w:val="Margin"/>
              <w:rPr>
                <w:lang w:val="en-US"/>
              </w:rPr>
            </w:pPr>
          </w:p>
          <w:p w14:paraId="38CA4E49" w14:textId="77777777" w:rsidR="00786953" w:rsidRPr="007A4A56" w:rsidRDefault="00BA09DA">
            <w:pPr>
              <w:pStyle w:val="Margin"/>
              <w:rPr>
                <w:lang w:val="en-US"/>
              </w:rPr>
            </w:pPr>
            <w:r w:rsidRPr="007A4A56">
              <w:rPr>
                <w:lang w:val="en-US"/>
              </w:rPr>
              <w:t xml:space="preserve">More Actions </w:t>
            </w:r>
            <w:r>
              <w:sym w:font="Wingdings" w:char="F0E0"/>
            </w:r>
          </w:p>
          <w:p w14:paraId="442A2275" w14:textId="77777777" w:rsidR="00786953" w:rsidRPr="007A4A56" w:rsidRDefault="00BA09DA">
            <w:pPr>
              <w:pStyle w:val="Margin"/>
              <w:rPr>
                <w:lang w:val="en-US"/>
              </w:rPr>
            </w:pPr>
            <w:r w:rsidRPr="007A4A56">
              <w:rPr>
                <w:lang w:val="en-US"/>
              </w:rPr>
              <w:t xml:space="preserve">Add Lane </w:t>
            </w:r>
            <w:r>
              <w:sym w:font="Wingdings" w:char="F0E0"/>
            </w:r>
          </w:p>
          <w:p w14:paraId="0FB14BB5" w14:textId="1F78B77A" w:rsidR="00786953" w:rsidRPr="007A4A56" w:rsidRDefault="00BA09DA">
            <w:pPr>
              <w:pStyle w:val="Margin"/>
              <w:rPr>
                <w:lang w:val="en-US"/>
              </w:rPr>
            </w:pPr>
            <w:r w:rsidRPr="007A4A56">
              <w:rPr>
                <w:lang w:val="en-US"/>
              </w:rPr>
              <w:t>Add Lane to Right</w:t>
            </w:r>
          </w:p>
        </w:tc>
      </w:tr>
      <w:tr w:rsidR="00786953" w14:paraId="5B168D2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FBC98BA" w14:textId="77777777" w:rsidR="00786953" w:rsidRPr="007A4A56" w:rsidRDefault="00BA09DA">
            <w:pPr>
              <w:jc w:val="both"/>
              <w:rPr>
                <w:lang w:val="en-US"/>
              </w:rPr>
            </w:pPr>
            <w:r w:rsidRPr="007A4A56">
              <w:rPr>
                <w:lang w:val="en-US"/>
              </w:rPr>
              <w:t xml:space="preserve">Use the ribbon to insert a graphic in the </w:t>
            </w:r>
            <w:r w:rsidRPr="007A4A56">
              <w:rPr>
                <w:i/>
                <w:lang w:val="en-US"/>
              </w:rPr>
              <w:t>Insert</w:t>
            </w:r>
            <w:r w:rsidRPr="007A4A56">
              <w:rPr>
                <w:lang w:val="en-US"/>
              </w:rPr>
              <w:t xml:space="preserve"> area by clicking the </w:t>
            </w:r>
            <w:r w:rsidRPr="007A4A56">
              <w:rPr>
                <w:b/>
                <w:lang w:val="en-US"/>
              </w:rPr>
              <w:t>Chart</w:t>
            </w:r>
            <w:r w:rsidRPr="007A4A56">
              <w:rPr>
                <w:lang w:val="en-US"/>
              </w:rPr>
              <w:t xml:space="preserve"> </w:t>
            </w:r>
            <w:r>
              <w:rPr>
                <w:noProof/>
              </w:rPr>
              <w:drawing>
                <wp:inline distT="0" distB="0" distL="0" distR="0" wp14:anchorId="1EC922DD" wp14:editId="254B2D56">
                  <wp:extent cx="200053" cy="200053"/>
                  <wp:effectExtent l="0" t="0" r="9525" b="952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00053"/>
                          </a:xfrm>
                          <a:prstGeom prst="rect">
                            <a:avLst/>
                          </a:prstGeom>
                        </pic:spPr>
                      </pic:pic>
                    </a:graphicData>
                  </a:graphic>
                </wp:inline>
              </w:drawing>
            </w:r>
            <w:r w:rsidRPr="007A4A56">
              <w:rPr>
                <w:lang w:val="en-US"/>
              </w:rPr>
              <w:t xml:space="preserve"> icon.</w:t>
            </w:r>
          </w:p>
        </w:tc>
        <w:tc>
          <w:tcPr>
            <w:tcW w:w="1996" w:type="dxa"/>
            <w:tcBorders>
              <w:left w:val="single" w:sz="4" w:space="0" w:color="D9D9D9" w:themeColor="background1" w:themeShade="D9"/>
            </w:tcBorders>
            <w:shd w:val="clear" w:color="auto" w:fill="auto"/>
          </w:tcPr>
          <w:p w14:paraId="513BCDE5" w14:textId="77777777" w:rsidR="00786953" w:rsidRPr="007A4A56" w:rsidRDefault="00786953">
            <w:pPr>
              <w:pStyle w:val="Margin"/>
              <w:rPr>
                <w:lang w:val="en-US"/>
              </w:rPr>
            </w:pPr>
          </w:p>
          <w:p w14:paraId="7E56981D" w14:textId="77777777" w:rsidR="00786953" w:rsidRDefault="00BA09DA">
            <w:pPr>
              <w:pStyle w:val="Margin"/>
            </w:pPr>
            <w:r>
              <w:t>Insert -&gt; Chart</w:t>
            </w:r>
          </w:p>
        </w:tc>
      </w:tr>
      <w:tr w:rsidR="00786953" w:rsidRPr="00345B63" w14:paraId="14750BD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317A9E" w14:textId="6B06363A" w:rsidR="00786953" w:rsidRPr="007A4A56" w:rsidRDefault="00BA09DA">
            <w:pPr>
              <w:jc w:val="both"/>
              <w:rPr>
                <w:lang w:val="en-US"/>
              </w:rPr>
            </w:pPr>
            <w:r w:rsidRPr="007A4A56">
              <w:rPr>
                <w:lang w:val="en-US"/>
              </w:rPr>
              <w:t xml:space="preserve">The right side panel is open. In the </w:t>
            </w:r>
            <w:r w:rsidRPr="007A4A56">
              <w:rPr>
                <w:i/>
                <w:lang w:val="en-US"/>
              </w:rPr>
              <w:t>Builder</w:t>
            </w:r>
            <w:r w:rsidRPr="007A4A56">
              <w:rPr>
                <w:lang w:val="en-US"/>
              </w:rPr>
              <w:t xml:space="preserve"> panel, change the chart type to </w:t>
            </w:r>
            <w:r w:rsidRPr="007A4A56">
              <w:rPr>
                <w:i/>
                <w:lang w:val="en-US"/>
              </w:rPr>
              <w:t>Combined Column &amp; Line</w:t>
            </w:r>
            <w:r w:rsidRPr="007A4A56">
              <w:rPr>
                <w:lang w:val="en-US"/>
              </w:rPr>
              <w:t xml:space="preserve">. To do this, open the dropdown under </w:t>
            </w:r>
            <w:r w:rsidRPr="007A4A56">
              <w:rPr>
                <w:b/>
                <w:lang w:val="en-US"/>
              </w:rPr>
              <w:t>Current Selected Chart</w:t>
            </w:r>
            <w:r w:rsidRPr="007A4A56">
              <w:rPr>
                <w:lang w:val="en-US"/>
              </w:rPr>
              <w:t xml:space="preserve"> and choose the combined </w:t>
            </w:r>
            <w:r w:rsidRPr="007A4A56">
              <w:rPr>
                <w:b/>
                <w:lang w:val="en-US"/>
              </w:rPr>
              <w:t>column &amp; line entry.</w:t>
            </w:r>
          </w:p>
        </w:tc>
        <w:tc>
          <w:tcPr>
            <w:tcW w:w="1996" w:type="dxa"/>
            <w:tcBorders>
              <w:left w:val="single" w:sz="4" w:space="0" w:color="D9D9D9" w:themeColor="background1" w:themeShade="D9"/>
            </w:tcBorders>
            <w:shd w:val="clear" w:color="auto" w:fill="auto"/>
          </w:tcPr>
          <w:p w14:paraId="0439BF64" w14:textId="77777777" w:rsidR="00786953" w:rsidRPr="007A4A56" w:rsidRDefault="00786953">
            <w:pPr>
              <w:pStyle w:val="Margin"/>
              <w:rPr>
                <w:lang w:val="en-US"/>
              </w:rPr>
            </w:pPr>
          </w:p>
          <w:p w14:paraId="6DBAB13A" w14:textId="77777777" w:rsidR="00786953" w:rsidRPr="007A4A56" w:rsidRDefault="00BA09DA">
            <w:pPr>
              <w:pStyle w:val="Margin"/>
              <w:rPr>
                <w:lang w:val="en-US"/>
              </w:rPr>
            </w:pPr>
            <w:r w:rsidRPr="007A4A56">
              <w:rPr>
                <w:lang w:val="en-US"/>
              </w:rPr>
              <w:t>Current Selected Chart</w:t>
            </w:r>
          </w:p>
          <w:p w14:paraId="0540727E" w14:textId="2E2DECBE" w:rsidR="00786953" w:rsidRPr="007A4A56" w:rsidRDefault="00BA09DA">
            <w:pPr>
              <w:pStyle w:val="Margin"/>
              <w:rPr>
                <w:lang w:val="en-US"/>
              </w:rPr>
            </w:pPr>
            <w:r w:rsidRPr="007A4A56">
              <w:rPr>
                <w:lang w:val="en-US"/>
              </w:rPr>
              <w:t>Combined Column &amp; Line</w:t>
            </w:r>
          </w:p>
        </w:tc>
      </w:tr>
      <w:tr w:rsidR="00786953" w14:paraId="2FB4D9E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953F631" w14:textId="2785670E" w:rsidR="00786953" w:rsidRDefault="00BA09DA">
            <w:pPr>
              <w:jc w:val="center"/>
            </w:pPr>
            <w:r>
              <w:rPr>
                <w:noProof/>
              </w:rPr>
              <w:drawing>
                <wp:inline distT="0" distB="0" distL="0" distR="0" wp14:anchorId="43CF577B" wp14:editId="50F190E4">
                  <wp:extent cx="3471547" cy="1624220"/>
                  <wp:effectExtent l="0" t="0" r="0" b="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481861" cy="162904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518B3C1" w14:textId="77777777" w:rsidR="00786953" w:rsidRDefault="00786953">
            <w:pPr>
              <w:pStyle w:val="Margin"/>
            </w:pPr>
          </w:p>
        </w:tc>
      </w:tr>
      <w:tr w:rsidR="00786953" w14:paraId="411190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818C7F0" w14:textId="6917F20B" w:rsidR="00786953" w:rsidRPr="007A4A56" w:rsidRDefault="00BA09DA">
            <w:pPr>
              <w:jc w:val="both"/>
              <w:rPr>
                <w:lang w:val="en-US"/>
              </w:rPr>
            </w:pPr>
            <w:r w:rsidRPr="007A4A56">
              <w:rPr>
                <w:lang w:val="en-US"/>
              </w:rPr>
              <w:t xml:space="preserve">Define the key figure </w:t>
            </w:r>
            <w:r w:rsidRPr="007A4A56">
              <w:rPr>
                <w:rStyle w:val="Hervorhebung"/>
                <w:b/>
                <w:i w:val="0"/>
                <w:lang w:val="en-US"/>
              </w:rPr>
              <w:t>Sales Quantity</w:t>
            </w:r>
            <w:r w:rsidRPr="007A4A56">
              <w:rPr>
                <w:lang w:val="en-US"/>
              </w:rPr>
              <w:t xml:space="preserve"> as </w:t>
            </w:r>
            <w:r w:rsidRPr="007A4A56">
              <w:rPr>
                <w:rStyle w:val="Hervorhebung"/>
                <w:lang w:val="en-US"/>
              </w:rPr>
              <w:t>column axis</w:t>
            </w:r>
            <w:r w:rsidRPr="007A4A56">
              <w:rPr>
                <w:lang w:val="en-US"/>
              </w:rPr>
              <w:t xml:space="preserve">, the key figure </w:t>
            </w:r>
            <w:r w:rsidRPr="007A4A56">
              <w:rPr>
                <w:rStyle w:val="Hervorhebung"/>
                <w:b/>
                <w:i w:val="0"/>
                <w:lang w:val="en-US"/>
              </w:rPr>
              <w:t>Contribution Margin %</w:t>
            </w:r>
            <w:r w:rsidRPr="007A4A56">
              <w:rPr>
                <w:lang w:val="en-US"/>
              </w:rPr>
              <w:t xml:space="preserve"> as </w:t>
            </w:r>
            <w:r w:rsidRPr="007A4A56">
              <w:rPr>
                <w:rStyle w:val="Hervorhebung"/>
                <w:lang w:val="en-US"/>
              </w:rPr>
              <w:t>line axis</w:t>
            </w:r>
            <w:r w:rsidRPr="007A4A56">
              <w:rPr>
                <w:lang w:val="en-US"/>
              </w:rPr>
              <w:t xml:space="preserve">, </w:t>
            </w:r>
            <w:r w:rsidRPr="007A4A56">
              <w:rPr>
                <w:rStyle w:val="Hervorhebung"/>
                <w:b/>
                <w:i w:val="0"/>
                <w:lang w:val="en-US"/>
              </w:rPr>
              <w:t>Date (Level 3)</w:t>
            </w:r>
            <w:r w:rsidRPr="007A4A56">
              <w:rPr>
                <w:rStyle w:val="Hervorhebung"/>
                <w:lang w:val="en-US"/>
              </w:rPr>
              <w:t xml:space="preserve"> </w:t>
            </w:r>
            <w:r w:rsidRPr="007A4A56">
              <w:rPr>
                <w:lang w:val="en-US"/>
              </w:rPr>
              <w:t xml:space="preserve"> in the dimensions area </w:t>
            </w:r>
            <w:r w:rsidRPr="007A4A56">
              <w:rPr>
                <w:rStyle w:val="Hervorhebung"/>
                <w:lang w:val="en-US"/>
              </w:rPr>
              <w:t xml:space="preserve"> </w:t>
            </w:r>
            <w:r w:rsidRPr="007A4A56">
              <w:rPr>
                <w:rStyle w:val="Hervorhebung"/>
                <w:i w:val="0"/>
                <w:iCs w:val="0"/>
                <w:lang w:val="en-US"/>
              </w:rPr>
              <w:t>and</w:t>
            </w:r>
            <w:r w:rsidRPr="007A4A56">
              <w:rPr>
                <w:b/>
                <w:i/>
                <w:lang w:val="en-US"/>
              </w:rPr>
              <w:t xml:space="preserve"> </w:t>
            </w:r>
            <w:r w:rsidRPr="007A4A56">
              <w:rPr>
                <w:lang w:val="en-US"/>
              </w:rPr>
              <w:t xml:space="preserve"> </w:t>
            </w:r>
            <w:r w:rsidRPr="007A4A56">
              <w:rPr>
                <w:rStyle w:val="Hervorhebung"/>
                <w:b/>
                <w:i w:val="0"/>
                <w:lang w:val="en-US"/>
              </w:rPr>
              <w:t xml:space="preserve">grayscale </w:t>
            </w:r>
            <w:r w:rsidRPr="007A4A56">
              <w:rPr>
                <w:lang w:val="en-US"/>
              </w:rPr>
              <w:t xml:space="preserve"> </w:t>
            </w:r>
            <w:r w:rsidRPr="007A4A56">
              <w:rPr>
                <w:rStyle w:val="Hervorhebung"/>
                <w:i w:val="0"/>
                <w:lang w:val="en-US"/>
              </w:rPr>
              <w:t>(</w:t>
            </w:r>
            <w:r w:rsidRPr="007A4A56">
              <w:rPr>
                <w:rStyle w:val="Hervorhebung"/>
                <w:iCs w:val="0"/>
                <w:lang w:val="en-US"/>
              </w:rPr>
              <w:t>4 colors</w:t>
            </w:r>
            <w:r w:rsidRPr="007A4A56">
              <w:rPr>
                <w:rStyle w:val="Hervorhebung"/>
                <w:i w:val="0"/>
                <w:lang w:val="en-US"/>
              </w:rPr>
              <w:t>)</w:t>
            </w:r>
            <w:r w:rsidRPr="007A4A56">
              <w:rPr>
                <w:rStyle w:val="Hervorhebung"/>
                <w:lang w:val="en-US"/>
              </w:rPr>
              <w:t xml:space="preserve"> </w:t>
            </w:r>
            <w:r w:rsidRPr="007A4A56">
              <w:rPr>
                <w:lang w:val="en-US"/>
              </w:rPr>
              <w:t xml:space="preserve"> as </w:t>
            </w:r>
            <w:r w:rsidRPr="007A4A56">
              <w:rPr>
                <w:rStyle w:val="Hervorhebung"/>
                <w:lang w:val="en-US"/>
              </w:rPr>
              <w:t xml:space="preserve"> color scheme.</w:t>
            </w:r>
          </w:p>
        </w:tc>
        <w:tc>
          <w:tcPr>
            <w:tcW w:w="1996" w:type="dxa"/>
            <w:tcBorders>
              <w:left w:val="single" w:sz="4" w:space="0" w:color="D9D9D9" w:themeColor="background1" w:themeShade="D9"/>
            </w:tcBorders>
            <w:shd w:val="clear" w:color="auto" w:fill="auto"/>
          </w:tcPr>
          <w:p w14:paraId="0D6B0CA7" w14:textId="36E70D75" w:rsidR="00786953" w:rsidRPr="007A4A56" w:rsidRDefault="00BA09DA">
            <w:pPr>
              <w:pStyle w:val="Margin"/>
              <w:rPr>
                <w:lang w:val="en-US"/>
              </w:rPr>
            </w:pPr>
            <w:r w:rsidRPr="007A4A56">
              <w:rPr>
                <w:lang w:val="en-US"/>
              </w:rPr>
              <w:br/>
              <w:t xml:space="preserve"> Sales Quantity</w:t>
            </w:r>
          </w:p>
          <w:p w14:paraId="5ED11458" w14:textId="77777777" w:rsidR="00786953" w:rsidRPr="007A4A56" w:rsidRDefault="00BA09DA">
            <w:pPr>
              <w:pStyle w:val="Margin"/>
              <w:rPr>
                <w:lang w:val="en-US"/>
              </w:rPr>
            </w:pPr>
            <w:r w:rsidRPr="007A4A56">
              <w:rPr>
                <w:lang w:val="en-US"/>
              </w:rPr>
              <w:t>Contribution Margin %</w:t>
            </w:r>
          </w:p>
          <w:p w14:paraId="16065E38" w14:textId="77777777" w:rsidR="00786953" w:rsidRPr="007A4A56" w:rsidRDefault="00BA09DA">
            <w:pPr>
              <w:pStyle w:val="Margin"/>
              <w:rPr>
                <w:lang w:val="en-US"/>
              </w:rPr>
            </w:pPr>
            <w:r w:rsidRPr="007A4A56">
              <w:rPr>
                <w:lang w:val="en-US"/>
              </w:rPr>
              <w:t>Date (Level 3)</w:t>
            </w:r>
          </w:p>
          <w:p w14:paraId="7D36F994" w14:textId="0D59538D" w:rsidR="00786953" w:rsidRDefault="00BA09DA">
            <w:pPr>
              <w:pStyle w:val="Margin"/>
            </w:pPr>
            <w:r>
              <w:t>Grayscale</w:t>
            </w:r>
          </w:p>
        </w:tc>
      </w:tr>
      <w:tr w:rsidR="00786953" w14:paraId="2533850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74036BA" w14:textId="0DF55F79" w:rsidR="00786953" w:rsidRDefault="00BA09DA">
            <w:pPr>
              <w:jc w:val="center"/>
            </w:pPr>
            <w:r>
              <w:rPr>
                <w:noProof/>
              </w:rPr>
              <w:lastRenderedPageBreak/>
              <w:drawing>
                <wp:inline distT="0" distB="0" distL="0" distR="0" wp14:anchorId="195C656F" wp14:editId="37EBD735">
                  <wp:extent cx="2901398" cy="3397492"/>
                  <wp:effectExtent l="0" t="0" r="0"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934492" cy="343624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5804714" w14:textId="77777777" w:rsidR="00786953" w:rsidRDefault="00786953">
            <w:pPr>
              <w:pStyle w:val="Margin"/>
            </w:pPr>
          </w:p>
        </w:tc>
      </w:tr>
      <w:tr w:rsidR="00786953" w14:paraId="71E5F0A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2E928B9" w14:textId="127E6864" w:rsidR="00786953" w:rsidRPr="007A4A56" w:rsidRDefault="00BA09DA">
            <w:pPr>
              <w:jc w:val="both"/>
              <w:rPr>
                <w:lang w:val="en-US"/>
              </w:rPr>
            </w:pPr>
            <w:r w:rsidRPr="007A4A56">
              <w:rPr>
                <w:lang w:val="en-US"/>
              </w:rPr>
              <w:t xml:space="preserve">Now define </w:t>
            </w:r>
            <w:r w:rsidRPr="007A4A56">
              <w:rPr>
                <w:rStyle w:val="Hervorhebung"/>
                <w:lang w:val="en-US"/>
              </w:rPr>
              <w:t xml:space="preserve">a filter for the division dimension </w:t>
            </w:r>
            <w:r w:rsidRPr="007A4A56">
              <w:rPr>
                <w:rStyle w:val="Hervorhebung"/>
                <w:i w:val="0"/>
                <w:lang w:val="en-US"/>
              </w:rPr>
              <w:t xml:space="preserve"> on </w:t>
            </w:r>
            <w:r w:rsidRPr="007A4A56">
              <w:rPr>
                <w:rStyle w:val="Hervorhebung"/>
                <w:b/>
                <w:i w:val="0"/>
                <w:lang w:val="en-US"/>
              </w:rPr>
              <w:t>bicycles</w:t>
            </w:r>
            <w:r w:rsidRPr="007A4A56">
              <w:rPr>
                <w:rStyle w:val="Hervorhebung"/>
                <w:i w:val="0"/>
                <w:lang w:val="en-US"/>
              </w:rPr>
              <w:t>,</w:t>
            </w:r>
            <w:r w:rsidRPr="007A4A56">
              <w:rPr>
                <w:lang w:val="en-US"/>
              </w:rPr>
              <w:t xml:space="preserve"> which cannot be changed by the end users.</w:t>
            </w:r>
          </w:p>
        </w:tc>
        <w:tc>
          <w:tcPr>
            <w:tcW w:w="1996" w:type="dxa"/>
            <w:tcBorders>
              <w:left w:val="single" w:sz="4" w:space="0" w:color="D9D9D9" w:themeColor="background1" w:themeShade="D9"/>
            </w:tcBorders>
            <w:shd w:val="clear" w:color="auto" w:fill="auto"/>
          </w:tcPr>
          <w:p w14:paraId="35CC18F3" w14:textId="374852B3" w:rsidR="00786953" w:rsidRDefault="00BA09DA">
            <w:pPr>
              <w:pStyle w:val="Margin"/>
            </w:pPr>
            <w:r w:rsidRPr="007A4A56">
              <w:rPr>
                <w:lang w:val="en-US"/>
              </w:rPr>
              <w:br/>
            </w:r>
            <w:r>
              <w:t>Bicycles</w:t>
            </w:r>
          </w:p>
        </w:tc>
      </w:tr>
      <w:tr w:rsidR="00786953" w14:paraId="728E011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1C203D6" w14:textId="2A812ACA" w:rsidR="00786953" w:rsidRDefault="00BA09DA">
            <w:pPr>
              <w:jc w:val="both"/>
            </w:pPr>
            <w:r w:rsidRPr="007A4A56">
              <w:rPr>
                <w:lang w:val="en-US"/>
              </w:rPr>
              <w:t xml:space="preserve">Deactivate the link between the two key figures in order to be able to analyze the histories individually, since there is no connection between them. </w:t>
            </w:r>
            <w:r>
              <w:t xml:space="preserve">To do this, disable </w:t>
            </w:r>
            <w:r>
              <w:rPr>
                <w:b/>
              </w:rPr>
              <w:t>Y Axes Overlap</w:t>
            </w:r>
            <w:r>
              <w:t>.</w:t>
            </w:r>
          </w:p>
        </w:tc>
        <w:tc>
          <w:tcPr>
            <w:tcW w:w="1996" w:type="dxa"/>
            <w:tcBorders>
              <w:left w:val="single" w:sz="4" w:space="0" w:color="D9D9D9" w:themeColor="background1" w:themeShade="D9"/>
            </w:tcBorders>
            <w:shd w:val="clear" w:color="auto" w:fill="auto"/>
          </w:tcPr>
          <w:p w14:paraId="3B1A146A" w14:textId="05D51470" w:rsidR="00786953" w:rsidRDefault="00BA09DA">
            <w:pPr>
              <w:pStyle w:val="Margin"/>
            </w:pPr>
            <w:r>
              <w:br/>
              <w:t>Y Axes Overlap</w:t>
            </w:r>
          </w:p>
        </w:tc>
      </w:tr>
      <w:tr w:rsidR="00786953" w14:paraId="2293E7F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02E057E" w14:textId="4C9F4F37" w:rsidR="00786953" w:rsidRDefault="00413D79">
            <w:pPr>
              <w:jc w:val="center"/>
            </w:pPr>
            <w:r>
              <w:rPr>
                <w:noProof/>
              </w:rPr>
              <w:drawing>
                <wp:inline distT="0" distB="0" distL="0" distR="0" wp14:anchorId="16AEC1C2" wp14:editId="494BDB9C">
                  <wp:extent cx="2873778" cy="1464790"/>
                  <wp:effectExtent l="0" t="0" r="3175" b="254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915266" cy="148593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0958173" w14:textId="77777777" w:rsidR="00786953" w:rsidRDefault="00786953">
            <w:pPr>
              <w:pStyle w:val="Margin"/>
            </w:pPr>
          </w:p>
        </w:tc>
      </w:tr>
      <w:tr w:rsidR="00786953" w14:paraId="5FD4E99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ECD5976" w14:textId="38D1D253" w:rsidR="00786953" w:rsidRPr="007A4A56" w:rsidRDefault="00BA09DA">
            <w:pPr>
              <w:pStyle w:val="Graphic"/>
              <w:jc w:val="both"/>
              <w:rPr>
                <w:lang w:val="en-US"/>
              </w:rPr>
            </w:pPr>
            <w:r w:rsidRPr="007A4A56">
              <w:rPr>
                <w:lang w:val="en-US"/>
              </w:rPr>
              <w:t xml:space="preserve">In the </w:t>
            </w:r>
            <w:r w:rsidRPr="007A4A56">
              <w:rPr>
                <w:i/>
                <w:lang w:val="en-US"/>
              </w:rPr>
              <w:t>right-hand side panel</w:t>
            </w:r>
            <w:r w:rsidRPr="007A4A56">
              <w:rPr>
                <w:lang w:val="en-US"/>
              </w:rPr>
              <w:t xml:space="preserve">, switch from the </w:t>
            </w:r>
            <w:r w:rsidRPr="007A4A56">
              <w:rPr>
                <w:i/>
                <w:lang w:val="en-US"/>
              </w:rPr>
              <w:t>Builder</w:t>
            </w:r>
            <w:r w:rsidRPr="007A4A56">
              <w:rPr>
                <w:lang w:val="en-US"/>
              </w:rPr>
              <w:t xml:space="preserve"> panel to the </w:t>
            </w:r>
            <w:r w:rsidRPr="007A4A56">
              <w:rPr>
                <w:b/>
                <w:lang w:val="en-US"/>
              </w:rPr>
              <w:t>Styling</w:t>
            </w:r>
            <w:r w:rsidRPr="007A4A56">
              <w:rPr>
                <w:lang w:val="en-US"/>
              </w:rPr>
              <w:t xml:space="preserve"> panel.</w:t>
            </w:r>
          </w:p>
        </w:tc>
        <w:tc>
          <w:tcPr>
            <w:tcW w:w="1996" w:type="dxa"/>
            <w:tcBorders>
              <w:left w:val="single" w:sz="4" w:space="0" w:color="D9D9D9" w:themeColor="background1" w:themeShade="D9"/>
            </w:tcBorders>
            <w:shd w:val="clear" w:color="auto" w:fill="auto"/>
          </w:tcPr>
          <w:p w14:paraId="36EDE773" w14:textId="12A4EE14" w:rsidR="00786953" w:rsidRDefault="00BA09DA">
            <w:pPr>
              <w:pStyle w:val="Margin"/>
            </w:pPr>
            <w:r w:rsidRPr="007A4A56">
              <w:rPr>
                <w:lang w:val="en-US"/>
              </w:rPr>
              <w:br/>
            </w:r>
            <w:r>
              <w:t>Styling</w:t>
            </w:r>
          </w:p>
        </w:tc>
      </w:tr>
      <w:tr w:rsidR="00786953" w14:paraId="30D62D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015851" w14:textId="77CB3599" w:rsidR="00786953" w:rsidRPr="007A4A56" w:rsidRDefault="00BA09DA">
            <w:pPr>
              <w:pStyle w:val="Graphic"/>
              <w:jc w:val="both"/>
              <w:rPr>
                <w:lang w:val="en-US"/>
              </w:rPr>
            </w:pPr>
            <w:r w:rsidRPr="007A4A56">
              <w:rPr>
                <w:lang w:val="en-US"/>
              </w:rPr>
              <w:t xml:space="preserve">In the </w:t>
            </w:r>
            <w:r w:rsidRPr="007A4A56">
              <w:rPr>
                <w:i/>
                <w:lang w:val="en-US"/>
              </w:rPr>
              <w:t>Quick Menus</w:t>
            </w:r>
            <w:r w:rsidRPr="007A4A56">
              <w:rPr>
                <w:lang w:val="en-US"/>
              </w:rPr>
              <w:t xml:space="preserve"> area on the </w:t>
            </w:r>
            <w:r w:rsidRPr="007A4A56">
              <w:rPr>
                <w:i/>
                <w:lang w:val="en-US"/>
              </w:rPr>
              <w:t>right-hand side</w:t>
            </w:r>
            <w:r w:rsidRPr="007A4A56">
              <w:rPr>
                <w:lang w:val="en-US"/>
              </w:rPr>
              <w:t xml:space="preserve"> of the screen, deselect all options except </w:t>
            </w:r>
            <w:r w:rsidRPr="007A4A56">
              <w:rPr>
                <w:b/>
                <w:lang w:val="en-US"/>
              </w:rPr>
              <w:t>fullscreen</w:t>
            </w:r>
            <w:r w:rsidRPr="007A4A56">
              <w:rPr>
                <w:lang w:val="en-US"/>
              </w:rPr>
              <w:t>.</w:t>
            </w:r>
          </w:p>
        </w:tc>
        <w:tc>
          <w:tcPr>
            <w:tcW w:w="1996" w:type="dxa"/>
            <w:tcBorders>
              <w:left w:val="single" w:sz="4" w:space="0" w:color="D9D9D9" w:themeColor="background1" w:themeShade="D9"/>
            </w:tcBorders>
            <w:shd w:val="clear" w:color="auto" w:fill="auto"/>
          </w:tcPr>
          <w:p w14:paraId="18A5EF33" w14:textId="69FE9E37" w:rsidR="00786953" w:rsidRDefault="00BA09DA">
            <w:pPr>
              <w:pStyle w:val="Margin"/>
            </w:pPr>
            <w:r w:rsidRPr="007A4A56">
              <w:rPr>
                <w:lang w:val="en-US"/>
              </w:rPr>
              <w:br/>
            </w:r>
            <w:r>
              <w:t>Fullscreen</w:t>
            </w:r>
          </w:p>
        </w:tc>
      </w:tr>
      <w:tr w:rsidR="00786953" w14:paraId="7FC198B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D23A8C8" w14:textId="34EDE668" w:rsidR="00786953" w:rsidRPr="007A4A56" w:rsidRDefault="00BA09DA">
            <w:pPr>
              <w:pStyle w:val="Graphic"/>
              <w:jc w:val="both"/>
              <w:rPr>
                <w:lang w:val="en-US"/>
              </w:rPr>
            </w:pPr>
            <w:r w:rsidRPr="007A4A56">
              <w:rPr>
                <w:lang w:val="en-US"/>
              </w:rPr>
              <w:t xml:space="preserve">You now adjust the heading of the graphic. To do this, double-click in the text and enter </w:t>
            </w:r>
            <w:r w:rsidRPr="007A4A56">
              <w:rPr>
                <w:b/>
                <w:lang w:val="en-US"/>
              </w:rPr>
              <w:t>Bicycles by Month</w:t>
            </w:r>
            <w:r w:rsidRPr="007A4A56">
              <w:rPr>
                <w:lang w:val="en-US"/>
              </w:rPr>
              <w:t>.</w:t>
            </w:r>
          </w:p>
        </w:tc>
        <w:tc>
          <w:tcPr>
            <w:tcW w:w="1996" w:type="dxa"/>
            <w:tcBorders>
              <w:left w:val="single" w:sz="4" w:space="0" w:color="D9D9D9" w:themeColor="background1" w:themeShade="D9"/>
            </w:tcBorders>
            <w:shd w:val="clear" w:color="auto" w:fill="auto"/>
          </w:tcPr>
          <w:p w14:paraId="1C0ED301" w14:textId="3F101052" w:rsidR="00786953" w:rsidRDefault="00BA09DA">
            <w:pPr>
              <w:pStyle w:val="Margin"/>
            </w:pPr>
            <w:r w:rsidRPr="007A4A56">
              <w:rPr>
                <w:lang w:val="en-US"/>
              </w:rPr>
              <w:br/>
            </w:r>
            <w:r>
              <w:t>Bicycles by Month</w:t>
            </w:r>
          </w:p>
        </w:tc>
      </w:tr>
      <w:tr w:rsidR="00786953" w14:paraId="61AA77B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E9F4262" w14:textId="6734FFF3" w:rsidR="00786953" w:rsidRPr="007A4A56" w:rsidRDefault="00BA09DA">
            <w:pPr>
              <w:pStyle w:val="Graphic"/>
              <w:jc w:val="both"/>
              <w:rPr>
                <w:lang w:val="en-US"/>
              </w:rPr>
            </w:pPr>
            <w:r w:rsidRPr="007A4A56">
              <w:rPr>
                <w:lang w:val="en-US"/>
              </w:rPr>
              <w:t xml:space="preserve">Adjust the size of both graphics under </w:t>
            </w:r>
            <w:r w:rsidRPr="007A4A56">
              <w:rPr>
                <w:i/>
                <w:lang w:val="en-US"/>
              </w:rPr>
              <w:t>Size and Position</w:t>
            </w:r>
            <w:r w:rsidRPr="007A4A56">
              <w:rPr>
                <w:lang w:val="en-US"/>
              </w:rPr>
              <w:t xml:space="preserve"> to </w:t>
            </w:r>
            <w:r w:rsidRPr="007A4A56">
              <w:rPr>
                <w:b/>
                <w:lang w:val="en-US"/>
              </w:rPr>
              <w:t xml:space="preserve">18 Grid </w:t>
            </w:r>
            <w:r w:rsidRPr="007A4A56">
              <w:rPr>
                <w:lang w:val="en-US"/>
              </w:rPr>
              <w:t xml:space="preserve"> for </w:t>
            </w:r>
            <w:r w:rsidRPr="007A4A56">
              <w:rPr>
                <w:i/>
                <w:lang w:val="en-US"/>
              </w:rPr>
              <w:t>Widht</w:t>
            </w:r>
            <w:r w:rsidRPr="007A4A56">
              <w:rPr>
                <w:lang w:val="en-US"/>
              </w:rPr>
              <w:t xml:space="preserve"> and </w:t>
            </w:r>
            <w:r w:rsidRPr="007A4A56">
              <w:rPr>
                <w:b/>
                <w:lang w:val="en-US"/>
              </w:rPr>
              <w:t xml:space="preserve">32 Grid </w:t>
            </w:r>
            <w:r w:rsidRPr="007A4A56">
              <w:rPr>
                <w:lang w:val="en-US"/>
              </w:rPr>
              <w:t xml:space="preserve"> for </w:t>
            </w:r>
            <w:r w:rsidRPr="007A4A56">
              <w:rPr>
                <w:i/>
                <w:lang w:val="en-US"/>
              </w:rPr>
              <w:t>Height</w:t>
            </w:r>
            <w:r w:rsidRPr="007A4A56">
              <w:rPr>
                <w:lang w:val="en-US"/>
              </w:rPr>
              <w:t>.</w:t>
            </w:r>
          </w:p>
        </w:tc>
        <w:tc>
          <w:tcPr>
            <w:tcW w:w="1996" w:type="dxa"/>
            <w:tcBorders>
              <w:left w:val="single" w:sz="4" w:space="0" w:color="D9D9D9" w:themeColor="background1" w:themeShade="D9"/>
            </w:tcBorders>
            <w:shd w:val="clear" w:color="auto" w:fill="auto"/>
          </w:tcPr>
          <w:p w14:paraId="5EC25E59" w14:textId="764AAECE" w:rsidR="00786953" w:rsidRDefault="00BA09DA">
            <w:pPr>
              <w:pStyle w:val="Margin"/>
            </w:pPr>
            <w:r w:rsidRPr="007A4A56">
              <w:rPr>
                <w:lang w:val="en-US"/>
              </w:rPr>
              <w:br/>
            </w:r>
            <w:r>
              <w:t>Widht 18 Grid</w:t>
            </w:r>
            <w:r>
              <w:br/>
              <w:t xml:space="preserve"> Height 32 Grid</w:t>
            </w:r>
          </w:p>
        </w:tc>
      </w:tr>
      <w:tr w:rsidR="00786953" w14:paraId="44786AF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288D527" w14:textId="6EE71E45" w:rsidR="00786953" w:rsidRDefault="00BA09DA">
            <w:pPr>
              <w:pStyle w:val="Graphic"/>
              <w:jc w:val="both"/>
            </w:pPr>
            <w:r>
              <w:rPr>
                <w:noProof/>
              </w:rPr>
              <w:lastRenderedPageBreak/>
              <w:drawing>
                <wp:inline distT="0" distB="0" distL="0" distR="0" wp14:anchorId="33813374" wp14:editId="7E9FC2AD">
                  <wp:extent cx="4716145" cy="1610995"/>
                  <wp:effectExtent l="0" t="0" r="8255" b="8255"/>
                  <wp:docPr id="34"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716145" cy="161099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6660FC8" w14:textId="77777777" w:rsidR="00786953" w:rsidRDefault="00786953">
            <w:pPr>
              <w:pStyle w:val="Margin"/>
            </w:pPr>
          </w:p>
        </w:tc>
      </w:tr>
      <w:tr w:rsidR="00786953" w14:paraId="5B82945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FAE7156" w14:textId="3CE895D2" w:rsidR="00786953" w:rsidRPr="007A4A56" w:rsidRDefault="00BA09DA">
            <w:pPr>
              <w:pStyle w:val="Graphic"/>
              <w:jc w:val="both"/>
              <w:rPr>
                <w:lang w:val="en-US"/>
              </w:rPr>
            </w:pPr>
            <w:r w:rsidRPr="007A4A56">
              <w:rPr>
                <w:lang w:val="en-US"/>
              </w:rPr>
              <w:t xml:space="preserve">Next, you define the </w:t>
            </w:r>
            <w:r w:rsidRPr="007A4A56">
              <w:rPr>
                <w:i/>
                <w:lang w:val="en-US"/>
              </w:rPr>
              <w:t>linked analysis</w:t>
            </w:r>
            <w:r w:rsidRPr="007A4A56">
              <w:rPr>
                <w:lang w:val="en-US"/>
              </w:rPr>
              <w:t xml:space="preserve"> for the </w:t>
            </w:r>
            <w:r w:rsidRPr="007A4A56">
              <w:rPr>
                <w:i/>
                <w:lang w:val="en-US"/>
              </w:rPr>
              <w:t>left graphic</w:t>
            </w:r>
            <w:r w:rsidRPr="007A4A56">
              <w:rPr>
                <w:lang w:val="en-US"/>
              </w:rPr>
              <w:t xml:space="preserve">. If you click on the left graphic, the option </w:t>
            </w:r>
            <w:r w:rsidRPr="007A4A56">
              <w:rPr>
                <w:b/>
                <w:lang w:val="en-US"/>
              </w:rPr>
              <w:t>More Actions</w:t>
            </w:r>
            <w:r w:rsidRPr="007A4A56">
              <w:rPr>
                <w:lang w:val="en-US"/>
              </w:rPr>
              <w:t xml:space="preserve"> </w:t>
            </w:r>
            <w:r>
              <w:rPr>
                <w:noProof/>
              </w:rPr>
              <w:drawing>
                <wp:inline distT="0" distB="0" distL="0" distR="0" wp14:anchorId="32C03D91" wp14:editId="1406A218">
                  <wp:extent cx="151200" cy="165600"/>
                  <wp:effectExtent l="0" t="0" r="1270" b="6350"/>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51200" cy="165600"/>
                          </a:xfrm>
                          <a:prstGeom prst="rect">
                            <a:avLst/>
                          </a:prstGeom>
                        </pic:spPr>
                      </pic:pic>
                    </a:graphicData>
                  </a:graphic>
                </wp:inline>
              </w:drawing>
            </w:r>
            <w:r w:rsidRPr="007A4A56">
              <w:rPr>
                <w:lang w:val="en-US"/>
              </w:rPr>
              <w:t xml:space="preserve"> appears at the top right. Click the button. In the context menu, choose </w:t>
            </w:r>
            <w:r w:rsidRPr="007A4A56">
              <w:rPr>
                <w:b/>
                <w:lang w:val="en-US"/>
              </w:rPr>
              <w:t xml:space="preserve"> More Options </w:t>
            </w:r>
            <w:r w:rsidRPr="007A4A56">
              <w:rPr>
                <w:b/>
                <w:color w:val="943634"/>
                <w:lang w:val="en-US"/>
              </w:rPr>
              <w:t xml:space="preserve">► </w:t>
            </w:r>
            <w:r w:rsidRPr="007A4A56">
              <w:rPr>
                <w:b/>
                <w:lang w:val="en-US"/>
              </w:rPr>
              <w:t xml:space="preserve"> </w:t>
            </w:r>
            <w:r w:rsidRPr="007A4A56">
              <w:rPr>
                <w:rStyle w:val="Hervorhebung"/>
                <w:b/>
                <w:i w:val="0"/>
                <w:lang w:val="en-US"/>
              </w:rPr>
              <w:t>Linked Analysis</w:t>
            </w:r>
            <w:r w:rsidRPr="007A4A56">
              <w:rPr>
                <w:b/>
                <w:lang w:val="en-US"/>
              </w:rPr>
              <w:t xml:space="preserve"> </w:t>
            </w:r>
            <w:r w:rsidRPr="007A4A56">
              <w:rPr>
                <w:b/>
                <w:color w:val="943634"/>
                <w:lang w:val="en-US"/>
              </w:rPr>
              <w:t xml:space="preserve">► </w:t>
            </w:r>
            <w:r w:rsidRPr="007A4A56">
              <w:rPr>
                <w:b/>
                <w:lang w:val="en-US"/>
              </w:rPr>
              <w:t xml:space="preserve"> Settings</w:t>
            </w:r>
            <w:r w:rsidRPr="007A4A56">
              <w:rPr>
                <w:lang w:val="en-US"/>
              </w:rPr>
              <w:t>.</w:t>
            </w:r>
          </w:p>
        </w:tc>
        <w:tc>
          <w:tcPr>
            <w:tcW w:w="1996" w:type="dxa"/>
            <w:tcBorders>
              <w:left w:val="single" w:sz="4" w:space="0" w:color="D9D9D9" w:themeColor="background1" w:themeShade="D9"/>
            </w:tcBorders>
            <w:shd w:val="clear" w:color="auto" w:fill="auto"/>
          </w:tcPr>
          <w:p w14:paraId="435602BD" w14:textId="6F6D3B3B" w:rsidR="00786953" w:rsidRPr="007A4A56" w:rsidRDefault="00BA09DA">
            <w:pPr>
              <w:pStyle w:val="Margin"/>
              <w:rPr>
                <w:lang w:val="en-US"/>
              </w:rPr>
            </w:pPr>
            <w:r w:rsidRPr="007A4A56">
              <w:rPr>
                <w:lang w:val="en-US"/>
              </w:rPr>
              <w:br/>
              <w:t xml:space="preserve"> More Actions</w:t>
            </w:r>
          </w:p>
          <w:p w14:paraId="55B3D471" w14:textId="77777777" w:rsidR="00786953" w:rsidRPr="007A4A56" w:rsidRDefault="00BA09DA">
            <w:pPr>
              <w:pStyle w:val="Margin"/>
              <w:rPr>
                <w:lang w:val="en-US"/>
              </w:rPr>
            </w:pPr>
            <w:r w:rsidRPr="007A4A56">
              <w:rPr>
                <w:lang w:val="en-US"/>
              </w:rPr>
              <w:t xml:space="preserve">More Options </w:t>
            </w:r>
            <w:r>
              <w:sym w:font="Wingdings" w:char="F0E0"/>
            </w:r>
          </w:p>
          <w:p w14:paraId="6EE9CD56" w14:textId="77777777" w:rsidR="00786953" w:rsidRPr="007A4A56" w:rsidRDefault="00BA09DA">
            <w:pPr>
              <w:pStyle w:val="Margin"/>
              <w:rPr>
                <w:lang w:val="en-US"/>
              </w:rPr>
            </w:pPr>
            <w:r w:rsidRPr="007A4A56">
              <w:rPr>
                <w:lang w:val="en-US"/>
              </w:rPr>
              <w:t xml:space="preserve">Linked Analysis </w:t>
            </w:r>
            <w:r>
              <w:sym w:font="Wingdings" w:char="F0E0"/>
            </w:r>
          </w:p>
          <w:p w14:paraId="1A7757BA" w14:textId="77777777" w:rsidR="00786953" w:rsidRDefault="00BA09DA">
            <w:pPr>
              <w:pStyle w:val="Margin"/>
            </w:pPr>
            <w:r>
              <w:t>Settings</w:t>
            </w:r>
          </w:p>
          <w:p w14:paraId="223EBA6C" w14:textId="0C3B1C37" w:rsidR="00786953" w:rsidRDefault="00786953">
            <w:pPr>
              <w:pStyle w:val="Margin"/>
            </w:pPr>
          </w:p>
        </w:tc>
      </w:tr>
      <w:tr w:rsidR="00786953" w14:paraId="4D4115B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6DB32B2" w14:textId="4BF74CD3" w:rsidR="00786953" w:rsidRDefault="00BA09DA">
            <w:pPr>
              <w:pStyle w:val="Graphic"/>
              <w:jc w:val="both"/>
            </w:pPr>
            <w:r>
              <w:rPr>
                <w:noProof/>
              </w:rPr>
              <w:drawing>
                <wp:inline distT="0" distB="0" distL="0" distR="0" wp14:anchorId="694B2127" wp14:editId="0243C198">
                  <wp:extent cx="4716145" cy="1756410"/>
                  <wp:effectExtent l="0" t="0" r="8255" b="0"/>
                  <wp:docPr id="41"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716145" cy="175641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234C39C" w14:textId="77777777" w:rsidR="00786953" w:rsidRDefault="00786953">
            <w:pPr>
              <w:pStyle w:val="Margin"/>
            </w:pPr>
          </w:p>
        </w:tc>
      </w:tr>
      <w:tr w:rsidR="00786953" w14:paraId="308B9EB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5F28A77" w14:textId="73A59DBD" w:rsidR="00786953" w:rsidRPr="007A4A56" w:rsidRDefault="00BA09DA">
            <w:pPr>
              <w:pStyle w:val="Graphic"/>
              <w:jc w:val="both"/>
              <w:rPr>
                <w:lang w:val="en-US"/>
              </w:rPr>
            </w:pPr>
            <w:r w:rsidRPr="007A4A56">
              <w:rPr>
                <w:lang w:val="en-US"/>
              </w:rPr>
              <w:t xml:space="preserve">The definition view now opens in the right-hand pane. First, in the Filter </w:t>
            </w:r>
            <w:r w:rsidRPr="007A4A56">
              <w:rPr>
                <w:i/>
                <w:lang w:val="en-US"/>
              </w:rPr>
              <w:t>Interactions apply to:</w:t>
            </w:r>
            <w:r w:rsidRPr="007A4A56">
              <w:rPr>
                <w:lang w:val="en-US"/>
              </w:rPr>
              <w:t xml:space="preserve"> area, select </w:t>
            </w:r>
            <w:r w:rsidRPr="007A4A56">
              <w:rPr>
                <w:b/>
                <w:lang w:val="en-US"/>
              </w:rPr>
              <w:t>All Widgets on the Page</w:t>
            </w:r>
            <w:r w:rsidRPr="007A4A56">
              <w:rPr>
                <w:lang w:val="en-US"/>
              </w:rPr>
              <w:t xml:space="preserve">. In the </w:t>
            </w:r>
            <w:r w:rsidRPr="007A4A56">
              <w:rPr>
                <w:i/>
                <w:lang w:val="en-US"/>
              </w:rPr>
              <w:t>Settings</w:t>
            </w:r>
            <w:r w:rsidRPr="007A4A56">
              <w:rPr>
                <w:lang w:val="en-US"/>
              </w:rPr>
              <w:t xml:space="preserve"> area that then appears, choose the </w:t>
            </w:r>
            <w:r w:rsidRPr="007A4A56">
              <w:rPr>
                <w:b/>
                <w:lang w:val="en-US"/>
              </w:rPr>
              <w:t xml:space="preserve">Filter on Data Point Selection </w:t>
            </w:r>
            <w:r w:rsidRPr="007A4A56">
              <w:rPr>
                <w:lang w:val="en-US"/>
              </w:rPr>
              <w:t xml:space="preserve"> option and close the window by </w:t>
            </w:r>
            <w:r w:rsidRPr="007A4A56">
              <w:rPr>
                <w:b/>
                <w:lang w:val="en-US"/>
              </w:rPr>
              <w:t xml:space="preserve"> choosing Apply</w:t>
            </w:r>
            <w:r w:rsidRPr="007A4A56">
              <w:rPr>
                <w:lang w:val="en-US"/>
              </w:rPr>
              <w:t>.</w:t>
            </w:r>
          </w:p>
        </w:tc>
        <w:tc>
          <w:tcPr>
            <w:tcW w:w="1996" w:type="dxa"/>
            <w:tcBorders>
              <w:left w:val="single" w:sz="4" w:space="0" w:color="D9D9D9" w:themeColor="background1" w:themeShade="D9"/>
            </w:tcBorders>
            <w:shd w:val="clear" w:color="auto" w:fill="auto"/>
          </w:tcPr>
          <w:p w14:paraId="746C68B3" w14:textId="5182F360" w:rsidR="00786953" w:rsidRPr="007A4A56" w:rsidRDefault="00BA09DA">
            <w:pPr>
              <w:pStyle w:val="Margin"/>
              <w:rPr>
                <w:lang w:val="en-US"/>
              </w:rPr>
            </w:pPr>
            <w:r w:rsidRPr="007A4A56">
              <w:rPr>
                <w:lang w:val="en-US"/>
              </w:rPr>
              <w:br/>
              <w:t xml:space="preserve"> All Widgets on the Page</w:t>
            </w:r>
          </w:p>
          <w:p w14:paraId="7DF9A052" w14:textId="77777777" w:rsidR="00786953" w:rsidRPr="007A4A56" w:rsidRDefault="00786953">
            <w:pPr>
              <w:pStyle w:val="Margin"/>
              <w:rPr>
                <w:lang w:val="en-US"/>
              </w:rPr>
            </w:pPr>
          </w:p>
          <w:p w14:paraId="6C886F62" w14:textId="77777777" w:rsidR="00786953" w:rsidRPr="007A4A56" w:rsidRDefault="00BA09DA">
            <w:pPr>
              <w:pStyle w:val="Margin"/>
              <w:rPr>
                <w:lang w:val="en-US"/>
              </w:rPr>
            </w:pPr>
            <w:r w:rsidRPr="007A4A56">
              <w:rPr>
                <w:lang w:val="en-US"/>
              </w:rPr>
              <w:t>Filter on Data Point Selection</w:t>
            </w:r>
          </w:p>
          <w:p w14:paraId="44B6B6B2" w14:textId="4925FDB5" w:rsidR="00786953" w:rsidRDefault="00BA09DA">
            <w:pPr>
              <w:pStyle w:val="Margin"/>
            </w:pPr>
            <w:r>
              <w:t>Apply</w:t>
            </w:r>
          </w:p>
        </w:tc>
      </w:tr>
      <w:tr w:rsidR="00786953" w14:paraId="5C1E362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5C8A061" w14:textId="2309E707" w:rsidR="00786953" w:rsidRDefault="00BA09DA">
            <w:pPr>
              <w:pStyle w:val="Graphic"/>
            </w:pPr>
            <w:r>
              <w:rPr>
                <w:noProof/>
              </w:rPr>
              <w:drawing>
                <wp:inline distT="0" distB="0" distL="0" distR="0" wp14:anchorId="4DF0CD1C" wp14:editId="4FD2D059">
                  <wp:extent cx="2659229" cy="2690606"/>
                  <wp:effectExtent l="0" t="0" r="8255" b="0"/>
                  <wp:docPr id="44" name="Graph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665662" cy="2697115"/>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CBD7AD7" w14:textId="77777777" w:rsidR="00786953" w:rsidRDefault="00786953">
            <w:pPr>
              <w:pStyle w:val="Margin"/>
            </w:pPr>
          </w:p>
        </w:tc>
      </w:tr>
      <w:tr w:rsidR="00786953" w:rsidRPr="00345B63" w14:paraId="438EB8E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F5403D0" w14:textId="121138A8" w:rsidR="00786953" w:rsidRPr="007A4A56" w:rsidRDefault="00BA09DA">
            <w:pPr>
              <w:pStyle w:val="Graphic"/>
              <w:jc w:val="both"/>
              <w:rPr>
                <w:lang w:val="en-US"/>
              </w:rPr>
            </w:pPr>
            <w:r w:rsidRPr="007A4A56">
              <w:rPr>
                <w:lang w:val="en-US"/>
              </w:rPr>
              <w:t xml:space="preserve">Now proceed in the same way as in the </w:t>
            </w:r>
            <w:r w:rsidRPr="007A4A56">
              <w:rPr>
                <w:i/>
                <w:lang w:val="en-US"/>
              </w:rPr>
              <w:t>graphic on the right</w:t>
            </w:r>
            <w:r w:rsidRPr="007A4A56">
              <w:rPr>
                <w:lang w:val="en-US"/>
              </w:rPr>
              <w:t>.</w:t>
            </w:r>
          </w:p>
        </w:tc>
        <w:tc>
          <w:tcPr>
            <w:tcW w:w="1996" w:type="dxa"/>
            <w:tcBorders>
              <w:left w:val="single" w:sz="4" w:space="0" w:color="D9D9D9" w:themeColor="background1" w:themeShade="D9"/>
            </w:tcBorders>
            <w:shd w:val="clear" w:color="auto" w:fill="auto"/>
          </w:tcPr>
          <w:p w14:paraId="55233AAC" w14:textId="77777777" w:rsidR="00786953" w:rsidRPr="007A4A56" w:rsidRDefault="00786953">
            <w:pPr>
              <w:pStyle w:val="Margin"/>
              <w:rPr>
                <w:lang w:val="en-US"/>
              </w:rPr>
            </w:pPr>
          </w:p>
        </w:tc>
      </w:tr>
      <w:tr w:rsidR="00786953" w14:paraId="50571B6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61306C7" w14:textId="3E3FD918" w:rsidR="00786953" w:rsidRPr="007A4A56" w:rsidRDefault="00BA09DA">
            <w:pPr>
              <w:pStyle w:val="Graphic"/>
              <w:jc w:val="both"/>
              <w:rPr>
                <w:lang w:val="en-US"/>
              </w:rPr>
            </w:pPr>
            <w:r w:rsidRPr="007A4A56">
              <w:rPr>
                <w:lang w:val="en-US"/>
              </w:rPr>
              <w:lastRenderedPageBreak/>
              <w:t xml:space="preserve">Finally, in the menu bar in the </w:t>
            </w:r>
            <w:r w:rsidRPr="007A4A56">
              <w:rPr>
                <w:rStyle w:val="Hervorhebung"/>
                <w:lang w:val="en-US"/>
              </w:rPr>
              <w:t>File</w:t>
            </w:r>
            <w:r w:rsidR="001C4FFD">
              <w:rPr>
                <w:lang w:val="en-US"/>
              </w:rPr>
              <w:t xml:space="preserve"> area, choose </w:t>
            </w:r>
            <w:r w:rsidRPr="007A4A56">
              <w:rPr>
                <w:lang w:val="en-US"/>
              </w:rPr>
              <w:t xml:space="preserve">Save </w:t>
            </w:r>
            <w:r>
              <w:rPr>
                <w:noProof/>
              </w:rPr>
              <w:drawing>
                <wp:inline distT="0" distB="0" distL="0" distR="0" wp14:anchorId="27D2C8C2" wp14:editId="5C6C7FC9">
                  <wp:extent cx="323895" cy="181000"/>
                  <wp:effectExtent l="0" t="0" r="0" b="9525"/>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95" cy="181000"/>
                          </a:xfrm>
                          <a:prstGeom prst="rect">
                            <a:avLst/>
                          </a:prstGeom>
                        </pic:spPr>
                      </pic:pic>
                    </a:graphicData>
                  </a:graphic>
                </wp:inline>
              </w:drawing>
            </w:r>
            <w:r w:rsidRPr="007A4A56">
              <w:rPr>
                <w:lang w:val="en-US"/>
              </w:rPr>
              <w:t xml:space="preserve"> icon again and then </w:t>
            </w:r>
            <w:r w:rsidRPr="007A4A56">
              <w:rPr>
                <w:b/>
                <w:lang w:val="en-US"/>
              </w:rPr>
              <w:t>Save</w:t>
            </w:r>
            <w:r w:rsidRPr="007A4A56">
              <w:rPr>
                <w:lang w:val="en-US"/>
              </w:rPr>
              <w:t xml:space="preserve"> to save your changed story.</w:t>
            </w:r>
          </w:p>
        </w:tc>
        <w:tc>
          <w:tcPr>
            <w:tcW w:w="1996" w:type="dxa"/>
            <w:tcBorders>
              <w:left w:val="single" w:sz="4" w:space="0" w:color="D9D9D9" w:themeColor="background1" w:themeShade="D9"/>
            </w:tcBorders>
            <w:shd w:val="clear" w:color="auto" w:fill="auto"/>
          </w:tcPr>
          <w:p w14:paraId="22F7B27F" w14:textId="77777777" w:rsidR="00786953" w:rsidRPr="007A4A56" w:rsidRDefault="00786953">
            <w:pPr>
              <w:pStyle w:val="Margin"/>
              <w:rPr>
                <w:lang w:val="en-US"/>
              </w:rPr>
            </w:pPr>
          </w:p>
          <w:p w14:paraId="13878071" w14:textId="77777777" w:rsidR="00786953" w:rsidRDefault="00BA09DA">
            <w:pPr>
              <w:pStyle w:val="Margin"/>
            </w:pPr>
            <w:r>
              <w:t>Save</w:t>
            </w:r>
          </w:p>
        </w:tc>
      </w:tr>
      <w:tr w:rsidR="00786953" w:rsidRPr="00345B63" w14:paraId="2FFFAEA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2D148E0" w14:textId="7FF7006E" w:rsidR="00786953" w:rsidRPr="007A4A56" w:rsidRDefault="00BA09DA">
            <w:pPr>
              <w:pStyle w:val="Graphic"/>
              <w:jc w:val="both"/>
              <w:rPr>
                <w:lang w:val="en-US"/>
              </w:rPr>
            </w:pPr>
            <w:r w:rsidRPr="007A4A56">
              <w:rPr>
                <w:lang w:val="en-US"/>
              </w:rPr>
              <w:t>Test your link, for example, by selecting a row or a subbar in the stacked graphic.</w:t>
            </w:r>
          </w:p>
        </w:tc>
        <w:tc>
          <w:tcPr>
            <w:tcW w:w="1996" w:type="dxa"/>
            <w:tcBorders>
              <w:left w:val="single" w:sz="4" w:space="0" w:color="D9D9D9" w:themeColor="background1" w:themeShade="D9"/>
            </w:tcBorders>
            <w:shd w:val="clear" w:color="auto" w:fill="auto"/>
          </w:tcPr>
          <w:p w14:paraId="11E597DD" w14:textId="77777777" w:rsidR="00786953" w:rsidRPr="007A4A56" w:rsidRDefault="00786953">
            <w:pPr>
              <w:pStyle w:val="Margin"/>
              <w:rPr>
                <w:lang w:val="en-US"/>
              </w:rPr>
            </w:pPr>
          </w:p>
        </w:tc>
      </w:tr>
      <w:tr w:rsidR="00786953" w14:paraId="6A629BB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182FF37" w14:textId="537D33EB" w:rsidR="00786953" w:rsidRDefault="00BA09DA">
            <w:pPr>
              <w:pStyle w:val="Graphic"/>
              <w:jc w:val="both"/>
            </w:pPr>
            <w:r>
              <w:rPr>
                <w:noProof/>
              </w:rPr>
              <w:drawing>
                <wp:inline distT="0" distB="0" distL="0" distR="0" wp14:anchorId="053D9957" wp14:editId="27303F5A">
                  <wp:extent cx="4716145" cy="1611630"/>
                  <wp:effectExtent l="0" t="0" r="8255" b="7620"/>
                  <wp:docPr id="45" name="Graph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716145" cy="161163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0985BAF9" w14:textId="77777777" w:rsidR="00786953" w:rsidRDefault="00786953">
            <w:pPr>
              <w:pStyle w:val="Margin"/>
            </w:pPr>
          </w:p>
        </w:tc>
      </w:tr>
      <w:tr w:rsidR="00786953" w14:paraId="0ACD9CF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38C35300" w14:textId="77777777" w:rsidR="00786953" w:rsidRDefault="00BA09DA">
            <w:pPr>
              <w:tabs>
                <w:tab w:val="left" w:pos="3060"/>
                <w:tab w:val="right" w:pos="7438"/>
              </w:tabs>
              <w:jc w:val="right"/>
            </w:pPr>
            <w:r>
              <w:rPr>
                <w:noProof/>
              </w:rPr>
              <mc:AlternateContent>
                <mc:Choice Requires="wps">
                  <w:drawing>
                    <wp:inline distT="0" distB="0" distL="0" distR="0" wp14:anchorId="496F1C88" wp14:editId="46A6776E">
                      <wp:extent cx="144145" cy="144145"/>
                      <wp:effectExtent l="13970" t="8255" r="13335" b="9525"/>
                      <wp:docPr id="2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5712F31"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JDlrhB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38540842" w14:textId="77777777" w:rsidR="00786953" w:rsidRDefault="00786953">
            <w:pPr>
              <w:pStyle w:val="Margin"/>
            </w:pPr>
          </w:p>
        </w:tc>
      </w:tr>
    </w:tbl>
    <w:p w14:paraId="0BA4B972" w14:textId="77777777" w:rsidR="00786953" w:rsidRDefault="00BA09DA">
      <w:pPr>
        <w:spacing w:before="0" w:after="0"/>
      </w:pPr>
      <w:r>
        <w:br w:type="page"/>
      </w:r>
    </w:p>
    <w:p w14:paraId="3B34937A" w14:textId="77777777" w:rsidR="00786953" w:rsidRDefault="00786953">
      <w:pPr>
        <w:spacing w:before="0" w:after="0"/>
      </w:pP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786953" w:rsidRPr="00345B63" w14:paraId="1C15E820" w14:textId="77777777">
        <w:trPr>
          <w:trHeight w:val="850"/>
        </w:trPr>
        <w:tc>
          <w:tcPr>
            <w:tcW w:w="1148" w:type="dxa"/>
          </w:tcPr>
          <w:p w14:paraId="21BCEF00" w14:textId="77777777" w:rsidR="00786953" w:rsidRDefault="00BA09DA">
            <w:pPr>
              <w:spacing w:before="0"/>
              <w:jc w:val="right"/>
            </w:pPr>
            <w:r>
              <w:br w:type="page"/>
            </w:r>
            <w:r>
              <w:br w:type="page"/>
            </w:r>
            <w:r>
              <w:rPr>
                <w:noProof/>
              </w:rPr>
              <mc:AlternateContent>
                <mc:Choice Requires="wps">
                  <w:drawing>
                    <wp:inline distT="0" distB="0" distL="0" distR="0" wp14:anchorId="5851A571" wp14:editId="4F44C042">
                      <wp:extent cx="265430" cy="247650"/>
                      <wp:effectExtent l="0" t="635" r="3175" b="0"/>
                      <wp:docPr id="12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F4DE8"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P/YaFO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68298666" w14:textId="24462BB2" w:rsidR="00786953" w:rsidRPr="007A4A56" w:rsidRDefault="00BA09DA">
            <w:pPr>
              <w:pStyle w:val="berschrift1"/>
              <w:tabs>
                <w:tab w:val="left" w:pos="0"/>
              </w:tabs>
              <w:rPr>
                <w:rFonts w:ascii="Times New Roman" w:hAnsi="Times New Roman" w:cs="Times New Roman"/>
                <w:sz w:val="24"/>
                <w:szCs w:val="24"/>
                <w:lang w:val="en-US"/>
              </w:rPr>
            </w:pPr>
            <w:bookmarkStart w:id="22" w:name="_Toc192576130"/>
            <w:r w:rsidRPr="007A4A56">
              <w:rPr>
                <w:lang w:val="en-US"/>
              </w:rPr>
              <w:t>Step 20: [OPTIONAL] Share the story with instructor</w:t>
            </w:r>
            <w:bookmarkEnd w:id="22"/>
          </w:p>
        </w:tc>
      </w:tr>
      <w:tr w:rsidR="00786953" w14:paraId="6314C90B" w14:textId="77777777">
        <w:trPr>
          <w:trHeight w:val="940"/>
        </w:trPr>
        <w:tc>
          <w:tcPr>
            <w:tcW w:w="7643" w:type="dxa"/>
            <w:gridSpan w:val="2"/>
            <w:shd w:val="clear" w:color="auto" w:fill="D9D9D9"/>
          </w:tcPr>
          <w:p w14:paraId="0F76CAC7" w14:textId="62E8F81A" w:rsidR="00786953" w:rsidRPr="007A4A56" w:rsidRDefault="00BA09DA">
            <w:pPr>
              <w:pStyle w:val="StandardWeb"/>
              <w:tabs>
                <w:tab w:val="right" w:pos="9360"/>
              </w:tabs>
              <w:rPr>
                <w:highlight w:val="yellow"/>
                <w:lang w:val="en-US"/>
              </w:rPr>
            </w:pPr>
            <w:proofErr w:type="gramStart"/>
            <w:r w:rsidRPr="007A4A56">
              <w:rPr>
                <w:b/>
                <w:lang w:val="en-US"/>
              </w:rPr>
              <w:t xml:space="preserve">Task </w:t>
            </w:r>
            <w:r w:rsidRPr="007A4A56">
              <w:rPr>
                <w:lang w:val="en-US"/>
              </w:rPr>
              <w:t xml:space="preserve"> Share</w:t>
            </w:r>
            <w:proofErr w:type="gramEnd"/>
            <w:r w:rsidRPr="007A4A56">
              <w:rPr>
                <w:lang w:val="en-US"/>
              </w:rPr>
              <w:t xml:space="preserve"> your story with your instructor.</w:t>
            </w:r>
          </w:p>
          <w:p w14:paraId="5B4DDBC7" w14:textId="5FF2130E" w:rsidR="00786953" w:rsidRPr="007A4A56" w:rsidRDefault="00BA09DA">
            <w:pPr>
              <w:pStyle w:val="StandardWeb"/>
              <w:autoSpaceDE w:val="0"/>
              <w:autoSpaceDN w:val="0"/>
              <w:adjustRightInd w:val="0"/>
              <w:rPr>
                <w:lang w:val="en-US"/>
              </w:rPr>
            </w:pPr>
            <w:r w:rsidRPr="007A4A56">
              <w:rPr>
                <w:b/>
                <w:lang w:val="en-US"/>
              </w:rPr>
              <w:t xml:space="preserve">Create </w:t>
            </w:r>
            <w:r w:rsidRPr="007A4A56">
              <w:rPr>
                <w:lang w:val="en-US"/>
              </w:rPr>
              <w:t xml:space="preserve"> a copy of your story and place it in the folder named by your instructor.</w:t>
            </w:r>
          </w:p>
        </w:tc>
        <w:tc>
          <w:tcPr>
            <w:tcW w:w="1996" w:type="dxa"/>
            <w:shd w:val="clear" w:color="auto" w:fill="D9D9D9"/>
          </w:tcPr>
          <w:p w14:paraId="54F556EE" w14:textId="75480800" w:rsidR="00786953" w:rsidRDefault="00BA09DA">
            <w:pPr>
              <w:pStyle w:val="StandardWeb"/>
              <w:autoSpaceDE w:val="0"/>
              <w:autoSpaceDN w:val="0"/>
              <w:adjustRightInd w:val="0"/>
              <w:jc w:val="right"/>
              <w:rPr>
                <w:rFonts w:cs="FuturaStd-Book"/>
              </w:rPr>
            </w:pPr>
            <w:r>
              <w:rPr>
                <w:b/>
              </w:rPr>
              <w:t>Time</w:t>
            </w:r>
            <w:r>
              <w:t xml:space="preserve"> 5 min.</w:t>
            </w:r>
          </w:p>
        </w:tc>
      </w:tr>
      <w:tr w:rsidR="00786953" w14:paraId="67AC615A" w14:textId="77777777">
        <w:tc>
          <w:tcPr>
            <w:tcW w:w="7643" w:type="dxa"/>
            <w:gridSpan w:val="2"/>
            <w:shd w:val="clear" w:color="auto" w:fill="auto"/>
          </w:tcPr>
          <w:p w14:paraId="2F718A02" w14:textId="77777777" w:rsidR="00786953" w:rsidRDefault="00786953">
            <w:pPr>
              <w:spacing w:before="0" w:after="0"/>
              <w:rPr>
                <w:szCs w:val="24"/>
              </w:rPr>
            </w:pPr>
          </w:p>
        </w:tc>
        <w:tc>
          <w:tcPr>
            <w:tcW w:w="1996" w:type="dxa"/>
            <w:tcBorders>
              <w:left w:val="nil"/>
            </w:tcBorders>
          </w:tcPr>
          <w:p w14:paraId="31C82E7E" w14:textId="77777777" w:rsidR="00786953" w:rsidRDefault="00786953">
            <w:pPr>
              <w:pStyle w:val="Margin"/>
              <w:rPr>
                <w:rFonts w:ascii="Times New Roman" w:hAnsi="Times New Roman"/>
                <w:sz w:val="24"/>
                <w:szCs w:val="24"/>
              </w:rPr>
            </w:pPr>
          </w:p>
        </w:tc>
      </w:tr>
      <w:tr w:rsidR="00786953" w14:paraId="6361C52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FC00554" w14:textId="035DE434" w:rsidR="00786953" w:rsidRPr="007A4A56" w:rsidRDefault="00BA09DA">
            <w:pPr>
              <w:pStyle w:val="P68B1DB1-MenuPath12"/>
              <w:rPr>
                <w:highlight w:val="yellow"/>
                <w:lang w:val="en-US"/>
              </w:rPr>
            </w:pPr>
            <w:r w:rsidRPr="007A4A56">
              <w:rPr>
                <w:lang w:val="en-US"/>
              </w:rPr>
              <w:t xml:space="preserve">On the home screen, click </w:t>
            </w:r>
            <w:r>
              <w:rPr>
                <w:noProof/>
              </w:rPr>
              <w:drawing>
                <wp:inline distT="0" distB="0" distL="0" distR="0" wp14:anchorId="44086267" wp14:editId="10B3D626">
                  <wp:extent cx="177421" cy="177421"/>
                  <wp:effectExtent l="0" t="0" r="0" b="0"/>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27.png"/>
                          <pic:cNvPicPr/>
                        </pic:nvPicPr>
                        <pic:blipFill>
                          <a:blip r:embed="rId23">
                            <a:extLst>
                              <a:ext uri="{28A0092B-C50C-407E-A947-70E740481C1C}">
                                <a14:useLocalDpi xmlns:a14="http://schemas.microsoft.com/office/drawing/2010/main" val="0"/>
                              </a:ext>
                            </a:extLst>
                          </a:blip>
                          <a:stretch>
                            <a:fillRect/>
                          </a:stretch>
                        </pic:blipFill>
                        <pic:spPr>
                          <a:xfrm>
                            <a:off x="0" y="0"/>
                            <a:ext cx="199639" cy="199639"/>
                          </a:xfrm>
                          <a:prstGeom prst="rect">
                            <a:avLst/>
                          </a:prstGeom>
                        </pic:spPr>
                      </pic:pic>
                    </a:graphicData>
                  </a:graphic>
                </wp:inline>
              </w:drawing>
            </w:r>
            <w:r w:rsidRPr="007A4A56">
              <w:rPr>
                <w:lang w:val="en-US"/>
              </w:rPr>
              <w:t xml:space="preserve"> (</w:t>
            </w:r>
            <w:r w:rsidRPr="007A4A56">
              <w:rPr>
                <w:i/>
                <w:lang w:val="en-US"/>
              </w:rPr>
              <w:t>Files</w:t>
            </w:r>
            <w:r w:rsidRPr="007A4A56">
              <w:rPr>
                <w:lang w:val="en-US"/>
              </w:rPr>
              <w:t>) in the upper left corner.</w:t>
            </w:r>
          </w:p>
        </w:tc>
        <w:tc>
          <w:tcPr>
            <w:tcW w:w="1996" w:type="dxa"/>
            <w:tcBorders>
              <w:left w:val="single" w:sz="4" w:space="0" w:color="D9D9D9" w:themeColor="background1" w:themeShade="D9"/>
            </w:tcBorders>
          </w:tcPr>
          <w:p w14:paraId="54991020" w14:textId="77777777" w:rsidR="00786953" w:rsidRPr="007A4A56" w:rsidRDefault="00786953">
            <w:pPr>
              <w:pStyle w:val="Margin"/>
              <w:rPr>
                <w:rFonts w:cs="Arial"/>
                <w:lang w:val="en-US"/>
              </w:rPr>
            </w:pPr>
          </w:p>
          <w:p w14:paraId="6E984A28" w14:textId="7CB3DB55" w:rsidR="00786953" w:rsidRDefault="00BA09DA">
            <w:pPr>
              <w:pStyle w:val="P68B1DB1-Margin11"/>
            </w:pPr>
            <w:r>
              <w:t>Initial Screen</w:t>
            </w:r>
          </w:p>
        </w:tc>
      </w:tr>
      <w:tr w:rsidR="00786953" w14:paraId="35B73C9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5D73D67" w14:textId="5E2B2347" w:rsidR="00786953" w:rsidRDefault="00BA09DA">
            <w:pPr>
              <w:pStyle w:val="MenuPath"/>
              <w:jc w:val="center"/>
              <w:rPr>
                <w:highlight w:val="yellow"/>
              </w:rPr>
            </w:pPr>
            <w:r>
              <w:rPr>
                <w:noProof/>
              </w:rPr>
              <w:drawing>
                <wp:inline distT="0" distB="0" distL="0" distR="0" wp14:anchorId="37F552D4" wp14:editId="59776867">
                  <wp:extent cx="2324424" cy="2619741"/>
                  <wp:effectExtent l="0" t="0" r="0" b="9525"/>
                  <wp:docPr id="74" name="Graphic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28.png"/>
                          <pic:cNvPicPr/>
                        </pic:nvPicPr>
                        <pic:blipFill>
                          <a:blip r:embed="rId192">
                            <a:extLst>
                              <a:ext uri="{28A0092B-C50C-407E-A947-70E740481C1C}">
                                <a14:useLocalDpi xmlns:a14="http://schemas.microsoft.com/office/drawing/2010/main" val="0"/>
                              </a:ext>
                            </a:extLst>
                          </a:blip>
                          <a:stretch>
                            <a:fillRect/>
                          </a:stretch>
                        </pic:blipFill>
                        <pic:spPr>
                          <a:xfrm>
                            <a:off x="0" y="0"/>
                            <a:ext cx="2324424" cy="2619741"/>
                          </a:xfrm>
                          <a:prstGeom prst="rect">
                            <a:avLst/>
                          </a:prstGeom>
                        </pic:spPr>
                      </pic:pic>
                    </a:graphicData>
                  </a:graphic>
                </wp:inline>
              </w:drawing>
            </w:r>
          </w:p>
        </w:tc>
        <w:tc>
          <w:tcPr>
            <w:tcW w:w="1996" w:type="dxa"/>
            <w:tcBorders>
              <w:left w:val="single" w:sz="4" w:space="0" w:color="D9D9D9" w:themeColor="background1" w:themeShade="D9"/>
            </w:tcBorders>
          </w:tcPr>
          <w:p w14:paraId="7D5B6178" w14:textId="77777777" w:rsidR="00786953" w:rsidRDefault="00786953">
            <w:pPr>
              <w:pStyle w:val="Margin"/>
              <w:rPr>
                <w:rFonts w:cs="Arial"/>
              </w:rPr>
            </w:pPr>
          </w:p>
        </w:tc>
      </w:tr>
      <w:tr w:rsidR="00786953" w:rsidRPr="00345B63" w14:paraId="6E88873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449CC2B" w14:textId="17B22535" w:rsidR="00786953" w:rsidRPr="007A4A56" w:rsidRDefault="00BA09DA">
            <w:pPr>
              <w:jc w:val="both"/>
              <w:rPr>
                <w:lang w:val="en-US"/>
              </w:rPr>
            </w:pPr>
            <w:r w:rsidRPr="007A4A56">
              <w:rPr>
                <w:lang w:val="en-US"/>
              </w:rPr>
              <w:t xml:space="preserve">Navigate to your personal folder where you saved the story from this case study, probably </w:t>
            </w:r>
            <w:r w:rsidRPr="007A4A56">
              <w:rPr>
                <w:rStyle w:val="Hervorhebung"/>
                <w:lang w:val="en-US"/>
              </w:rPr>
              <w:t xml:space="preserve"> My Files </w:t>
            </w:r>
            <w:r w:rsidRPr="007A4A56">
              <w:rPr>
                <w:lang w:val="en-US"/>
              </w:rPr>
              <w:t xml:space="preserve"> </w:t>
            </w:r>
            <w:r w:rsidRPr="007A4A56">
              <w:rPr>
                <w:color w:val="943634"/>
                <w:lang w:val="en-US"/>
              </w:rPr>
              <w:t>►</w:t>
            </w:r>
            <w:r w:rsidRPr="007A4A56">
              <w:rPr>
                <w:lang w:val="en-US"/>
              </w:rPr>
              <w:t xml:space="preserve"> </w:t>
            </w:r>
            <w:r w:rsidRPr="007A4A56">
              <w:rPr>
                <w:rStyle w:val="Hervorhebung"/>
                <w:lang w:val="en-US"/>
              </w:rPr>
              <w:t xml:space="preserve"> My SAC course </w:t>
            </w:r>
            <w:r w:rsidRPr="007A4A56">
              <w:rPr>
                <w:lang w:val="en-US"/>
              </w:rPr>
              <w:t xml:space="preserve"> </w:t>
            </w:r>
            <w:r w:rsidRPr="007A4A56">
              <w:rPr>
                <w:color w:val="943634"/>
                <w:lang w:val="en-US"/>
              </w:rPr>
              <w:t>►</w:t>
            </w:r>
            <w:r w:rsidRPr="007A4A56">
              <w:rPr>
                <w:lang w:val="en-US"/>
              </w:rPr>
              <w:t xml:space="preserve"> </w:t>
            </w:r>
            <w:r w:rsidRPr="007A4A56">
              <w:rPr>
                <w:rStyle w:val="Hervorhebung"/>
                <w:lang w:val="en-US"/>
              </w:rPr>
              <w:t xml:space="preserve"> Stories</w:t>
            </w:r>
            <w:r w:rsidRPr="007A4A56">
              <w:rPr>
                <w:lang w:val="en-US"/>
              </w:rPr>
              <w:t>. Select your story by selecting the box at the beginning of the row.</w:t>
            </w:r>
          </w:p>
        </w:tc>
        <w:tc>
          <w:tcPr>
            <w:tcW w:w="1996" w:type="dxa"/>
            <w:tcBorders>
              <w:left w:val="single" w:sz="4" w:space="0" w:color="D9D9D9" w:themeColor="background1" w:themeShade="D9"/>
            </w:tcBorders>
            <w:shd w:val="clear" w:color="auto" w:fill="auto"/>
          </w:tcPr>
          <w:p w14:paraId="5DB7C835" w14:textId="77777777" w:rsidR="00786953" w:rsidRPr="007A4A56" w:rsidRDefault="00786953">
            <w:pPr>
              <w:pStyle w:val="Margin"/>
              <w:rPr>
                <w:lang w:val="en-US"/>
              </w:rPr>
            </w:pPr>
          </w:p>
        </w:tc>
      </w:tr>
      <w:tr w:rsidR="00786953" w14:paraId="17300CE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F8DB88C" w14:textId="168BCA5B" w:rsidR="00786953" w:rsidRDefault="00BA09DA">
            <w:pPr>
              <w:jc w:val="center"/>
            </w:pPr>
            <w:r>
              <w:rPr>
                <w:noProof/>
              </w:rPr>
              <w:drawing>
                <wp:inline distT="0" distB="0" distL="0" distR="0" wp14:anchorId="1D7261C9" wp14:editId="07FF8B62">
                  <wp:extent cx="3816626" cy="509774"/>
                  <wp:effectExtent l="0" t="0" r="0" b="508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Untitle.png"/>
                          <pic:cNvPicPr/>
                        </pic:nvPicPr>
                        <pic:blipFill>
                          <a:blip r:embed="rId193">
                            <a:extLst>
                              <a:ext uri="{28A0092B-C50C-407E-A947-70E740481C1C}">
                                <a14:useLocalDpi xmlns:a14="http://schemas.microsoft.com/office/drawing/2010/main" val="0"/>
                              </a:ext>
                            </a:extLst>
                          </a:blip>
                          <a:stretch>
                            <a:fillRect/>
                          </a:stretch>
                        </pic:blipFill>
                        <pic:spPr>
                          <a:xfrm>
                            <a:off x="0" y="0"/>
                            <a:ext cx="3904542" cy="521517"/>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AED9313" w14:textId="77777777" w:rsidR="00786953" w:rsidRDefault="00786953">
            <w:pPr>
              <w:pStyle w:val="Margin"/>
            </w:pPr>
          </w:p>
        </w:tc>
      </w:tr>
      <w:tr w:rsidR="00786953" w14:paraId="6BC97DF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918ED41" w14:textId="44A05160" w:rsidR="00786953" w:rsidRPr="007A4A56" w:rsidRDefault="00BA09DA">
            <w:pPr>
              <w:rPr>
                <w:lang w:val="en-US"/>
              </w:rPr>
            </w:pPr>
            <w:r w:rsidRPr="007A4A56">
              <w:rPr>
                <w:lang w:val="en-US"/>
              </w:rPr>
              <w:t xml:space="preserve">Now click the </w:t>
            </w:r>
            <w:r w:rsidRPr="007A4A56">
              <w:rPr>
                <w:b/>
                <w:lang w:val="en-US"/>
              </w:rPr>
              <w:t xml:space="preserve"> Copy To</w:t>
            </w:r>
            <w:r w:rsidRPr="007A4A56">
              <w:rPr>
                <w:lang w:val="en-US"/>
              </w:rPr>
              <w:t xml:space="preserve"> </w:t>
            </w:r>
            <w:r>
              <w:rPr>
                <w:noProof/>
              </w:rPr>
              <w:drawing>
                <wp:inline distT="0" distB="0" distL="0" distR="0" wp14:anchorId="1ACF13D1" wp14:editId="1537F65F">
                  <wp:extent cx="204967" cy="190831"/>
                  <wp:effectExtent l="0" t="0" r="5080" b="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ntitle.png"/>
                          <pic:cNvPicPr/>
                        </pic:nvPicPr>
                        <pic:blipFill>
                          <a:blip r:embed="rId194">
                            <a:extLst>
                              <a:ext uri="{28A0092B-C50C-407E-A947-70E740481C1C}">
                                <a14:useLocalDpi xmlns:a14="http://schemas.microsoft.com/office/drawing/2010/main" val="0"/>
                              </a:ext>
                            </a:extLst>
                          </a:blip>
                          <a:stretch>
                            <a:fillRect/>
                          </a:stretch>
                        </pic:blipFill>
                        <pic:spPr>
                          <a:xfrm>
                            <a:off x="0" y="0"/>
                            <a:ext cx="208158" cy="193802"/>
                          </a:xfrm>
                          <a:prstGeom prst="rect">
                            <a:avLst/>
                          </a:prstGeom>
                        </pic:spPr>
                      </pic:pic>
                    </a:graphicData>
                  </a:graphic>
                </wp:inline>
              </w:drawing>
            </w:r>
            <w:r w:rsidRPr="007A4A56">
              <w:rPr>
                <w:lang w:val="en-US"/>
              </w:rPr>
              <w:t xml:space="preserve"> icon in the menu bar.</w:t>
            </w:r>
          </w:p>
        </w:tc>
        <w:tc>
          <w:tcPr>
            <w:tcW w:w="1996" w:type="dxa"/>
            <w:tcBorders>
              <w:left w:val="single" w:sz="4" w:space="0" w:color="D9D9D9" w:themeColor="background1" w:themeShade="D9"/>
            </w:tcBorders>
            <w:shd w:val="clear" w:color="auto" w:fill="auto"/>
          </w:tcPr>
          <w:p w14:paraId="5C52B3D3" w14:textId="02B91418" w:rsidR="00786953" w:rsidRDefault="00BA09DA">
            <w:pPr>
              <w:pStyle w:val="Margin"/>
            </w:pPr>
            <w:r w:rsidRPr="007A4A56">
              <w:rPr>
                <w:lang w:val="en-US"/>
              </w:rPr>
              <w:br/>
            </w:r>
            <w:r>
              <w:t>Copy To</w:t>
            </w:r>
          </w:p>
        </w:tc>
      </w:tr>
      <w:tr w:rsidR="00786953" w14:paraId="71CBD4D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61248BA" w14:textId="248F9F1E" w:rsidR="00786953" w:rsidRDefault="00BA09DA">
            <w:pPr>
              <w:jc w:val="center"/>
            </w:pPr>
            <w:r>
              <w:rPr>
                <w:noProof/>
              </w:rPr>
              <w:drawing>
                <wp:inline distT="0" distB="0" distL="0" distR="0" wp14:anchorId="34D81808" wp14:editId="207682C0">
                  <wp:extent cx="2165230" cy="288178"/>
                  <wp:effectExtent l="0" t="0" r="0" b="0"/>
                  <wp:docPr id="3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Untitle.png"/>
                          <pic:cNvPicPr/>
                        </pic:nvPicPr>
                        <pic:blipFill>
                          <a:blip r:embed="rId195">
                            <a:extLst>
                              <a:ext uri="{28A0092B-C50C-407E-A947-70E740481C1C}">
                                <a14:useLocalDpi xmlns:a14="http://schemas.microsoft.com/office/drawing/2010/main" val="0"/>
                              </a:ext>
                            </a:extLst>
                          </a:blip>
                          <a:stretch>
                            <a:fillRect/>
                          </a:stretch>
                        </pic:blipFill>
                        <pic:spPr>
                          <a:xfrm>
                            <a:off x="0" y="0"/>
                            <a:ext cx="2260517" cy="30086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67CEE39" w14:textId="77777777" w:rsidR="00786953" w:rsidRDefault="00786953">
            <w:pPr>
              <w:pStyle w:val="Margin"/>
            </w:pPr>
          </w:p>
        </w:tc>
      </w:tr>
      <w:tr w:rsidR="00786953" w14:paraId="69B2FD1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0B2B815" w14:textId="44D0701B" w:rsidR="00786953" w:rsidRDefault="00BA09DA">
            <w:pPr>
              <w:jc w:val="both"/>
            </w:pPr>
            <w:r w:rsidRPr="007A4A56">
              <w:rPr>
                <w:lang w:val="en-US"/>
              </w:rPr>
              <w:t xml:space="preserve">In the window that opens, select a folder to which only your instructor and you have access. </w:t>
            </w:r>
            <w:r>
              <w:t>If necessary, ask your instructor.</w:t>
            </w:r>
          </w:p>
        </w:tc>
        <w:tc>
          <w:tcPr>
            <w:tcW w:w="1996" w:type="dxa"/>
            <w:tcBorders>
              <w:left w:val="single" w:sz="4" w:space="0" w:color="D9D9D9" w:themeColor="background1" w:themeShade="D9"/>
            </w:tcBorders>
            <w:shd w:val="clear" w:color="auto" w:fill="auto"/>
          </w:tcPr>
          <w:p w14:paraId="734CF07E" w14:textId="77777777" w:rsidR="00786953" w:rsidRDefault="00786953">
            <w:pPr>
              <w:pStyle w:val="Margin"/>
            </w:pPr>
          </w:p>
        </w:tc>
      </w:tr>
      <w:tr w:rsidR="00786953" w14:paraId="1F5559C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6CF0DA4" w14:textId="03EDDFC8" w:rsidR="00786953" w:rsidRDefault="00BA09DA">
            <w:pPr>
              <w:jc w:val="center"/>
            </w:pPr>
            <w:r>
              <w:rPr>
                <w:noProof/>
              </w:rPr>
              <mc:AlternateContent>
                <mc:Choice Requires="wps">
                  <w:drawing>
                    <wp:anchor distT="0" distB="0" distL="114300" distR="114300" simplePos="0" relativeHeight="251661312" behindDoc="0" locked="0" layoutInCell="1" allowOverlap="1" wp14:anchorId="7FFA5F47" wp14:editId="7D9B26BC">
                      <wp:simplePos x="0" y="0"/>
                      <wp:positionH relativeFrom="column">
                        <wp:posOffset>1470953</wp:posOffset>
                      </wp:positionH>
                      <wp:positionV relativeFrom="paragraph">
                        <wp:posOffset>732008</wp:posOffset>
                      </wp:positionV>
                      <wp:extent cx="905608" cy="167054"/>
                      <wp:effectExtent l="0" t="0" r="27940" b="23495"/>
                      <wp:wrapNone/>
                      <wp:docPr id="154" name="Rectangle 154"/>
                      <wp:cNvGraphicFramePr/>
                      <a:graphic xmlns:a="http://schemas.openxmlformats.org/drawingml/2006/main">
                        <a:graphicData uri="http://schemas.microsoft.com/office/word/2010/wordprocessingShape">
                          <wps:wsp>
                            <wps:cNvSpPr/>
                            <wps:spPr>
                              <a:xfrm>
                                <a:off x="0" y="0"/>
                                <a:ext cx="905608" cy="16705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D4042" id="Rectangle 154" o:spid="_x0000_s1026" style="position:absolute;margin-left:115.8pt;margin-top:57.65pt;width:71.3pt;height:1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1659264" behindDoc="0" locked="0" layoutInCell="1" allowOverlap="1" wp14:anchorId="5D9960DB" wp14:editId="3BD62DB0">
                      <wp:simplePos x="0" y="0"/>
                      <wp:positionH relativeFrom="column">
                        <wp:posOffset>530176</wp:posOffset>
                      </wp:positionH>
                      <wp:positionV relativeFrom="paragraph">
                        <wp:posOffset>380316</wp:posOffset>
                      </wp:positionV>
                      <wp:extent cx="1257300" cy="158262"/>
                      <wp:effectExtent l="0" t="0" r="19050" b="13335"/>
                      <wp:wrapNone/>
                      <wp:docPr id="151" name="Rectangle 151"/>
                      <wp:cNvGraphicFramePr/>
                      <a:graphic xmlns:a="http://schemas.openxmlformats.org/drawingml/2006/main">
                        <a:graphicData uri="http://schemas.microsoft.com/office/word/2010/wordprocessingShape">
                          <wps:wsp>
                            <wps:cNvSpPr/>
                            <wps:spPr>
                              <a:xfrm>
                                <a:off x="0" y="0"/>
                                <a:ext cx="1257300" cy="1582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5E585A" id="Rectangle 151" o:spid="_x0000_s1026" style="position:absolute;margin-left:41.75pt;margin-top:29.95pt;width:99pt;height:12.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" filled="f" strokecolor="red" strokeweight="2pt"/>
                  </w:pict>
                </mc:Fallback>
              </mc:AlternateContent>
            </w:r>
            <w:r>
              <w:rPr>
                <w:noProof/>
              </w:rPr>
              <w:drawing>
                <wp:inline distT="0" distB="0" distL="0" distR="0" wp14:anchorId="586C5125" wp14:editId="5798A654">
                  <wp:extent cx="3684981" cy="975947"/>
                  <wp:effectExtent l="0" t="0" r="0" b="0"/>
                  <wp:docPr id="124" name="Graphic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707279" cy="98185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404B2EF6" w14:textId="77777777" w:rsidR="00786953" w:rsidRDefault="00786953">
            <w:pPr>
              <w:pStyle w:val="Margin"/>
            </w:pPr>
          </w:p>
        </w:tc>
      </w:tr>
      <w:tr w:rsidR="00786953" w14:paraId="77C0AD9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9EFE781" w14:textId="1DA86540" w:rsidR="00786953" w:rsidRPr="007A4A56" w:rsidRDefault="00BA09DA">
            <w:pPr>
              <w:jc w:val="both"/>
              <w:rPr>
                <w:lang w:val="en-US"/>
              </w:rPr>
            </w:pPr>
            <w:r w:rsidRPr="007A4A56">
              <w:rPr>
                <w:lang w:val="en-US"/>
              </w:rPr>
              <w:lastRenderedPageBreak/>
              <w:t>To be able to later distinguish the copied story from the original, add the suffix “</w:t>
            </w:r>
            <w:r w:rsidRPr="007A4A56">
              <w:rPr>
                <w:b/>
                <w:lang w:val="en-US"/>
              </w:rPr>
              <w:t>_submitted</w:t>
            </w:r>
            <w:r w:rsidRPr="007A4A56">
              <w:rPr>
                <w:lang w:val="en-US"/>
              </w:rPr>
              <w:t xml:space="preserve">” to the </w:t>
            </w:r>
            <w:r w:rsidRPr="007A4A56">
              <w:rPr>
                <w:i/>
                <w:lang w:val="en-US"/>
              </w:rPr>
              <w:t>Name</w:t>
            </w:r>
            <w:r w:rsidRPr="007A4A56">
              <w:rPr>
                <w:lang w:val="en-US"/>
              </w:rPr>
              <w:t xml:space="preserve"> field. </w:t>
            </w:r>
          </w:p>
        </w:tc>
        <w:tc>
          <w:tcPr>
            <w:tcW w:w="1996" w:type="dxa"/>
            <w:tcBorders>
              <w:left w:val="single" w:sz="4" w:space="0" w:color="D9D9D9" w:themeColor="background1" w:themeShade="D9"/>
            </w:tcBorders>
            <w:shd w:val="clear" w:color="auto" w:fill="auto"/>
          </w:tcPr>
          <w:p w14:paraId="364A9E20" w14:textId="77777777" w:rsidR="00786953" w:rsidRPr="007A4A56" w:rsidRDefault="00786953">
            <w:pPr>
              <w:pStyle w:val="Margin"/>
              <w:rPr>
                <w:lang w:val="en-US"/>
              </w:rPr>
            </w:pPr>
          </w:p>
          <w:p w14:paraId="03914996" w14:textId="449AD288" w:rsidR="00786953" w:rsidRDefault="00BA09DA">
            <w:pPr>
              <w:pStyle w:val="Margin"/>
            </w:pPr>
            <w:r>
              <w:t>_submitted</w:t>
            </w:r>
          </w:p>
        </w:tc>
      </w:tr>
      <w:tr w:rsidR="00786953" w14:paraId="47247D8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BFB059C" w14:textId="351D8FE7" w:rsidR="00786953" w:rsidRDefault="00BA09DA">
            <w:pPr>
              <w:jc w:val="center"/>
            </w:pPr>
            <w:r>
              <w:rPr>
                <w:noProof/>
              </w:rPr>
              <mc:AlternateContent>
                <mc:Choice Requires="wps">
                  <w:drawing>
                    <wp:anchor distT="0" distB="0" distL="114300" distR="114300" simplePos="0" relativeHeight="251662336" behindDoc="0" locked="0" layoutInCell="1" allowOverlap="1" wp14:anchorId="7E063328" wp14:editId="68C94E9E">
                      <wp:simplePos x="0" y="0"/>
                      <wp:positionH relativeFrom="column">
                        <wp:posOffset>846699</wp:posOffset>
                      </wp:positionH>
                      <wp:positionV relativeFrom="paragraph">
                        <wp:posOffset>155868</wp:posOffset>
                      </wp:positionV>
                      <wp:extent cx="2347546" cy="158262"/>
                      <wp:effectExtent l="0" t="0" r="15240" b="13335"/>
                      <wp:wrapNone/>
                      <wp:docPr id="159" name="Rectangle 159"/>
                      <wp:cNvGraphicFramePr/>
                      <a:graphic xmlns:a="http://schemas.openxmlformats.org/drawingml/2006/main">
                        <a:graphicData uri="http://schemas.microsoft.com/office/word/2010/wordprocessingShape">
                          <wps:wsp>
                            <wps:cNvSpPr/>
                            <wps:spPr>
                              <a:xfrm>
                                <a:off x="0" y="0"/>
                                <a:ext cx="2347546" cy="1582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81D9E" id="Rectangle 159" o:spid="_x0000_s1026" style="position:absolute;margin-left:66.65pt;margin-top:12.25pt;width:184.85pt;height:12.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" filled="f" strokecolor="red" strokeweight="2pt"/>
                  </w:pict>
                </mc:Fallback>
              </mc:AlternateContent>
            </w:r>
            <w:r>
              <w:rPr>
                <w:noProof/>
              </w:rPr>
              <w:drawing>
                <wp:inline distT="0" distB="0" distL="0" distR="0" wp14:anchorId="33FFE0FD" wp14:editId="336123BE">
                  <wp:extent cx="3212597" cy="1266093"/>
                  <wp:effectExtent l="0" t="0" r="6985" b="0"/>
                  <wp:docPr id="158" name="Graphic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229034" cy="127257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3812DFE7" w14:textId="77777777" w:rsidR="00786953" w:rsidRDefault="00786953">
            <w:pPr>
              <w:pStyle w:val="Margin"/>
            </w:pPr>
          </w:p>
        </w:tc>
      </w:tr>
      <w:tr w:rsidR="00786953" w14:paraId="4C86F56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28B94F6" w14:textId="5D60ECB9" w:rsidR="00786953" w:rsidRPr="007A4A56" w:rsidRDefault="00BA09DA">
            <w:pPr>
              <w:jc w:val="both"/>
              <w:rPr>
                <w:lang w:val="en-US"/>
              </w:rPr>
            </w:pPr>
            <w:r w:rsidRPr="007A4A56">
              <w:rPr>
                <w:lang w:val="en-US"/>
              </w:rPr>
              <w:t xml:space="preserve">Confirm your entry with </w:t>
            </w:r>
            <w:r w:rsidRPr="007A4A56">
              <w:rPr>
                <w:b/>
                <w:lang w:val="en-US"/>
              </w:rPr>
              <w:t>OK</w:t>
            </w:r>
            <w:r w:rsidRPr="007A4A56">
              <w:rPr>
                <w:lang w:val="en-US"/>
              </w:rPr>
              <w:t xml:space="preserve"> and inform your instructor.</w:t>
            </w:r>
          </w:p>
        </w:tc>
        <w:tc>
          <w:tcPr>
            <w:tcW w:w="1996" w:type="dxa"/>
            <w:tcBorders>
              <w:left w:val="single" w:sz="4" w:space="0" w:color="D9D9D9" w:themeColor="background1" w:themeShade="D9"/>
            </w:tcBorders>
            <w:shd w:val="clear" w:color="auto" w:fill="auto"/>
          </w:tcPr>
          <w:p w14:paraId="7539565E" w14:textId="77777777" w:rsidR="00786953" w:rsidRPr="007A4A56" w:rsidRDefault="00786953">
            <w:pPr>
              <w:pStyle w:val="Margin"/>
              <w:rPr>
                <w:lang w:val="en-US"/>
              </w:rPr>
            </w:pPr>
          </w:p>
          <w:p w14:paraId="3FDE4196" w14:textId="494340D8" w:rsidR="00786953" w:rsidRDefault="00BA09DA">
            <w:pPr>
              <w:pStyle w:val="Margin"/>
            </w:pPr>
            <w:r>
              <w:t>Ok then</w:t>
            </w:r>
          </w:p>
        </w:tc>
      </w:tr>
      <w:tr w:rsidR="00786953" w14:paraId="0CBD617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06B96E9B" w14:textId="77777777" w:rsidR="00786953" w:rsidRDefault="00BA09DA">
            <w:pPr>
              <w:tabs>
                <w:tab w:val="left" w:pos="3060"/>
                <w:tab w:val="right" w:pos="7438"/>
              </w:tabs>
              <w:jc w:val="right"/>
            </w:pPr>
            <w:r>
              <w:rPr>
                <w:noProof/>
              </w:rPr>
              <mc:AlternateContent>
                <mc:Choice Requires="wps">
                  <w:drawing>
                    <wp:inline distT="0" distB="0" distL="0" distR="0" wp14:anchorId="0C6F735F" wp14:editId="2AA9C06E">
                      <wp:extent cx="144145" cy="144145"/>
                      <wp:effectExtent l="13970" t="8255" r="13335" b="9525"/>
                      <wp:docPr id="12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A8F67D6"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uwIJLR0CAAA+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12D4E762" w14:textId="77777777" w:rsidR="00786953" w:rsidRDefault="00786953">
            <w:pPr>
              <w:pStyle w:val="Margin"/>
            </w:pPr>
          </w:p>
        </w:tc>
      </w:tr>
    </w:tbl>
    <w:p w14:paraId="1A2C6477" w14:textId="77777777" w:rsidR="00786953" w:rsidRDefault="00786953">
      <w:pPr>
        <w:spacing w:before="0" w:after="0"/>
      </w:pPr>
    </w:p>
    <w:sectPr w:rsidR="00786953">
      <w:headerReference w:type="default" r:id="rId198"/>
      <w:footerReference w:type="default" r:id="rId199"/>
      <w:headerReference w:type="first" r:id="rId200"/>
      <w:footerReference w:type="first" r:id="rId201"/>
      <w:pgSz w:w="11906" w:h="16838" w:code="9"/>
      <w:pgMar w:top="1616" w:right="1287" w:bottom="1077" w:left="1134" w:header="709" w:footer="130"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E0FA62" w14:textId="77777777" w:rsidR="000768D2" w:rsidRDefault="000768D2">
      <w:pPr>
        <w:spacing w:after="0"/>
      </w:pPr>
      <w:r>
        <w:separator/>
      </w:r>
    </w:p>
    <w:p w14:paraId="28F25F30" w14:textId="77777777" w:rsidR="000768D2" w:rsidRDefault="000768D2"/>
  </w:endnote>
  <w:endnote w:type="continuationSeparator" w:id="0">
    <w:p w14:paraId="61B07421" w14:textId="77777777" w:rsidR="000768D2" w:rsidRDefault="000768D2">
      <w:pPr>
        <w:spacing w:after="0"/>
      </w:pPr>
      <w:r>
        <w:continuationSeparator/>
      </w:r>
    </w:p>
    <w:p w14:paraId="4963F705" w14:textId="77777777" w:rsidR="000768D2" w:rsidRDefault="000768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Medium">
    <w:altName w:val="Century Gothic"/>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Std-Light">
    <w:panose1 w:val="00000000000000000000"/>
    <w:charset w:val="00"/>
    <w:family w:val="swiss"/>
    <w:notTrueType/>
    <w:pitch w:val="default"/>
    <w:sig w:usb0="00000003" w:usb1="00000000" w:usb2="00000000" w:usb3="00000000" w:csb0="00000001" w:csb1="00000000"/>
  </w:font>
  <w:font w:name="FuturaStd-Heavy">
    <w:panose1 w:val="00000000000000000000"/>
    <w:charset w:val="00"/>
    <w:family w:val="auto"/>
    <w:notTrueType/>
    <w:pitch w:val="default"/>
    <w:sig w:usb0="00000003" w:usb1="00000000" w:usb2="00000000" w:usb3="00000000" w:csb0="00000001" w:csb1="00000000"/>
  </w:font>
  <w:font w:name="Futura-Bold">
    <w:altName w:val="Arial"/>
    <w:panose1 w:val="00000000000000000000"/>
    <w:charset w:val="00"/>
    <w:family w:val="swiss"/>
    <w:notTrueType/>
    <w:pitch w:val="default"/>
    <w:sig w:usb0="00000003" w:usb1="00000000" w:usb2="00000000" w:usb3="00000000" w:csb0="00000001" w:csb1="00000000"/>
  </w:font>
  <w:font w:name="FuturaStd-Book">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Std ExtraBold">
    <w:altName w:val="Arial"/>
    <w:panose1 w:val="00000000000000000000"/>
    <w:charset w:val="00"/>
    <w:family w:val="swiss"/>
    <w:notTrueType/>
    <w:pitch w:val="variable"/>
    <w:sig w:usb0="800000AF" w:usb1="4000204A" w:usb2="00000000" w:usb3="00000000" w:csb0="00000001" w:csb1="00000000"/>
  </w:font>
  <w:font w:name="Futura Std Book">
    <w:altName w:val="Century Gothic"/>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F1764" w14:textId="197C8E0E" w:rsidR="000768D2" w:rsidRDefault="000768D2">
    <w:pPr>
      <w:pStyle w:val="P68B1DB1-Fuzeile119"/>
      <w:tabs>
        <w:tab w:val="clear" w:pos="9360"/>
        <w:tab w:val="right" w:pos="9540"/>
      </w:tabs>
      <w:ind w:left="-112"/>
      <w:rPr>
        <w:bCs/>
        <w:szCs w:val="18"/>
      </w:rPr>
    </w:pPr>
    <w:r>
      <w:rPr>
        <w:noProof/>
      </w:rPr>
      <mc:AlternateContent>
        <mc:Choice Requires="wps">
          <w:drawing>
            <wp:anchor distT="0" distB="0" distL="114300" distR="114300" simplePos="0" relativeHeight="251660288" behindDoc="0" locked="0" layoutInCell="1" allowOverlap="1" wp14:anchorId="4186CB47" wp14:editId="6B31391C">
              <wp:simplePos x="0" y="0"/>
              <wp:positionH relativeFrom="column">
                <wp:posOffset>-74295</wp:posOffset>
              </wp:positionH>
              <wp:positionV relativeFrom="paragraph">
                <wp:posOffset>-58420</wp:posOffset>
              </wp:positionV>
              <wp:extent cx="6120130" cy="635"/>
              <wp:effectExtent l="0" t="0" r="33020" b="37465"/>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4F385F" id="_x0000_t32" coordsize="21600,21600" o:spt="32" o:oned="t" path="m,l21600,21600e" filled="f">
              <v:path arrowok="t" fillok="f" o:connecttype="none"/>
              <o:lock v:ext="edit" shapetype="t"/>
            </v:shapetype>
            <v:shape id="AutoShape 17" o:spid="_x0000_s1026" type="#_x0000_t32" style="position:absolute;margin-left:-5.85pt;margin-top:-4.6pt;width:481.9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"/>
          </w:pict>
        </mc:Fallback>
      </mc:AlternateContent>
    </w:r>
    <w:r>
      <w:t>© SAP UCC Magdeburg</w:t>
    </w:r>
    <w:r>
      <w:tab/>
      <w:t xml:space="preserve"> Page </w:t>
    </w:r>
    <w:r>
      <w:fldChar w:fldCharType="begin"/>
    </w:r>
    <w:r>
      <w:rPr>
        <w:bCs/>
        <w:szCs w:val="18"/>
      </w:rPr>
      <w:instrText xml:space="preserve"> PAGE   \* MERGEFORMAT </w:instrText>
    </w:r>
    <w:r>
      <w:rPr>
        <w:bCs/>
        <w:szCs w:val="18"/>
      </w:rPr>
      <w:fldChar w:fldCharType="separate"/>
    </w:r>
    <w:r w:rsidR="00345B63">
      <w:rPr>
        <w:bCs/>
        <w:noProof/>
        <w:szCs w:val="18"/>
      </w:rPr>
      <w:t>20</w:t>
    </w:r>
    <w:r>
      <w:rPr>
        <w:bCs/>
        <w:szCs w:val="18"/>
      </w:rPr>
      <w:fldChar w:fldCharType="end"/>
    </w:r>
  </w:p>
  <w:p w14:paraId="42215283" w14:textId="77777777" w:rsidR="000768D2" w:rsidRDefault="000768D2">
    <w:pPr>
      <w:rPr>
        <w:rFonts w:ascii="Arial" w:hAnsi="Arial" w:cs="Arial"/>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C1F15" w14:textId="77777777" w:rsidR="000768D2" w:rsidRDefault="000768D2">
    <w:pPr>
      <w:pStyle w:val="P68B1DB1-Fuzeile119"/>
      <w:tabs>
        <w:tab w:val="clear" w:pos="9360"/>
        <w:tab w:val="right" w:pos="9540"/>
      </w:tabs>
      <w:ind w:left="-112"/>
      <w:rPr>
        <w:bCs/>
        <w:szCs w:val="18"/>
      </w:rPr>
    </w:pPr>
    <w:r>
      <w:rPr>
        <w:noProof/>
        <w:sz w:val="20"/>
      </w:rPr>
      <w:drawing>
        <wp:anchor distT="0" distB="0" distL="114300" distR="114300" simplePos="0" relativeHeight="251655168" behindDoc="0" locked="0" layoutInCell="1" allowOverlap="1" wp14:anchorId="531A220B" wp14:editId="2C98F064">
          <wp:simplePos x="0" y="0"/>
          <wp:positionH relativeFrom="column">
            <wp:posOffset>-31115</wp:posOffset>
          </wp:positionH>
          <wp:positionV relativeFrom="paragraph">
            <wp:posOffset>-605155</wp:posOffset>
          </wp:positionV>
          <wp:extent cx="1246480" cy="672999"/>
          <wp:effectExtent l="19050" t="0" r="0" b="0"/>
          <wp:wrapNone/>
          <wp:docPr id="21" name="Screen 3" descr="M:\Dokumente\UCC_Partner\Logos\SAP UA Logo\SAP_University_Alliances_Logo_2013_Februar\RGB\SAP_UniversityAlliances_scrn_R_pos_sta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3" descr="M:\Dokumente\UCC_Partner\Logos\SAP UA Logo\SAP_University_Alliances_Logo_2013_Februar\RGB\SAP_UniversityAlliances_scrn_R_pos_stac3.png"/>
                  <pic:cNvPicPr>
                    <a:picLocks noChangeAspect="1" noChangeArrowheads="1"/>
                  </pic:cNvPicPr>
                </pic:nvPicPr>
                <pic:blipFill>
                  <a:blip r:embed="rId1"/>
                  <a:srcRect/>
                  <a:stretch>
                    <a:fillRect/>
                  </a:stretch>
                </pic:blipFill>
                <pic:spPr bwMode="auto">
                  <a:xfrm>
                    <a:off x="0" y="0"/>
                    <a:ext cx="1246480" cy="672999"/>
                  </a:xfrm>
                  <a:prstGeom prst="rect">
                    <a:avLst/>
                  </a:prstGeom>
                  <a:noFill/>
                  <a:ln w="9525">
                    <a:noFill/>
                    <a:miter lim="800000"/>
                    <a:headEnd/>
                    <a:tailEnd/>
                  </a:ln>
                </pic:spPr>
              </pic:pic>
            </a:graphicData>
          </a:graphic>
        </wp:anchor>
      </w:drawing>
    </w:r>
    <w:r>
      <w:tab/>
      <w:t>© SAP UCC Magdeburg</w:t>
    </w:r>
  </w:p>
  <w:p w14:paraId="26313B0D" w14:textId="77777777" w:rsidR="000768D2" w:rsidRDefault="000768D2">
    <w:pPr>
      <w:pStyle w:val="Fuzeile1"/>
      <w:tabs>
        <w:tab w:val="clear" w:pos="9360"/>
        <w:tab w:val="left" w:pos="2350"/>
      </w:tabs>
      <w:rPr>
        <w:rFonts w:cs="Arial"/>
        <w:bCs/>
        <w:sz w:val="20"/>
      </w:rPr>
    </w:pPr>
  </w:p>
  <w:p w14:paraId="49B33412" w14:textId="77777777" w:rsidR="000768D2" w:rsidRDefault="000768D2">
    <w:pPr>
      <w:pStyle w:val="Fuzeile"/>
      <w:rPr>
        <w:rFonts w:ascii="Arial" w:hAnsi="Arial" w:cs="Arial"/>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9E2EBB" w14:textId="77777777" w:rsidR="000768D2" w:rsidRDefault="000768D2">
      <w:pPr>
        <w:spacing w:after="0"/>
      </w:pPr>
      <w:r>
        <w:separator/>
      </w:r>
    </w:p>
    <w:p w14:paraId="5A7381B1" w14:textId="77777777" w:rsidR="000768D2" w:rsidRDefault="000768D2"/>
  </w:footnote>
  <w:footnote w:type="continuationSeparator" w:id="0">
    <w:p w14:paraId="5B2B78A3" w14:textId="77777777" w:rsidR="000768D2" w:rsidRDefault="000768D2">
      <w:pPr>
        <w:spacing w:after="0"/>
      </w:pPr>
      <w:r>
        <w:continuationSeparator/>
      </w:r>
    </w:p>
    <w:p w14:paraId="2DBFE221" w14:textId="77777777" w:rsidR="000768D2" w:rsidRDefault="000768D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A2F59" w14:textId="77777777" w:rsidR="000768D2" w:rsidRDefault="000768D2">
    <w:pPr>
      <w:pStyle w:val="Kopfzeile"/>
    </w:pPr>
    <w:r>
      <w:rPr>
        <w:noProof/>
      </w:rPr>
      <mc:AlternateContent>
        <mc:Choice Requires="wps">
          <w:drawing>
            <wp:anchor distT="0" distB="0" distL="114300" distR="114300" simplePos="0" relativeHeight="251657216" behindDoc="0" locked="0" layoutInCell="1" allowOverlap="1" wp14:anchorId="5B169136" wp14:editId="0BCD9E3C">
              <wp:simplePos x="0" y="0"/>
              <wp:positionH relativeFrom="column">
                <wp:posOffset>4229100</wp:posOffset>
              </wp:positionH>
              <wp:positionV relativeFrom="paragraph">
                <wp:posOffset>135890</wp:posOffset>
              </wp:positionV>
              <wp:extent cx="1828800" cy="34290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1D370" w14:textId="77777777" w:rsidR="000768D2" w:rsidRDefault="000768D2">
                          <w:pPr>
                            <w:pStyle w:val="DescCover"/>
                          </w:pPr>
                          <w:r>
                            <w:t>CASE STUDY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69136" id="Rectangle 3" o:spid="_x0000_s1027" style="position:absolute;margin-left:333pt;margin-top:10.7pt;width:2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" filled="f" stroked="f">
              <v:fill opacity="0"/>
              <v:textbox>
                <w:txbxContent>
                  <w:p w14:paraId="0321D370" w14:textId="77777777" w:rsidR="007A4A56" w:rsidRDefault="007A4A56">
                    <w:pPr>
                      <w:pStyle w:val="DescCover"/>
                    </w:pPr>
                    <w:r>
                      <w:t>CASE STUDY</w:t>
                    </w:r>
                  </w:p>
                </w:txbxContent>
              </v:textbox>
            </v:rect>
          </w:pict>
        </mc:Fallback>
      </mc:AlternateContent>
    </w:r>
    <w:r>
      <w:rPr>
        <w:noProof/>
      </w:rPr>
      <mc:AlternateContent>
        <mc:Choice Requires="wps">
          <w:drawing>
            <wp:anchor distT="0" distB="0" distL="114300" distR="114300" simplePos="0" relativeHeight="251656192" behindDoc="0" locked="0" layoutInCell="1" allowOverlap="1" wp14:anchorId="6A3C2090" wp14:editId="1FBA1A11">
              <wp:simplePos x="0" y="0"/>
              <wp:positionH relativeFrom="column">
                <wp:posOffset>6059805</wp:posOffset>
              </wp:positionH>
              <wp:positionV relativeFrom="paragraph">
                <wp:posOffset>136525</wp:posOffset>
              </wp:positionV>
              <wp:extent cx="784225" cy="247015"/>
              <wp:effectExtent l="0" t="0" r="0" b="63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C6421" id="Rectangle 2" o:spid="_x0000_s1026" style="position:absolute;margin-left:477.15pt;margin-top:10.75pt;width:61.75pt;height:19.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" fillcolor="#943634" stroked="f"/>
          </w:pict>
        </mc:Fallback>
      </mc:AlternateContent>
    </w:r>
  </w:p>
  <w:p w14:paraId="1BE7098B" w14:textId="77777777" w:rsidR="000768D2" w:rsidRDefault="000768D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BF7FA" w14:textId="77777777" w:rsidR="000768D2" w:rsidRDefault="000768D2">
    <w:pPr>
      <w:pStyle w:val="P68B1DB1-Kopfzeile20"/>
    </w:pPr>
    <w:r>
      <w:rPr>
        <w:noProof/>
      </w:rPr>
      <mc:AlternateContent>
        <mc:Choice Requires="wps">
          <w:drawing>
            <wp:anchor distT="0" distB="0" distL="114300" distR="114300" simplePos="0" relativeHeight="251659264" behindDoc="0" locked="0" layoutInCell="1" allowOverlap="1" wp14:anchorId="5A68CA9A" wp14:editId="01315149">
              <wp:simplePos x="0" y="0"/>
              <wp:positionH relativeFrom="column">
                <wp:posOffset>4229100</wp:posOffset>
              </wp:positionH>
              <wp:positionV relativeFrom="paragraph">
                <wp:posOffset>135890</wp:posOffset>
              </wp:positionV>
              <wp:extent cx="1828800" cy="3429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CE48B" w14:textId="77777777" w:rsidR="000768D2" w:rsidRDefault="000768D2">
                          <w:pPr>
                            <w:pStyle w:val="DescCover"/>
                          </w:pPr>
                          <w:r>
                            <w:t>CASE STUDY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8CA9A" id="Rectangle 11" o:spid="_x0000_s1028" style="position:absolute;margin-left:333pt;margin-top:10.7pt;width:2in;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" filled="f" stroked="f">
              <v:fill opacity="0"/>
              <v:textbox>
                <w:txbxContent>
                  <w:p w14:paraId="31DCE48B" w14:textId="77777777" w:rsidR="007A4A56" w:rsidRDefault="007A4A56">
                    <w:pPr>
                      <w:pStyle w:val="DescCover"/>
                    </w:pPr>
                    <w:r>
                      <w:t>CASE STUDY</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5C08211A" wp14:editId="3EEADC81">
              <wp:simplePos x="0" y="0"/>
              <wp:positionH relativeFrom="column">
                <wp:posOffset>6059805</wp:posOffset>
              </wp:positionH>
              <wp:positionV relativeFrom="paragraph">
                <wp:posOffset>136525</wp:posOffset>
              </wp:positionV>
              <wp:extent cx="784225" cy="247015"/>
              <wp:effectExtent l="0" t="0" r="0" b="635"/>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9EF25" id="Rectangle 10" o:spid="_x0000_s1026" style="position:absolute;margin-left:477.15pt;margin-top:10.75pt;width:61.75pt;height:1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" fillcolor="#943634"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81E82A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BE8684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6034285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5C8A02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7FC1DD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27E73F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2AC52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A7A7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240C7A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E90295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DD4898"/>
    <w:multiLevelType w:val="hybridMultilevel"/>
    <w:tmpl w:val="082CFF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1B10971"/>
    <w:multiLevelType w:val="hybridMultilevel"/>
    <w:tmpl w:val="DAA2F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5BD5040"/>
    <w:multiLevelType w:val="hybridMultilevel"/>
    <w:tmpl w:val="D5269F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60177B6"/>
    <w:multiLevelType w:val="hybridMultilevel"/>
    <w:tmpl w:val="BEA8A8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0E1E3A"/>
    <w:multiLevelType w:val="hybridMultilevel"/>
    <w:tmpl w:val="DE20EB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B2A4258"/>
    <w:multiLevelType w:val="hybridMultilevel"/>
    <w:tmpl w:val="6D1E92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FFE7D79"/>
    <w:multiLevelType w:val="hybridMultilevel"/>
    <w:tmpl w:val="D5F255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3164DF3"/>
    <w:multiLevelType w:val="hybridMultilevel"/>
    <w:tmpl w:val="F20C4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3A3564E"/>
    <w:multiLevelType w:val="hybridMultilevel"/>
    <w:tmpl w:val="600A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412FE4"/>
    <w:multiLevelType w:val="hybridMultilevel"/>
    <w:tmpl w:val="3F1C9E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7F05880"/>
    <w:multiLevelType w:val="hybridMultilevel"/>
    <w:tmpl w:val="307434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C6E44F1"/>
    <w:multiLevelType w:val="hybridMultilevel"/>
    <w:tmpl w:val="0F08ED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21333C4"/>
    <w:multiLevelType w:val="hybridMultilevel"/>
    <w:tmpl w:val="6728FC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63D76D0"/>
    <w:multiLevelType w:val="hybridMultilevel"/>
    <w:tmpl w:val="49B2A0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8F72A25"/>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A242A78"/>
    <w:multiLevelType w:val="hybridMultilevel"/>
    <w:tmpl w:val="25C45A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D656E28"/>
    <w:multiLevelType w:val="hybridMultilevel"/>
    <w:tmpl w:val="8B84BC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EA44171"/>
    <w:multiLevelType w:val="hybridMultilevel"/>
    <w:tmpl w:val="94E457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F7D3D69"/>
    <w:multiLevelType w:val="hybridMultilevel"/>
    <w:tmpl w:val="137E16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4C71C47"/>
    <w:multiLevelType w:val="hybridMultilevel"/>
    <w:tmpl w:val="096488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5E334B1"/>
    <w:multiLevelType w:val="hybridMultilevel"/>
    <w:tmpl w:val="73A86D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A484D90"/>
    <w:multiLevelType w:val="hybridMultilevel"/>
    <w:tmpl w:val="F20C4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B396225"/>
    <w:multiLevelType w:val="hybridMultilevel"/>
    <w:tmpl w:val="4A62EF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E6B7E57"/>
    <w:multiLevelType w:val="hybridMultilevel"/>
    <w:tmpl w:val="3CA62B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6CF6102"/>
    <w:multiLevelType w:val="hybridMultilevel"/>
    <w:tmpl w:val="2BC825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3067055"/>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7521493F"/>
    <w:multiLevelType w:val="hybridMultilevel"/>
    <w:tmpl w:val="76B21D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6ED3222"/>
    <w:multiLevelType w:val="hybridMultilevel"/>
    <w:tmpl w:val="F20C4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72E0153"/>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A7E7609"/>
    <w:multiLevelType w:val="hybridMultilevel"/>
    <w:tmpl w:val="17F2031A"/>
    <w:lvl w:ilvl="0" w:tplc="5A68DCE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E711AA8"/>
    <w:multiLevelType w:val="hybridMultilevel"/>
    <w:tmpl w:val="1D9EA1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5"/>
  </w:num>
  <w:num w:numId="12">
    <w:abstractNumId w:val="24"/>
  </w:num>
  <w:num w:numId="13">
    <w:abstractNumId w:val="38"/>
  </w:num>
  <w:num w:numId="14">
    <w:abstractNumId w:val="39"/>
  </w:num>
  <w:num w:numId="15">
    <w:abstractNumId w:val="10"/>
  </w:num>
  <w:num w:numId="16">
    <w:abstractNumId w:val="32"/>
  </w:num>
  <w:num w:numId="17">
    <w:abstractNumId w:val="21"/>
  </w:num>
  <w:num w:numId="18">
    <w:abstractNumId w:val="11"/>
  </w:num>
  <w:num w:numId="19">
    <w:abstractNumId w:val="37"/>
  </w:num>
  <w:num w:numId="20">
    <w:abstractNumId w:val="17"/>
  </w:num>
  <w:num w:numId="21">
    <w:abstractNumId w:val="31"/>
  </w:num>
  <w:num w:numId="22">
    <w:abstractNumId w:val="33"/>
  </w:num>
  <w:num w:numId="23">
    <w:abstractNumId w:val="23"/>
  </w:num>
  <w:num w:numId="24">
    <w:abstractNumId w:val="34"/>
  </w:num>
  <w:num w:numId="25">
    <w:abstractNumId w:val="27"/>
  </w:num>
  <w:num w:numId="26">
    <w:abstractNumId w:val="12"/>
  </w:num>
  <w:num w:numId="27">
    <w:abstractNumId w:val="40"/>
  </w:num>
  <w:num w:numId="28">
    <w:abstractNumId w:val="36"/>
  </w:num>
  <w:num w:numId="29">
    <w:abstractNumId w:val="25"/>
  </w:num>
  <w:num w:numId="30">
    <w:abstractNumId w:val="29"/>
  </w:num>
  <w:num w:numId="31">
    <w:abstractNumId w:val="14"/>
  </w:num>
  <w:num w:numId="32">
    <w:abstractNumId w:val="19"/>
  </w:num>
  <w:num w:numId="33">
    <w:abstractNumId w:val="15"/>
  </w:num>
  <w:num w:numId="34">
    <w:abstractNumId w:val="22"/>
  </w:num>
  <w:num w:numId="35">
    <w:abstractNumId w:val="13"/>
  </w:num>
  <w:num w:numId="36">
    <w:abstractNumId w:val="28"/>
  </w:num>
  <w:num w:numId="37">
    <w:abstractNumId w:val="26"/>
  </w:num>
  <w:num w:numId="38">
    <w:abstractNumId w:val="20"/>
  </w:num>
  <w:num w:numId="39">
    <w:abstractNumId w:val="30"/>
  </w:num>
  <w:num w:numId="40">
    <w:abstractNumId w:val="16"/>
  </w:num>
  <w:num w:numId="41">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67585">
      <o:colormru v:ext="edit" colors="navy,#d8d8d8,#9436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07F"/>
    <w:rsid w:val="000031E9"/>
    <w:rsid w:val="0000500E"/>
    <w:rsid w:val="00005E87"/>
    <w:rsid w:val="00006451"/>
    <w:rsid w:val="000067A9"/>
    <w:rsid w:val="00006BA0"/>
    <w:rsid w:val="00006C4F"/>
    <w:rsid w:val="0000733F"/>
    <w:rsid w:val="00007F00"/>
    <w:rsid w:val="0001034C"/>
    <w:rsid w:val="00011726"/>
    <w:rsid w:val="000138D6"/>
    <w:rsid w:val="00015183"/>
    <w:rsid w:val="00015BC7"/>
    <w:rsid w:val="0001688A"/>
    <w:rsid w:val="000169AF"/>
    <w:rsid w:val="00022207"/>
    <w:rsid w:val="00024467"/>
    <w:rsid w:val="000251E2"/>
    <w:rsid w:val="000258C9"/>
    <w:rsid w:val="000275A8"/>
    <w:rsid w:val="00027A88"/>
    <w:rsid w:val="000301EA"/>
    <w:rsid w:val="0003107F"/>
    <w:rsid w:val="000312E7"/>
    <w:rsid w:val="00032650"/>
    <w:rsid w:val="00032938"/>
    <w:rsid w:val="000335EE"/>
    <w:rsid w:val="000347A2"/>
    <w:rsid w:val="00034E92"/>
    <w:rsid w:val="000353D4"/>
    <w:rsid w:val="00036E44"/>
    <w:rsid w:val="000375AC"/>
    <w:rsid w:val="00037C1B"/>
    <w:rsid w:val="00041083"/>
    <w:rsid w:val="00041CF3"/>
    <w:rsid w:val="00043652"/>
    <w:rsid w:val="0004728D"/>
    <w:rsid w:val="000479A8"/>
    <w:rsid w:val="00050C04"/>
    <w:rsid w:val="00052093"/>
    <w:rsid w:val="00052E6C"/>
    <w:rsid w:val="000532A7"/>
    <w:rsid w:val="00053E2A"/>
    <w:rsid w:val="0005548C"/>
    <w:rsid w:val="0005567D"/>
    <w:rsid w:val="00056EC1"/>
    <w:rsid w:val="000610B7"/>
    <w:rsid w:val="00061D75"/>
    <w:rsid w:val="0006234D"/>
    <w:rsid w:val="0006278C"/>
    <w:rsid w:val="000649E0"/>
    <w:rsid w:val="00064A6D"/>
    <w:rsid w:val="00066605"/>
    <w:rsid w:val="0006765E"/>
    <w:rsid w:val="00070315"/>
    <w:rsid w:val="00073E1E"/>
    <w:rsid w:val="00074171"/>
    <w:rsid w:val="000768D2"/>
    <w:rsid w:val="0008066B"/>
    <w:rsid w:val="00080A39"/>
    <w:rsid w:val="00082A7A"/>
    <w:rsid w:val="000835C8"/>
    <w:rsid w:val="0008430A"/>
    <w:rsid w:val="00084F53"/>
    <w:rsid w:val="0008582F"/>
    <w:rsid w:val="000931AC"/>
    <w:rsid w:val="000949EE"/>
    <w:rsid w:val="00094DFD"/>
    <w:rsid w:val="00094FCB"/>
    <w:rsid w:val="00095338"/>
    <w:rsid w:val="00095440"/>
    <w:rsid w:val="000A015F"/>
    <w:rsid w:val="000A0772"/>
    <w:rsid w:val="000A1A31"/>
    <w:rsid w:val="000A3E48"/>
    <w:rsid w:val="000A5435"/>
    <w:rsid w:val="000A6D5B"/>
    <w:rsid w:val="000A6F75"/>
    <w:rsid w:val="000B40E7"/>
    <w:rsid w:val="000B56EC"/>
    <w:rsid w:val="000B61D8"/>
    <w:rsid w:val="000B71B1"/>
    <w:rsid w:val="000B7C65"/>
    <w:rsid w:val="000B7D44"/>
    <w:rsid w:val="000C1F39"/>
    <w:rsid w:val="000C2843"/>
    <w:rsid w:val="000C43D3"/>
    <w:rsid w:val="000C7013"/>
    <w:rsid w:val="000D0393"/>
    <w:rsid w:val="000D0494"/>
    <w:rsid w:val="000D0FDA"/>
    <w:rsid w:val="000D27C7"/>
    <w:rsid w:val="000D3C39"/>
    <w:rsid w:val="000D435A"/>
    <w:rsid w:val="000D78D0"/>
    <w:rsid w:val="000E0135"/>
    <w:rsid w:val="000E0741"/>
    <w:rsid w:val="000E30C9"/>
    <w:rsid w:val="000E3568"/>
    <w:rsid w:val="000E3824"/>
    <w:rsid w:val="000E3EC8"/>
    <w:rsid w:val="000E4B31"/>
    <w:rsid w:val="000E4D6C"/>
    <w:rsid w:val="000E57F7"/>
    <w:rsid w:val="000E7924"/>
    <w:rsid w:val="000E7DCA"/>
    <w:rsid w:val="000F19F2"/>
    <w:rsid w:val="000F1A46"/>
    <w:rsid w:val="000F1F03"/>
    <w:rsid w:val="000F237D"/>
    <w:rsid w:val="000F390E"/>
    <w:rsid w:val="000F42B2"/>
    <w:rsid w:val="000F5096"/>
    <w:rsid w:val="000F5361"/>
    <w:rsid w:val="000F6C1F"/>
    <w:rsid w:val="001062D9"/>
    <w:rsid w:val="0010775E"/>
    <w:rsid w:val="00107B4B"/>
    <w:rsid w:val="0011002C"/>
    <w:rsid w:val="00111420"/>
    <w:rsid w:val="001115FD"/>
    <w:rsid w:val="00111673"/>
    <w:rsid w:val="001127AF"/>
    <w:rsid w:val="0011285A"/>
    <w:rsid w:val="00112A35"/>
    <w:rsid w:val="00114C05"/>
    <w:rsid w:val="00115102"/>
    <w:rsid w:val="00115328"/>
    <w:rsid w:val="00115F7B"/>
    <w:rsid w:val="00115F9E"/>
    <w:rsid w:val="001201A7"/>
    <w:rsid w:val="0012028E"/>
    <w:rsid w:val="001211F7"/>
    <w:rsid w:val="00121863"/>
    <w:rsid w:val="00121A4A"/>
    <w:rsid w:val="00123525"/>
    <w:rsid w:val="00124A60"/>
    <w:rsid w:val="001271B2"/>
    <w:rsid w:val="00130776"/>
    <w:rsid w:val="00131B00"/>
    <w:rsid w:val="00131F44"/>
    <w:rsid w:val="001334E7"/>
    <w:rsid w:val="00134699"/>
    <w:rsid w:val="00134A66"/>
    <w:rsid w:val="00136263"/>
    <w:rsid w:val="00136C4F"/>
    <w:rsid w:val="001379B7"/>
    <w:rsid w:val="00141D64"/>
    <w:rsid w:val="00143720"/>
    <w:rsid w:val="00143AAC"/>
    <w:rsid w:val="0014476F"/>
    <w:rsid w:val="00146871"/>
    <w:rsid w:val="00147725"/>
    <w:rsid w:val="0015194F"/>
    <w:rsid w:val="001653C4"/>
    <w:rsid w:val="00165678"/>
    <w:rsid w:val="001671DA"/>
    <w:rsid w:val="001710E8"/>
    <w:rsid w:val="00171840"/>
    <w:rsid w:val="001720A7"/>
    <w:rsid w:val="00176078"/>
    <w:rsid w:val="00176B8B"/>
    <w:rsid w:val="00182A92"/>
    <w:rsid w:val="00184769"/>
    <w:rsid w:val="001849FD"/>
    <w:rsid w:val="00184A52"/>
    <w:rsid w:val="00185E5E"/>
    <w:rsid w:val="001870FC"/>
    <w:rsid w:val="0019085B"/>
    <w:rsid w:val="001919F6"/>
    <w:rsid w:val="00197C17"/>
    <w:rsid w:val="001A2B16"/>
    <w:rsid w:val="001A36C3"/>
    <w:rsid w:val="001A42AF"/>
    <w:rsid w:val="001A513D"/>
    <w:rsid w:val="001A6269"/>
    <w:rsid w:val="001A6770"/>
    <w:rsid w:val="001A6A38"/>
    <w:rsid w:val="001B01A0"/>
    <w:rsid w:val="001B0381"/>
    <w:rsid w:val="001B0583"/>
    <w:rsid w:val="001B06F3"/>
    <w:rsid w:val="001B2451"/>
    <w:rsid w:val="001B251D"/>
    <w:rsid w:val="001B515E"/>
    <w:rsid w:val="001B596C"/>
    <w:rsid w:val="001B6016"/>
    <w:rsid w:val="001B6A77"/>
    <w:rsid w:val="001C2A47"/>
    <w:rsid w:val="001C4418"/>
    <w:rsid w:val="001C4FFD"/>
    <w:rsid w:val="001C52BC"/>
    <w:rsid w:val="001D046D"/>
    <w:rsid w:val="001D0653"/>
    <w:rsid w:val="001D0926"/>
    <w:rsid w:val="001D15CB"/>
    <w:rsid w:val="001D2FB0"/>
    <w:rsid w:val="001D42F5"/>
    <w:rsid w:val="001D48A7"/>
    <w:rsid w:val="001D6335"/>
    <w:rsid w:val="001D6A6D"/>
    <w:rsid w:val="001D707F"/>
    <w:rsid w:val="001E0506"/>
    <w:rsid w:val="001E05FE"/>
    <w:rsid w:val="001E077A"/>
    <w:rsid w:val="001E2012"/>
    <w:rsid w:val="001E323A"/>
    <w:rsid w:val="001E54FE"/>
    <w:rsid w:val="001E5CD1"/>
    <w:rsid w:val="001E6375"/>
    <w:rsid w:val="001E7911"/>
    <w:rsid w:val="001E7B69"/>
    <w:rsid w:val="001F286A"/>
    <w:rsid w:val="001F497C"/>
    <w:rsid w:val="001F5120"/>
    <w:rsid w:val="002012F6"/>
    <w:rsid w:val="00203A26"/>
    <w:rsid w:val="00203DDE"/>
    <w:rsid w:val="00204C71"/>
    <w:rsid w:val="00205289"/>
    <w:rsid w:val="00214B47"/>
    <w:rsid w:val="00215CF9"/>
    <w:rsid w:val="00216AC0"/>
    <w:rsid w:val="002175C9"/>
    <w:rsid w:val="002179AF"/>
    <w:rsid w:val="0022152E"/>
    <w:rsid w:val="00223092"/>
    <w:rsid w:val="00224DA1"/>
    <w:rsid w:val="00225500"/>
    <w:rsid w:val="00225C36"/>
    <w:rsid w:val="00231984"/>
    <w:rsid w:val="00232321"/>
    <w:rsid w:val="00233145"/>
    <w:rsid w:val="002332EE"/>
    <w:rsid w:val="00236C6E"/>
    <w:rsid w:val="00237828"/>
    <w:rsid w:val="002413FF"/>
    <w:rsid w:val="00241B5F"/>
    <w:rsid w:val="00241BC0"/>
    <w:rsid w:val="0024404E"/>
    <w:rsid w:val="00245F38"/>
    <w:rsid w:val="002507FF"/>
    <w:rsid w:val="002524CD"/>
    <w:rsid w:val="00252581"/>
    <w:rsid w:val="00252F60"/>
    <w:rsid w:val="00254FCD"/>
    <w:rsid w:val="00255E6B"/>
    <w:rsid w:val="00255F6C"/>
    <w:rsid w:val="002570EF"/>
    <w:rsid w:val="0026203F"/>
    <w:rsid w:val="00265579"/>
    <w:rsid w:val="00265C0D"/>
    <w:rsid w:val="002663EB"/>
    <w:rsid w:val="002706DD"/>
    <w:rsid w:val="00270A4E"/>
    <w:rsid w:val="0027286D"/>
    <w:rsid w:val="00276FAC"/>
    <w:rsid w:val="00280080"/>
    <w:rsid w:val="00280BFF"/>
    <w:rsid w:val="00281B57"/>
    <w:rsid w:val="0028359F"/>
    <w:rsid w:val="002835C1"/>
    <w:rsid w:val="00286553"/>
    <w:rsid w:val="00286E41"/>
    <w:rsid w:val="00286F5C"/>
    <w:rsid w:val="00287780"/>
    <w:rsid w:val="00290172"/>
    <w:rsid w:val="00293083"/>
    <w:rsid w:val="00293C9C"/>
    <w:rsid w:val="00293CE9"/>
    <w:rsid w:val="002941D2"/>
    <w:rsid w:val="002942A4"/>
    <w:rsid w:val="00297F23"/>
    <w:rsid w:val="002A3CA9"/>
    <w:rsid w:val="002A64AF"/>
    <w:rsid w:val="002A6C1D"/>
    <w:rsid w:val="002B0663"/>
    <w:rsid w:val="002B3AD7"/>
    <w:rsid w:val="002B3DFD"/>
    <w:rsid w:val="002C2D7A"/>
    <w:rsid w:val="002C300B"/>
    <w:rsid w:val="002C3B0A"/>
    <w:rsid w:val="002C4C8A"/>
    <w:rsid w:val="002C56B6"/>
    <w:rsid w:val="002C6285"/>
    <w:rsid w:val="002C62D5"/>
    <w:rsid w:val="002C6671"/>
    <w:rsid w:val="002C7398"/>
    <w:rsid w:val="002D0435"/>
    <w:rsid w:val="002E024B"/>
    <w:rsid w:val="002E03A0"/>
    <w:rsid w:val="002E18FE"/>
    <w:rsid w:val="002E1B15"/>
    <w:rsid w:val="002E4CE5"/>
    <w:rsid w:val="002E7195"/>
    <w:rsid w:val="002E75E5"/>
    <w:rsid w:val="002E7B1E"/>
    <w:rsid w:val="002F25AC"/>
    <w:rsid w:val="002F2804"/>
    <w:rsid w:val="002F2DD1"/>
    <w:rsid w:val="002F5D33"/>
    <w:rsid w:val="0030160A"/>
    <w:rsid w:val="003018C8"/>
    <w:rsid w:val="0030234F"/>
    <w:rsid w:val="00302897"/>
    <w:rsid w:val="00302CDE"/>
    <w:rsid w:val="003056EE"/>
    <w:rsid w:val="00305D34"/>
    <w:rsid w:val="00305DB4"/>
    <w:rsid w:val="0030679B"/>
    <w:rsid w:val="00307921"/>
    <w:rsid w:val="003106A6"/>
    <w:rsid w:val="00310CEA"/>
    <w:rsid w:val="00312384"/>
    <w:rsid w:val="00313568"/>
    <w:rsid w:val="00314107"/>
    <w:rsid w:val="00316CD2"/>
    <w:rsid w:val="00320BE5"/>
    <w:rsid w:val="00320E1E"/>
    <w:rsid w:val="0032163E"/>
    <w:rsid w:val="00323241"/>
    <w:rsid w:val="00324621"/>
    <w:rsid w:val="00324D6A"/>
    <w:rsid w:val="003253F9"/>
    <w:rsid w:val="0032585C"/>
    <w:rsid w:val="003265B1"/>
    <w:rsid w:val="0033038A"/>
    <w:rsid w:val="00331050"/>
    <w:rsid w:val="00333AC7"/>
    <w:rsid w:val="00333C0D"/>
    <w:rsid w:val="00335154"/>
    <w:rsid w:val="00336B22"/>
    <w:rsid w:val="003379F8"/>
    <w:rsid w:val="00337CEF"/>
    <w:rsid w:val="003433A7"/>
    <w:rsid w:val="00344ACE"/>
    <w:rsid w:val="00345641"/>
    <w:rsid w:val="00345B63"/>
    <w:rsid w:val="003554D8"/>
    <w:rsid w:val="00357763"/>
    <w:rsid w:val="00362DD5"/>
    <w:rsid w:val="00363034"/>
    <w:rsid w:val="00364845"/>
    <w:rsid w:val="00366828"/>
    <w:rsid w:val="00367514"/>
    <w:rsid w:val="00367BC8"/>
    <w:rsid w:val="0037436A"/>
    <w:rsid w:val="0037634A"/>
    <w:rsid w:val="00377AF3"/>
    <w:rsid w:val="00377AF7"/>
    <w:rsid w:val="00380202"/>
    <w:rsid w:val="00381BD1"/>
    <w:rsid w:val="00381D79"/>
    <w:rsid w:val="003823D6"/>
    <w:rsid w:val="003826FB"/>
    <w:rsid w:val="003844A3"/>
    <w:rsid w:val="00384E7F"/>
    <w:rsid w:val="00385C92"/>
    <w:rsid w:val="003920C4"/>
    <w:rsid w:val="00392216"/>
    <w:rsid w:val="003926FC"/>
    <w:rsid w:val="00394168"/>
    <w:rsid w:val="00396EBA"/>
    <w:rsid w:val="003973F5"/>
    <w:rsid w:val="003A11F0"/>
    <w:rsid w:val="003A1356"/>
    <w:rsid w:val="003A36A6"/>
    <w:rsid w:val="003A3CDF"/>
    <w:rsid w:val="003A730F"/>
    <w:rsid w:val="003B0E90"/>
    <w:rsid w:val="003B13DA"/>
    <w:rsid w:val="003B39B0"/>
    <w:rsid w:val="003B3BA4"/>
    <w:rsid w:val="003B531C"/>
    <w:rsid w:val="003B5730"/>
    <w:rsid w:val="003B7A09"/>
    <w:rsid w:val="003C06CE"/>
    <w:rsid w:val="003C4DCC"/>
    <w:rsid w:val="003D09D2"/>
    <w:rsid w:val="003D101B"/>
    <w:rsid w:val="003D10E1"/>
    <w:rsid w:val="003D1AEC"/>
    <w:rsid w:val="003D1BE3"/>
    <w:rsid w:val="003D2581"/>
    <w:rsid w:val="003D30DA"/>
    <w:rsid w:val="003D3359"/>
    <w:rsid w:val="003D335E"/>
    <w:rsid w:val="003D382C"/>
    <w:rsid w:val="003D447F"/>
    <w:rsid w:val="003D53AA"/>
    <w:rsid w:val="003E0001"/>
    <w:rsid w:val="003E1CDA"/>
    <w:rsid w:val="003E3008"/>
    <w:rsid w:val="003E3932"/>
    <w:rsid w:val="003E5248"/>
    <w:rsid w:val="003E5D3A"/>
    <w:rsid w:val="003E629E"/>
    <w:rsid w:val="003E64AC"/>
    <w:rsid w:val="003E6A0C"/>
    <w:rsid w:val="003E7B80"/>
    <w:rsid w:val="003F1674"/>
    <w:rsid w:val="003F1AA6"/>
    <w:rsid w:val="003F2CDB"/>
    <w:rsid w:val="003F3842"/>
    <w:rsid w:val="003F47FA"/>
    <w:rsid w:val="003F6083"/>
    <w:rsid w:val="003F62EC"/>
    <w:rsid w:val="003F7629"/>
    <w:rsid w:val="0040085A"/>
    <w:rsid w:val="00400A32"/>
    <w:rsid w:val="004034F2"/>
    <w:rsid w:val="00404C5F"/>
    <w:rsid w:val="00404F4C"/>
    <w:rsid w:val="00405032"/>
    <w:rsid w:val="00405E98"/>
    <w:rsid w:val="00410B30"/>
    <w:rsid w:val="00410B58"/>
    <w:rsid w:val="0041101F"/>
    <w:rsid w:val="0041149C"/>
    <w:rsid w:val="00412590"/>
    <w:rsid w:val="00412B0D"/>
    <w:rsid w:val="0041398E"/>
    <w:rsid w:val="00413A14"/>
    <w:rsid w:val="00413A54"/>
    <w:rsid w:val="00413D79"/>
    <w:rsid w:val="0042014C"/>
    <w:rsid w:val="00422F76"/>
    <w:rsid w:val="00424362"/>
    <w:rsid w:val="004252AE"/>
    <w:rsid w:val="004256F6"/>
    <w:rsid w:val="00425D03"/>
    <w:rsid w:val="004266B4"/>
    <w:rsid w:val="00431E2B"/>
    <w:rsid w:val="004406F3"/>
    <w:rsid w:val="00444863"/>
    <w:rsid w:val="0044595D"/>
    <w:rsid w:val="00446646"/>
    <w:rsid w:val="00447950"/>
    <w:rsid w:val="00447D21"/>
    <w:rsid w:val="004526B6"/>
    <w:rsid w:val="00453DD8"/>
    <w:rsid w:val="00455EF4"/>
    <w:rsid w:val="00455FCD"/>
    <w:rsid w:val="004577B1"/>
    <w:rsid w:val="00461F99"/>
    <w:rsid w:val="0046538E"/>
    <w:rsid w:val="00466780"/>
    <w:rsid w:val="00470FE9"/>
    <w:rsid w:val="004746B2"/>
    <w:rsid w:val="00474F81"/>
    <w:rsid w:val="004753E8"/>
    <w:rsid w:val="00476189"/>
    <w:rsid w:val="0047628D"/>
    <w:rsid w:val="004862A6"/>
    <w:rsid w:val="0048789A"/>
    <w:rsid w:val="00490F1A"/>
    <w:rsid w:val="00491044"/>
    <w:rsid w:val="00494D07"/>
    <w:rsid w:val="00495658"/>
    <w:rsid w:val="004972FC"/>
    <w:rsid w:val="004974EC"/>
    <w:rsid w:val="004A1760"/>
    <w:rsid w:val="004A23A6"/>
    <w:rsid w:val="004A2608"/>
    <w:rsid w:val="004A3D01"/>
    <w:rsid w:val="004A6194"/>
    <w:rsid w:val="004B05DE"/>
    <w:rsid w:val="004B1CAC"/>
    <w:rsid w:val="004B24F4"/>
    <w:rsid w:val="004B2D28"/>
    <w:rsid w:val="004B309E"/>
    <w:rsid w:val="004B3D7C"/>
    <w:rsid w:val="004B427E"/>
    <w:rsid w:val="004B4E2E"/>
    <w:rsid w:val="004B6149"/>
    <w:rsid w:val="004B7AB1"/>
    <w:rsid w:val="004C285C"/>
    <w:rsid w:val="004C3565"/>
    <w:rsid w:val="004C7B1D"/>
    <w:rsid w:val="004D1202"/>
    <w:rsid w:val="004D1FDF"/>
    <w:rsid w:val="004D495D"/>
    <w:rsid w:val="004D5BEE"/>
    <w:rsid w:val="004D62BB"/>
    <w:rsid w:val="004D65C6"/>
    <w:rsid w:val="004E082E"/>
    <w:rsid w:val="004E0A50"/>
    <w:rsid w:val="004E1868"/>
    <w:rsid w:val="004E4167"/>
    <w:rsid w:val="004E4897"/>
    <w:rsid w:val="004E5683"/>
    <w:rsid w:val="004E79BE"/>
    <w:rsid w:val="004F1213"/>
    <w:rsid w:val="004F45C1"/>
    <w:rsid w:val="004F5ACB"/>
    <w:rsid w:val="004F790C"/>
    <w:rsid w:val="005020A4"/>
    <w:rsid w:val="00503C3D"/>
    <w:rsid w:val="005063C4"/>
    <w:rsid w:val="005071A4"/>
    <w:rsid w:val="00511B84"/>
    <w:rsid w:val="00511D7A"/>
    <w:rsid w:val="00514CA5"/>
    <w:rsid w:val="00516ED6"/>
    <w:rsid w:val="00516FDC"/>
    <w:rsid w:val="0051784A"/>
    <w:rsid w:val="00522657"/>
    <w:rsid w:val="0052395E"/>
    <w:rsid w:val="0052737C"/>
    <w:rsid w:val="0053047E"/>
    <w:rsid w:val="00530515"/>
    <w:rsid w:val="00530A68"/>
    <w:rsid w:val="00531BF2"/>
    <w:rsid w:val="00531E60"/>
    <w:rsid w:val="00531E61"/>
    <w:rsid w:val="0053233B"/>
    <w:rsid w:val="00534164"/>
    <w:rsid w:val="00534C43"/>
    <w:rsid w:val="00535837"/>
    <w:rsid w:val="00535ECD"/>
    <w:rsid w:val="00536BDC"/>
    <w:rsid w:val="0054007D"/>
    <w:rsid w:val="005438DB"/>
    <w:rsid w:val="0054408A"/>
    <w:rsid w:val="005449C9"/>
    <w:rsid w:val="00545064"/>
    <w:rsid w:val="00546164"/>
    <w:rsid w:val="005512F3"/>
    <w:rsid w:val="00552966"/>
    <w:rsid w:val="00553E95"/>
    <w:rsid w:val="00554664"/>
    <w:rsid w:val="0055501C"/>
    <w:rsid w:val="0055536C"/>
    <w:rsid w:val="00555E1A"/>
    <w:rsid w:val="005562BB"/>
    <w:rsid w:val="005637B5"/>
    <w:rsid w:val="00563E39"/>
    <w:rsid w:val="005659B6"/>
    <w:rsid w:val="00566758"/>
    <w:rsid w:val="00567F88"/>
    <w:rsid w:val="00572274"/>
    <w:rsid w:val="00572662"/>
    <w:rsid w:val="0057486F"/>
    <w:rsid w:val="005753A6"/>
    <w:rsid w:val="0057660F"/>
    <w:rsid w:val="005818E4"/>
    <w:rsid w:val="00583360"/>
    <w:rsid w:val="00586B13"/>
    <w:rsid w:val="00590063"/>
    <w:rsid w:val="005929FD"/>
    <w:rsid w:val="00593A25"/>
    <w:rsid w:val="00594144"/>
    <w:rsid w:val="00594422"/>
    <w:rsid w:val="00594E55"/>
    <w:rsid w:val="0059652D"/>
    <w:rsid w:val="005971EF"/>
    <w:rsid w:val="005A0089"/>
    <w:rsid w:val="005A11E9"/>
    <w:rsid w:val="005A12B2"/>
    <w:rsid w:val="005A1F67"/>
    <w:rsid w:val="005A3222"/>
    <w:rsid w:val="005A45A7"/>
    <w:rsid w:val="005A7284"/>
    <w:rsid w:val="005A758D"/>
    <w:rsid w:val="005A7777"/>
    <w:rsid w:val="005B3DE2"/>
    <w:rsid w:val="005B4EDA"/>
    <w:rsid w:val="005B529D"/>
    <w:rsid w:val="005B567E"/>
    <w:rsid w:val="005B6C52"/>
    <w:rsid w:val="005B6F88"/>
    <w:rsid w:val="005B7ABE"/>
    <w:rsid w:val="005C00B9"/>
    <w:rsid w:val="005C1355"/>
    <w:rsid w:val="005C13FF"/>
    <w:rsid w:val="005C21C3"/>
    <w:rsid w:val="005C2765"/>
    <w:rsid w:val="005C3FEB"/>
    <w:rsid w:val="005C41A0"/>
    <w:rsid w:val="005C7C41"/>
    <w:rsid w:val="005D0D8F"/>
    <w:rsid w:val="005D1C56"/>
    <w:rsid w:val="005D2F28"/>
    <w:rsid w:val="005D3515"/>
    <w:rsid w:val="005D371B"/>
    <w:rsid w:val="005D5D4D"/>
    <w:rsid w:val="005D6999"/>
    <w:rsid w:val="005E14DF"/>
    <w:rsid w:val="005E1560"/>
    <w:rsid w:val="005E238F"/>
    <w:rsid w:val="005E3AA3"/>
    <w:rsid w:val="005E5FE2"/>
    <w:rsid w:val="005E7038"/>
    <w:rsid w:val="005F20BA"/>
    <w:rsid w:val="005F3215"/>
    <w:rsid w:val="005F487D"/>
    <w:rsid w:val="005F4FFF"/>
    <w:rsid w:val="005F643F"/>
    <w:rsid w:val="005F7855"/>
    <w:rsid w:val="00602902"/>
    <w:rsid w:val="00605B42"/>
    <w:rsid w:val="00606760"/>
    <w:rsid w:val="00607223"/>
    <w:rsid w:val="00610C85"/>
    <w:rsid w:val="00610EEC"/>
    <w:rsid w:val="00613283"/>
    <w:rsid w:val="00613679"/>
    <w:rsid w:val="006142BD"/>
    <w:rsid w:val="00623008"/>
    <w:rsid w:val="00623650"/>
    <w:rsid w:val="00630419"/>
    <w:rsid w:val="00630467"/>
    <w:rsid w:val="00631927"/>
    <w:rsid w:val="00631983"/>
    <w:rsid w:val="006333A6"/>
    <w:rsid w:val="006351AE"/>
    <w:rsid w:val="00636246"/>
    <w:rsid w:val="0063718D"/>
    <w:rsid w:val="006372D0"/>
    <w:rsid w:val="00637485"/>
    <w:rsid w:val="00637EA9"/>
    <w:rsid w:val="00641534"/>
    <w:rsid w:val="00641919"/>
    <w:rsid w:val="00643604"/>
    <w:rsid w:val="00643679"/>
    <w:rsid w:val="006437F5"/>
    <w:rsid w:val="006442A3"/>
    <w:rsid w:val="006460FE"/>
    <w:rsid w:val="00646BCE"/>
    <w:rsid w:val="00647646"/>
    <w:rsid w:val="006518DB"/>
    <w:rsid w:val="00656C33"/>
    <w:rsid w:val="0065704F"/>
    <w:rsid w:val="00657E13"/>
    <w:rsid w:val="00657E16"/>
    <w:rsid w:val="00661D10"/>
    <w:rsid w:val="006631C4"/>
    <w:rsid w:val="0066392A"/>
    <w:rsid w:val="006654D8"/>
    <w:rsid w:val="0066758D"/>
    <w:rsid w:val="00670A5D"/>
    <w:rsid w:val="00670CB1"/>
    <w:rsid w:val="00673082"/>
    <w:rsid w:val="00673344"/>
    <w:rsid w:val="006733C9"/>
    <w:rsid w:val="00675323"/>
    <w:rsid w:val="00675A5F"/>
    <w:rsid w:val="00675DD0"/>
    <w:rsid w:val="006814E4"/>
    <w:rsid w:val="0068298F"/>
    <w:rsid w:val="006842B1"/>
    <w:rsid w:val="00684AAD"/>
    <w:rsid w:val="0068500B"/>
    <w:rsid w:val="006850F7"/>
    <w:rsid w:val="006862F1"/>
    <w:rsid w:val="00686357"/>
    <w:rsid w:val="00686C0F"/>
    <w:rsid w:val="00687C8B"/>
    <w:rsid w:val="0069068B"/>
    <w:rsid w:val="00690DA5"/>
    <w:rsid w:val="006923C3"/>
    <w:rsid w:val="00692F91"/>
    <w:rsid w:val="00694FEF"/>
    <w:rsid w:val="00696CF9"/>
    <w:rsid w:val="00696FE8"/>
    <w:rsid w:val="006A2C33"/>
    <w:rsid w:val="006A498E"/>
    <w:rsid w:val="006A5D7E"/>
    <w:rsid w:val="006B29B8"/>
    <w:rsid w:val="006B2CA9"/>
    <w:rsid w:val="006B33CE"/>
    <w:rsid w:val="006B43C2"/>
    <w:rsid w:val="006B6E05"/>
    <w:rsid w:val="006B749D"/>
    <w:rsid w:val="006B7F3F"/>
    <w:rsid w:val="006C3F72"/>
    <w:rsid w:val="006C736B"/>
    <w:rsid w:val="006C79BA"/>
    <w:rsid w:val="006D2CC4"/>
    <w:rsid w:val="006D3A0F"/>
    <w:rsid w:val="006D4954"/>
    <w:rsid w:val="006D5207"/>
    <w:rsid w:val="006D6201"/>
    <w:rsid w:val="006D64BF"/>
    <w:rsid w:val="006D6C19"/>
    <w:rsid w:val="006E4AE3"/>
    <w:rsid w:val="006F06A2"/>
    <w:rsid w:val="006F285A"/>
    <w:rsid w:val="006F2BD5"/>
    <w:rsid w:val="006F32CA"/>
    <w:rsid w:val="006F4675"/>
    <w:rsid w:val="006F48FA"/>
    <w:rsid w:val="006F5037"/>
    <w:rsid w:val="006F521E"/>
    <w:rsid w:val="006F5F0A"/>
    <w:rsid w:val="006F6530"/>
    <w:rsid w:val="006F6FFD"/>
    <w:rsid w:val="006F736D"/>
    <w:rsid w:val="006F7AE6"/>
    <w:rsid w:val="00700230"/>
    <w:rsid w:val="0070026E"/>
    <w:rsid w:val="00701E83"/>
    <w:rsid w:val="007029D2"/>
    <w:rsid w:val="00702CFB"/>
    <w:rsid w:val="007042C3"/>
    <w:rsid w:val="007049E3"/>
    <w:rsid w:val="00705015"/>
    <w:rsid w:val="0071145B"/>
    <w:rsid w:val="00711939"/>
    <w:rsid w:val="007119B2"/>
    <w:rsid w:val="0071510F"/>
    <w:rsid w:val="00715FC7"/>
    <w:rsid w:val="007172B4"/>
    <w:rsid w:val="00723641"/>
    <w:rsid w:val="0072390A"/>
    <w:rsid w:val="00723B96"/>
    <w:rsid w:val="007247AA"/>
    <w:rsid w:val="00724D7A"/>
    <w:rsid w:val="00727F41"/>
    <w:rsid w:val="007304A8"/>
    <w:rsid w:val="0073205C"/>
    <w:rsid w:val="00732075"/>
    <w:rsid w:val="00733571"/>
    <w:rsid w:val="00733791"/>
    <w:rsid w:val="007363E7"/>
    <w:rsid w:val="007365E0"/>
    <w:rsid w:val="00740F2D"/>
    <w:rsid w:val="00740FFD"/>
    <w:rsid w:val="0074411C"/>
    <w:rsid w:val="00746116"/>
    <w:rsid w:val="007468DC"/>
    <w:rsid w:val="00747A38"/>
    <w:rsid w:val="00747B89"/>
    <w:rsid w:val="00750393"/>
    <w:rsid w:val="0075144D"/>
    <w:rsid w:val="007522DF"/>
    <w:rsid w:val="007543C9"/>
    <w:rsid w:val="00754C2E"/>
    <w:rsid w:val="007557A3"/>
    <w:rsid w:val="007560C4"/>
    <w:rsid w:val="0075707C"/>
    <w:rsid w:val="00757CEF"/>
    <w:rsid w:val="00757F5D"/>
    <w:rsid w:val="00762010"/>
    <w:rsid w:val="007655AF"/>
    <w:rsid w:val="00770093"/>
    <w:rsid w:val="00774A4B"/>
    <w:rsid w:val="0077505D"/>
    <w:rsid w:val="00776DF8"/>
    <w:rsid w:val="00777FC1"/>
    <w:rsid w:val="007803D0"/>
    <w:rsid w:val="0078089A"/>
    <w:rsid w:val="00780C7C"/>
    <w:rsid w:val="00782479"/>
    <w:rsid w:val="00782FEE"/>
    <w:rsid w:val="00786953"/>
    <w:rsid w:val="0078709B"/>
    <w:rsid w:val="0079107F"/>
    <w:rsid w:val="00792450"/>
    <w:rsid w:val="00792B80"/>
    <w:rsid w:val="00793C93"/>
    <w:rsid w:val="00794897"/>
    <w:rsid w:val="00794964"/>
    <w:rsid w:val="00795647"/>
    <w:rsid w:val="00797B86"/>
    <w:rsid w:val="00797FE1"/>
    <w:rsid w:val="007A0ADA"/>
    <w:rsid w:val="007A4A56"/>
    <w:rsid w:val="007A5BEE"/>
    <w:rsid w:val="007A7FD5"/>
    <w:rsid w:val="007B0C94"/>
    <w:rsid w:val="007B0FAC"/>
    <w:rsid w:val="007B119E"/>
    <w:rsid w:val="007B3121"/>
    <w:rsid w:val="007B41C1"/>
    <w:rsid w:val="007B48E6"/>
    <w:rsid w:val="007B5B8F"/>
    <w:rsid w:val="007B6408"/>
    <w:rsid w:val="007B7458"/>
    <w:rsid w:val="007C00F5"/>
    <w:rsid w:val="007C1B13"/>
    <w:rsid w:val="007C2701"/>
    <w:rsid w:val="007C3742"/>
    <w:rsid w:val="007C7B66"/>
    <w:rsid w:val="007D05F2"/>
    <w:rsid w:val="007D1710"/>
    <w:rsid w:val="007D5BC1"/>
    <w:rsid w:val="007D674F"/>
    <w:rsid w:val="007D6ECB"/>
    <w:rsid w:val="007E055F"/>
    <w:rsid w:val="007E0D77"/>
    <w:rsid w:val="007E44DA"/>
    <w:rsid w:val="007E6553"/>
    <w:rsid w:val="007E6881"/>
    <w:rsid w:val="007E786A"/>
    <w:rsid w:val="007F2ECA"/>
    <w:rsid w:val="007F399E"/>
    <w:rsid w:val="007F3EB4"/>
    <w:rsid w:val="007F5F97"/>
    <w:rsid w:val="00800283"/>
    <w:rsid w:val="00801208"/>
    <w:rsid w:val="008014CC"/>
    <w:rsid w:val="00801A0D"/>
    <w:rsid w:val="0080473A"/>
    <w:rsid w:val="008107BA"/>
    <w:rsid w:val="008115D2"/>
    <w:rsid w:val="00811E72"/>
    <w:rsid w:val="00812DF6"/>
    <w:rsid w:val="00814DBA"/>
    <w:rsid w:val="00815292"/>
    <w:rsid w:val="0081554E"/>
    <w:rsid w:val="00816DB5"/>
    <w:rsid w:val="00821222"/>
    <w:rsid w:val="00821D74"/>
    <w:rsid w:val="008235D1"/>
    <w:rsid w:val="00823852"/>
    <w:rsid w:val="00825695"/>
    <w:rsid w:val="00825C6A"/>
    <w:rsid w:val="00827A04"/>
    <w:rsid w:val="008300B7"/>
    <w:rsid w:val="0083054D"/>
    <w:rsid w:val="00830707"/>
    <w:rsid w:val="00830EA0"/>
    <w:rsid w:val="00831378"/>
    <w:rsid w:val="008329F7"/>
    <w:rsid w:val="00832B88"/>
    <w:rsid w:val="00835CAA"/>
    <w:rsid w:val="00835EBE"/>
    <w:rsid w:val="00836553"/>
    <w:rsid w:val="008365D4"/>
    <w:rsid w:val="00836799"/>
    <w:rsid w:val="00836FD1"/>
    <w:rsid w:val="008378E0"/>
    <w:rsid w:val="00837F5F"/>
    <w:rsid w:val="008404FD"/>
    <w:rsid w:val="00841667"/>
    <w:rsid w:val="00841E8C"/>
    <w:rsid w:val="0084289B"/>
    <w:rsid w:val="00842AA9"/>
    <w:rsid w:val="00843BA6"/>
    <w:rsid w:val="008443A3"/>
    <w:rsid w:val="008467C7"/>
    <w:rsid w:val="00850DB0"/>
    <w:rsid w:val="00851285"/>
    <w:rsid w:val="00851B1F"/>
    <w:rsid w:val="00852085"/>
    <w:rsid w:val="00855870"/>
    <w:rsid w:val="00855D97"/>
    <w:rsid w:val="00856726"/>
    <w:rsid w:val="008576E7"/>
    <w:rsid w:val="00860EC6"/>
    <w:rsid w:val="0086270B"/>
    <w:rsid w:val="00863A50"/>
    <w:rsid w:val="008656B4"/>
    <w:rsid w:val="00870030"/>
    <w:rsid w:val="00871179"/>
    <w:rsid w:val="00871D4E"/>
    <w:rsid w:val="0087237B"/>
    <w:rsid w:val="0087347E"/>
    <w:rsid w:val="00874CB8"/>
    <w:rsid w:val="00876008"/>
    <w:rsid w:val="00877667"/>
    <w:rsid w:val="00884522"/>
    <w:rsid w:val="008846AE"/>
    <w:rsid w:val="008901A8"/>
    <w:rsid w:val="00890F49"/>
    <w:rsid w:val="0089180D"/>
    <w:rsid w:val="00892505"/>
    <w:rsid w:val="00893CCF"/>
    <w:rsid w:val="00893CDB"/>
    <w:rsid w:val="00894763"/>
    <w:rsid w:val="008948C3"/>
    <w:rsid w:val="00894CA5"/>
    <w:rsid w:val="00895285"/>
    <w:rsid w:val="00897472"/>
    <w:rsid w:val="00897D1D"/>
    <w:rsid w:val="008A0184"/>
    <w:rsid w:val="008A2371"/>
    <w:rsid w:val="008A495E"/>
    <w:rsid w:val="008A5EB6"/>
    <w:rsid w:val="008A63B2"/>
    <w:rsid w:val="008A6758"/>
    <w:rsid w:val="008B0B2F"/>
    <w:rsid w:val="008B15CC"/>
    <w:rsid w:val="008B262C"/>
    <w:rsid w:val="008B41F8"/>
    <w:rsid w:val="008B59AA"/>
    <w:rsid w:val="008B6EB5"/>
    <w:rsid w:val="008B7332"/>
    <w:rsid w:val="008C0124"/>
    <w:rsid w:val="008C19A6"/>
    <w:rsid w:val="008C1DDD"/>
    <w:rsid w:val="008C2450"/>
    <w:rsid w:val="008D0384"/>
    <w:rsid w:val="008D04F0"/>
    <w:rsid w:val="008D27CF"/>
    <w:rsid w:val="008D2CE7"/>
    <w:rsid w:val="008D5CB1"/>
    <w:rsid w:val="008D7DAA"/>
    <w:rsid w:val="008E0AD1"/>
    <w:rsid w:val="008E3742"/>
    <w:rsid w:val="008E3CE8"/>
    <w:rsid w:val="008E5109"/>
    <w:rsid w:val="008E5F16"/>
    <w:rsid w:val="008E6E45"/>
    <w:rsid w:val="008F288F"/>
    <w:rsid w:val="008F28E8"/>
    <w:rsid w:val="008F49CA"/>
    <w:rsid w:val="008F5B9D"/>
    <w:rsid w:val="008F657B"/>
    <w:rsid w:val="008F74DD"/>
    <w:rsid w:val="008F7D05"/>
    <w:rsid w:val="0090092D"/>
    <w:rsid w:val="00901EDC"/>
    <w:rsid w:val="00902BB8"/>
    <w:rsid w:val="009044EE"/>
    <w:rsid w:val="00906BFD"/>
    <w:rsid w:val="0090788E"/>
    <w:rsid w:val="0090794D"/>
    <w:rsid w:val="00907C9C"/>
    <w:rsid w:val="00907E87"/>
    <w:rsid w:val="00910082"/>
    <w:rsid w:val="00910954"/>
    <w:rsid w:val="00910EE8"/>
    <w:rsid w:val="0091265F"/>
    <w:rsid w:val="00914A0D"/>
    <w:rsid w:val="00915E50"/>
    <w:rsid w:val="00916F4C"/>
    <w:rsid w:val="00917C86"/>
    <w:rsid w:val="00921059"/>
    <w:rsid w:val="0092142A"/>
    <w:rsid w:val="0092319D"/>
    <w:rsid w:val="00925E0A"/>
    <w:rsid w:val="00927186"/>
    <w:rsid w:val="009322B4"/>
    <w:rsid w:val="00934172"/>
    <w:rsid w:val="00934FA3"/>
    <w:rsid w:val="00935528"/>
    <w:rsid w:val="00937108"/>
    <w:rsid w:val="00940BFA"/>
    <w:rsid w:val="0094179C"/>
    <w:rsid w:val="009425CB"/>
    <w:rsid w:val="009455B7"/>
    <w:rsid w:val="009462D7"/>
    <w:rsid w:val="0094653F"/>
    <w:rsid w:val="00946CC0"/>
    <w:rsid w:val="009513E1"/>
    <w:rsid w:val="00951FDC"/>
    <w:rsid w:val="009523F5"/>
    <w:rsid w:val="00952E15"/>
    <w:rsid w:val="00953210"/>
    <w:rsid w:val="009562F9"/>
    <w:rsid w:val="009565F9"/>
    <w:rsid w:val="00957855"/>
    <w:rsid w:val="009637AE"/>
    <w:rsid w:val="0096380E"/>
    <w:rsid w:val="00963DEE"/>
    <w:rsid w:val="00967265"/>
    <w:rsid w:val="00970641"/>
    <w:rsid w:val="00972A90"/>
    <w:rsid w:val="00973137"/>
    <w:rsid w:val="00977DE4"/>
    <w:rsid w:val="009817E5"/>
    <w:rsid w:val="009832F9"/>
    <w:rsid w:val="009835CE"/>
    <w:rsid w:val="00983AD3"/>
    <w:rsid w:val="00984500"/>
    <w:rsid w:val="009862B5"/>
    <w:rsid w:val="009864CE"/>
    <w:rsid w:val="00987526"/>
    <w:rsid w:val="00990920"/>
    <w:rsid w:val="00992DEF"/>
    <w:rsid w:val="009939AD"/>
    <w:rsid w:val="00995D48"/>
    <w:rsid w:val="00996026"/>
    <w:rsid w:val="0099732B"/>
    <w:rsid w:val="00997F03"/>
    <w:rsid w:val="009A2677"/>
    <w:rsid w:val="009A31BD"/>
    <w:rsid w:val="009A4A36"/>
    <w:rsid w:val="009A6109"/>
    <w:rsid w:val="009A6183"/>
    <w:rsid w:val="009B0318"/>
    <w:rsid w:val="009B1F10"/>
    <w:rsid w:val="009B1FF2"/>
    <w:rsid w:val="009B25E6"/>
    <w:rsid w:val="009B2CAA"/>
    <w:rsid w:val="009B7F8C"/>
    <w:rsid w:val="009C23CB"/>
    <w:rsid w:val="009C2A01"/>
    <w:rsid w:val="009C2E38"/>
    <w:rsid w:val="009C30E7"/>
    <w:rsid w:val="009C33EB"/>
    <w:rsid w:val="009C375F"/>
    <w:rsid w:val="009C3979"/>
    <w:rsid w:val="009C3ED6"/>
    <w:rsid w:val="009C5D35"/>
    <w:rsid w:val="009C6345"/>
    <w:rsid w:val="009C64F3"/>
    <w:rsid w:val="009C6957"/>
    <w:rsid w:val="009C717B"/>
    <w:rsid w:val="009D04B1"/>
    <w:rsid w:val="009D4A1E"/>
    <w:rsid w:val="009D6ADF"/>
    <w:rsid w:val="009E2AF5"/>
    <w:rsid w:val="009E335C"/>
    <w:rsid w:val="009E3D3F"/>
    <w:rsid w:val="009E49BE"/>
    <w:rsid w:val="009E6B5A"/>
    <w:rsid w:val="009E71B8"/>
    <w:rsid w:val="009E7DC6"/>
    <w:rsid w:val="009F0AF1"/>
    <w:rsid w:val="009F2170"/>
    <w:rsid w:val="009F2E6D"/>
    <w:rsid w:val="009F458F"/>
    <w:rsid w:val="009F4A19"/>
    <w:rsid w:val="009F5A8F"/>
    <w:rsid w:val="00A00096"/>
    <w:rsid w:val="00A02B38"/>
    <w:rsid w:val="00A02B3B"/>
    <w:rsid w:val="00A036D1"/>
    <w:rsid w:val="00A03878"/>
    <w:rsid w:val="00A04DD9"/>
    <w:rsid w:val="00A05295"/>
    <w:rsid w:val="00A052E8"/>
    <w:rsid w:val="00A10C38"/>
    <w:rsid w:val="00A12EB3"/>
    <w:rsid w:val="00A1412A"/>
    <w:rsid w:val="00A14625"/>
    <w:rsid w:val="00A15198"/>
    <w:rsid w:val="00A1679C"/>
    <w:rsid w:val="00A226A7"/>
    <w:rsid w:val="00A22E01"/>
    <w:rsid w:val="00A24A59"/>
    <w:rsid w:val="00A25076"/>
    <w:rsid w:val="00A2563F"/>
    <w:rsid w:val="00A257EB"/>
    <w:rsid w:val="00A25C74"/>
    <w:rsid w:val="00A26329"/>
    <w:rsid w:val="00A265B5"/>
    <w:rsid w:val="00A27AC9"/>
    <w:rsid w:val="00A3006B"/>
    <w:rsid w:val="00A309C6"/>
    <w:rsid w:val="00A30E6F"/>
    <w:rsid w:val="00A3126A"/>
    <w:rsid w:val="00A31822"/>
    <w:rsid w:val="00A32DFB"/>
    <w:rsid w:val="00A34872"/>
    <w:rsid w:val="00A35456"/>
    <w:rsid w:val="00A36B5E"/>
    <w:rsid w:val="00A40D1E"/>
    <w:rsid w:val="00A41121"/>
    <w:rsid w:val="00A43670"/>
    <w:rsid w:val="00A4405C"/>
    <w:rsid w:val="00A44AE8"/>
    <w:rsid w:val="00A455F4"/>
    <w:rsid w:val="00A457B1"/>
    <w:rsid w:val="00A45E22"/>
    <w:rsid w:val="00A46001"/>
    <w:rsid w:val="00A470F3"/>
    <w:rsid w:val="00A52EF9"/>
    <w:rsid w:val="00A54BBA"/>
    <w:rsid w:val="00A554BF"/>
    <w:rsid w:val="00A57604"/>
    <w:rsid w:val="00A5761D"/>
    <w:rsid w:val="00A60AB6"/>
    <w:rsid w:val="00A63D68"/>
    <w:rsid w:val="00A63FF4"/>
    <w:rsid w:val="00A64932"/>
    <w:rsid w:val="00A66267"/>
    <w:rsid w:val="00A6661A"/>
    <w:rsid w:val="00A7089C"/>
    <w:rsid w:val="00A70D9C"/>
    <w:rsid w:val="00A714B5"/>
    <w:rsid w:val="00A73716"/>
    <w:rsid w:val="00A73B96"/>
    <w:rsid w:val="00A73CB8"/>
    <w:rsid w:val="00A75093"/>
    <w:rsid w:val="00A770BB"/>
    <w:rsid w:val="00A772B1"/>
    <w:rsid w:val="00A82663"/>
    <w:rsid w:val="00A843AD"/>
    <w:rsid w:val="00A8492F"/>
    <w:rsid w:val="00A90C78"/>
    <w:rsid w:val="00A9210B"/>
    <w:rsid w:val="00A92196"/>
    <w:rsid w:val="00A944BD"/>
    <w:rsid w:val="00A96AD3"/>
    <w:rsid w:val="00AA01EE"/>
    <w:rsid w:val="00AA0D8D"/>
    <w:rsid w:val="00AA147C"/>
    <w:rsid w:val="00AA43E1"/>
    <w:rsid w:val="00AA4DC2"/>
    <w:rsid w:val="00AB4079"/>
    <w:rsid w:val="00AB60E9"/>
    <w:rsid w:val="00AB6566"/>
    <w:rsid w:val="00AB76F6"/>
    <w:rsid w:val="00AC0A84"/>
    <w:rsid w:val="00AC3718"/>
    <w:rsid w:val="00AC4321"/>
    <w:rsid w:val="00AC713B"/>
    <w:rsid w:val="00AD107A"/>
    <w:rsid w:val="00AD1414"/>
    <w:rsid w:val="00AD4835"/>
    <w:rsid w:val="00AD5289"/>
    <w:rsid w:val="00AD59AA"/>
    <w:rsid w:val="00AE1E3C"/>
    <w:rsid w:val="00AE2210"/>
    <w:rsid w:val="00AE3B2E"/>
    <w:rsid w:val="00AE531E"/>
    <w:rsid w:val="00AE714D"/>
    <w:rsid w:val="00AF36A4"/>
    <w:rsid w:val="00B021E6"/>
    <w:rsid w:val="00B027D0"/>
    <w:rsid w:val="00B03E43"/>
    <w:rsid w:val="00B04562"/>
    <w:rsid w:val="00B06713"/>
    <w:rsid w:val="00B06A72"/>
    <w:rsid w:val="00B06DAB"/>
    <w:rsid w:val="00B07868"/>
    <w:rsid w:val="00B07CB6"/>
    <w:rsid w:val="00B11BBE"/>
    <w:rsid w:val="00B11E16"/>
    <w:rsid w:val="00B12168"/>
    <w:rsid w:val="00B12B6F"/>
    <w:rsid w:val="00B12DA4"/>
    <w:rsid w:val="00B15135"/>
    <w:rsid w:val="00B16A17"/>
    <w:rsid w:val="00B224EF"/>
    <w:rsid w:val="00B24095"/>
    <w:rsid w:val="00B266B9"/>
    <w:rsid w:val="00B27B42"/>
    <w:rsid w:val="00B30457"/>
    <w:rsid w:val="00B37376"/>
    <w:rsid w:val="00B4230C"/>
    <w:rsid w:val="00B427E0"/>
    <w:rsid w:val="00B455F1"/>
    <w:rsid w:val="00B458BC"/>
    <w:rsid w:val="00B50BEE"/>
    <w:rsid w:val="00B56A3A"/>
    <w:rsid w:val="00B610D4"/>
    <w:rsid w:val="00B634A1"/>
    <w:rsid w:val="00B64489"/>
    <w:rsid w:val="00B646B1"/>
    <w:rsid w:val="00B65C85"/>
    <w:rsid w:val="00B6611E"/>
    <w:rsid w:val="00B67225"/>
    <w:rsid w:val="00B67B50"/>
    <w:rsid w:val="00B700E5"/>
    <w:rsid w:val="00B711A3"/>
    <w:rsid w:val="00B71EBF"/>
    <w:rsid w:val="00B723B6"/>
    <w:rsid w:val="00B72B9D"/>
    <w:rsid w:val="00B7388D"/>
    <w:rsid w:val="00B74052"/>
    <w:rsid w:val="00B743A6"/>
    <w:rsid w:val="00B7458B"/>
    <w:rsid w:val="00B749B7"/>
    <w:rsid w:val="00B74E9C"/>
    <w:rsid w:val="00B776A7"/>
    <w:rsid w:val="00B826F8"/>
    <w:rsid w:val="00B83F40"/>
    <w:rsid w:val="00B8533C"/>
    <w:rsid w:val="00B863B7"/>
    <w:rsid w:val="00B86EC0"/>
    <w:rsid w:val="00B9145B"/>
    <w:rsid w:val="00B917B4"/>
    <w:rsid w:val="00B9180D"/>
    <w:rsid w:val="00B93478"/>
    <w:rsid w:val="00B944BA"/>
    <w:rsid w:val="00B946C1"/>
    <w:rsid w:val="00B952CA"/>
    <w:rsid w:val="00B9749A"/>
    <w:rsid w:val="00BA0276"/>
    <w:rsid w:val="00BA09DA"/>
    <w:rsid w:val="00BA3949"/>
    <w:rsid w:val="00BA73E3"/>
    <w:rsid w:val="00BA75AF"/>
    <w:rsid w:val="00BB0C78"/>
    <w:rsid w:val="00BB1BE6"/>
    <w:rsid w:val="00BB3BBC"/>
    <w:rsid w:val="00BB4203"/>
    <w:rsid w:val="00BB449D"/>
    <w:rsid w:val="00BB63D7"/>
    <w:rsid w:val="00BB7FA3"/>
    <w:rsid w:val="00BC10E0"/>
    <w:rsid w:val="00BC4DE5"/>
    <w:rsid w:val="00BC5FDC"/>
    <w:rsid w:val="00BC7739"/>
    <w:rsid w:val="00BC776B"/>
    <w:rsid w:val="00BD03B5"/>
    <w:rsid w:val="00BD03B8"/>
    <w:rsid w:val="00BD0FEF"/>
    <w:rsid w:val="00BD1E8A"/>
    <w:rsid w:val="00BD200C"/>
    <w:rsid w:val="00BD49DD"/>
    <w:rsid w:val="00BD53A2"/>
    <w:rsid w:val="00BE47AD"/>
    <w:rsid w:val="00BE49D3"/>
    <w:rsid w:val="00BE4A0A"/>
    <w:rsid w:val="00BE5810"/>
    <w:rsid w:val="00BE6503"/>
    <w:rsid w:val="00BE654D"/>
    <w:rsid w:val="00BE695C"/>
    <w:rsid w:val="00BE76CF"/>
    <w:rsid w:val="00BF3F5F"/>
    <w:rsid w:val="00BF5CD2"/>
    <w:rsid w:val="00BF6131"/>
    <w:rsid w:val="00BF7ADF"/>
    <w:rsid w:val="00C016B1"/>
    <w:rsid w:val="00C047A3"/>
    <w:rsid w:val="00C056A8"/>
    <w:rsid w:val="00C05C05"/>
    <w:rsid w:val="00C078DB"/>
    <w:rsid w:val="00C118D8"/>
    <w:rsid w:val="00C14EA3"/>
    <w:rsid w:val="00C17121"/>
    <w:rsid w:val="00C22448"/>
    <w:rsid w:val="00C229C3"/>
    <w:rsid w:val="00C23292"/>
    <w:rsid w:val="00C260EE"/>
    <w:rsid w:val="00C26901"/>
    <w:rsid w:val="00C26A1E"/>
    <w:rsid w:val="00C26B42"/>
    <w:rsid w:val="00C27C7F"/>
    <w:rsid w:val="00C329DC"/>
    <w:rsid w:val="00C32B03"/>
    <w:rsid w:val="00C330AB"/>
    <w:rsid w:val="00C3418C"/>
    <w:rsid w:val="00C346E7"/>
    <w:rsid w:val="00C352E0"/>
    <w:rsid w:val="00C3532D"/>
    <w:rsid w:val="00C368FF"/>
    <w:rsid w:val="00C36DFB"/>
    <w:rsid w:val="00C4048D"/>
    <w:rsid w:val="00C42975"/>
    <w:rsid w:val="00C43197"/>
    <w:rsid w:val="00C439E7"/>
    <w:rsid w:val="00C43BD0"/>
    <w:rsid w:val="00C44BD0"/>
    <w:rsid w:val="00C4654C"/>
    <w:rsid w:val="00C46D98"/>
    <w:rsid w:val="00C47496"/>
    <w:rsid w:val="00C50CF2"/>
    <w:rsid w:val="00C50E0A"/>
    <w:rsid w:val="00C50F45"/>
    <w:rsid w:val="00C51A3A"/>
    <w:rsid w:val="00C5211C"/>
    <w:rsid w:val="00C5327F"/>
    <w:rsid w:val="00C5368B"/>
    <w:rsid w:val="00C56B9B"/>
    <w:rsid w:val="00C57069"/>
    <w:rsid w:val="00C57956"/>
    <w:rsid w:val="00C607B7"/>
    <w:rsid w:val="00C60DD0"/>
    <w:rsid w:val="00C63301"/>
    <w:rsid w:val="00C63783"/>
    <w:rsid w:val="00C6428D"/>
    <w:rsid w:val="00C645C6"/>
    <w:rsid w:val="00C66A4F"/>
    <w:rsid w:val="00C66A75"/>
    <w:rsid w:val="00C67600"/>
    <w:rsid w:val="00C718F8"/>
    <w:rsid w:val="00C80167"/>
    <w:rsid w:val="00C805B4"/>
    <w:rsid w:val="00C8061B"/>
    <w:rsid w:val="00C80979"/>
    <w:rsid w:val="00C815CD"/>
    <w:rsid w:val="00C83528"/>
    <w:rsid w:val="00C84630"/>
    <w:rsid w:val="00C87772"/>
    <w:rsid w:val="00C90142"/>
    <w:rsid w:val="00C918AF"/>
    <w:rsid w:val="00C91ADC"/>
    <w:rsid w:val="00C925D1"/>
    <w:rsid w:val="00C92712"/>
    <w:rsid w:val="00C92C7B"/>
    <w:rsid w:val="00C94A22"/>
    <w:rsid w:val="00C9539E"/>
    <w:rsid w:val="00C97000"/>
    <w:rsid w:val="00C977B8"/>
    <w:rsid w:val="00CA0CD4"/>
    <w:rsid w:val="00CA2C88"/>
    <w:rsid w:val="00CA66DC"/>
    <w:rsid w:val="00CB2713"/>
    <w:rsid w:val="00CB5B24"/>
    <w:rsid w:val="00CB7DFA"/>
    <w:rsid w:val="00CC052A"/>
    <w:rsid w:val="00CC43CE"/>
    <w:rsid w:val="00CC798C"/>
    <w:rsid w:val="00CD2133"/>
    <w:rsid w:val="00CD27EE"/>
    <w:rsid w:val="00CD590C"/>
    <w:rsid w:val="00CD68B3"/>
    <w:rsid w:val="00CE192C"/>
    <w:rsid w:val="00CE20D4"/>
    <w:rsid w:val="00CE3F76"/>
    <w:rsid w:val="00CE5EA5"/>
    <w:rsid w:val="00CE6B10"/>
    <w:rsid w:val="00CE6BBB"/>
    <w:rsid w:val="00CE73AA"/>
    <w:rsid w:val="00CE7E0E"/>
    <w:rsid w:val="00CF0E56"/>
    <w:rsid w:val="00CF1989"/>
    <w:rsid w:val="00CF44A0"/>
    <w:rsid w:val="00CF56CA"/>
    <w:rsid w:val="00CF5A32"/>
    <w:rsid w:val="00CF6934"/>
    <w:rsid w:val="00CF775C"/>
    <w:rsid w:val="00CF7AC7"/>
    <w:rsid w:val="00D02746"/>
    <w:rsid w:val="00D04EFC"/>
    <w:rsid w:val="00D158EE"/>
    <w:rsid w:val="00D16BC4"/>
    <w:rsid w:val="00D20CE2"/>
    <w:rsid w:val="00D21426"/>
    <w:rsid w:val="00D219B7"/>
    <w:rsid w:val="00D23FFC"/>
    <w:rsid w:val="00D25F33"/>
    <w:rsid w:val="00D267AE"/>
    <w:rsid w:val="00D270CD"/>
    <w:rsid w:val="00D30083"/>
    <w:rsid w:val="00D316D9"/>
    <w:rsid w:val="00D31750"/>
    <w:rsid w:val="00D34DF8"/>
    <w:rsid w:val="00D352E5"/>
    <w:rsid w:val="00D368C8"/>
    <w:rsid w:val="00D36B38"/>
    <w:rsid w:val="00D37432"/>
    <w:rsid w:val="00D445D8"/>
    <w:rsid w:val="00D44C78"/>
    <w:rsid w:val="00D46DEC"/>
    <w:rsid w:val="00D471A8"/>
    <w:rsid w:val="00D47A58"/>
    <w:rsid w:val="00D5007E"/>
    <w:rsid w:val="00D50713"/>
    <w:rsid w:val="00D50C32"/>
    <w:rsid w:val="00D50C7D"/>
    <w:rsid w:val="00D53B64"/>
    <w:rsid w:val="00D5415C"/>
    <w:rsid w:val="00D57199"/>
    <w:rsid w:val="00D57A54"/>
    <w:rsid w:val="00D62002"/>
    <w:rsid w:val="00D62C9B"/>
    <w:rsid w:val="00D71760"/>
    <w:rsid w:val="00D7473F"/>
    <w:rsid w:val="00D764B5"/>
    <w:rsid w:val="00D76586"/>
    <w:rsid w:val="00D769A9"/>
    <w:rsid w:val="00D76BBA"/>
    <w:rsid w:val="00D80549"/>
    <w:rsid w:val="00D82013"/>
    <w:rsid w:val="00D8449B"/>
    <w:rsid w:val="00D85843"/>
    <w:rsid w:val="00D86303"/>
    <w:rsid w:val="00D879AB"/>
    <w:rsid w:val="00D90117"/>
    <w:rsid w:val="00D94835"/>
    <w:rsid w:val="00D94D97"/>
    <w:rsid w:val="00D96A05"/>
    <w:rsid w:val="00D97AAF"/>
    <w:rsid w:val="00DA0530"/>
    <w:rsid w:val="00DA1281"/>
    <w:rsid w:val="00DA2318"/>
    <w:rsid w:val="00DA2A66"/>
    <w:rsid w:val="00DA2BE6"/>
    <w:rsid w:val="00DA5821"/>
    <w:rsid w:val="00DA74B0"/>
    <w:rsid w:val="00DB0F31"/>
    <w:rsid w:val="00DB209E"/>
    <w:rsid w:val="00DB63F3"/>
    <w:rsid w:val="00DC126A"/>
    <w:rsid w:val="00DC445F"/>
    <w:rsid w:val="00DC4E0E"/>
    <w:rsid w:val="00DC53A8"/>
    <w:rsid w:val="00DD1E90"/>
    <w:rsid w:val="00DD52E3"/>
    <w:rsid w:val="00DD6621"/>
    <w:rsid w:val="00DD7763"/>
    <w:rsid w:val="00DE0A4B"/>
    <w:rsid w:val="00DE2A1C"/>
    <w:rsid w:val="00DE5832"/>
    <w:rsid w:val="00DE781E"/>
    <w:rsid w:val="00DF0DD3"/>
    <w:rsid w:val="00DF5CA4"/>
    <w:rsid w:val="00DF5CED"/>
    <w:rsid w:val="00DF66E1"/>
    <w:rsid w:val="00DF6D49"/>
    <w:rsid w:val="00DF773A"/>
    <w:rsid w:val="00E001C4"/>
    <w:rsid w:val="00E01908"/>
    <w:rsid w:val="00E025EA"/>
    <w:rsid w:val="00E02C42"/>
    <w:rsid w:val="00E049F3"/>
    <w:rsid w:val="00E05CEF"/>
    <w:rsid w:val="00E06E7A"/>
    <w:rsid w:val="00E07B63"/>
    <w:rsid w:val="00E111B0"/>
    <w:rsid w:val="00E1123B"/>
    <w:rsid w:val="00E1554E"/>
    <w:rsid w:val="00E174CD"/>
    <w:rsid w:val="00E20507"/>
    <w:rsid w:val="00E20546"/>
    <w:rsid w:val="00E21270"/>
    <w:rsid w:val="00E22415"/>
    <w:rsid w:val="00E23B6E"/>
    <w:rsid w:val="00E245B4"/>
    <w:rsid w:val="00E24A9B"/>
    <w:rsid w:val="00E24FAF"/>
    <w:rsid w:val="00E279D1"/>
    <w:rsid w:val="00E31DEF"/>
    <w:rsid w:val="00E3269B"/>
    <w:rsid w:val="00E35FED"/>
    <w:rsid w:val="00E36099"/>
    <w:rsid w:val="00E3704C"/>
    <w:rsid w:val="00E37772"/>
    <w:rsid w:val="00E40290"/>
    <w:rsid w:val="00E41423"/>
    <w:rsid w:val="00E434EE"/>
    <w:rsid w:val="00E45B35"/>
    <w:rsid w:val="00E4605C"/>
    <w:rsid w:val="00E470ED"/>
    <w:rsid w:val="00E5191D"/>
    <w:rsid w:val="00E52BDD"/>
    <w:rsid w:val="00E538E1"/>
    <w:rsid w:val="00E53BE6"/>
    <w:rsid w:val="00E5781E"/>
    <w:rsid w:val="00E62816"/>
    <w:rsid w:val="00E62CBA"/>
    <w:rsid w:val="00E63007"/>
    <w:rsid w:val="00E63A48"/>
    <w:rsid w:val="00E63ACF"/>
    <w:rsid w:val="00E64FE7"/>
    <w:rsid w:val="00E65F50"/>
    <w:rsid w:val="00E66D37"/>
    <w:rsid w:val="00E67FA9"/>
    <w:rsid w:val="00E7179E"/>
    <w:rsid w:val="00E72253"/>
    <w:rsid w:val="00E72A36"/>
    <w:rsid w:val="00E72F94"/>
    <w:rsid w:val="00E76A47"/>
    <w:rsid w:val="00E77013"/>
    <w:rsid w:val="00E803F4"/>
    <w:rsid w:val="00E8524A"/>
    <w:rsid w:val="00E87372"/>
    <w:rsid w:val="00E878A3"/>
    <w:rsid w:val="00E90D9D"/>
    <w:rsid w:val="00E93EA5"/>
    <w:rsid w:val="00E93F77"/>
    <w:rsid w:val="00E93F8F"/>
    <w:rsid w:val="00E942B7"/>
    <w:rsid w:val="00E943B5"/>
    <w:rsid w:val="00E94591"/>
    <w:rsid w:val="00E96552"/>
    <w:rsid w:val="00E975B9"/>
    <w:rsid w:val="00E97A08"/>
    <w:rsid w:val="00EA00CB"/>
    <w:rsid w:val="00EA325C"/>
    <w:rsid w:val="00EA47F3"/>
    <w:rsid w:val="00EA50FA"/>
    <w:rsid w:val="00EA547D"/>
    <w:rsid w:val="00EA5947"/>
    <w:rsid w:val="00EA6F30"/>
    <w:rsid w:val="00EB0233"/>
    <w:rsid w:val="00EB0E00"/>
    <w:rsid w:val="00EB22B5"/>
    <w:rsid w:val="00EB2FFA"/>
    <w:rsid w:val="00EB39CC"/>
    <w:rsid w:val="00EB53A6"/>
    <w:rsid w:val="00EB5530"/>
    <w:rsid w:val="00EB574A"/>
    <w:rsid w:val="00EB5CEF"/>
    <w:rsid w:val="00ED00C8"/>
    <w:rsid w:val="00ED1468"/>
    <w:rsid w:val="00ED1AC2"/>
    <w:rsid w:val="00ED1BFA"/>
    <w:rsid w:val="00ED3F45"/>
    <w:rsid w:val="00ED432E"/>
    <w:rsid w:val="00ED4F95"/>
    <w:rsid w:val="00ED6B1B"/>
    <w:rsid w:val="00ED771C"/>
    <w:rsid w:val="00EE125A"/>
    <w:rsid w:val="00EE2A5B"/>
    <w:rsid w:val="00EE3CB2"/>
    <w:rsid w:val="00EE5061"/>
    <w:rsid w:val="00EE6F1F"/>
    <w:rsid w:val="00EF1CF1"/>
    <w:rsid w:val="00EF22BB"/>
    <w:rsid w:val="00EF2AA4"/>
    <w:rsid w:val="00EF30B5"/>
    <w:rsid w:val="00EF3435"/>
    <w:rsid w:val="00EF6484"/>
    <w:rsid w:val="00F0089A"/>
    <w:rsid w:val="00F009E2"/>
    <w:rsid w:val="00F00B35"/>
    <w:rsid w:val="00F01546"/>
    <w:rsid w:val="00F020DB"/>
    <w:rsid w:val="00F02583"/>
    <w:rsid w:val="00F03616"/>
    <w:rsid w:val="00F05F72"/>
    <w:rsid w:val="00F11B04"/>
    <w:rsid w:val="00F12B85"/>
    <w:rsid w:val="00F15A6F"/>
    <w:rsid w:val="00F1685F"/>
    <w:rsid w:val="00F16FD4"/>
    <w:rsid w:val="00F20065"/>
    <w:rsid w:val="00F210B8"/>
    <w:rsid w:val="00F221BE"/>
    <w:rsid w:val="00F261E1"/>
    <w:rsid w:val="00F339B4"/>
    <w:rsid w:val="00F34E1C"/>
    <w:rsid w:val="00F34E27"/>
    <w:rsid w:val="00F35D76"/>
    <w:rsid w:val="00F36AA0"/>
    <w:rsid w:val="00F36E75"/>
    <w:rsid w:val="00F3780F"/>
    <w:rsid w:val="00F42B27"/>
    <w:rsid w:val="00F43DBB"/>
    <w:rsid w:val="00F44392"/>
    <w:rsid w:val="00F50C8E"/>
    <w:rsid w:val="00F51101"/>
    <w:rsid w:val="00F51B11"/>
    <w:rsid w:val="00F535A6"/>
    <w:rsid w:val="00F54FCE"/>
    <w:rsid w:val="00F56D8D"/>
    <w:rsid w:val="00F570AC"/>
    <w:rsid w:val="00F60479"/>
    <w:rsid w:val="00F605C7"/>
    <w:rsid w:val="00F61642"/>
    <w:rsid w:val="00F626F5"/>
    <w:rsid w:val="00F6342F"/>
    <w:rsid w:val="00F6374A"/>
    <w:rsid w:val="00F63BE2"/>
    <w:rsid w:val="00F671C0"/>
    <w:rsid w:val="00F67477"/>
    <w:rsid w:val="00F707D1"/>
    <w:rsid w:val="00F7119F"/>
    <w:rsid w:val="00F735AE"/>
    <w:rsid w:val="00F736E3"/>
    <w:rsid w:val="00F7408B"/>
    <w:rsid w:val="00F75F30"/>
    <w:rsid w:val="00F77962"/>
    <w:rsid w:val="00F779FA"/>
    <w:rsid w:val="00F81694"/>
    <w:rsid w:val="00F82244"/>
    <w:rsid w:val="00F82999"/>
    <w:rsid w:val="00F83E04"/>
    <w:rsid w:val="00F842B8"/>
    <w:rsid w:val="00F86C52"/>
    <w:rsid w:val="00F86D9F"/>
    <w:rsid w:val="00F9533D"/>
    <w:rsid w:val="00F95C14"/>
    <w:rsid w:val="00F97522"/>
    <w:rsid w:val="00FA0382"/>
    <w:rsid w:val="00FA1474"/>
    <w:rsid w:val="00FA334E"/>
    <w:rsid w:val="00FA4785"/>
    <w:rsid w:val="00FA4AB7"/>
    <w:rsid w:val="00FA4E05"/>
    <w:rsid w:val="00FA51C8"/>
    <w:rsid w:val="00FA7E85"/>
    <w:rsid w:val="00FB05BE"/>
    <w:rsid w:val="00FB1D01"/>
    <w:rsid w:val="00FB2715"/>
    <w:rsid w:val="00FB31EF"/>
    <w:rsid w:val="00FB6809"/>
    <w:rsid w:val="00FC126C"/>
    <w:rsid w:val="00FC302D"/>
    <w:rsid w:val="00FC3D9D"/>
    <w:rsid w:val="00FC56B5"/>
    <w:rsid w:val="00FC5AE8"/>
    <w:rsid w:val="00FC5B57"/>
    <w:rsid w:val="00FC61E9"/>
    <w:rsid w:val="00FC6B8F"/>
    <w:rsid w:val="00FC6E6E"/>
    <w:rsid w:val="00FC7CAE"/>
    <w:rsid w:val="00FD3640"/>
    <w:rsid w:val="00FD3883"/>
    <w:rsid w:val="00FD3E2B"/>
    <w:rsid w:val="00FD42FD"/>
    <w:rsid w:val="00FD4A52"/>
    <w:rsid w:val="00FD4E9D"/>
    <w:rsid w:val="00FD5234"/>
    <w:rsid w:val="00FD64B6"/>
    <w:rsid w:val="00FD7B39"/>
    <w:rsid w:val="00FE0132"/>
    <w:rsid w:val="00FE03E7"/>
    <w:rsid w:val="00FE1657"/>
    <w:rsid w:val="00FE26E7"/>
    <w:rsid w:val="00FE552D"/>
    <w:rsid w:val="00FE5C12"/>
    <w:rsid w:val="00FE6587"/>
    <w:rsid w:val="00FE6DC1"/>
    <w:rsid w:val="00FE71DC"/>
    <w:rsid w:val="00FE7B1E"/>
    <w:rsid w:val="00FF1BEC"/>
    <w:rsid w:val="00FF20F8"/>
    <w:rsid w:val="00FF40C8"/>
    <w:rsid w:val="00FF6333"/>
    <w:rsid w:val="00FF68F2"/>
    <w:rsid w:val="00FF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5">
      <o:colormru v:ext="edit" colors="navy,#d8d8d8,#943634"/>
    </o:shapedefaults>
    <o:shapelayout v:ext="edit">
      <o:idmap v:ext="edit" data="1"/>
    </o:shapelayout>
  </w:shapeDefaults>
  <w:decimalSymbol w:val=","/>
  <w:listSeparator w:val=";"/>
  <w14:docId w14:val="54212642"/>
  <w15:docId w15:val="{137E5EF1-1BD3-4B64-BC72-88021B786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Std Medium" w:eastAsia="Times New Roman" w:hAnsi="Futura Std Medium"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nhideWhenUsed="1"/>
    <w:lsdException w:name="index 9" w:semiHidden="1" w:uiPriority="99" w:unhideWhenUsed="1"/>
    <w:lsdException w:name="toc 1" w:semiHidden="1" w:uiPriority="39" w:unhideWhenUsed="1" w:qFormat="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D6201"/>
    <w:pPr>
      <w:spacing w:before="120" w:after="120"/>
    </w:pPr>
    <w:rPr>
      <w:rFonts w:ascii="Times New Roman" w:hAnsi="Times New Roman"/>
      <w:sz w:val="24"/>
      <w:szCs w:val="22"/>
    </w:rPr>
  </w:style>
  <w:style w:type="paragraph" w:styleId="berschrift1">
    <w:name w:val="heading 1"/>
    <w:aliases w:val="Heading 1 Char,Heading 1 Char1 Char1,Heading 1 Char Char Char1,Heading 1 Char2 Char1 Char Char,Heading 1 Char1 Char1 Char1 Char Char,Heading 1 Char Char Char Char Char1 Char,Heading 1 Char1 Char Char Char Char Char Char,Heading 1 Char Char"/>
    <w:basedOn w:val="Standard"/>
    <w:next w:val="Standard"/>
    <w:link w:val="berschrift1Zchn"/>
    <w:qFormat/>
    <w:rsid w:val="00B30457"/>
    <w:pPr>
      <w:keepNext/>
      <w:spacing w:before="40" w:after="0"/>
      <w:outlineLvl w:val="0"/>
    </w:pPr>
    <w:rPr>
      <w:rFonts w:ascii="Arial" w:hAnsi="Arial" w:cs="Arial"/>
      <w:kern w:val="28"/>
      <w:sz w:val="28"/>
      <w:szCs w:val="28"/>
    </w:rPr>
  </w:style>
  <w:style w:type="paragraph" w:styleId="berschrift2">
    <w:name w:val="heading 2"/>
    <w:next w:val="Standard"/>
    <w:qFormat/>
    <w:rsid w:val="000C7013"/>
    <w:pPr>
      <w:keepNext/>
      <w:spacing w:before="120" w:after="60"/>
      <w:outlineLvl w:val="1"/>
    </w:pPr>
    <w:rPr>
      <w:rFonts w:ascii="Arial" w:hAnsi="Arial" w:cs="Arial"/>
      <w:b/>
      <w:bCs/>
      <w:i/>
      <w:iCs/>
      <w:sz w:val="24"/>
      <w:szCs w:val="28"/>
    </w:rPr>
  </w:style>
  <w:style w:type="paragraph" w:styleId="berschrift3">
    <w:name w:val="heading 3"/>
    <w:basedOn w:val="Standard"/>
    <w:next w:val="Standard"/>
    <w:qFormat/>
    <w:rsid w:val="00AB6566"/>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AB6566"/>
    <w:pPr>
      <w:keepNext/>
      <w:spacing w:before="240" w:after="60"/>
      <w:outlineLvl w:val="3"/>
    </w:pPr>
    <w:rPr>
      <w:b/>
      <w:bCs/>
      <w:sz w:val="28"/>
      <w:szCs w:val="28"/>
    </w:rPr>
  </w:style>
  <w:style w:type="paragraph" w:styleId="berschrift5">
    <w:name w:val="heading 5"/>
    <w:basedOn w:val="Standard"/>
    <w:next w:val="Standard"/>
    <w:qFormat/>
    <w:rsid w:val="00AB6566"/>
    <w:pPr>
      <w:spacing w:before="240" w:after="60"/>
      <w:outlineLvl w:val="4"/>
    </w:pPr>
    <w:rPr>
      <w:b/>
      <w:bCs/>
      <w:i/>
      <w:iCs/>
      <w:sz w:val="26"/>
      <w:szCs w:val="26"/>
    </w:rPr>
  </w:style>
  <w:style w:type="paragraph" w:styleId="berschrift6">
    <w:name w:val="heading 6"/>
    <w:basedOn w:val="Standard"/>
    <w:next w:val="Standard"/>
    <w:qFormat/>
    <w:rsid w:val="00AB6566"/>
    <w:pPr>
      <w:spacing w:before="240" w:after="60"/>
      <w:outlineLvl w:val="5"/>
    </w:pPr>
    <w:rPr>
      <w:b/>
      <w:bCs/>
    </w:rPr>
  </w:style>
  <w:style w:type="paragraph" w:styleId="berschrift7">
    <w:name w:val="heading 7"/>
    <w:basedOn w:val="Standard"/>
    <w:next w:val="Standard"/>
    <w:qFormat/>
    <w:rsid w:val="00AB6566"/>
    <w:pPr>
      <w:spacing w:before="240" w:after="60"/>
      <w:outlineLvl w:val="6"/>
    </w:pPr>
    <w:rPr>
      <w:szCs w:val="24"/>
    </w:rPr>
  </w:style>
  <w:style w:type="paragraph" w:styleId="berschrift8">
    <w:name w:val="heading 8"/>
    <w:basedOn w:val="Standard"/>
    <w:next w:val="Standard"/>
    <w:qFormat/>
    <w:rsid w:val="00AB6566"/>
    <w:pPr>
      <w:spacing w:before="240" w:after="60"/>
      <w:outlineLvl w:val="7"/>
    </w:pPr>
    <w:rPr>
      <w:i/>
      <w:iCs/>
      <w:szCs w:val="24"/>
    </w:rPr>
  </w:style>
  <w:style w:type="paragraph" w:styleId="berschrift9">
    <w:name w:val="heading 9"/>
    <w:basedOn w:val="Standard"/>
    <w:next w:val="Standard"/>
    <w:qFormat/>
    <w:rsid w:val="00AB6566"/>
    <w:pPr>
      <w:spacing w:before="240" w:after="60"/>
      <w:outlineLvl w:val="8"/>
    </w:pPr>
    <w:rPr>
      <w:rFonts w:ascii="Arial"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21059"/>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21059"/>
    <w:rPr>
      <w:rFonts w:ascii="Tahoma" w:hAnsi="Tahoma" w:cs="Tahoma"/>
      <w:sz w:val="16"/>
      <w:szCs w:val="16"/>
    </w:rPr>
  </w:style>
  <w:style w:type="paragraph" w:styleId="Funotentext">
    <w:name w:val="footnote text"/>
    <w:basedOn w:val="Standard"/>
    <w:link w:val="FunotentextZchn"/>
    <w:uiPriority w:val="99"/>
    <w:semiHidden/>
    <w:unhideWhenUsed/>
    <w:rsid w:val="00851B1F"/>
    <w:pPr>
      <w:spacing w:after="0"/>
    </w:pPr>
    <w:rPr>
      <w:sz w:val="20"/>
      <w:szCs w:val="20"/>
    </w:rPr>
  </w:style>
  <w:style w:type="character" w:customStyle="1" w:styleId="FunotentextZchn">
    <w:name w:val="Fußnotentext Zchn"/>
    <w:basedOn w:val="Absatz-Standardschriftart"/>
    <w:link w:val="Funotentext"/>
    <w:uiPriority w:val="99"/>
    <w:semiHidden/>
    <w:rsid w:val="00851B1F"/>
    <w:rPr>
      <w:sz w:val="20"/>
      <w:szCs w:val="20"/>
    </w:rPr>
  </w:style>
  <w:style w:type="character" w:styleId="Funotenzeichen">
    <w:name w:val="footnote reference"/>
    <w:basedOn w:val="Absatz-Standardschriftart"/>
    <w:uiPriority w:val="99"/>
    <w:semiHidden/>
    <w:unhideWhenUsed/>
    <w:rsid w:val="00851B1F"/>
    <w:rPr>
      <w:vertAlign w:val="superscript"/>
    </w:rPr>
  </w:style>
  <w:style w:type="paragraph" w:styleId="Kopfzeile">
    <w:name w:val="header"/>
    <w:basedOn w:val="Standard"/>
    <w:link w:val="KopfzeileZchn"/>
    <w:uiPriority w:val="99"/>
    <w:unhideWhenUsed/>
    <w:rsid w:val="00DE5832"/>
    <w:pPr>
      <w:tabs>
        <w:tab w:val="center" w:pos="4536"/>
        <w:tab w:val="right" w:pos="9072"/>
      </w:tabs>
      <w:spacing w:after="0"/>
    </w:pPr>
  </w:style>
  <w:style w:type="character" w:customStyle="1" w:styleId="KopfzeileZchn">
    <w:name w:val="Kopfzeile Zchn"/>
    <w:basedOn w:val="Absatz-Standardschriftart"/>
    <w:link w:val="Kopfzeile"/>
    <w:uiPriority w:val="99"/>
    <w:rsid w:val="00DE5832"/>
  </w:style>
  <w:style w:type="paragraph" w:styleId="Fu-Endnotenberschrift">
    <w:name w:val="Note Heading"/>
    <w:basedOn w:val="Standard"/>
    <w:next w:val="Standard"/>
    <w:semiHidden/>
    <w:rsid w:val="00C57956"/>
  </w:style>
  <w:style w:type="paragraph" w:styleId="Fuzeile">
    <w:name w:val="footer"/>
    <w:basedOn w:val="Standard"/>
    <w:semiHidden/>
    <w:rsid w:val="00C57956"/>
    <w:pPr>
      <w:tabs>
        <w:tab w:val="center" w:pos="4536"/>
        <w:tab w:val="right" w:pos="9072"/>
      </w:tabs>
    </w:pPr>
  </w:style>
  <w:style w:type="table" w:styleId="Tabellenraster">
    <w:name w:val="Table Grid"/>
    <w:basedOn w:val="NormaleTabelle"/>
    <w:uiPriority w:val="59"/>
    <w:semiHidden/>
    <w:rsid w:val="00774A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uzeile1">
    <w:name w:val="Fußzeile1"/>
    <w:rsid w:val="003E7B80"/>
    <w:pPr>
      <w:tabs>
        <w:tab w:val="right" w:pos="9360"/>
      </w:tabs>
    </w:pPr>
    <w:rPr>
      <w:rFonts w:ascii="Arial" w:hAnsi="Arial" w:cs="FuturaStd-Light"/>
      <w:sz w:val="18"/>
    </w:rPr>
  </w:style>
  <w:style w:type="paragraph" w:styleId="Verzeichnis2">
    <w:name w:val="toc 2"/>
    <w:basedOn w:val="Standard"/>
    <w:next w:val="Standard"/>
    <w:autoRedefine/>
    <w:semiHidden/>
    <w:rsid w:val="00DA1281"/>
    <w:pPr>
      <w:ind w:left="240"/>
    </w:pPr>
  </w:style>
  <w:style w:type="paragraph" w:customStyle="1" w:styleId="Margin">
    <w:name w:val="Margin"/>
    <w:basedOn w:val="Standard"/>
    <w:rsid w:val="003E7B80"/>
    <w:pPr>
      <w:spacing w:before="0" w:after="0"/>
      <w:jc w:val="right"/>
    </w:pPr>
    <w:rPr>
      <w:rFonts w:ascii="Arial" w:hAnsi="Arial"/>
      <w:sz w:val="16"/>
      <w:szCs w:val="16"/>
    </w:rPr>
  </w:style>
  <w:style w:type="character" w:customStyle="1" w:styleId="berschrift1Zchn">
    <w:name w:val="Überschrift 1 Zchn"/>
    <w:aliases w:val="Heading 1 Char Zchn,Heading 1 Char1 Char1 Zchn,Heading 1 Char Char Char1 Zchn,Heading 1 Char2 Char1 Char Char Zchn,Heading 1 Char1 Char1 Char1 Char Char Zchn,Heading 1 Char Char Char Char Char1 Char Zchn,Heading 1 Char Char Zchn"/>
    <w:basedOn w:val="Absatz-Standardschriftart"/>
    <w:link w:val="berschrift1"/>
    <w:rsid w:val="00B30457"/>
    <w:rPr>
      <w:rFonts w:ascii="Arial" w:hAnsi="Arial" w:cs="Arial"/>
      <w:kern w:val="28"/>
      <w:sz w:val="28"/>
      <w:szCs w:val="28"/>
    </w:rPr>
  </w:style>
  <w:style w:type="paragraph" w:customStyle="1" w:styleId="Text1Cover">
    <w:name w:val="Text1_Cover"/>
    <w:rsid w:val="003E7B80"/>
    <w:pPr>
      <w:spacing w:before="240" w:line="360" w:lineRule="atLeast"/>
      <w:ind w:left="3544"/>
    </w:pPr>
    <w:rPr>
      <w:rFonts w:ascii="Arial" w:hAnsi="Arial"/>
      <w:sz w:val="22"/>
      <w:szCs w:val="22"/>
    </w:rPr>
  </w:style>
  <w:style w:type="paragraph" w:customStyle="1" w:styleId="Heading1Cover">
    <w:name w:val="Heading1_Cover"/>
    <w:rsid w:val="003E7B80"/>
    <w:pPr>
      <w:tabs>
        <w:tab w:val="left" w:pos="8833"/>
      </w:tabs>
      <w:ind w:left="3544"/>
    </w:pPr>
    <w:rPr>
      <w:rFonts w:ascii="Arial" w:hAnsi="Arial"/>
      <w:b/>
      <w:sz w:val="52"/>
      <w:szCs w:val="52"/>
    </w:rPr>
  </w:style>
  <w:style w:type="paragraph" w:customStyle="1" w:styleId="Text2Cover">
    <w:name w:val="Text2_Cover"/>
    <w:rsid w:val="003E7B80"/>
    <w:pPr>
      <w:autoSpaceDE w:val="0"/>
      <w:autoSpaceDN w:val="0"/>
      <w:adjustRightInd w:val="0"/>
    </w:pPr>
    <w:rPr>
      <w:rFonts w:ascii="Arial" w:hAnsi="Arial" w:cs="FuturaStd-Heavy"/>
      <w:bCs/>
      <w:szCs w:val="22"/>
    </w:rPr>
  </w:style>
  <w:style w:type="paragraph" w:customStyle="1" w:styleId="Heading2Cover">
    <w:name w:val="Heading2_Cover"/>
    <w:basedOn w:val="Standard"/>
    <w:rsid w:val="003E7B80"/>
    <w:pPr>
      <w:autoSpaceDE w:val="0"/>
      <w:autoSpaceDN w:val="0"/>
      <w:adjustRightInd w:val="0"/>
      <w:spacing w:before="0" w:after="60"/>
    </w:pPr>
    <w:rPr>
      <w:rFonts w:ascii="Arial" w:hAnsi="Arial" w:cs="Futura-Bold"/>
      <w:b/>
      <w:bCs/>
      <w:color w:val="082105"/>
      <w:szCs w:val="24"/>
    </w:rPr>
  </w:style>
  <w:style w:type="numbering" w:styleId="111111">
    <w:name w:val="Outline List 2"/>
    <w:basedOn w:val="KeineListe"/>
    <w:semiHidden/>
    <w:rsid w:val="00AB6566"/>
    <w:pPr>
      <w:numPr>
        <w:numId w:val="11"/>
      </w:numPr>
    </w:pPr>
  </w:style>
  <w:style w:type="paragraph" w:customStyle="1" w:styleId="DescCover">
    <w:name w:val="Desc_Cover"/>
    <w:basedOn w:val="Standard"/>
    <w:rsid w:val="003E7B80"/>
    <w:pPr>
      <w:spacing w:before="0" w:after="0"/>
      <w:jc w:val="right"/>
    </w:pPr>
    <w:rPr>
      <w:rFonts w:ascii="Arial" w:hAnsi="Arial" w:cs="FuturaStd-Book"/>
      <w:szCs w:val="24"/>
    </w:rPr>
  </w:style>
  <w:style w:type="numbering" w:styleId="1ai">
    <w:name w:val="Outline List 1"/>
    <w:basedOn w:val="KeineListe"/>
    <w:semiHidden/>
    <w:rsid w:val="00AB6566"/>
    <w:pPr>
      <w:numPr>
        <w:numId w:val="12"/>
      </w:numPr>
    </w:pPr>
  </w:style>
  <w:style w:type="paragraph" w:styleId="Anrede">
    <w:name w:val="Salutation"/>
    <w:basedOn w:val="Standard"/>
    <w:next w:val="Standard"/>
    <w:link w:val="AnredeZchn"/>
    <w:semiHidden/>
    <w:rsid w:val="00AB6566"/>
  </w:style>
  <w:style w:type="numbering" w:styleId="ArtikelAbschnitt">
    <w:name w:val="Outline List 3"/>
    <w:basedOn w:val="KeineListe"/>
    <w:semiHidden/>
    <w:rsid w:val="00AB6566"/>
    <w:pPr>
      <w:numPr>
        <w:numId w:val="13"/>
      </w:numPr>
    </w:pPr>
  </w:style>
  <w:style w:type="paragraph" w:styleId="Aufzhlungszeichen">
    <w:name w:val="List Bullet"/>
    <w:basedOn w:val="Standard"/>
    <w:semiHidden/>
    <w:rsid w:val="00AB6566"/>
    <w:pPr>
      <w:numPr>
        <w:numId w:val="1"/>
      </w:numPr>
    </w:pPr>
  </w:style>
  <w:style w:type="paragraph" w:styleId="Aufzhlungszeichen2">
    <w:name w:val="List Bullet 2"/>
    <w:basedOn w:val="Standard"/>
    <w:semiHidden/>
    <w:rsid w:val="00AB6566"/>
    <w:pPr>
      <w:numPr>
        <w:numId w:val="2"/>
      </w:numPr>
    </w:pPr>
  </w:style>
  <w:style w:type="paragraph" w:styleId="Aufzhlungszeichen3">
    <w:name w:val="List Bullet 3"/>
    <w:basedOn w:val="Standard"/>
    <w:semiHidden/>
    <w:rsid w:val="00AB6566"/>
    <w:pPr>
      <w:numPr>
        <w:numId w:val="3"/>
      </w:numPr>
    </w:pPr>
  </w:style>
  <w:style w:type="paragraph" w:styleId="Aufzhlungszeichen4">
    <w:name w:val="List Bullet 4"/>
    <w:basedOn w:val="Standard"/>
    <w:semiHidden/>
    <w:rsid w:val="00AB6566"/>
    <w:pPr>
      <w:numPr>
        <w:numId w:val="4"/>
      </w:numPr>
    </w:pPr>
  </w:style>
  <w:style w:type="paragraph" w:styleId="Aufzhlungszeichen5">
    <w:name w:val="List Bullet 5"/>
    <w:basedOn w:val="Standard"/>
    <w:semiHidden/>
    <w:rsid w:val="00AB6566"/>
    <w:pPr>
      <w:numPr>
        <w:numId w:val="5"/>
      </w:numPr>
    </w:pPr>
  </w:style>
  <w:style w:type="character" w:styleId="BesuchterLink">
    <w:name w:val="FollowedHyperlink"/>
    <w:basedOn w:val="Absatz-Standardschriftart"/>
    <w:semiHidden/>
    <w:rsid w:val="00AB6566"/>
    <w:rPr>
      <w:color w:val="800080"/>
      <w:u w:val="single"/>
    </w:rPr>
  </w:style>
  <w:style w:type="paragraph" w:styleId="Blocktext">
    <w:name w:val="Block Text"/>
    <w:basedOn w:val="Standard"/>
    <w:semiHidden/>
    <w:rsid w:val="00AB6566"/>
    <w:pPr>
      <w:ind w:left="1440" w:right="1440"/>
    </w:pPr>
  </w:style>
  <w:style w:type="paragraph" w:styleId="Datum">
    <w:name w:val="Date"/>
    <w:basedOn w:val="Standard"/>
    <w:next w:val="Standard"/>
    <w:semiHidden/>
    <w:rsid w:val="00AB6566"/>
  </w:style>
  <w:style w:type="paragraph" w:styleId="E-Mail-Signatur">
    <w:name w:val="E-mail Signature"/>
    <w:basedOn w:val="Standard"/>
    <w:semiHidden/>
    <w:rsid w:val="00AB6566"/>
  </w:style>
  <w:style w:type="character" w:styleId="Fett">
    <w:name w:val="Strong"/>
    <w:basedOn w:val="Absatz-Standardschriftart"/>
    <w:qFormat/>
    <w:rsid w:val="003E7B80"/>
    <w:rPr>
      <w:rFonts w:ascii="Times New Roman" w:hAnsi="Times New Roman"/>
      <w:b/>
      <w:bCs/>
    </w:rPr>
  </w:style>
  <w:style w:type="paragraph" w:styleId="Gruformel">
    <w:name w:val="Closing"/>
    <w:basedOn w:val="Standard"/>
    <w:semiHidden/>
    <w:rsid w:val="00AB6566"/>
    <w:pPr>
      <w:ind w:left="4252"/>
    </w:pPr>
  </w:style>
  <w:style w:type="character" w:styleId="Hervorhebung">
    <w:name w:val="Emphasis"/>
    <w:basedOn w:val="Absatz-Standardschriftart"/>
    <w:qFormat/>
    <w:rsid w:val="003E7B80"/>
    <w:rPr>
      <w:rFonts w:ascii="Times New Roman" w:hAnsi="Times New Roman"/>
      <w:i/>
      <w:iCs/>
    </w:rPr>
  </w:style>
  <w:style w:type="paragraph" w:styleId="HTMLAdresse">
    <w:name w:val="HTML Address"/>
    <w:basedOn w:val="Standard"/>
    <w:semiHidden/>
    <w:rsid w:val="00AB6566"/>
    <w:rPr>
      <w:i/>
      <w:iCs/>
    </w:rPr>
  </w:style>
  <w:style w:type="character" w:styleId="HTMLAkronym">
    <w:name w:val="HTML Acronym"/>
    <w:basedOn w:val="Absatz-Standardschriftart"/>
    <w:semiHidden/>
    <w:rsid w:val="00AB6566"/>
  </w:style>
  <w:style w:type="character" w:styleId="HTMLBeispiel">
    <w:name w:val="HTML Sample"/>
    <w:basedOn w:val="Absatz-Standardschriftart"/>
    <w:semiHidden/>
    <w:rsid w:val="00AB6566"/>
    <w:rPr>
      <w:rFonts w:ascii="Courier New" w:hAnsi="Courier New" w:cs="Courier New"/>
    </w:rPr>
  </w:style>
  <w:style w:type="character" w:styleId="HTMLCode">
    <w:name w:val="HTML Code"/>
    <w:basedOn w:val="Absatz-Standardschriftart"/>
    <w:semiHidden/>
    <w:rsid w:val="00AB6566"/>
    <w:rPr>
      <w:rFonts w:ascii="Courier New" w:hAnsi="Courier New" w:cs="Courier New"/>
      <w:sz w:val="20"/>
      <w:szCs w:val="20"/>
    </w:rPr>
  </w:style>
  <w:style w:type="character" w:styleId="HTMLDefinition">
    <w:name w:val="HTML Definition"/>
    <w:basedOn w:val="Absatz-Standardschriftart"/>
    <w:semiHidden/>
    <w:rsid w:val="00AB6566"/>
    <w:rPr>
      <w:i/>
      <w:iCs/>
    </w:rPr>
  </w:style>
  <w:style w:type="character" w:styleId="HTMLSchreibmaschine">
    <w:name w:val="HTML Typewriter"/>
    <w:basedOn w:val="Absatz-Standardschriftart"/>
    <w:semiHidden/>
    <w:rsid w:val="00AB6566"/>
    <w:rPr>
      <w:rFonts w:ascii="Courier New" w:hAnsi="Courier New" w:cs="Courier New"/>
      <w:sz w:val="20"/>
      <w:szCs w:val="20"/>
    </w:rPr>
  </w:style>
  <w:style w:type="character" w:styleId="HTMLTastatur">
    <w:name w:val="HTML Keyboard"/>
    <w:basedOn w:val="Absatz-Standardschriftart"/>
    <w:semiHidden/>
    <w:rsid w:val="00AB6566"/>
    <w:rPr>
      <w:rFonts w:ascii="Courier New" w:hAnsi="Courier New" w:cs="Courier New"/>
      <w:sz w:val="20"/>
      <w:szCs w:val="20"/>
    </w:rPr>
  </w:style>
  <w:style w:type="character" w:styleId="HTMLVariable">
    <w:name w:val="HTML Variable"/>
    <w:basedOn w:val="Absatz-Standardschriftart"/>
    <w:semiHidden/>
    <w:rsid w:val="00AB6566"/>
    <w:rPr>
      <w:i/>
      <w:iCs/>
    </w:rPr>
  </w:style>
  <w:style w:type="paragraph" w:styleId="HTMLVorformatiert">
    <w:name w:val="HTML Preformatted"/>
    <w:basedOn w:val="Standard"/>
    <w:semiHidden/>
    <w:rsid w:val="00AB6566"/>
    <w:rPr>
      <w:rFonts w:ascii="Courier New" w:hAnsi="Courier New" w:cs="Courier New"/>
      <w:sz w:val="20"/>
      <w:szCs w:val="20"/>
    </w:rPr>
  </w:style>
  <w:style w:type="character" w:styleId="HTMLZitat">
    <w:name w:val="HTML Cite"/>
    <w:basedOn w:val="Absatz-Standardschriftart"/>
    <w:semiHidden/>
    <w:rsid w:val="00AB6566"/>
    <w:rPr>
      <w:i/>
      <w:iCs/>
    </w:rPr>
  </w:style>
  <w:style w:type="character" w:styleId="Hyperlink">
    <w:name w:val="Hyperlink"/>
    <w:basedOn w:val="Absatz-Standardschriftart"/>
    <w:uiPriority w:val="99"/>
    <w:rsid w:val="00AB6566"/>
    <w:rPr>
      <w:color w:val="0000FF"/>
      <w:u w:val="single"/>
    </w:rPr>
  </w:style>
  <w:style w:type="paragraph" w:styleId="Liste">
    <w:name w:val="List"/>
    <w:basedOn w:val="Standard"/>
    <w:semiHidden/>
    <w:rsid w:val="00AB6566"/>
    <w:pPr>
      <w:ind w:left="283" w:hanging="283"/>
    </w:pPr>
  </w:style>
  <w:style w:type="paragraph" w:styleId="Liste2">
    <w:name w:val="List 2"/>
    <w:basedOn w:val="Standard"/>
    <w:semiHidden/>
    <w:rsid w:val="00AB6566"/>
    <w:pPr>
      <w:ind w:left="566" w:hanging="283"/>
    </w:pPr>
  </w:style>
  <w:style w:type="paragraph" w:styleId="Liste3">
    <w:name w:val="List 3"/>
    <w:basedOn w:val="Standard"/>
    <w:semiHidden/>
    <w:rsid w:val="00AB6566"/>
    <w:pPr>
      <w:ind w:left="849" w:hanging="283"/>
    </w:pPr>
  </w:style>
  <w:style w:type="paragraph" w:styleId="Liste4">
    <w:name w:val="List 4"/>
    <w:basedOn w:val="Standard"/>
    <w:semiHidden/>
    <w:rsid w:val="00AB6566"/>
    <w:pPr>
      <w:ind w:left="1132" w:hanging="283"/>
    </w:pPr>
  </w:style>
  <w:style w:type="paragraph" w:styleId="Liste5">
    <w:name w:val="List 5"/>
    <w:basedOn w:val="Standard"/>
    <w:semiHidden/>
    <w:rsid w:val="00AB6566"/>
    <w:pPr>
      <w:ind w:left="1415" w:hanging="283"/>
    </w:pPr>
  </w:style>
  <w:style w:type="paragraph" w:styleId="Listenfortsetzung">
    <w:name w:val="List Continue"/>
    <w:basedOn w:val="Standard"/>
    <w:semiHidden/>
    <w:rsid w:val="00AB6566"/>
    <w:pPr>
      <w:ind w:left="283"/>
    </w:pPr>
  </w:style>
  <w:style w:type="paragraph" w:styleId="Listenfortsetzung2">
    <w:name w:val="List Continue 2"/>
    <w:basedOn w:val="Standard"/>
    <w:semiHidden/>
    <w:rsid w:val="00AB6566"/>
    <w:pPr>
      <w:ind w:left="566"/>
    </w:pPr>
  </w:style>
  <w:style w:type="paragraph" w:styleId="Listenfortsetzung3">
    <w:name w:val="List Continue 3"/>
    <w:basedOn w:val="Standard"/>
    <w:semiHidden/>
    <w:rsid w:val="00AB6566"/>
    <w:pPr>
      <w:ind w:left="849"/>
    </w:pPr>
  </w:style>
  <w:style w:type="paragraph" w:styleId="Listenfortsetzung4">
    <w:name w:val="List Continue 4"/>
    <w:basedOn w:val="Standard"/>
    <w:semiHidden/>
    <w:rsid w:val="00AB6566"/>
    <w:pPr>
      <w:ind w:left="1132"/>
    </w:pPr>
  </w:style>
  <w:style w:type="paragraph" w:styleId="Listenfortsetzung5">
    <w:name w:val="List Continue 5"/>
    <w:basedOn w:val="Standard"/>
    <w:semiHidden/>
    <w:rsid w:val="00AB6566"/>
    <w:pPr>
      <w:ind w:left="1415"/>
    </w:pPr>
  </w:style>
  <w:style w:type="paragraph" w:styleId="Listennummer">
    <w:name w:val="List Number"/>
    <w:basedOn w:val="Standard"/>
    <w:semiHidden/>
    <w:rsid w:val="00AB6566"/>
    <w:pPr>
      <w:numPr>
        <w:numId w:val="6"/>
      </w:numPr>
    </w:pPr>
  </w:style>
  <w:style w:type="paragraph" w:styleId="Listennummer2">
    <w:name w:val="List Number 2"/>
    <w:basedOn w:val="Standard"/>
    <w:semiHidden/>
    <w:rsid w:val="00AB6566"/>
    <w:pPr>
      <w:numPr>
        <w:numId w:val="7"/>
      </w:numPr>
    </w:pPr>
  </w:style>
  <w:style w:type="paragraph" w:styleId="Listennummer3">
    <w:name w:val="List Number 3"/>
    <w:basedOn w:val="Standard"/>
    <w:semiHidden/>
    <w:rsid w:val="00AB6566"/>
    <w:pPr>
      <w:numPr>
        <w:numId w:val="8"/>
      </w:numPr>
    </w:pPr>
  </w:style>
  <w:style w:type="paragraph" w:styleId="Listennummer4">
    <w:name w:val="List Number 4"/>
    <w:basedOn w:val="Standard"/>
    <w:semiHidden/>
    <w:rsid w:val="00AB6566"/>
    <w:pPr>
      <w:numPr>
        <w:numId w:val="9"/>
      </w:numPr>
    </w:pPr>
  </w:style>
  <w:style w:type="paragraph" w:styleId="Listennummer5">
    <w:name w:val="List Number 5"/>
    <w:basedOn w:val="Standard"/>
    <w:semiHidden/>
    <w:rsid w:val="00AB6566"/>
    <w:pPr>
      <w:numPr>
        <w:numId w:val="10"/>
      </w:numPr>
    </w:pPr>
  </w:style>
  <w:style w:type="paragraph" w:styleId="Nachrichtenkopf">
    <w:name w:val="Message Header"/>
    <w:basedOn w:val="Standard"/>
    <w:semiHidden/>
    <w:rsid w:val="00AB656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sid w:val="00AB6566"/>
    <w:rPr>
      <w:rFonts w:ascii="Courier New" w:hAnsi="Courier New" w:cs="Courier New"/>
      <w:sz w:val="20"/>
      <w:szCs w:val="20"/>
    </w:rPr>
  </w:style>
  <w:style w:type="paragraph" w:styleId="StandardWeb">
    <w:name w:val="Normal (Web)"/>
    <w:basedOn w:val="Standard"/>
    <w:semiHidden/>
    <w:rsid w:val="00AB6566"/>
    <w:rPr>
      <w:szCs w:val="24"/>
    </w:rPr>
  </w:style>
  <w:style w:type="paragraph" w:styleId="Standardeinzug">
    <w:name w:val="Normal Indent"/>
    <w:basedOn w:val="Standard"/>
    <w:semiHidden/>
    <w:rsid w:val="00AB6566"/>
    <w:pPr>
      <w:ind w:left="708"/>
    </w:pPr>
  </w:style>
  <w:style w:type="table" w:styleId="Tabelle3D-Effekt1">
    <w:name w:val="Table 3D effects 1"/>
    <w:basedOn w:val="NormaleTabelle"/>
    <w:semiHidden/>
    <w:rsid w:val="00AB6566"/>
    <w:pPr>
      <w:spacing w:before="120" w:after="12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AB6566"/>
    <w:pPr>
      <w:spacing w:before="120" w:after="12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AB6566"/>
    <w:pPr>
      <w:spacing w:before="120" w:after="12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AB6566"/>
    <w:pPr>
      <w:spacing w:before="120" w:after="120" w:line="276"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AB6566"/>
    <w:pPr>
      <w:spacing w:before="120" w:after="120" w:line="276"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AB6566"/>
    <w:pPr>
      <w:spacing w:before="120" w:after="120" w:line="276"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AB6566"/>
    <w:pPr>
      <w:spacing w:before="120" w:after="120" w:line="27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AB6566"/>
    <w:pPr>
      <w:spacing w:before="120" w:after="120" w:line="276"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AB6566"/>
    <w:pPr>
      <w:spacing w:before="120" w:after="120" w:line="27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AB6566"/>
    <w:pPr>
      <w:spacing w:before="120" w:after="120" w:line="276"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AB6566"/>
    <w:pPr>
      <w:spacing w:before="120" w:after="12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AB6566"/>
    <w:pPr>
      <w:spacing w:before="120" w:after="12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AB6566"/>
    <w:pPr>
      <w:spacing w:before="120" w:after="12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AB6566"/>
    <w:pPr>
      <w:spacing w:before="120" w:after="120" w:line="276"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AB6566"/>
    <w:pPr>
      <w:spacing w:before="120" w:after="12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AB6566"/>
    <w:pPr>
      <w:spacing w:before="120" w:after="120" w:line="276"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AB6566"/>
    <w:pPr>
      <w:spacing w:before="120" w:after="120" w:line="27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AB6566"/>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AB6566"/>
    <w:pPr>
      <w:spacing w:before="120" w:after="120" w:line="276"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AB6566"/>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AB6566"/>
    <w:pPr>
      <w:spacing w:before="120" w:after="120" w:line="276"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AB6566"/>
    <w:pPr>
      <w:spacing w:before="120" w:after="120" w:line="276"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AB6566"/>
    <w:pPr>
      <w:spacing w:before="120" w:after="120" w:line="276"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AB6566"/>
    <w:pPr>
      <w:spacing w:before="120" w:after="120" w:line="27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AB6566"/>
    <w:pPr>
      <w:spacing w:before="120" w:after="120" w:line="27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AB6566"/>
    <w:pPr>
      <w:spacing w:before="120" w:after="120" w:line="276"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AB6566"/>
    <w:pPr>
      <w:spacing w:before="120" w:after="120" w:line="276"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AB6566"/>
    <w:pPr>
      <w:spacing w:before="120" w:after="120" w:line="27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AB6566"/>
    <w:pPr>
      <w:spacing w:before="120" w:after="120" w:line="276"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AB6566"/>
    <w:pPr>
      <w:spacing w:before="120" w:after="120" w:line="276"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AB6566"/>
    <w:pPr>
      <w:spacing w:before="120" w:after="120" w:line="276"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AB6566"/>
    <w:pPr>
      <w:spacing w:before="120" w:after="120" w:line="276"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AB6566"/>
    <w:pPr>
      <w:spacing w:before="120" w:after="120" w:line="276"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AB6566"/>
    <w:pPr>
      <w:spacing w:before="120" w:after="120" w:line="27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AB6566"/>
    <w:pPr>
      <w:spacing w:before="120" w:after="120" w:line="27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semiHidden/>
    <w:rsid w:val="00AB6566"/>
    <w:pPr>
      <w:spacing w:before="120" w:after="12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AB6566"/>
  </w:style>
  <w:style w:type="paragraph" w:styleId="Textkrper2">
    <w:name w:val="Body Text 2"/>
    <w:basedOn w:val="Standard"/>
    <w:semiHidden/>
    <w:rsid w:val="00AB6566"/>
    <w:pPr>
      <w:spacing w:line="480" w:lineRule="auto"/>
    </w:pPr>
  </w:style>
  <w:style w:type="paragraph" w:styleId="Textkrper3">
    <w:name w:val="Body Text 3"/>
    <w:basedOn w:val="Standard"/>
    <w:semiHidden/>
    <w:rsid w:val="00AB6566"/>
    <w:rPr>
      <w:sz w:val="16"/>
      <w:szCs w:val="16"/>
    </w:rPr>
  </w:style>
  <w:style w:type="paragraph" w:styleId="Textkrper-Einzug2">
    <w:name w:val="Body Text Indent 2"/>
    <w:basedOn w:val="Standard"/>
    <w:semiHidden/>
    <w:rsid w:val="00AB6566"/>
    <w:pPr>
      <w:spacing w:line="480" w:lineRule="auto"/>
      <w:ind w:left="283"/>
    </w:pPr>
  </w:style>
  <w:style w:type="paragraph" w:styleId="Textkrper-Einzug3">
    <w:name w:val="Body Text Indent 3"/>
    <w:basedOn w:val="Standard"/>
    <w:semiHidden/>
    <w:rsid w:val="00AB6566"/>
    <w:pPr>
      <w:ind w:left="283"/>
    </w:pPr>
    <w:rPr>
      <w:sz w:val="16"/>
      <w:szCs w:val="16"/>
    </w:rPr>
  </w:style>
  <w:style w:type="paragraph" w:styleId="Textkrper-Erstzeileneinzug">
    <w:name w:val="Body Text First Indent"/>
    <w:basedOn w:val="Textkrper"/>
    <w:semiHidden/>
    <w:rsid w:val="00AB6566"/>
    <w:pPr>
      <w:ind w:firstLine="210"/>
    </w:pPr>
  </w:style>
  <w:style w:type="paragraph" w:styleId="Textkrper-Zeileneinzug">
    <w:name w:val="Body Text Indent"/>
    <w:basedOn w:val="Standard"/>
    <w:semiHidden/>
    <w:rsid w:val="00AB6566"/>
    <w:pPr>
      <w:ind w:left="283"/>
    </w:pPr>
  </w:style>
  <w:style w:type="paragraph" w:styleId="Textkrper-Erstzeileneinzug2">
    <w:name w:val="Body Text First Indent 2"/>
    <w:basedOn w:val="Textkrper-Zeileneinzug"/>
    <w:semiHidden/>
    <w:rsid w:val="00AB6566"/>
    <w:pPr>
      <w:ind w:firstLine="210"/>
    </w:pPr>
  </w:style>
  <w:style w:type="paragraph" w:styleId="Umschlagabsenderadresse">
    <w:name w:val="envelope return"/>
    <w:basedOn w:val="Standard"/>
    <w:semiHidden/>
    <w:rsid w:val="00AB6566"/>
    <w:rPr>
      <w:rFonts w:ascii="Arial" w:hAnsi="Arial" w:cs="Arial"/>
      <w:sz w:val="20"/>
      <w:szCs w:val="20"/>
    </w:rPr>
  </w:style>
  <w:style w:type="paragraph" w:styleId="Umschlagadresse">
    <w:name w:val="envelope address"/>
    <w:basedOn w:val="Standard"/>
    <w:semiHidden/>
    <w:rsid w:val="00AB6566"/>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rsid w:val="00AB6566"/>
    <w:pPr>
      <w:ind w:left="4252"/>
    </w:pPr>
  </w:style>
  <w:style w:type="paragraph" w:styleId="Untertitel">
    <w:name w:val="Subtitle"/>
    <w:basedOn w:val="Standard"/>
    <w:qFormat/>
    <w:rsid w:val="00AB6566"/>
    <w:pPr>
      <w:spacing w:after="60"/>
      <w:jc w:val="center"/>
      <w:outlineLvl w:val="1"/>
    </w:pPr>
    <w:rPr>
      <w:rFonts w:ascii="Arial" w:hAnsi="Arial" w:cs="Arial"/>
      <w:szCs w:val="24"/>
    </w:rPr>
  </w:style>
  <w:style w:type="character" w:styleId="Seitenzahl">
    <w:name w:val="page number"/>
    <w:basedOn w:val="Absatz-Standardschriftart"/>
    <w:semiHidden/>
    <w:rsid w:val="00B67B50"/>
  </w:style>
  <w:style w:type="paragraph" w:styleId="Titel">
    <w:name w:val="Title"/>
    <w:basedOn w:val="Standard"/>
    <w:qFormat/>
    <w:rsid w:val="00B67B50"/>
    <w:pPr>
      <w:spacing w:before="240" w:after="60"/>
      <w:jc w:val="center"/>
      <w:outlineLvl w:val="0"/>
    </w:pPr>
    <w:rPr>
      <w:rFonts w:ascii="Arial" w:hAnsi="Arial" w:cs="Arial"/>
      <w:b/>
      <w:bCs/>
      <w:kern w:val="28"/>
      <w:sz w:val="32"/>
      <w:szCs w:val="32"/>
    </w:rPr>
  </w:style>
  <w:style w:type="character" w:styleId="Zeilennummer">
    <w:name w:val="line number"/>
    <w:basedOn w:val="Absatz-Standardschriftart"/>
    <w:semiHidden/>
    <w:rsid w:val="00B67B50"/>
  </w:style>
  <w:style w:type="paragraph" w:styleId="Verzeichnis1">
    <w:name w:val="toc 1"/>
    <w:basedOn w:val="Standard"/>
    <w:next w:val="Standard"/>
    <w:autoRedefine/>
    <w:uiPriority w:val="39"/>
    <w:qFormat/>
    <w:rsid w:val="00B9180D"/>
    <w:pPr>
      <w:tabs>
        <w:tab w:val="right" w:leader="dot" w:pos="8756"/>
      </w:tabs>
    </w:pPr>
  </w:style>
  <w:style w:type="paragraph" w:styleId="Beschriftung">
    <w:name w:val="caption"/>
    <w:basedOn w:val="Index8"/>
    <w:next w:val="Standard"/>
    <w:qFormat/>
    <w:rsid w:val="003E7B80"/>
    <w:pPr>
      <w:spacing w:before="0" w:after="0"/>
    </w:pPr>
    <w:rPr>
      <w:rFonts w:ascii="Arial" w:hAnsi="Arial"/>
      <w:b/>
      <w:bCs/>
      <w:sz w:val="18"/>
      <w:szCs w:val="20"/>
    </w:rPr>
  </w:style>
  <w:style w:type="character" w:customStyle="1" w:styleId="hps">
    <w:name w:val="hps"/>
    <w:basedOn w:val="Absatz-Standardschriftart"/>
    <w:rsid w:val="007029D2"/>
  </w:style>
  <w:style w:type="paragraph" w:styleId="Index8">
    <w:name w:val="index 8"/>
    <w:basedOn w:val="Standard"/>
    <w:next w:val="Standard"/>
    <w:autoRedefine/>
    <w:semiHidden/>
    <w:rsid w:val="008365D4"/>
    <w:pPr>
      <w:ind w:left="1920" w:hanging="240"/>
    </w:pPr>
  </w:style>
  <w:style w:type="character" w:customStyle="1" w:styleId="shorttext">
    <w:name w:val="short_text"/>
    <w:basedOn w:val="Absatz-Standardschriftart"/>
    <w:rsid w:val="00906BFD"/>
  </w:style>
  <w:style w:type="paragraph" w:customStyle="1" w:styleId="MenuPath">
    <w:name w:val="Menu Path"/>
    <w:basedOn w:val="Standard"/>
    <w:link w:val="MenuPathZchn"/>
    <w:rsid w:val="007E786A"/>
    <w:pPr>
      <w:autoSpaceDE w:val="0"/>
      <w:autoSpaceDN w:val="0"/>
      <w:adjustRightInd w:val="0"/>
      <w:ind w:left="113" w:hanging="113"/>
      <w:contextualSpacing/>
    </w:pPr>
    <w:rPr>
      <w:rFonts w:ascii="Arial" w:hAnsi="Arial" w:cs="Arial"/>
      <w:b/>
      <w:sz w:val="22"/>
    </w:rPr>
  </w:style>
  <w:style w:type="paragraph" w:customStyle="1" w:styleId="Graphic">
    <w:name w:val="Graphic"/>
    <w:basedOn w:val="Standard"/>
    <w:rsid w:val="00233145"/>
    <w:pPr>
      <w:jc w:val="center"/>
    </w:pPr>
  </w:style>
  <w:style w:type="character" w:customStyle="1" w:styleId="longtext">
    <w:name w:val="long_text"/>
    <w:basedOn w:val="Absatz-Standardschriftart"/>
    <w:rsid w:val="00CD2133"/>
  </w:style>
  <w:style w:type="character" w:styleId="Kommentarzeichen">
    <w:name w:val="annotation reference"/>
    <w:basedOn w:val="Absatz-Standardschriftart"/>
    <w:uiPriority w:val="99"/>
    <w:semiHidden/>
    <w:unhideWhenUsed/>
    <w:rsid w:val="000E0135"/>
    <w:rPr>
      <w:sz w:val="16"/>
      <w:szCs w:val="16"/>
    </w:rPr>
  </w:style>
  <w:style w:type="paragraph" w:styleId="Kommentartext">
    <w:name w:val="annotation text"/>
    <w:basedOn w:val="Standard"/>
    <w:link w:val="KommentartextZchn"/>
    <w:uiPriority w:val="99"/>
    <w:unhideWhenUsed/>
    <w:rsid w:val="000E0135"/>
    <w:rPr>
      <w:sz w:val="20"/>
      <w:szCs w:val="20"/>
    </w:rPr>
  </w:style>
  <w:style w:type="character" w:customStyle="1" w:styleId="KommentartextZchn">
    <w:name w:val="Kommentartext Zchn"/>
    <w:basedOn w:val="Absatz-Standardschriftart"/>
    <w:link w:val="Kommentartext"/>
    <w:uiPriority w:val="99"/>
    <w:rsid w:val="000E0135"/>
    <w:rPr>
      <w:rFonts w:ascii="Times New Roman" w:hAnsi="Times New Roman"/>
    </w:rPr>
  </w:style>
  <w:style w:type="paragraph" w:styleId="Kommentarthema">
    <w:name w:val="annotation subject"/>
    <w:basedOn w:val="Kommentartext"/>
    <w:next w:val="Kommentartext"/>
    <w:link w:val="KommentarthemaZchn"/>
    <w:uiPriority w:val="99"/>
    <w:semiHidden/>
    <w:unhideWhenUsed/>
    <w:rsid w:val="000E0135"/>
    <w:rPr>
      <w:b/>
      <w:bCs/>
    </w:rPr>
  </w:style>
  <w:style w:type="character" w:customStyle="1" w:styleId="KommentarthemaZchn">
    <w:name w:val="Kommentarthema Zchn"/>
    <w:basedOn w:val="KommentartextZchn"/>
    <w:link w:val="Kommentarthema"/>
    <w:uiPriority w:val="99"/>
    <w:semiHidden/>
    <w:rsid w:val="000E0135"/>
    <w:rPr>
      <w:rFonts w:ascii="Times New Roman" w:hAnsi="Times New Roman"/>
      <w:b/>
      <w:bCs/>
    </w:rPr>
  </w:style>
  <w:style w:type="paragraph" w:styleId="Inhaltsverzeichnisberschrift">
    <w:name w:val="TOC Heading"/>
    <w:basedOn w:val="berschrift1"/>
    <w:next w:val="Standard"/>
    <w:uiPriority w:val="39"/>
    <w:unhideWhenUsed/>
    <w:qFormat/>
    <w:rsid w:val="008F74DD"/>
    <w:pPr>
      <w:keepLines/>
      <w:spacing w:before="480" w:line="276" w:lineRule="auto"/>
      <w:outlineLvl w:val="9"/>
    </w:pPr>
    <w:rPr>
      <w:rFonts w:ascii="Cambria" w:hAnsi="Cambria" w:cs="Times New Roman"/>
      <w:b/>
      <w:bCs/>
      <w:color w:val="365F91"/>
      <w:kern w:val="0"/>
    </w:rPr>
  </w:style>
  <w:style w:type="paragraph" w:styleId="berarbeitung">
    <w:name w:val="Revision"/>
    <w:hidden/>
    <w:uiPriority w:val="99"/>
    <w:semiHidden/>
    <w:rsid w:val="005A7777"/>
    <w:rPr>
      <w:rFonts w:ascii="Times New Roman" w:hAnsi="Times New Roman"/>
      <w:sz w:val="24"/>
      <w:szCs w:val="22"/>
    </w:rPr>
  </w:style>
  <w:style w:type="character" w:customStyle="1" w:styleId="MenuPathZchn">
    <w:name w:val="Menu Path Zchn"/>
    <w:basedOn w:val="Absatz-Standardschriftart"/>
    <w:link w:val="MenuPath"/>
    <w:rsid w:val="004A3D01"/>
    <w:rPr>
      <w:rFonts w:ascii="Arial" w:hAnsi="Arial" w:cs="Arial"/>
      <w:b/>
      <w:sz w:val="22"/>
      <w:szCs w:val="22"/>
    </w:rPr>
  </w:style>
  <w:style w:type="paragraph" w:styleId="Listenabsatz">
    <w:name w:val="List Paragraph"/>
    <w:basedOn w:val="Standard"/>
    <w:uiPriority w:val="34"/>
    <w:qFormat/>
    <w:rsid w:val="00AD1414"/>
    <w:pPr>
      <w:ind w:left="720"/>
      <w:contextualSpacing/>
    </w:pPr>
  </w:style>
  <w:style w:type="character" w:customStyle="1" w:styleId="AnredeZchn">
    <w:name w:val="Anrede Zchn"/>
    <w:basedOn w:val="Absatz-Standardschriftart"/>
    <w:link w:val="Anrede"/>
    <w:semiHidden/>
    <w:rsid w:val="00F60479"/>
    <w:rPr>
      <w:rFonts w:ascii="Times New Roman" w:hAnsi="Times New Roman"/>
      <w:sz w:val="24"/>
      <w:szCs w:val="22"/>
    </w:rPr>
  </w:style>
  <w:style w:type="paragraph" w:customStyle="1" w:styleId="P68B1DB1-Standard1">
    <w:name w:val="P68B1DB1-Standard1"/>
    <w:basedOn w:val="Standard"/>
    <w:rPr>
      <w:rFonts w:ascii="Futura Std ExtraBold" w:hAnsi="Futura Std ExtraBold"/>
      <w:sz w:val="48"/>
      <w:szCs w:val="48"/>
    </w:rPr>
  </w:style>
  <w:style w:type="paragraph" w:customStyle="1" w:styleId="P68B1DB1-Heading1Cover2">
    <w:name w:val="P68B1DB1-Heading1Cover2"/>
    <w:basedOn w:val="Heading1Cover"/>
    <w:rPr>
      <w:rFonts w:cs="Arial"/>
    </w:rPr>
  </w:style>
  <w:style w:type="paragraph" w:customStyle="1" w:styleId="P68B1DB1-Text1Cover3">
    <w:name w:val="P68B1DB1-Text1Cover3"/>
    <w:basedOn w:val="Text1Cover"/>
    <w:rPr>
      <w:rFonts w:cs="Arial"/>
    </w:rPr>
  </w:style>
  <w:style w:type="paragraph" w:customStyle="1" w:styleId="P68B1DB1-Text2Cover4">
    <w:name w:val="P68B1DB1-Text2Cover4"/>
    <w:basedOn w:val="Text2Cover"/>
    <w:rPr>
      <w:rFonts w:cs="Arial"/>
    </w:rPr>
  </w:style>
  <w:style w:type="paragraph" w:customStyle="1" w:styleId="P68B1DB1-Text2Cover5">
    <w:name w:val="P68B1DB1-Text2Cover5"/>
    <w:basedOn w:val="Text2Cover"/>
    <w:rPr>
      <w:rFonts w:ascii="Futura Std Book" w:hAnsi="Futura Std Book"/>
      <w:szCs w:val="28"/>
    </w:rPr>
  </w:style>
  <w:style w:type="paragraph" w:customStyle="1" w:styleId="P68B1DB1-Inhaltsverzeichnisberschrift6">
    <w:name w:val="P68B1DB1-Inhaltsverzeichnisberschrift6"/>
    <w:basedOn w:val="Inhaltsverzeichnisberschrift"/>
    <w:rPr>
      <w:rFonts w:ascii="Times New Roman" w:hAnsi="Times New Roman"/>
      <w:bCs w:val="0"/>
      <w:color w:val="auto"/>
      <w:sz w:val="24"/>
      <w:szCs w:val="22"/>
    </w:rPr>
  </w:style>
  <w:style w:type="paragraph" w:customStyle="1" w:styleId="P68B1DB1-Inhaltsverzeichnisberschrift7">
    <w:name w:val="P68B1DB1-Inhaltsverzeichnisberschrift7"/>
    <w:basedOn w:val="Inhaltsverzeichnisberschrift"/>
    <w:rPr>
      <w:rFonts w:ascii="Times New Roman" w:hAnsi="Times New Roman"/>
      <w:b w:val="0"/>
      <w:bCs w:val="0"/>
      <w:color w:val="auto"/>
      <w:sz w:val="24"/>
      <w:szCs w:val="22"/>
    </w:rPr>
  </w:style>
  <w:style w:type="paragraph" w:customStyle="1" w:styleId="P68B1DB1-Inhaltsverzeichnisberschrift8">
    <w:name w:val="P68B1DB1-Inhaltsverzeichnisberschrift8"/>
    <w:basedOn w:val="Inhaltsverzeichnisberschrift"/>
    <w:rPr>
      <w:rFonts w:ascii="Times New Roman" w:hAnsi="Times New Roman"/>
      <w:b w:val="0"/>
      <w:color w:val="auto"/>
      <w:sz w:val="24"/>
      <w:szCs w:val="24"/>
    </w:rPr>
  </w:style>
  <w:style w:type="paragraph" w:customStyle="1" w:styleId="P68B1DB1-Inhaltsverzeichnisberschrift9">
    <w:name w:val="P68B1DB1-Inhaltsverzeichnisberschrift9"/>
    <w:basedOn w:val="Inhaltsverzeichnisberschrift"/>
    <w:rPr>
      <w:rFonts w:ascii="Arial" w:hAnsi="Arial" w:cs="Arial"/>
      <w:b w:val="0"/>
      <w:color w:val="auto"/>
    </w:rPr>
  </w:style>
  <w:style w:type="paragraph" w:customStyle="1" w:styleId="P68B1DB1-MenuPath10">
    <w:name w:val="P68B1DB1-MenuPath10"/>
    <w:basedOn w:val="MenuPath"/>
    <w:rPr>
      <w:rFonts w:ascii="Times New Roman" w:hAnsi="Times New Roman" w:cs="Times New Roman"/>
      <w:sz w:val="24"/>
      <w:szCs w:val="24"/>
    </w:rPr>
  </w:style>
  <w:style w:type="paragraph" w:customStyle="1" w:styleId="P68B1DB1-Margin11">
    <w:name w:val="P68B1DB1-Margin11"/>
    <w:basedOn w:val="Margin"/>
    <w:rPr>
      <w:rFonts w:cs="Arial"/>
    </w:rPr>
  </w:style>
  <w:style w:type="paragraph" w:customStyle="1" w:styleId="P68B1DB1-MenuPath12">
    <w:name w:val="P68B1DB1-MenuPath12"/>
    <w:basedOn w:val="MenuPath"/>
    <w:rPr>
      <w:rFonts w:ascii="Times New Roman" w:hAnsi="Times New Roman" w:cs="Times New Roman"/>
      <w:b w:val="0"/>
      <w:sz w:val="24"/>
    </w:rPr>
  </w:style>
  <w:style w:type="paragraph" w:customStyle="1" w:styleId="P68B1DB1-Margin13">
    <w:name w:val="P68B1DB1-Margin13"/>
    <w:basedOn w:val="Margin"/>
    <w:rPr>
      <w:strike/>
    </w:rPr>
  </w:style>
  <w:style w:type="paragraph" w:customStyle="1" w:styleId="P68B1DB1-MenuPath14">
    <w:name w:val="P68B1DB1-MenuPath14"/>
    <w:basedOn w:val="MenuPath"/>
    <w:rPr>
      <w:rFonts w:ascii="Times New Roman" w:hAnsi="Times New Roman" w:cs="Times New Roman"/>
      <w:b w:val="0"/>
      <w:sz w:val="24"/>
      <w:szCs w:val="24"/>
    </w:rPr>
  </w:style>
  <w:style w:type="paragraph" w:customStyle="1" w:styleId="P68B1DB1-Margin15">
    <w:name w:val="P68B1DB1-Margin15"/>
    <w:basedOn w:val="Margin"/>
  </w:style>
  <w:style w:type="paragraph" w:customStyle="1" w:styleId="P68B1DB1-Margin16">
    <w:name w:val="P68B1DB1-Margin16"/>
    <w:basedOn w:val="Margin"/>
    <w:rPr>
      <w:rFonts w:ascii="Times New Roman" w:hAnsi="Times New Roman"/>
    </w:rPr>
  </w:style>
  <w:style w:type="paragraph" w:customStyle="1" w:styleId="P68B1DB1-Margin17">
    <w:name w:val="P68B1DB1-Margin17"/>
    <w:basedOn w:val="Margin"/>
    <w:rPr>
      <w:rFonts w:ascii="Times New Roman" w:hAnsi="Times New Roman"/>
      <w:strike/>
    </w:rPr>
  </w:style>
  <w:style w:type="paragraph" w:customStyle="1" w:styleId="P68B1DB1-Standard18">
    <w:name w:val="P68B1DB1-Standard18"/>
    <w:basedOn w:val="Standard"/>
    <w:rPr>
      <w:strike/>
      <w:sz w:val="16"/>
      <w:szCs w:val="16"/>
    </w:rPr>
  </w:style>
  <w:style w:type="paragraph" w:customStyle="1" w:styleId="P68B1DB1-Fuzeile119">
    <w:name w:val="P68B1DB1-Fuzeile119"/>
    <w:basedOn w:val="Fuzeile1"/>
    <w:rPr>
      <w:rFonts w:cs="Arial"/>
    </w:rPr>
  </w:style>
  <w:style w:type="paragraph" w:customStyle="1" w:styleId="P68B1DB1-Kopfzeile20">
    <w:name w:val="P68B1DB1-Kopfzeile20"/>
    <w:basedOn w:val="Kopfzeile"/>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327863">
      <w:bodyDiv w:val="1"/>
      <w:marLeft w:val="0"/>
      <w:marRight w:val="0"/>
      <w:marTop w:val="0"/>
      <w:marBottom w:val="0"/>
      <w:divBdr>
        <w:top w:val="none" w:sz="0" w:space="0" w:color="auto"/>
        <w:left w:val="none" w:sz="0" w:space="0" w:color="auto"/>
        <w:bottom w:val="none" w:sz="0" w:space="0" w:color="auto"/>
        <w:right w:val="none" w:sz="0" w:space="0" w:color="auto"/>
      </w:divBdr>
      <w:divsChild>
        <w:div w:id="956452286">
          <w:marLeft w:val="0"/>
          <w:marRight w:val="0"/>
          <w:marTop w:val="360"/>
          <w:marBottom w:val="360"/>
          <w:divBdr>
            <w:top w:val="none" w:sz="0" w:space="0" w:color="auto"/>
            <w:left w:val="none" w:sz="0" w:space="0" w:color="auto"/>
            <w:bottom w:val="none" w:sz="0" w:space="0" w:color="auto"/>
            <w:right w:val="none" w:sz="0" w:space="0" w:color="auto"/>
          </w:divBdr>
        </w:div>
      </w:divsChild>
    </w:div>
    <w:div w:id="582035914">
      <w:bodyDiv w:val="1"/>
      <w:marLeft w:val="0"/>
      <w:marRight w:val="0"/>
      <w:marTop w:val="0"/>
      <w:marBottom w:val="0"/>
      <w:divBdr>
        <w:top w:val="none" w:sz="0" w:space="0" w:color="auto"/>
        <w:left w:val="none" w:sz="0" w:space="0" w:color="auto"/>
        <w:bottom w:val="none" w:sz="0" w:space="0" w:color="auto"/>
        <w:right w:val="none" w:sz="0" w:space="0" w:color="auto"/>
      </w:divBdr>
    </w:div>
    <w:div w:id="868690035">
      <w:bodyDiv w:val="1"/>
      <w:marLeft w:val="0"/>
      <w:marRight w:val="0"/>
      <w:marTop w:val="0"/>
      <w:marBottom w:val="0"/>
      <w:divBdr>
        <w:top w:val="none" w:sz="0" w:space="0" w:color="auto"/>
        <w:left w:val="none" w:sz="0" w:space="0" w:color="auto"/>
        <w:bottom w:val="none" w:sz="0" w:space="0" w:color="auto"/>
        <w:right w:val="none" w:sz="0" w:space="0" w:color="auto"/>
      </w:divBdr>
    </w:div>
    <w:div w:id="1203208088">
      <w:bodyDiv w:val="1"/>
      <w:marLeft w:val="0"/>
      <w:marRight w:val="0"/>
      <w:marTop w:val="0"/>
      <w:marBottom w:val="0"/>
      <w:divBdr>
        <w:top w:val="none" w:sz="0" w:space="0" w:color="auto"/>
        <w:left w:val="none" w:sz="0" w:space="0" w:color="auto"/>
        <w:bottom w:val="none" w:sz="0" w:space="0" w:color="auto"/>
        <w:right w:val="none" w:sz="0" w:space="0" w:color="auto"/>
      </w:divBdr>
    </w:div>
    <w:div w:id="1365331547">
      <w:bodyDiv w:val="1"/>
      <w:marLeft w:val="0"/>
      <w:marRight w:val="0"/>
      <w:marTop w:val="0"/>
      <w:marBottom w:val="0"/>
      <w:divBdr>
        <w:top w:val="none" w:sz="0" w:space="0" w:color="auto"/>
        <w:left w:val="none" w:sz="0" w:space="0" w:color="auto"/>
        <w:bottom w:val="none" w:sz="0" w:space="0" w:color="auto"/>
        <w:right w:val="none" w:sz="0" w:space="0" w:color="auto"/>
      </w:divBdr>
      <w:divsChild>
        <w:div w:id="901329302">
          <w:marLeft w:val="0"/>
          <w:marRight w:val="0"/>
          <w:marTop w:val="0"/>
          <w:marBottom w:val="0"/>
          <w:divBdr>
            <w:top w:val="none" w:sz="0" w:space="0" w:color="auto"/>
            <w:left w:val="none" w:sz="0" w:space="0" w:color="auto"/>
            <w:bottom w:val="none" w:sz="0" w:space="0" w:color="auto"/>
            <w:right w:val="none" w:sz="0" w:space="0" w:color="auto"/>
          </w:divBdr>
          <w:divsChild>
            <w:div w:id="1827016329">
              <w:marLeft w:val="0"/>
              <w:marRight w:val="0"/>
              <w:marTop w:val="0"/>
              <w:marBottom w:val="0"/>
              <w:divBdr>
                <w:top w:val="none" w:sz="0" w:space="0" w:color="auto"/>
                <w:left w:val="none" w:sz="0" w:space="0" w:color="auto"/>
                <w:bottom w:val="none" w:sz="0" w:space="0" w:color="auto"/>
                <w:right w:val="none" w:sz="0" w:space="0" w:color="auto"/>
              </w:divBdr>
              <w:divsChild>
                <w:div w:id="599989536">
                  <w:marLeft w:val="0"/>
                  <w:marRight w:val="0"/>
                  <w:marTop w:val="0"/>
                  <w:marBottom w:val="0"/>
                  <w:divBdr>
                    <w:top w:val="none" w:sz="0" w:space="0" w:color="auto"/>
                    <w:left w:val="none" w:sz="0" w:space="0" w:color="auto"/>
                    <w:bottom w:val="none" w:sz="0" w:space="0" w:color="auto"/>
                    <w:right w:val="none" w:sz="0" w:space="0" w:color="auto"/>
                  </w:divBdr>
                  <w:divsChild>
                    <w:div w:id="2076388519">
                      <w:marLeft w:val="0"/>
                      <w:marRight w:val="0"/>
                      <w:marTop w:val="0"/>
                      <w:marBottom w:val="0"/>
                      <w:divBdr>
                        <w:top w:val="none" w:sz="0" w:space="0" w:color="auto"/>
                        <w:left w:val="none" w:sz="0" w:space="0" w:color="auto"/>
                        <w:bottom w:val="none" w:sz="0" w:space="0" w:color="auto"/>
                        <w:right w:val="none" w:sz="0" w:space="0" w:color="auto"/>
                      </w:divBdr>
                      <w:divsChild>
                        <w:div w:id="17776040">
                          <w:marLeft w:val="0"/>
                          <w:marRight w:val="0"/>
                          <w:marTop w:val="0"/>
                          <w:marBottom w:val="0"/>
                          <w:divBdr>
                            <w:top w:val="none" w:sz="0" w:space="0" w:color="auto"/>
                            <w:left w:val="none" w:sz="0" w:space="0" w:color="auto"/>
                            <w:bottom w:val="none" w:sz="0" w:space="0" w:color="auto"/>
                            <w:right w:val="none" w:sz="0" w:space="0" w:color="auto"/>
                          </w:divBdr>
                          <w:divsChild>
                            <w:div w:id="195100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00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oleObject" Target="embeddings/oleObject1.bin"/><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13" Type="http://schemas.openxmlformats.org/officeDocument/2006/relationships/image" Target="media/image6.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199" Type="http://schemas.openxmlformats.org/officeDocument/2006/relationships/footer" Target="footer1.xml"/><Relationship Id="rId203" Type="http://schemas.openxmlformats.org/officeDocument/2006/relationships/theme" Target="theme/theme1.xml"/><Relationship Id="rId19" Type="http://schemas.openxmlformats.org/officeDocument/2006/relationships/hyperlink" Target="https://ucc-pilot-sac.eu10.hcs.cloud.sap/" TargetMode="External"/><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190" Type="http://schemas.openxmlformats.org/officeDocument/2006/relationships/image" Target="media/image181.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1.pn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header" Target="header2.xml"/><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footer" Target="footer2.xml"/><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header" Target="header1.xml"/><Relationship Id="rId202"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s>
</file>

<file path=word/_rels/footer2.xml.rels><?xml version="1.0" encoding="UTF-8" standalone="yes"?>
<Relationships xmlns="http://schemas.openxmlformats.org/package/2006/relationships"><Relationship Id="rId1" Type="http://schemas.openxmlformats.org/officeDocument/2006/relationships/image" Target="media/image189.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_Nextcloud\SAP_SAC_Curriculum\90_Vorlagen\02_Fallstudie_Vorlag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4D73EA-175F-48B3-9FB9-03FC48EDD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02_Fallstudie_Vorlage</Template>
  <TotalTime>0</TotalTime>
  <Pages>83</Pages>
  <Words>9656</Words>
  <Characters>60839</Characters>
  <Application>Microsoft Office Word</Application>
  <DocSecurity>0</DocSecurity>
  <Lines>506</Lines>
  <Paragraphs>140</Paragraphs>
  <ScaleCrop>false</ScaleCrop>
  <HeadingPairs>
    <vt:vector size="2" baseType="variant">
      <vt:variant>
        <vt:lpstr>Titel</vt:lpstr>
      </vt:variant>
      <vt:variant>
        <vt:i4>1</vt:i4>
      </vt:variant>
    </vt:vector>
  </HeadingPairs>
  <TitlesOfParts>
    <vt:vector size="1" baseType="lpstr">
      <vt:lpstr/>
    </vt:vector>
  </TitlesOfParts>
  <Company>UCC Magdeburg</Company>
  <LinksUpToDate>false</LinksUpToDate>
  <CharactersWithSpaces>70355</CharactersWithSpaces>
  <SharedDoc>false</SharedDoc>
  <HLinks>
    <vt:vector size="18" baseType="variant">
      <vt:variant>
        <vt:i4>1835056</vt:i4>
      </vt:variant>
      <vt:variant>
        <vt:i4>17</vt:i4>
      </vt:variant>
      <vt:variant>
        <vt:i4>0</vt:i4>
      </vt:variant>
      <vt:variant>
        <vt:i4>5</vt:i4>
      </vt:variant>
      <vt:variant>
        <vt:lpwstr/>
      </vt:variant>
      <vt:variant>
        <vt:lpwstr>_Toc451942152</vt:lpwstr>
      </vt:variant>
      <vt:variant>
        <vt:i4>1835056</vt:i4>
      </vt:variant>
      <vt:variant>
        <vt:i4>11</vt:i4>
      </vt:variant>
      <vt:variant>
        <vt:i4>0</vt:i4>
      </vt:variant>
      <vt:variant>
        <vt:i4>5</vt:i4>
      </vt:variant>
      <vt:variant>
        <vt:lpwstr/>
      </vt:variant>
      <vt:variant>
        <vt:lpwstr>_Toc451942151</vt:lpwstr>
      </vt:variant>
      <vt:variant>
        <vt:i4>1835056</vt:i4>
      </vt:variant>
      <vt:variant>
        <vt:i4>5</vt:i4>
      </vt:variant>
      <vt:variant>
        <vt:i4>0</vt:i4>
      </vt:variant>
      <vt:variant>
        <vt:i4>5</vt:i4>
      </vt:variant>
      <vt:variant>
        <vt:lpwstr/>
      </vt:variant>
      <vt:variant>
        <vt:lpwstr>_Toc451942150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Anke Thurau</dc:creator>
  <cp:lastModifiedBy>Nancy Breul</cp:lastModifiedBy>
  <cp:revision>220</cp:revision>
  <cp:lastPrinted>2008-07-27T20:18:00Z</cp:lastPrinted>
  <dcterms:created xsi:type="dcterms:W3CDTF">2021-07-07T22:10:00Z</dcterms:created>
  <dcterms:modified xsi:type="dcterms:W3CDTF">2025-03-19T07:30:00Z</dcterms:modified>
</cp:coreProperties>
</file>